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327EF" w14:textId="77777777" w:rsidR="0047491E" w:rsidRPr="00A7341C" w:rsidRDefault="0047491E" w:rsidP="00764A6F">
      <w:pPr>
        <w:autoSpaceDE w:val="0"/>
        <w:autoSpaceDN w:val="0"/>
        <w:adjustRightInd w:val="0"/>
        <w:spacing w:line="276" w:lineRule="auto"/>
        <w:jc w:val="center"/>
        <w:rPr>
          <w:bCs/>
          <w:color w:val="000000"/>
          <w:szCs w:val="28"/>
          <w:lang w:val="uk-UA"/>
        </w:rPr>
      </w:pPr>
      <w:bookmarkStart w:id="0" w:name="_Hlk136969295"/>
      <w:bookmarkStart w:id="1" w:name="_Hlk136970016"/>
      <w:r w:rsidRPr="00A7341C">
        <w:rPr>
          <w:bCs/>
          <w:color w:val="000000"/>
          <w:szCs w:val="28"/>
          <w:lang w:val="uk-UA"/>
        </w:rPr>
        <w:t>МІНІСТЕРСТВО ОСВІТИ І НАУКИ УКРАЇНИ</w:t>
      </w:r>
    </w:p>
    <w:p w14:paraId="4ACACA7D" w14:textId="0065FC0D" w:rsidR="0047491E" w:rsidRPr="00923CD4" w:rsidRDefault="0047491E" w:rsidP="00923CD4">
      <w:pPr>
        <w:spacing w:line="276" w:lineRule="auto"/>
        <w:jc w:val="center"/>
        <w:rPr>
          <w:szCs w:val="28"/>
          <w:lang w:val="uk-UA"/>
        </w:rPr>
      </w:pPr>
      <w:r>
        <w:rPr>
          <w:szCs w:val="28"/>
          <w:lang w:val="uk-UA"/>
        </w:rPr>
        <w:t>ДЕРЖАВНИЙ УНІВЕРСИТЕТ «ЖИТОМИРСЬКА ПОЛІТЕХНІКА»</w:t>
      </w:r>
    </w:p>
    <w:p w14:paraId="60C6F560" w14:textId="77777777" w:rsidR="0047491E" w:rsidRPr="005F6844" w:rsidRDefault="0047491E" w:rsidP="00764A6F">
      <w:pPr>
        <w:spacing w:line="276" w:lineRule="auto"/>
        <w:jc w:val="center"/>
        <w:rPr>
          <w:szCs w:val="28"/>
          <w:lang w:val="uk-UA"/>
        </w:rPr>
      </w:pPr>
      <w:r w:rsidRPr="005F6844">
        <w:rPr>
          <w:szCs w:val="28"/>
          <w:lang w:val="uk-UA"/>
        </w:rPr>
        <w:t xml:space="preserve">Кафедра </w:t>
      </w:r>
      <w:r>
        <w:rPr>
          <w:noProof/>
          <w:szCs w:val="28"/>
          <w:lang w:val="uk-UA"/>
        </w:rPr>
        <w:t>і</w:t>
      </w:r>
      <w:r>
        <w:rPr>
          <w:noProof/>
          <w:szCs w:val="28"/>
        </w:rPr>
        <w:t>нженері</w:t>
      </w:r>
      <w:r>
        <w:rPr>
          <w:noProof/>
          <w:szCs w:val="28"/>
          <w:lang w:val="uk-UA"/>
        </w:rPr>
        <w:t>ї</w:t>
      </w:r>
      <w:r w:rsidRPr="005F0A3B">
        <w:rPr>
          <w:noProof/>
          <w:szCs w:val="28"/>
        </w:rPr>
        <w:t xml:space="preserve"> програмного забезпечення</w:t>
      </w:r>
    </w:p>
    <w:p w14:paraId="4BC04728" w14:textId="77777777" w:rsidR="0047491E" w:rsidRDefault="0047491E" w:rsidP="00764A6F">
      <w:pPr>
        <w:spacing w:line="276" w:lineRule="auto"/>
        <w:rPr>
          <w:szCs w:val="28"/>
          <w:lang w:val="uk-UA"/>
        </w:rPr>
      </w:pPr>
    </w:p>
    <w:p w14:paraId="2A7696DC" w14:textId="77777777" w:rsidR="0047491E" w:rsidRDefault="0047491E" w:rsidP="00764A6F">
      <w:pPr>
        <w:spacing w:line="276" w:lineRule="auto"/>
        <w:rPr>
          <w:szCs w:val="28"/>
          <w:lang w:val="uk-UA"/>
        </w:rPr>
      </w:pPr>
    </w:p>
    <w:p w14:paraId="22863AC8" w14:textId="77777777" w:rsidR="0047491E" w:rsidRPr="005F6844" w:rsidRDefault="0047491E" w:rsidP="00764A6F">
      <w:pPr>
        <w:autoSpaceDE w:val="0"/>
        <w:autoSpaceDN w:val="0"/>
        <w:adjustRightInd w:val="0"/>
        <w:spacing w:line="276" w:lineRule="auto"/>
        <w:jc w:val="center"/>
        <w:rPr>
          <w:b/>
          <w:bCs/>
          <w:color w:val="000000"/>
          <w:sz w:val="40"/>
          <w:szCs w:val="40"/>
        </w:rPr>
      </w:pPr>
      <w:r w:rsidRPr="005F6844">
        <w:rPr>
          <w:b/>
          <w:bCs/>
          <w:color w:val="000000"/>
          <w:sz w:val="40"/>
          <w:szCs w:val="40"/>
        </w:rPr>
        <w:t>КУРСОВ</w:t>
      </w:r>
      <w:r>
        <w:rPr>
          <w:b/>
          <w:bCs/>
          <w:color w:val="000000"/>
          <w:sz w:val="40"/>
          <w:szCs w:val="40"/>
        </w:rPr>
        <w:t>А</w:t>
      </w:r>
      <w:r w:rsidRPr="005F6844">
        <w:rPr>
          <w:b/>
          <w:bCs/>
          <w:color w:val="000000"/>
          <w:sz w:val="40"/>
          <w:szCs w:val="40"/>
        </w:rPr>
        <w:t xml:space="preserve"> </w:t>
      </w:r>
      <w:r>
        <w:rPr>
          <w:b/>
          <w:bCs/>
          <w:color w:val="000000"/>
          <w:sz w:val="40"/>
          <w:szCs w:val="40"/>
        </w:rPr>
        <w:t>РОБОТА</w:t>
      </w:r>
    </w:p>
    <w:p w14:paraId="1289E1BA" w14:textId="76090D59" w:rsidR="0047491E" w:rsidRPr="00923CD4" w:rsidRDefault="0047491E" w:rsidP="00764A6F">
      <w:pPr>
        <w:autoSpaceDE w:val="0"/>
        <w:autoSpaceDN w:val="0"/>
        <w:adjustRightInd w:val="0"/>
        <w:spacing w:line="276" w:lineRule="auto"/>
        <w:jc w:val="center"/>
        <w:rPr>
          <w:bCs/>
          <w:color w:val="000000"/>
          <w:szCs w:val="28"/>
          <w:lang w:val="uk-UA"/>
        </w:rPr>
      </w:pPr>
    </w:p>
    <w:p w14:paraId="4EA55298" w14:textId="77777777" w:rsidR="0047491E" w:rsidRDefault="0047491E" w:rsidP="00764A6F">
      <w:pPr>
        <w:widowControl w:val="0"/>
        <w:spacing w:line="276" w:lineRule="auto"/>
        <w:jc w:val="center"/>
        <w:rPr>
          <w:bCs/>
          <w:color w:val="000000"/>
          <w:szCs w:val="28"/>
          <w:lang w:val="uk-UA"/>
        </w:rPr>
      </w:pPr>
    </w:p>
    <w:p w14:paraId="375E69A3" w14:textId="508C89E7" w:rsidR="0047491E" w:rsidRPr="00733977" w:rsidRDefault="0047491E" w:rsidP="00764A6F">
      <w:pPr>
        <w:widowControl w:val="0"/>
        <w:spacing w:line="276" w:lineRule="auto"/>
        <w:jc w:val="center"/>
        <w:rPr>
          <w:bCs/>
          <w:color w:val="000000"/>
          <w:szCs w:val="28"/>
          <w:lang w:val="uk-UA"/>
        </w:rPr>
      </w:pPr>
      <w:r>
        <w:rPr>
          <w:bCs/>
          <w:color w:val="000000"/>
          <w:szCs w:val="28"/>
        </w:rPr>
        <w:t>з дисципліни</w:t>
      </w:r>
      <w:r>
        <w:rPr>
          <w:bCs/>
          <w:color w:val="000000"/>
          <w:szCs w:val="28"/>
          <w:lang w:val="uk-UA"/>
        </w:rPr>
        <w:t>:</w:t>
      </w:r>
      <w:r>
        <w:rPr>
          <w:bCs/>
          <w:color w:val="000000"/>
          <w:szCs w:val="28"/>
        </w:rPr>
        <w:t xml:space="preserve"> </w:t>
      </w:r>
      <w:r>
        <w:rPr>
          <w:bCs/>
          <w:color w:val="000000"/>
          <w:szCs w:val="28"/>
          <w:lang w:val="uk-UA"/>
        </w:rPr>
        <w:t>«</w:t>
      </w:r>
      <w:r w:rsidR="00923CD4" w:rsidRPr="00923CD4">
        <w:rPr>
          <w:bCs/>
          <w:color w:val="000000"/>
          <w:szCs w:val="28"/>
          <w:lang w:val="uk-UA"/>
        </w:rPr>
        <w:t>Моделювання та аналіз програмного забезпечення</w:t>
      </w:r>
      <w:r>
        <w:rPr>
          <w:bCs/>
          <w:color w:val="000000"/>
          <w:szCs w:val="28"/>
          <w:lang w:val="uk-UA"/>
        </w:rPr>
        <w:t>»</w:t>
      </w:r>
    </w:p>
    <w:p w14:paraId="3C075294" w14:textId="77777777" w:rsidR="0047491E" w:rsidRPr="00A7341C" w:rsidRDefault="0047491E" w:rsidP="00764A6F">
      <w:pPr>
        <w:autoSpaceDE w:val="0"/>
        <w:autoSpaceDN w:val="0"/>
        <w:adjustRightInd w:val="0"/>
        <w:spacing w:line="276" w:lineRule="auto"/>
        <w:jc w:val="center"/>
        <w:rPr>
          <w:bCs/>
          <w:color w:val="000000"/>
          <w:szCs w:val="28"/>
        </w:rPr>
      </w:pPr>
      <w:r w:rsidRPr="00A7341C">
        <w:rPr>
          <w:bCs/>
          <w:color w:val="000000"/>
          <w:szCs w:val="28"/>
        </w:rPr>
        <w:t>на тему:</w:t>
      </w:r>
    </w:p>
    <w:p w14:paraId="7FF7D2BA" w14:textId="2DB3A8CF" w:rsidR="0047491E" w:rsidRPr="004B5D72" w:rsidRDefault="0047491E" w:rsidP="00764A6F">
      <w:pPr>
        <w:autoSpaceDE w:val="0"/>
        <w:autoSpaceDN w:val="0"/>
        <w:adjustRightInd w:val="0"/>
        <w:spacing w:line="276" w:lineRule="auto"/>
        <w:ind w:firstLine="540"/>
        <w:jc w:val="center"/>
        <w:rPr>
          <w:b/>
          <w:bCs/>
          <w:color w:val="000000"/>
          <w:sz w:val="32"/>
          <w:szCs w:val="32"/>
        </w:rPr>
      </w:pPr>
      <w:r w:rsidRPr="004B5D72">
        <w:rPr>
          <w:b/>
          <w:bCs/>
          <w:color w:val="000000"/>
          <w:sz w:val="32"/>
          <w:szCs w:val="32"/>
        </w:rPr>
        <w:t>«</w:t>
      </w:r>
      <w:r w:rsidR="00923CD4" w:rsidRPr="00923CD4">
        <w:rPr>
          <w:b/>
          <w:bCs/>
          <w:sz w:val="32"/>
          <w:szCs w:val="32"/>
        </w:rPr>
        <w:t>Веб-орієнтована система “Симулятор мініігор”</w:t>
      </w:r>
      <w:r w:rsidRPr="004B5D72">
        <w:rPr>
          <w:b/>
          <w:bCs/>
          <w:color w:val="000000"/>
          <w:sz w:val="32"/>
          <w:szCs w:val="32"/>
        </w:rPr>
        <w:t>»</w:t>
      </w:r>
    </w:p>
    <w:p w14:paraId="615C170A" w14:textId="77777777" w:rsidR="0047491E" w:rsidRPr="00143305" w:rsidRDefault="0047491E" w:rsidP="00764A6F">
      <w:pPr>
        <w:spacing w:line="276" w:lineRule="auto"/>
        <w:ind w:left="4395"/>
        <w:rPr>
          <w:szCs w:val="28"/>
        </w:rPr>
      </w:pPr>
    </w:p>
    <w:p w14:paraId="24ECC303" w14:textId="77777777" w:rsidR="0047491E" w:rsidRPr="00B029C5" w:rsidRDefault="0047491E" w:rsidP="00764A6F">
      <w:pPr>
        <w:spacing w:line="276" w:lineRule="auto"/>
        <w:rPr>
          <w:szCs w:val="28"/>
        </w:rPr>
      </w:pPr>
    </w:p>
    <w:p w14:paraId="2A01FE8B" w14:textId="590FC93C" w:rsidR="0047491E" w:rsidRPr="002E48AD" w:rsidRDefault="0047491E" w:rsidP="00764A6F">
      <w:pPr>
        <w:spacing w:line="276" w:lineRule="auto"/>
        <w:ind w:left="4395"/>
        <w:rPr>
          <w:szCs w:val="28"/>
          <w:lang w:val="uk-UA"/>
        </w:rPr>
      </w:pPr>
      <w:r w:rsidRPr="002E48AD">
        <w:rPr>
          <w:szCs w:val="28"/>
          <w:lang w:val="uk-UA"/>
        </w:rPr>
        <w:t xml:space="preserve">студент </w:t>
      </w:r>
      <w:r w:rsidR="00923CD4">
        <w:rPr>
          <w:szCs w:val="28"/>
          <w:lang w:val="uk-UA"/>
        </w:rPr>
        <w:t>4</w:t>
      </w:r>
      <w:r w:rsidRPr="002E48AD">
        <w:rPr>
          <w:szCs w:val="28"/>
          <w:lang w:val="uk-UA"/>
        </w:rPr>
        <w:t xml:space="preserve"> курсу групи </w:t>
      </w:r>
      <w:r>
        <w:rPr>
          <w:szCs w:val="28"/>
          <w:lang w:val="uk-UA"/>
        </w:rPr>
        <w:t>ВТ-22-1</w:t>
      </w:r>
    </w:p>
    <w:p w14:paraId="298ED3AB" w14:textId="77777777" w:rsidR="0047491E" w:rsidRPr="002E48AD" w:rsidRDefault="0047491E" w:rsidP="00764A6F">
      <w:pPr>
        <w:spacing w:line="276" w:lineRule="auto"/>
        <w:ind w:left="4395"/>
        <w:rPr>
          <w:szCs w:val="28"/>
          <w:u w:val="single"/>
          <w:lang w:val="uk-UA"/>
        </w:rPr>
      </w:pPr>
      <w:r w:rsidRPr="002E48AD">
        <w:rPr>
          <w:noProof/>
          <w:szCs w:val="28"/>
          <w:lang w:val="uk-UA"/>
        </w:rPr>
        <w:t>спеціальності 12</w:t>
      </w:r>
      <w:r>
        <w:rPr>
          <w:noProof/>
          <w:szCs w:val="28"/>
          <w:lang w:val="uk-UA"/>
        </w:rPr>
        <w:t>1</w:t>
      </w:r>
      <w:r w:rsidRPr="002E48AD">
        <w:rPr>
          <w:noProof/>
          <w:szCs w:val="28"/>
          <w:lang w:val="uk-UA"/>
        </w:rPr>
        <w:t xml:space="preserve"> «</w:t>
      </w:r>
      <w:r>
        <w:rPr>
          <w:noProof/>
          <w:szCs w:val="28"/>
          <w:lang w:val="uk-UA"/>
        </w:rPr>
        <w:t>Інженерія програмного забезпечення</w:t>
      </w:r>
      <w:r w:rsidRPr="002E48AD">
        <w:rPr>
          <w:noProof/>
          <w:szCs w:val="28"/>
          <w:lang w:val="uk-UA"/>
        </w:rPr>
        <w:t>»</w:t>
      </w:r>
    </w:p>
    <w:p w14:paraId="675B114C" w14:textId="32BE10A7" w:rsidR="003B3513" w:rsidRPr="00A2207B" w:rsidRDefault="002334F4" w:rsidP="00764A6F">
      <w:pPr>
        <w:spacing w:line="276" w:lineRule="auto"/>
        <w:ind w:left="4395"/>
        <w:rPr>
          <w:szCs w:val="28"/>
          <w:u w:val="single"/>
          <w:lang w:val="uk-UA"/>
        </w:rPr>
      </w:pPr>
      <w:r>
        <w:rPr>
          <w:szCs w:val="28"/>
          <w:u w:val="single"/>
          <w:lang w:val="uk-UA"/>
        </w:rPr>
        <w:t>Бігун Роман Васильович</w:t>
      </w:r>
    </w:p>
    <w:p w14:paraId="2BB38A12" w14:textId="77777777" w:rsidR="00943928" w:rsidRPr="00943928" w:rsidRDefault="0047491E" w:rsidP="00764A6F">
      <w:pPr>
        <w:spacing w:line="276" w:lineRule="auto"/>
        <w:jc w:val="center"/>
        <w:rPr>
          <w:sz w:val="16"/>
          <w:szCs w:val="16"/>
          <w:lang w:val="uk-UA"/>
        </w:rPr>
      </w:pPr>
      <w:r w:rsidRPr="002E48AD">
        <w:rPr>
          <w:sz w:val="16"/>
          <w:szCs w:val="16"/>
          <w:lang w:val="uk-UA"/>
        </w:rPr>
        <w:t xml:space="preserve">                                                                                  (прізвище, ім’я та по-батькові)</w:t>
      </w:r>
    </w:p>
    <w:p w14:paraId="2246CE35" w14:textId="77777777" w:rsidR="00923CD4" w:rsidRPr="00923CD4" w:rsidRDefault="0047491E" w:rsidP="00923CD4">
      <w:pPr>
        <w:spacing w:line="276" w:lineRule="auto"/>
        <w:ind w:left="4395"/>
        <w:jc w:val="both"/>
        <w:rPr>
          <w:szCs w:val="28"/>
          <w:u w:val="single"/>
          <w:lang w:val="uk-UA"/>
        </w:rPr>
      </w:pPr>
      <w:r w:rsidRPr="002E48AD">
        <w:rPr>
          <w:szCs w:val="28"/>
          <w:lang w:val="uk-UA"/>
        </w:rPr>
        <w:t>Керівник</w:t>
      </w:r>
      <w:r>
        <w:rPr>
          <w:szCs w:val="28"/>
          <w:lang w:val="uk-UA"/>
        </w:rPr>
        <w:t xml:space="preserve"> </w:t>
      </w:r>
      <w:r w:rsidR="003B3513">
        <w:rPr>
          <w:lang w:val="uk-UA"/>
        </w:rPr>
        <w:tab/>
      </w:r>
      <w:r w:rsidR="00923CD4" w:rsidRPr="00923CD4">
        <w:rPr>
          <w:szCs w:val="28"/>
          <w:u w:val="single"/>
          <w:lang w:val="uk-UA"/>
        </w:rPr>
        <w:t>доцент кафедри КН Левківський</w:t>
      </w:r>
    </w:p>
    <w:p w14:paraId="21C498E0" w14:textId="11617FD4" w:rsidR="0047491E" w:rsidRPr="00943928" w:rsidRDefault="00923CD4" w:rsidP="00923CD4">
      <w:pPr>
        <w:spacing w:line="276" w:lineRule="auto"/>
        <w:ind w:left="4395"/>
        <w:jc w:val="both"/>
        <w:rPr>
          <w:szCs w:val="28"/>
          <w:u w:val="single"/>
          <w:lang w:val="uk-UA"/>
        </w:rPr>
      </w:pPr>
      <w:r w:rsidRPr="00923CD4">
        <w:rPr>
          <w:szCs w:val="28"/>
          <w:u w:val="single"/>
          <w:lang w:val="uk-UA"/>
        </w:rPr>
        <w:t>В.Л.</w:t>
      </w:r>
    </w:p>
    <w:p w14:paraId="0E299608" w14:textId="6901F448" w:rsidR="0047491E" w:rsidRPr="00456521" w:rsidRDefault="0047491E" w:rsidP="00764A6F">
      <w:pPr>
        <w:spacing w:line="276" w:lineRule="auto"/>
        <w:ind w:left="4395"/>
        <w:rPr>
          <w:sz w:val="26"/>
          <w:szCs w:val="26"/>
          <w:lang w:val="uk-UA"/>
        </w:rPr>
      </w:pPr>
      <w:r w:rsidRPr="00456521">
        <w:rPr>
          <w:sz w:val="26"/>
          <w:szCs w:val="26"/>
          <w:lang w:val="uk-UA"/>
        </w:rPr>
        <w:t xml:space="preserve">Дата захисту: " </w:t>
      </w:r>
      <w:r w:rsidR="00923CD4">
        <w:rPr>
          <w:sz w:val="26"/>
          <w:szCs w:val="26"/>
          <w:u w:val="single"/>
          <w:lang w:val="uk-UA"/>
        </w:rPr>
        <w:t>17</w:t>
      </w:r>
      <w:r w:rsidRPr="00456521">
        <w:rPr>
          <w:sz w:val="26"/>
          <w:szCs w:val="26"/>
          <w:lang w:val="uk-UA"/>
        </w:rPr>
        <w:t xml:space="preserve"> " </w:t>
      </w:r>
      <w:r>
        <w:rPr>
          <w:sz w:val="26"/>
          <w:szCs w:val="26"/>
          <w:lang w:val="uk-UA"/>
        </w:rPr>
        <w:t>__</w:t>
      </w:r>
      <w:r w:rsidR="00E8683B" w:rsidRPr="00E8683B">
        <w:rPr>
          <w:sz w:val="26"/>
          <w:szCs w:val="26"/>
          <w:u w:val="single"/>
          <w:lang w:val="uk-UA"/>
        </w:rPr>
        <w:t>грудня</w:t>
      </w:r>
      <w:r>
        <w:rPr>
          <w:sz w:val="26"/>
          <w:szCs w:val="26"/>
          <w:lang w:val="uk-UA"/>
        </w:rPr>
        <w:t>___</w:t>
      </w:r>
      <w:r w:rsidRPr="00456521">
        <w:rPr>
          <w:sz w:val="26"/>
          <w:szCs w:val="26"/>
          <w:lang w:val="uk-UA"/>
        </w:rPr>
        <w:t xml:space="preserve"> 20</w:t>
      </w:r>
      <w:r>
        <w:rPr>
          <w:sz w:val="26"/>
          <w:szCs w:val="26"/>
          <w:lang w:val="uk-UA"/>
        </w:rPr>
        <w:t>2</w:t>
      </w:r>
      <w:r w:rsidR="00923CD4">
        <w:rPr>
          <w:sz w:val="26"/>
          <w:szCs w:val="26"/>
          <w:lang w:val="uk-UA"/>
        </w:rPr>
        <w:t>5</w:t>
      </w:r>
      <w:r>
        <w:rPr>
          <w:sz w:val="26"/>
          <w:szCs w:val="26"/>
          <w:lang w:val="uk-UA"/>
        </w:rPr>
        <w:t>__</w:t>
      </w:r>
      <w:r w:rsidRPr="00456521">
        <w:rPr>
          <w:sz w:val="26"/>
          <w:szCs w:val="26"/>
          <w:lang w:val="uk-UA"/>
        </w:rPr>
        <w:t xml:space="preserve"> р.</w:t>
      </w:r>
    </w:p>
    <w:p w14:paraId="6C6D5D69" w14:textId="77777777" w:rsidR="0047491E" w:rsidRPr="00456521" w:rsidRDefault="0047491E" w:rsidP="00764A6F">
      <w:pPr>
        <w:spacing w:line="276" w:lineRule="auto"/>
        <w:ind w:left="4395"/>
        <w:rPr>
          <w:sz w:val="26"/>
          <w:szCs w:val="26"/>
          <w:lang w:val="uk-UA"/>
        </w:rPr>
      </w:pPr>
      <w:r w:rsidRPr="00456521">
        <w:rPr>
          <w:sz w:val="26"/>
          <w:szCs w:val="26"/>
          <w:lang w:val="uk-UA"/>
        </w:rPr>
        <w:t>Національна шкала ___________________</w:t>
      </w:r>
    </w:p>
    <w:p w14:paraId="3AA5814D" w14:textId="77777777" w:rsidR="0047491E" w:rsidRPr="00456521" w:rsidRDefault="0047491E" w:rsidP="00764A6F">
      <w:pPr>
        <w:spacing w:line="276" w:lineRule="auto"/>
        <w:ind w:left="4395"/>
        <w:rPr>
          <w:sz w:val="26"/>
          <w:szCs w:val="26"/>
          <w:lang w:val="uk-UA"/>
        </w:rPr>
      </w:pPr>
      <w:r w:rsidRPr="00456521">
        <w:rPr>
          <w:sz w:val="26"/>
          <w:szCs w:val="26"/>
          <w:lang w:val="uk-UA"/>
        </w:rPr>
        <w:t>Кількість балів: ______________________</w:t>
      </w:r>
    </w:p>
    <w:p w14:paraId="7A5E400F" w14:textId="77777777" w:rsidR="0047491E" w:rsidRDefault="0047491E" w:rsidP="00764A6F">
      <w:pPr>
        <w:spacing w:line="276" w:lineRule="auto"/>
        <w:ind w:left="4395"/>
        <w:rPr>
          <w:sz w:val="26"/>
          <w:szCs w:val="26"/>
          <w:lang w:val="uk-UA"/>
        </w:rPr>
      </w:pPr>
      <w:r w:rsidRPr="00456521">
        <w:rPr>
          <w:sz w:val="26"/>
          <w:szCs w:val="26"/>
          <w:lang w:val="uk-UA"/>
        </w:rPr>
        <w:t xml:space="preserve">Оцінка: </w:t>
      </w:r>
      <w:r w:rsidRPr="00456521">
        <w:rPr>
          <w:sz w:val="26"/>
          <w:szCs w:val="26"/>
          <w:lang w:val="en-GB"/>
        </w:rPr>
        <w:t>ECTS</w:t>
      </w:r>
      <w:r w:rsidRPr="00456521">
        <w:rPr>
          <w:sz w:val="26"/>
          <w:szCs w:val="26"/>
          <w:lang w:val="uk-UA"/>
        </w:rPr>
        <w:t xml:space="preserve"> ________________________</w:t>
      </w:r>
    </w:p>
    <w:p w14:paraId="4C58A95C" w14:textId="77777777" w:rsidR="00923CD4" w:rsidRPr="00943928" w:rsidRDefault="00923CD4" w:rsidP="00764A6F">
      <w:pPr>
        <w:spacing w:line="276" w:lineRule="auto"/>
        <w:ind w:left="4395"/>
        <w:rPr>
          <w:sz w:val="26"/>
          <w:szCs w:val="26"/>
          <w:lang w:val="uk-UA"/>
        </w:rPr>
      </w:pPr>
    </w:p>
    <w:p w14:paraId="0CCC7E88" w14:textId="4C5B14C3" w:rsidR="0047491E" w:rsidRPr="00E6020C" w:rsidRDefault="0047491E" w:rsidP="00764A6F">
      <w:pPr>
        <w:tabs>
          <w:tab w:val="left" w:pos="4395"/>
        </w:tabs>
        <w:spacing w:line="276" w:lineRule="auto"/>
        <w:ind w:left="1276"/>
        <w:rPr>
          <w:lang w:val="uk-UA"/>
        </w:rPr>
      </w:pPr>
      <w:r w:rsidRPr="00596D46">
        <w:rPr>
          <w:szCs w:val="28"/>
          <w:lang w:val="uk-UA"/>
        </w:rPr>
        <w:t>Члени комісії</w:t>
      </w:r>
      <w:r>
        <w:rPr>
          <w:szCs w:val="28"/>
          <w:lang w:val="uk-UA"/>
        </w:rPr>
        <w:tab/>
      </w:r>
      <w:r w:rsidRPr="00E6020C">
        <w:rPr>
          <w:lang w:val="uk-UA"/>
        </w:rPr>
        <w:t>______</w:t>
      </w:r>
      <w:r>
        <w:rPr>
          <w:lang w:val="uk-UA"/>
        </w:rPr>
        <w:t>__</w:t>
      </w:r>
      <w:r w:rsidRPr="00E6020C">
        <w:rPr>
          <w:lang w:val="uk-UA"/>
        </w:rPr>
        <w:t>_______</w:t>
      </w:r>
      <w:r w:rsidR="00923CD4" w:rsidRPr="00923CD4">
        <w:rPr>
          <w:szCs w:val="28"/>
          <w:u w:val="single"/>
          <w:lang w:val="uk-UA"/>
        </w:rPr>
        <w:t>Сугоняк І.І.</w:t>
      </w:r>
      <w:r>
        <w:rPr>
          <w:szCs w:val="28"/>
          <w:u w:val="single"/>
          <w:lang w:val="uk-UA"/>
        </w:rPr>
        <w:tab/>
      </w:r>
    </w:p>
    <w:p w14:paraId="1C1EDD48" w14:textId="77777777" w:rsidR="0047491E" w:rsidRPr="000F59AF" w:rsidRDefault="0047491E" w:rsidP="00764A6F">
      <w:pPr>
        <w:tabs>
          <w:tab w:val="center" w:pos="5387"/>
          <w:tab w:val="center" w:pos="7797"/>
        </w:tabs>
        <w:spacing w:line="276" w:lineRule="auto"/>
        <w:jc w:val="both"/>
        <w:rPr>
          <w:sz w:val="18"/>
          <w:szCs w:val="18"/>
          <w:lang w:val="uk-UA"/>
        </w:rPr>
      </w:pPr>
      <w:r>
        <w:rPr>
          <w:sz w:val="18"/>
          <w:szCs w:val="18"/>
          <w:lang w:val="uk-UA"/>
        </w:rPr>
        <w:tab/>
      </w:r>
      <w:r w:rsidRPr="000F59AF">
        <w:rPr>
          <w:sz w:val="18"/>
          <w:szCs w:val="18"/>
          <w:lang w:val="uk-UA"/>
        </w:rPr>
        <w:t>(підпис)</w:t>
      </w:r>
      <w:r>
        <w:rPr>
          <w:sz w:val="18"/>
          <w:szCs w:val="18"/>
          <w:lang w:val="uk-UA"/>
        </w:rPr>
        <w:tab/>
      </w:r>
      <w:r w:rsidRPr="000F59AF">
        <w:rPr>
          <w:sz w:val="18"/>
          <w:szCs w:val="18"/>
          <w:lang w:val="uk-UA"/>
        </w:rPr>
        <w:t>(прізвище та ініціали)</w:t>
      </w:r>
    </w:p>
    <w:p w14:paraId="671BDDA2" w14:textId="1907656A" w:rsidR="0047491E" w:rsidRPr="00E6020C" w:rsidRDefault="0047491E" w:rsidP="00764A6F">
      <w:pPr>
        <w:tabs>
          <w:tab w:val="left" w:pos="4395"/>
        </w:tabs>
        <w:spacing w:line="276" w:lineRule="auto"/>
        <w:ind w:left="1276"/>
        <w:rPr>
          <w:lang w:val="uk-UA"/>
        </w:rPr>
      </w:pPr>
      <w:r>
        <w:rPr>
          <w:szCs w:val="28"/>
          <w:lang w:val="uk-UA"/>
        </w:rPr>
        <w:tab/>
      </w:r>
      <w:r w:rsidRPr="00E6020C">
        <w:rPr>
          <w:lang w:val="uk-UA"/>
        </w:rPr>
        <w:t>_____</w:t>
      </w:r>
      <w:r>
        <w:rPr>
          <w:lang w:val="uk-UA"/>
        </w:rPr>
        <w:t>__</w:t>
      </w:r>
      <w:r w:rsidRPr="00E6020C">
        <w:rPr>
          <w:lang w:val="uk-UA"/>
        </w:rPr>
        <w:t>_______</w:t>
      </w:r>
      <w:r>
        <w:rPr>
          <w:lang w:val="uk-UA"/>
        </w:rPr>
        <w:tab/>
      </w:r>
      <w:r w:rsidR="00923CD4" w:rsidRPr="00923CD4">
        <w:rPr>
          <w:szCs w:val="28"/>
          <w:u w:val="single"/>
          <w:lang w:val="uk-UA"/>
        </w:rPr>
        <w:t>Левківський В.Л.</w:t>
      </w:r>
      <w:r w:rsidR="00E8683B">
        <w:rPr>
          <w:szCs w:val="28"/>
          <w:u w:val="single"/>
          <w:lang w:val="uk-UA"/>
        </w:rPr>
        <w:t xml:space="preserve"> </w:t>
      </w:r>
      <w:r>
        <w:rPr>
          <w:szCs w:val="28"/>
          <w:u w:val="single"/>
          <w:lang w:val="uk-UA"/>
        </w:rPr>
        <w:tab/>
      </w:r>
    </w:p>
    <w:p w14:paraId="33127ED2" w14:textId="77777777" w:rsidR="0047491E" w:rsidRPr="000F59AF" w:rsidRDefault="0047491E" w:rsidP="00764A6F">
      <w:pPr>
        <w:tabs>
          <w:tab w:val="center" w:pos="5387"/>
          <w:tab w:val="center" w:pos="7797"/>
        </w:tabs>
        <w:spacing w:line="276" w:lineRule="auto"/>
        <w:jc w:val="both"/>
        <w:rPr>
          <w:sz w:val="18"/>
          <w:szCs w:val="18"/>
          <w:lang w:val="uk-UA"/>
        </w:rPr>
      </w:pPr>
      <w:r>
        <w:rPr>
          <w:sz w:val="18"/>
          <w:szCs w:val="18"/>
          <w:lang w:val="uk-UA"/>
        </w:rPr>
        <w:tab/>
      </w:r>
      <w:r w:rsidRPr="000F59AF">
        <w:rPr>
          <w:sz w:val="18"/>
          <w:szCs w:val="18"/>
          <w:lang w:val="uk-UA"/>
        </w:rPr>
        <w:t>(підпис)</w:t>
      </w:r>
      <w:r>
        <w:rPr>
          <w:sz w:val="18"/>
          <w:szCs w:val="18"/>
          <w:lang w:val="uk-UA"/>
        </w:rPr>
        <w:tab/>
      </w:r>
      <w:r w:rsidRPr="000F59AF">
        <w:rPr>
          <w:sz w:val="18"/>
          <w:szCs w:val="18"/>
          <w:lang w:val="uk-UA"/>
        </w:rPr>
        <w:t>(прізвище та ініціали)</w:t>
      </w:r>
    </w:p>
    <w:p w14:paraId="67981880" w14:textId="415DD940" w:rsidR="0047491E" w:rsidRPr="00E6020C" w:rsidRDefault="0047491E" w:rsidP="00764A6F">
      <w:pPr>
        <w:tabs>
          <w:tab w:val="left" w:pos="4395"/>
        </w:tabs>
        <w:spacing w:line="276" w:lineRule="auto"/>
        <w:ind w:left="1276"/>
        <w:rPr>
          <w:lang w:val="uk-UA"/>
        </w:rPr>
      </w:pPr>
      <w:r>
        <w:rPr>
          <w:szCs w:val="28"/>
          <w:lang w:val="uk-UA"/>
        </w:rPr>
        <w:tab/>
      </w:r>
      <w:r w:rsidRPr="00E6020C">
        <w:rPr>
          <w:lang w:val="uk-UA"/>
        </w:rPr>
        <w:t>_____</w:t>
      </w:r>
      <w:r>
        <w:rPr>
          <w:lang w:val="uk-UA"/>
        </w:rPr>
        <w:t>__</w:t>
      </w:r>
      <w:r w:rsidRPr="00E6020C">
        <w:rPr>
          <w:lang w:val="uk-UA"/>
        </w:rPr>
        <w:t>_______</w:t>
      </w:r>
      <w:r>
        <w:rPr>
          <w:lang w:val="uk-UA"/>
        </w:rPr>
        <w:tab/>
      </w:r>
      <w:r w:rsidR="00617B64">
        <w:rPr>
          <w:szCs w:val="28"/>
          <w:u w:val="single"/>
          <w:lang w:val="uk-UA"/>
        </w:rPr>
        <w:t>Панаріна І.В.</w:t>
      </w:r>
      <w:r>
        <w:rPr>
          <w:szCs w:val="28"/>
          <w:u w:val="single"/>
          <w:lang w:val="uk-UA"/>
        </w:rPr>
        <w:tab/>
      </w:r>
    </w:p>
    <w:p w14:paraId="50F0DB03" w14:textId="77777777" w:rsidR="0047491E" w:rsidRDefault="0047491E" w:rsidP="00764A6F">
      <w:pPr>
        <w:tabs>
          <w:tab w:val="center" w:pos="5387"/>
          <w:tab w:val="center" w:pos="7797"/>
        </w:tabs>
        <w:spacing w:line="276" w:lineRule="auto"/>
        <w:jc w:val="both"/>
        <w:rPr>
          <w:sz w:val="18"/>
          <w:szCs w:val="18"/>
          <w:lang w:val="uk-UA"/>
        </w:rPr>
      </w:pPr>
      <w:r>
        <w:rPr>
          <w:sz w:val="18"/>
          <w:szCs w:val="18"/>
          <w:lang w:val="uk-UA"/>
        </w:rPr>
        <w:tab/>
      </w:r>
      <w:r w:rsidRPr="000F59AF">
        <w:rPr>
          <w:sz w:val="18"/>
          <w:szCs w:val="18"/>
          <w:lang w:val="uk-UA"/>
        </w:rPr>
        <w:t>(підпис)</w:t>
      </w:r>
      <w:r>
        <w:rPr>
          <w:sz w:val="18"/>
          <w:szCs w:val="18"/>
          <w:lang w:val="uk-UA"/>
        </w:rPr>
        <w:tab/>
      </w:r>
      <w:r w:rsidRPr="000F59AF">
        <w:rPr>
          <w:sz w:val="18"/>
          <w:szCs w:val="18"/>
          <w:lang w:val="uk-UA"/>
        </w:rPr>
        <w:t>(прізвище та ініціали)</w:t>
      </w:r>
    </w:p>
    <w:p w14:paraId="430EED3D" w14:textId="2071FF65" w:rsidR="00750978" w:rsidRPr="00750978" w:rsidRDefault="00750978" w:rsidP="00764A6F">
      <w:pPr>
        <w:tabs>
          <w:tab w:val="left" w:pos="4395"/>
        </w:tabs>
        <w:spacing w:line="276" w:lineRule="auto"/>
        <w:ind w:left="1276"/>
        <w:rPr>
          <w:u w:val="single"/>
          <w:lang w:val="uk-UA"/>
        </w:rPr>
      </w:pPr>
      <w:r>
        <w:rPr>
          <w:lang w:val="uk-UA"/>
        </w:rPr>
        <w:tab/>
        <w:t xml:space="preserve">   </w:t>
      </w:r>
    </w:p>
    <w:p w14:paraId="2EB00D43" w14:textId="2AC94D21" w:rsidR="00E8683B" w:rsidRPr="00943928" w:rsidRDefault="00750978" w:rsidP="00764A6F">
      <w:pPr>
        <w:tabs>
          <w:tab w:val="center" w:pos="5387"/>
          <w:tab w:val="center" w:pos="7797"/>
        </w:tabs>
        <w:spacing w:line="276" w:lineRule="auto"/>
        <w:jc w:val="both"/>
        <w:rPr>
          <w:sz w:val="18"/>
          <w:szCs w:val="18"/>
          <w:lang w:val="uk-UA"/>
        </w:rPr>
      </w:pPr>
      <w:r>
        <w:rPr>
          <w:sz w:val="18"/>
          <w:szCs w:val="18"/>
          <w:lang w:val="uk-UA"/>
        </w:rPr>
        <w:tab/>
      </w:r>
      <w:r>
        <w:rPr>
          <w:sz w:val="18"/>
          <w:szCs w:val="18"/>
          <w:lang w:val="uk-UA"/>
        </w:rPr>
        <w:tab/>
      </w:r>
    </w:p>
    <w:p w14:paraId="0F49E3D1" w14:textId="77777777" w:rsidR="00764A6F" w:rsidRDefault="00764A6F" w:rsidP="00764A6F">
      <w:pPr>
        <w:spacing w:line="276" w:lineRule="auto"/>
        <w:jc w:val="center"/>
        <w:rPr>
          <w:szCs w:val="28"/>
          <w:lang w:val="uk-UA"/>
        </w:rPr>
      </w:pPr>
    </w:p>
    <w:p w14:paraId="6FF6301E" w14:textId="77777777" w:rsidR="00764A6F" w:rsidRDefault="00764A6F" w:rsidP="00764A6F">
      <w:pPr>
        <w:spacing w:line="276" w:lineRule="auto"/>
        <w:jc w:val="center"/>
        <w:rPr>
          <w:szCs w:val="28"/>
          <w:lang w:val="uk-UA"/>
        </w:rPr>
      </w:pPr>
    </w:p>
    <w:p w14:paraId="02944F1C" w14:textId="77777777" w:rsidR="00764A6F" w:rsidRDefault="00764A6F" w:rsidP="00764A6F">
      <w:pPr>
        <w:spacing w:line="276" w:lineRule="auto"/>
        <w:jc w:val="center"/>
        <w:rPr>
          <w:szCs w:val="28"/>
          <w:lang w:val="uk-UA"/>
        </w:rPr>
      </w:pPr>
    </w:p>
    <w:p w14:paraId="697EB94B" w14:textId="77777777" w:rsidR="00764A6F" w:rsidRDefault="00764A6F" w:rsidP="00764A6F">
      <w:pPr>
        <w:spacing w:line="276" w:lineRule="auto"/>
        <w:jc w:val="center"/>
        <w:rPr>
          <w:szCs w:val="28"/>
          <w:lang w:val="uk-UA"/>
        </w:rPr>
      </w:pPr>
    </w:p>
    <w:p w14:paraId="7481C94B" w14:textId="77777777" w:rsidR="00764A6F" w:rsidRDefault="00764A6F" w:rsidP="00764A6F">
      <w:pPr>
        <w:spacing w:line="276" w:lineRule="auto"/>
        <w:jc w:val="center"/>
        <w:rPr>
          <w:szCs w:val="28"/>
          <w:lang w:val="uk-UA"/>
        </w:rPr>
      </w:pPr>
    </w:p>
    <w:p w14:paraId="4D3213F0" w14:textId="77777777" w:rsidR="00764A6F" w:rsidRDefault="00764A6F" w:rsidP="00764A6F">
      <w:pPr>
        <w:spacing w:line="276" w:lineRule="auto"/>
        <w:jc w:val="center"/>
        <w:rPr>
          <w:szCs w:val="28"/>
          <w:lang w:val="uk-UA"/>
        </w:rPr>
      </w:pPr>
    </w:p>
    <w:p w14:paraId="42C8CD04" w14:textId="6796118D" w:rsidR="00764A6F" w:rsidRDefault="0047491E" w:rsidP="00764A6F">
      <w:pPr>
        <w:spacing w:line="276" w:lineRule="auto"/>
        <w:jc w:val="center"/>
        <w:rPr>
          <w:szCs w:val="28"/>
          <w:lang w:val="uk-UA"/>
        </w:rPr>
      </w:pPr>
      <w:r w:rsidRPr="00176A09">
        <w:rPr>
          <w:szCs w:val="28"/>
          <w:lang w:val="uk-UA"/>
        </w:rPr>
        <w:t>Житомир – 20</w:t>
      </w:r>
      <w:r w:rsidRPr="007C371C">
        <w:rPr>
          <w:szCs w:val="28"/>
          <w:lang w:val="uk-UA"/>
        </w:rPr>
        <w:t>2</w:t>
      </w:r>
      <w:bookmarkStart w:id="2" w:name="_Hlk154669044"/>
      <w:bookmarkStart w:id="3" w:name="_Hlk136969311"/>
      <w:bookmarkEnd w:id="0"/>
      <w:r w:rsidR="00923CD4">
        <w:rPr>
          <w:szCs w:val="28"/>
          <w:lang w:val="uk-UA"/>
        </w:rPr>
        <w:t>5</w:t>
      </w:r>
    </w:p>
    <w:p w14:paraId="284FD617" w14:textId="297D30E0" w:rsidR="0047491E" w:rsidRPr="001D331C" w:rsidRDefault="0047491E" w:rsidP="00764A6F">
      <w:pPr>
        <w:jc w:val="center"/>
        <w:rPr>
          <w:szCs w:val="28"/>
          <w:lang w:val="uk-UA"/>
        </w:rPr>
      </w:pPr>
      <w:r w:rsidRPr="001D331C">
        <w:rPr>
          <w:szCs w:val="28"/>
          <w:lang w:val="uk-UA"/>
        </w:rPr>
        <w:lastRenderedPageBreak/>
        <w:t>ДЕРЖАВНИЙ УНІВЕРСИТЕТ</w:t>
      </w:r>
      <w:r>
        <w:rPr>
          <w:szCs w:val="28"/>
          <w:lang w:val="uk-UA"/>
        </w:rPr>
        <w:t xml:space="preserve"> «</w:t>
      </w:r>
      <w:r w:rsidRPr="001D331C">
        <w:rPr>
          <w:szCs w:val="28"/>
          <w:lang w:val="uk-UA"/>
        </w:rPr>
        <w:t>ЖИТОМИРСЬК</w:t>
      </w:r>
      <w:r>
        <w:rPr>
          <w:szCs w:val="28"/>
          <w:lang w:val="uk-UA"/>
        </w:rPr>
        <w:t>А ПОЛІТЕХНІКА»</w:t>
      </w:r>
    </w:p>
    <w:bookmarkEnd w:id="2"/>
    <w:p w14:paraId="19D4F43E" w14:textId="77777777" w:rsidR="0047491E" w:rsidRPr="001D331C" w:rsidRDefault="0047491E" w:rsidP="00764A6F">
      <w:pPr>
        <w:ind w:firstLine="709"/>
        <w:jc w:val="center"/>
        <w:rPr>
          <w:szCs w:val="28"/>
          <w:lang w:val="uk-UA"/>
        </w:rPr>
      </w:pPr>
      <w:r w:rsidRPr="001D331C">
        <w:rPr>
          <w:szCs w:val="28"/>
          <w:lang w:val="uk-UA"/>
        </w:rPr>
        <w:t>Факультет інформаці</w:t>
      </w:r>
      <w:r>
        <w:rPr>
          <w:szCs w:val="28"/>
          <w:lang w:val="uk-UA"/>
        </w:rPr>
        <w:t>й</w:t>
      </w:r>
      <w:r w:rsidRPr="001D331C">
        <w:rPr>
          <w:szCs w:val="28"/>
          <w:lang w:val="uk-UA"/>
        </w:rPr>
        <w:t>но-комп’ютерн</w:t>
      </w:r>
      <w:r>
        <w:rPr>
          <w:szCs w:val="28"/>
          <w:lang w:val="uk-UA"/>
        </w:rPr>
        <w:t>их</w:t>
      </w:r>
      <w:r w:rsidRPr="001D331C">
        <w:rPr>
          <w:szCs w:val="28"/>
          <w:lang w:val="uk-UA"/>
        </w:rPr>
        <w:t xml:space="preserve"> технологій</w:t>
      </w:r>
    </w:p>
    <w:p w14:paraId="19AAB7BB" w14:textId="77777777" w:rsidR="0047491E" w:rsidRPr="00835FA4" w:rsidRDefault="0047491E" w:rsidP="00764A6F">
      <w:pPr>
        <w:ind w:firstLine="709"/>
        <w:jc w:val="center"/>
        <w:rPr>
          <w:szCs w:val="28"/>
          <w:lang w:val="uk-UA"/>
        </w:rPr>
      </w:pPr>
      <w:r w:rsidRPr="00835FA4">
        <w:rPr>
          <w:szCs w:val="28"/>
          <w:lang w:val="uk-UA"/>
        </w:rPr>
        <w:t xml:space="preserve">Кафедра </w:t>
      </w:r>
      <w:r w:rsidRPr="00835FA4">
        <w:rPr>
          <w:noProof/>
          <w:szCs w:val="28"/>
          <w:lang w:val="uk-UA"/>
        </w:rPr>
        <w:t>і</w:t>
      </w:r>
      <w:r w:rsidRPr="00835FA4">
        <w:rPr>
          <w:noProof/>
          <w:szCs w:val="28"/>
        </w:rPr>
        <w:t>нженері</w:t>
      </w:r>
      <w:r w:rsidRPr="00835FA4">
        <w:rPr>
          <w:noProof/>
          <w:szCs w:val="28"/>
          <w:lang w:val="uk-UA"/>
        </w:rPr>
        <w:t>ї</w:t>
      </w:r>
      <w:r w:rsidRPr="00835FA4">
        <w:rPr>
          <w:noProof/>
          <w:szCs w:val="28"/>
        </w:rPr>
        <w:t xml:space="preserve"> програмного забезпечення</w:t>
      </w:r>
    </w:p>
    <w:p w14:paraId="4557462B" w14:textId="77777777" w:rsidR="0047491E" w:rsidRPr="00835FA4" w:rsidRDefault="0047491E" w:rsidP="00764A6F">
      <w:pPr>
        <w:ind w:firstLine="709"/>
        <w:jc w:val="center"/>
        <w:rPr>
          <w:szCs w:val="28"/>
          <w:lang w:val="uk-UA"/>
        </w:rPr>
      </w:pPr>
      <w:r w:rsidRPr="00835FA4">
        <w:rPr>
          <w:szCs w:val="28"/>
          <w:lang w:val="uk-UA"/>
        </w:rPr>
        <w:t>Освітній рівень: бакалавр</w:t>
      </w:r>
    </w:p>
    <w:p w14:paraId="402BB32B" w14:textId="77777777" w:rsidR="0047491E" w:rsidRPr="005F0A3B" w:rsidRDefault="0047491E" w:rsidP="00764A6F">
      <w:pPr>
        <w:jc w:val="center"/>
        <w:rPr>
          <w:szCs w:val="28"/>
          <w:lang w:val="uk-UA"/>
        </w:rPr>
      </w:pPr>
      <w:r w:rsidRPr="00835FA4">
        <w:rPr>
          <w:noProof/>
          <w:szCs w:val="28"/>
          <w:lang w:val="uk-UA"/>
        </w:rPr>
        <w:t>С</w:t>
      </w:r>
      <w:r w:rsidRPr="00835FA4">
        <w:rPr>
          <w:noProof/>
          <w:szCs w:val="28"/>
        </w:rPr>
        <w:t>пеціальн</w:t>
      </w:r>
      <w:r w:rsidRPr="00835FA4">
        <w:rPr>
          <w:noProof/>
          <w:szCs w:val="28"/>
          <w:lang w:val="uk-UA"/>
        </w:rPr>
        <w:t>ість</w:t>
      </w:r>
      <w:r w:rsidRPr="00835FA4">
        <w:rPr>
          <w:noProof/>
          <w:szCs w:val="28"/>
        </w:rPr>
        <w:t xml:space="preserve"> 121 «Інженерія програмного забезпечення»</w:t>
      </w:r>
    </w:p>
    <w:p w14:paraId="67854066" w14:textId="77777777" w:rsidR="0047491E" w:rsidRDefault="0047491E" w:rsidP="00764A6F">
      <w:pPr>
        <w:ind w:firstLine="709"/>
        <w:jc w:val="center"/>
        <w:rPr>
          <w:szCs w:val="28"/>
          <w:lang w:val="uk-UA"/>
        </w:rPr>
      </w:pPr>
    </w:p>
    <w:p w14:paraId="7E0489B4" w14:textId="77777777" w:rsidR="0047491E" w:rsidRPr="00932246" w:rsidRDefault="0047491E" w:rsidP="00764A6F">
      <w:pPr>
        <w:ind w:firstLine="5387"/>
        <w:rPr>
          <w:szCs w:val="28"/>
          <w:lang w:val="uk-UA"/>
        </w:rPr>
      </w:pPr>
      <w:r w:rsidRPr="00932246">
        <w:rPr>
          <w:szCs w:val="28"/>
          <w:lang w:val="uk-UA"/>
        </w:rPr>
        <w:t>«ЗАТВЕРДЖУЮ»</w:t>
      </w:r>
    </w:p>
    <w:p w14:paraId="0F23B9E0" w14:textId="4D40E468" w:rsidR="0047491E" w:rsidRPr="00932246" w:rsidRDefault="00412463" w:rsidP="00764A6F">
      <w:pPr>
        <w:ind w:firstLine="5387"/>
        <w:rPr>
          <w:szCs w:val="28"/>
          <w:lang w:val="uk-UA"/>
        </w:rPr>
      </w:pPr>
      <w:r>
        <w:rPr>
          <w:szCs w:val="28"/>
          <w:lang w:val="uk-UA"/>
        </w:rPr>
        <w:t>З</w:t>
      </w:r>
      <w:r w:rsidR="0047491E" w:rsidRPr="00932246">
        <w:rPr>
          <w:szCs w:val="28"/>
          <w:lang w:val="uk-UA"/>
        </w:rPr>
        <w:t>ав</w:t>
      </w:r>
      <w:r w:rsidR="0047491E">
        <w:rPr>
          <w:szCs w:val="28"/>
          <w:lang w:val="uk-UA"/>
        </w:rPr>
        <w:t>ідувач</w:t>
      </w:r>
      <w:r w:rsidR="0047491E" w:rsidRPr="00932246">
        <w:rPr>
          <w:szCs w:val="28"/>
          <w:lang w:val="uk-UA"/>
        </w:rPr>
        <w:t xml:space="preserve"> к</w:t>
      </w:r>
      <w:r w:rsidR="0047491E">
        <w:rPr>
          <w:szCs w:val="28"/>
          <w:lang w:val="uk-UA"/>
        </w:rPr>
        <w:t>афедри ІПЗ</w:t>
      </w:r>
    </w:p>
    <w:p w14:paraId="689E8709" w14:textId="77777777" w:rsidR="0047491E" w:rsidRPr="00932246" w:rsidRDefault="0047491E" w:rsidP="00764A6F">
      <w:pPr>
        <w:ind w:firstLine="5387"/>
        <w:rPr>
          <w:szCs w:val="28"/>
          <w:lang w:val="uk-UA"/>
        </w:rPr>
      </w:pPr>
      <w:r w:rsidRPr="00932246">
        <w:rPr>
          <w:szCs w:val="28"/>
          <w:lang w:val="uk-UA"/>
        </w:rPr>
        <w:t xml:space="preserve">____________ </w:t>
      </w:r>
      <w:r w:rsidR="003D080F">
        <w:rPr>
          <w:szCs w:val="28"/>
          <w:lang w:val="uk-UA"/>
        </w:rPr>
        <w:t>Тетяна ВАКАЛЮК</w:t>
      </w:r>
    </w:p>
    <w:p w14:paraId="1B9D108C" w14:textId="721FE1CE" w:rsidR="0047491E" w:rsidRPr="00F97637" w:rsidRDefault="0047491E" w:rsidP="00764A6F">
      <w:pPr>
        <w:ind w:firstLine="5387"/>
        <w:rPr>
          <w:szCs w:val="28"/>
        </w:rPr>
      </w:pPr>
      <w:r>
        <w:rPr>
          <w:szCs w:val="28"/>
          <w:lang w:val="uk-UA"/>
        </w:rPr>
        <w:t>«</w:t>
      </w:r>
      <w:r w:rsidRPr="00932246">
        <w:rPr>
          <w:szCs w:val="28"/>
        </w:rPr>
        <w:t>____</w:t>
      </w:r>
      <w:r>
        <w:rPr>
          <w:szCs w:val="28"/>
          <w:lang w:val="uk-UA"/>
        </w:rPr>
        <w:t>»</w:t>
      </w:r>
      <w:r w:rsidRPr="00932246">
        <w:rPr>
          <w:szCs w:val="28"/>
        </w:rPr>
        <w:t>_____________20</w:t>
      </w:r>
      <w:r>
        <w:rPr>
          <w:szCs w:val="28"/>
          <w:lang w:val="uk-UA"/>
        </w:rPr>
        <w:t xml:space="preserve">23 </w:t>
      </w:r>
      <w:r w:rsidRPr="00932246">
        <w:rPr>
          <w:szCs w:val="28"/>
        </w:rPr>
        <w:t>р.</w:t>
      </w:r>
    </w:p>
    <w:p w14:paraId="7390909D" w14:textId="77777777" w:rsidR="0047491E" w:rsidRPr="004F5B40" w:rsidRDefault="0047491E" w:rsidP="00764A6F">
      <w:pPr>
        <w:jc w:val="center"/>
        <w:rPr>
          <w:szCs w:val="28"/>
        </w:rPr>
      </w:pPr>
      <w:r w:rsidRPr="004F5B40">
        <w:rPr>
          <w:szCs w:val="28"/>
        </w:rPr>
        <w:t>ЗАВДАННЯ</w:t>
      </w:r>
    </w:p>
    <w:p w14:paraId="0C08DB5D" w14:textId="77777777" w:rsidR="0047491E" w:rsidRPr="004F5B40" w:rsidRDefault="0047491E" w:rsidP="00764A6F">
      <w:pPr>
        <w:jc w:val="center"/>
        <w:rPr>
          <w:szCs w:val="28"/>
        </w:rPr>
      </w:pPr>
      <w:r w:rsidRPr="004F5B40">
        <w:rPr>
          <w:szCs w:val="28"/>
        </w:rPr>
        <w:t>НА КУРСОВ</w:t>
      </w:r>
      <w:r>
        <w:rPr>
          <w:szCs w:val="28"/>
          <w:lang w:val="uk-UA"/>
        </w:rPr>
        <w:t>У РОБОТУ</w:t>
      </w:r>
      <w:r w:rsidRPr="004F5B40">
        <w:rPr>
          <w:szCs w:val="28"/>
        </w:rPr>
        <w:t xml:space="preserve"> СТУДЕНТУ</w:t>
      </w:r>
    </w:p>
    <w:p w14:paraId="4AD429DE" w14:textId="0F6CDEC2" w:rsidR="0047491E" w:rsidRDefault="002334F4" w:rsidP="00764A6F">
      <w:pPr>
        <w:jc w:val="center"/>
        <w:rPr>
          <w:szCs w:val="28"/>
          <w:lang w:val="uk-UA"/>
        </w:rPr>
      </w:pPr>
      <w:r>
        <w:rPr>
          <w:szCs w:val="28"/>
          <w:lang w:val="uk-UA"/>
        </w:rPr>
        <w:t>Бігуну Роману Васильовичу</w:t>
      </w:r>
    </w:p>
    <w:p w14:paraId="5EAA788A" w14:textId="77777777" w:rsidR="00F97637" w:rsidRPr="002334F4" w:rsidRDefault="00F97637" w:rsidP="00764A6F">
      <w:pPr>
        <w:jc w:val="center"/>
        <w:rPr>
          <w:szCs w:val="28"/>
          <w:lang w:val="uk-UA"/>
        </w:rPr>
      </w:pPr>
    </w:p>
    <w:p w14:paraId="4857147F" w14:textId="068241E6" w:rsidR="0047491E" w:rsidRPr="002E48AD" w:rsidRDefault="0047491E" w:rsidP="00764A6F">
      <w:pPr>
        <w:numPr>
          <w:ilvl w:val="0"/>
          <w:numId w:val="1"/>
        </w:numPr>
        <w:ind w:left="0" w:hanging="426"/>
        <w:jc w:val="both"/>
        <w:rPr>
          <w:szCs w:val="28"/>
          <w:lang w:val="uk-UA"/>
        </w:rPr>
      </w:pPr>
      <w:r w:rsidRPr="002E48AD">
        <w:rPr>
          <w:szCs w:val="28"/>
          <w:lang w:val="uk-UA"/>
        </w:rPr>
        <w:t xml:space="preserve">Тема роботи: </w:t>
      </w:r>
      <w:r w:rsidR="00923CD4" w:rsidRPr="00923CD4">
        <w:rPr>
          <w:color w:val="000000"/>
          <w:szCs w:val="28"/>
          <w:u w:val="single"/>
          <w:shd w:val="clear" w:color="auto" w:fill="FFFFFF"/>
        </w:rPr>
        <w:t>Веб-орієнтована система “Симулятор мініігор”</w:t>
      </w:r>
      <w:r w:rsidRPr="002E48AD">
        <w:rPr>
          <w:szCs w:val="28"/>
          <w:u w:val="single"/>
          <w:lang w:val="uk-UA"/>
        </w:rPr>
        <w:t xml:space="preserve">, </w:t>
      </w:r>
    </w:p>
    <w:p w14:paraId="4FBA26B9" w14:textId="00176AB0" w:rsidR="0047491E" w:rsidRPr="003D080F" w:rsidRDefault="0047491E" w:rsidP="00764A6F">
      <w:pPr>
        <w:jc w:val="both"/>
        <w:rPr>
          <w:szCs w:val="28"/>
          <w:lang w:val="uk-UA"/>
        </w:rPr>
      </w:pPr>
      <w:r w:rsidRPr="002E48AD">
        <w:rPr>
          <w:szCs w:val="28"/>
          <w:lang w:val="uk-UA"/>
        </w:rPr>
        <w:t xml:space="preserve">керівник роботи: </w:t>
      </w:r>
      <w:r w:rsidR="00923CD4" w:rsidRPr="00923CD4">
        <w:rPr>
          <w:szCs w:val="28"/>
          <w:u w:val="single"/>
          <w:lang w:val="uk-UA"/>
        </w:rPr>
        <w:t>доцент кафедри КН Левківський В.Л.</w:t>
      </w:r>
    </w:p>
    <w:p w14:paraId="336C7833" w14:textId="693428A0" w:rsidR="0047491E" w:rsidRPr="002E48AD" w:rsidRDefault="0047491E" w:rsidP="00764A6F">
      <w:pPr>
        <w:numPr>
          <w:ilvl w:val="0"/>
          <w:numId w:val="1"/>
        </w:numPr>
        <w:ind w:left="0" w:hanging="426"/>
        <w:jc w:val="both"/>
        <w:rPr>
          <w:szCs w:val="28"/>
          <w:lang w:val="uk-UA"/>
        </w:rPr>
      </w:pPr>
      <w:r w:rsidRPr="002E48AD">
        <w:rPr>
          <w:szCs w:val="28"/>
          <w:lang w:val="uk-UA"/>
        </w:rPr>
        <w:t xml:space="preserve">Строк подання студентом: </w:t>
      </w:r>
      <w:r w:rsidRPr="00117198">
        <w:rPr>
          <w:szCs w:val="28"/>
          <w:lang w:val="uk-UA"/>
        </w:rPr>
        <w:t>«</w:t>
      </w:r>
      <w:r w:rsidRPr="00117198">
        <w:rPr>
          <w:szCs w:val="28"/>
          <w:u w:val="single"/>
          <w:lang w:val="uk-UA"/>
        </w:rPr>
        <w:t xml:space="preserve"> </w:t>
      </w:r>
      <w:r w:rsidRPr="00117198">
        <w:rPr>
          <w:szCs w:val="28"/>
          <w:u w:val="single"/>
          <w:lang w:val="uk-UA"/>
        </w:rPr>
        <w:tab/>
        <w:t xml:space="preserve"> </w:t>
      </w:r>
      <w:r w:rsidR="00923CD4">
        <w:rPr>
          <w:szCs w:val="28"/>
          <w:u w:val="single"/>
          <w:lang w:val="uk-UA"/>
        </w:rPr>
        <w:t>17</w:t>
      </w:r>
      <w:r w:rsidRPr="00117198">
        <w:rPr>
          <w:szCs w:val="28"/>
          <w:u w:val="single"/>
          <w:lang w:val="uk-UA"/>
        </w:rPr>
        <w:t xml:space="preserve">   »   </w:t>
      </w:r>
      <w:r w:rsidR="00E8683B">
        <w:rPr>
          <w:szCs w:val="28"/>
          <w:u w:val="single"/>
          <w:lang w:val="uk-UA"/>
        </w:rPr>
        <w:t>грудня</w:t>
      </w:r>
      <w:r w:rsidRPr="00117198">
        <w:rPr>
          <w:szCs w:val="28"/>
          <w:u w:val="single"/>
          <w:lang w:val="uk-UA"/>
        </w:rPr>
        <w:t xml:space="preserve"> </w:t>
      </w:r>
      <w:r w:rsidRPr="00117198">
        <w:rPr>
          <w:szCs w:val="28"/>
          <w:u w:val="single"/>
          <w:lang w:val="uk-UA"/>
        </w:rPr>
        <w:tab/>
      </w:r>
      <w:r w:rsidRPr="00117198">
        <w:rPr>
          <w:szCs w:val="28"/>
          <w:lang w:val="uk-UA"/>
        </w:rPr>
        <w:t xml:space="preserve"> 202</w:t>
      </w:r>
      <w:r w:rsidR="00923CD4">
        <w:rPr>
          <w:szCs w:val="28"/>
          <w:lang w:val="uk-UA"/>
        </w:rPr>
        <w:t>5</w:t>
      </w:r>
      <w:r w:rsidRPr="00117198">
        <w:rPr>
          <w:szCs w:val="28"/>
          <w:lang w:val="uk-UA"/>
        </w:rPr>
        <w:t xml:space="preserve"> р</w:t>
      </w:r>
      <w:r w:rsidRPr="001D331C">
        <w:rPr>
          <w:szCs w:val="28"/>
          <w:lang w:val="uk-UA"/>
        </w:rPr>
        <w:t>.</w:t>
      </w:r>
    </w:p>
    <w:p w14:paraId="634C1311" w14:textId="14FFD3AC" w:rsidR="0047491E" w:rsidRPr="002E48AD" w:rsidRDefault="0047491E" w:rsidP="00764A6F">
      <w:pPr>
        <w:numPr>
          <w:ilvl w:val="0"/>
          <w:numId w:val="1"/>
        </w:numPr>
        <w:ind w:left="0" w:hanging="426"/>
        <w:jc w:val="both"/>
        <w:rPr>
          <w:szCs w:val="28"/>
          <w:lang w:val="uk-UA"/>
        </w:rPr>
      </w:pPr>
      <w:r w:rsidRPr="002E48AD">
        <w:rPr>
          <w:szCs w:val="28"/>
          <w:lang w:val="uk-UA"/>
        </w:rPr>
        <w:t xml:space="preserve">Вихідні дані до роботи: </w:t>
      </w:r>
      <w:r w:rsidR="00923CD4" w:rsidRPr="00923CD4">
        <w:rPr>
          <w:color w:val="000000"/>
          <w:szCs w:val="28"/>
          <w:u w:val="single"/>
          <w:shd w:val="clear" w:color="auto" w:fill="FFFFFF"/>
        </w:rPr>
        <w:t>Веб-орієнтована система “Симулятор мініігор”</w:t>
      </w:r>
    </w:p>
    <w:p w14:paraId="78846B82" w14:textId="77777777" w:rsidR="0047491E" w:rsidRPr="002E48AD" w:rsidRDefault="0047491E" w:rsidP="00764A6F">
      <w:pPr>
        <w:numPr>
          <w:ilvl w:val="0"/>
          <w:numId w:val="1"/>
        </w:numPr>
        <w:ind w:left="0" w:hanging="426"/>
        <w:jc w:val="both"/>
        <w:rPr>
          <w:szCs w:val="28"/>
          <w:lang w:val="uk-UA"/>
        </w:rPr>
      </w:pPr>
      <w:r w:rsidRPr="002E48AD">
        <w:rPr>
          <w:szCs w:val="28"/>
          <w:lang w:val="uk-UA"/>
        </w:rPr>
        <w:t>Зміст розрахунково-пояснювальної записки</w:t>
      </w:r>
      <w:r>
        <w:rPr>
          <w:szCs w:val="28"/>
          <w:lang w:val="uk-UA"/>
        </w:rPr>
        <w:t xml:space="preserve"> </w:t>
      </w:r>
      <w:r w:rsidRPr="002E48AD">
        <w:rPr>
          <w:szCs w:val="28"/>
          <w:lang w:val="uk-UA"/>
        </w:rPr>
        <w:t>(перелік питан</w:t>
      </w:r>
      <w:r>
        <w:rPr>
          <w:szCs w:val="28"/>
          <w:lang w:val="uk-UA"/>
        </w:rPr>
        <w:t>ь, я</w:t>
      </w:r>
      <w:r w:rsidRPr="002E48AD">
        <w:rPr>
          <w:szCs w:val="28"/>
          <w:lang w:val="uk-UA"/>
        </w:rPr>
        <w:t>кі підлягають розробці)</w:t>
      </w:r>
    </w:p>
    <w:p w14:paraId="0B1D4F7E" w14:textId="77777777" w:rsidR="009F5C88" w:rsidRPr="001D331C" w:rsidRDefault="009F5C88" w:rsidP="00764A6F">
      <w:pPr>
        <w:numPr>
          <w:ilvl w:val="3"/>
          <w:numId w:val="1"/>
        </w:numPr>
        <w:ind w:left="284" w:hanging="284"/>
        <w:rPr>
          <w:szCs w:val="28"/>
          <w:lang w:val="uk-UA"/>
        </w:rPr>
      </w:pPr>
      <w:r>
        <w:rPr>
          <w:szCs w:val="28"/>
          <w:lang w:val="uk-UA"/>
        </w:rPr>
        <w:t>Постановка</w:t>
      </w:r>
      <w:r w:rsidRPr="001D331C">
        <w:rPr>
          <w:szCs w:val="28"/>
          <w:lang w:val="uk-UA"/>
        </w:rPr>
        <w:t xml:space="preserve"> завдання</w:t>
      </w:r>
    </w:p>
    <w:p w14:paraId="7E7F5296" w14:textId="379F6C54" w:rsidR="009F5C88" w:rsidRPr="001D331C" w:rsidRDefault="00923CD4" w:rsidP="00764A6F">
      <w:pPr>
        <w:numPr>
          <w:ilvl w:val="3"/>
          <w:numId w:val="1"/>
        </w:numPr>
        <w:ind w:left="284" w:hanging="284"/>
        <w:rPr>
          <w:szCs w:val="28"/>
          <w:lang w:val="uk-UA"/>
        </w:rPr>
      </w:pPr>
      <w:r w:rsidRPr="00923CD4">
        <w:rPr>
          <w:szCs w:val="28"/>
          <w:lang w:val="uk-UA"/>
        </w:rPr>
        <w:t>Аналіз вимог користувача</w:t>
      </w:r>
    </w:p>
    <w:p w14:paraId="75903F12" w14:textId="6285841A" w:rsidR="009F5C88" w:rsidRPr="001D331C" w:rsidRDefault="00923CD4" w:rsidP="00764A6F">
      <w:pPr>
        <w:numPr>
          <w:ilvl w:val="3"/>
          <w:numId w:val="1"/>
        </w:numPr>
        <w:ind w:left="284" w:hanging="284"/>
        <w:rPr>
          <w:szCs w:val="28"/>
          <w:lang w:val="uk-UA"/>
        </w:rPr>
      </w:pPr>
      <w:r w:rsidRPr="00923CD4">
        <w:rPr>
          <w:szCs w:val="28"/>
          <w:lang w:val="uk-UA"/>
        </w:rPr>
        <w:t>Модель програмного комплексу на логічному рівні</w:t>
      </w:r>
    </w:p>
    <w:p w14:paraId="39D09C09" w14:textId="2E6F843B" w:rsidR="009F5C88" w:rsidRPr="001D331C" w:rsidRDefault="009F5C88" w:rsidP="00764A6F">
      <w:pPr>
        <w:ind w:left="284" w:hanging="284"/>
        <w:rPr>
          <w:szCs w:val="28"/>
          <w:lang w:val="uk-UA"/>
        </w:rPr>
      </w:pPr>
      <w:r w:rsidRPr="001D331C">
        <w:rPr>
          <w:szCs w:val="28"/>
          <w:lang w:val="uk-UA"/>
        </w:rPr>
        <w:t xml:space="preserve">4. </w:t>
      </w:r>
      <w:r w:rsidR="00923CD4" w:rsidRPr="00923CD4">
        <w:rPr>
          <w:szCs w:val="28"/>
          <w:lang w:val="uk-UA"/>
        </w:rPr>
        <w:t>Фізична модель</w:t>
      </w:r>
    </w:p>
    <w:p w14:paraId="12FEE0E9" w14:textId="197FC787" w:rsidR="009F5C88" w:rsidRDefault="009F5C88" w:rsidP="00764A6F">
      <w:pPr>
        <w:ind w:left="284" w:hanging="284"/>
        <w:rPr>
          <w:szCs w:val="28"/>
          <w:lang w:val="uk-UA"/>
        </w:rPr>
      </w:pPr>
      <w:r>
        <w:rPr>
          <w:szCs w:val="28"/>
          <w:lang w:val="uk-UA"/>
        </w:rPr>
        <w:t xml:space="preserve">5. </w:t>
      </w:r>
      <w:r w:rsidR="00923CD4" w:rsidRPr="00923CD4">
        <w:rPr>
          <w:szCs w:val="28"/>
          <w:lang w:val="uk-UA"/>
        </w:rPr>
        <w:t>Прототип програмного комплексу</w:t>
      </w:r>
    </w:p>
    <w:p w14:paraId="23AF4DEA" w14:textId="77777777" w:rsidR="00F97637" w:rsidRPr="001D331C" w:rsidRDefault="00F97637" w:rsidP="00764A6F">
      <w:pPr>
        <w:ind w:left="284" w:hanging="284"/>
        <w:rPr>
          <w:szCs w:val="28"/>
          <w:lang w:val="uk-UA"/>
        </w:rPr>
      </w:pPr>
    </w:p>
    <w:p w14:paraId="570703BD" w14:textId="77777777" w:rsidR="0047491E" w:rsidRPr="002E48AD" w:rsidRDefault="0047491E" w:rsidP="00764A6F">
      <w:pPr>
        <w:numPr>
          <w:ilvl w:val="0"/>
          <w:numId w:val="1"/>
        </w:numPr>
        <w:ind w:left="0" w:hanging="426"/>
        <w:jc w:val="both"/>
        <w:rPr>
          <w:szCs w:val="28"/>
          <w:lang w:val="uk-UA"/>
        </w:rPr>
      </w:pPr>
      <w:r w:rsidRPr="002E48AD">
        <w:rPr>
          <w:szCs w:val="28"/>
          <w:lang w:val="uk-UA"/>
        </w:rPr>
        <w:t>Перелік графічного матеріалу</w:t>
      </w:r>
      <w:r>
        <w:rPr>
          <w:szCs w:val="28"/>
          <w:lang w:val="uk-UA"/>
        </w:rPr>
        <w:t xml:space="preserve"> </w:t>
      </w:r>
      <w:r w:rsidRPr="002E48AD">
        <w:rPr>
          <w:szCs w:val="28"/>
          <w:lang w:val="uk-UA"/>
        </w:rPr>
        <w:t>(з точним  зазначенням обов’язкових креслень)</w:t>
      </w:r>
    </w:p>
    <w:p w14:paraId="46E2F9DF" w14:textId="7919321C" w:rsidR="00923CD4" w:rsidRPr="00923CD4" w:rsidRDefault="0047491E" w:rsidP="00764A6F">
      <w:pPr>
        <w:rPr>
          <w:szCs w:val="28"/>
          <w:lang w:val="uk-UA"/>
        </w:rPr>
      </w:pPr>
      <w:r w:rsidRPr="00923CD4">
        <w:rPr>
          <w:szCs w:val="28"/>
          <w:lang w:val="uk-UA"/>
        </w:rPr>
        <w:t xml:space="preserve">1. </w:t>
      </w:r>
      <w:r w:rsidR="00923CD4">
        <w:rPr>
          <w:szCs w:val="28"/>
          <w:lang w:val="uk-UA"/>
        </w:rPr>
        <w:t xml:space="preserve"> </w:t>
      </w:r>
      <w:r w:rsidRPr="00923CD4">
        <w:rPr>
          <w:szCs w:val="28"/>
          <w:lang w:val="uk-UA"/>
        </w:rPr>
        <w:t xml:space="preserve">Презентація </w:t>
      </w:r>
    </w:p>
    <w:p w14:paraId="7DD161E0" w14:textId="40758FC4" w:rsidR="00F97637" w:rsidRPr="00923CD4" w:rsidRDefault="0047491E" w:rsidP="00764A6F">
      <w:pPr>
        <w:rPr>
          <w:szCs w:val="28"/>
          <w:u w:val="single"/>
          <w:lang w:val="uk-UA"/>
        </w:rPr>
      </w:pPr>
      <w:r w:rsidRPr="00923CD4">
        <w:rPr>
          <w:szCs w:val="28"/>
          <w:lang w:val="uk-UA"/>
        </w:rPr>
        <w:t xml:space="preserve">2. </w:t>
      </w:r>
      <w:r w:rsidR="00923CD4">
        <w:rPr>
          <w:szCs w:val="28"/>
          <w:lang w:val="uk-UA"/>
        </w:rPr>
        <w:t xml:space="preserve"> </w:t>
      </w:r>
      <w:r w:rsidR="00923CD4">
        <w:rPr>
          <w:lang w:val="uk-UA"/>
        </w:rPr>
        <w:t>Діаграми</w:t>
      </w:r>
    </w:p>
    <w:p w14:paraId="7CE20303" w14:textId="39C2CF60" w:rsidR="00923CD4" w:rsidRDefault="00923CD4" w:rsidP="00923CD4">
      <w:pPr>
        <w:rPr>
          <w:szCs w:val="28"/>
          <w:lang w:val="uk-UA"/>
        </w:rPr>
      </w:pPr>
      <w:r w:rsidRPr="00923CD4">
        <w:rPr>
          <w:szCs w:val="28"/>
          <w:lang w:val="uk-UA"/>
        </w:rPr>
        <w:t>3.</w:t>
      </w:r>
      <w:r w:rsidRPr="00923CD4">
        <w:t xml:space="preserve"> </w:t>
      </w:r>
      <w:r>
        <w:rPr>
          <w:lang w:val="uk-UA"/>
        </w:rPr>
        <w:t xml:space="preserve"> </w:t>
      </w:r>
      <w:r w:rsidRPr="00923CD4">
        <w:rPr>
          <w:szCs w:val="28"/>
          <w:lang w:val="uk-UA"/>
        </w:rPr>
        <w:t>Посилання на репозиторій</w:t>
      </w:r>
    </w:p>
    <w:p w14:paraId="1A698BED" w14:textId="77777777" w:rsidR="00932FBA" w:rsidRDefault="00932FBA" w:rsidP="00923CD4">
      <w:pPr>
        <w:rPr>
          <w:szCs w:val="28"/>
          <w:lang w:val="uk-UA"/>
        </w:rPr>
      </w:pPr>
    </w:p>
    <w:tbl>
      <w:tblPr>
        <w:tblpPr w:leftFromText="180" w:rightFromText="180" w:vertAnchor="text" w:horzAnchor="page" w:tblpX="745" w:tblpY="622"/>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4809"/>
        <w:gridCol w:w="2137"/>
        <w:gridCol w:w="2130"/>
      </w:tblGrid>
      <w:tr w:rsidR="0021499C" w:rsidRPr="002E48AD" w14:paraId="461A6588" w14:textId="77777777" w:rsidTr="0021499C">
        <w:trPr>
          <w:trHeight w:val="236"/>
        </w:trPr>
        <w:tc>
          <w:tcPr>
            <w:tcW w:w="1413" w:type="dxa"/>
            <w:vMerge w:val="restart"/>
            <w:vAlign w:val="center"/>
          </w:tcPr>
          <w:p w14:paraId="5EBCBEA0" w14:textId="77777777" w:rsidR="0021499C" w:rsidRPr="002E48AD" w:rsidRDefault="0021499C" w:rsidP="0021499C">
            <w:pPr>
              <w:spacing w:line="360" w:lineRule="auto"/>
              <w:jc w:val="center"/>
              <w:rPr>
                <w:szCs w:val="28"/>
                <w:lang w:val="uk-UA"/>
              </w:rPr>
            </w:pPr>
            <w:r w:rsidRPr="002E48AD">
              <w:rPr>
                <w:szCs w:val="28"/>
                <w:lang w:val="uk-UA"/>
              </w:rPr>
              <w:t>Розділ</w:t>
            </w:r>
          </w:p>
        </w:tc>
        <w:tc>
          <w:tcPr>
            <w:tcW w:w="4809" w:type="dxa"/>
            <w:vMerge w:val="restart"/>
            <w:vAlign w:val="center"/>
          </w:tcPr>
          <w:p w14:paraId="09E9E5CE" w14:textId="4099E272" w:rsidR="0021499C" w:rsidRPr="002E48AD" w:rsidRDefault="0021499C" w:rsidP="0021499C">
            <w:pPr>
              <w:spacing w:line="360" w:lineRule="auto"/>
              <w:jc w:val="center"/>
              <w:rPr>
                <w:szCs w:val="28"/>
                <w:lang w:val="uk-UA"/>
              </w:rPr>
            </w:pPr>
            <w:r w:rsidRPr="002E48AD">
              <w:rPr>
                <w:szCs w:val="28"/>
                <w:lang w:val="uk-UA"/>
              </w:rPr>
              <w:t xml:space="preserve">Прізвище, ініціали та посади </w:t>
            </w:r>
            <w:r>
              <w:rPr>
                <w:szCs w:val="28"/>
                <w:lang w:val="uk-UA"/>
              </w:rPr>
              <w:t>консультанта</w:t>
            </w:r>
          </w:p>
        </w:tc>
        <w:tc>
          <w:tcPr>
            <w:tcW w:w="4267" w:type="dxa"/>
            <w:gridSpan w:val="2"/>
          </w:tcPr>
          <w:p w14:paraId="6D21D5F7" w14:textId="77777777" w:rsidR="0021499C" w:rsidRPr="002E48AD" w:rsidRDefault="0021499C" w:rsidP="0021499C">
            <w:pPr>
              <w:spacing w:line="360" w:lineRule="auto"/>
              <w:jc w:val="center"/>
              <w:rPr>
                <w:szCs w:val="28"/>
                <w:lang w:val="uk-UA"/>
              </w:rPr>
            </w:pPr>
            <w:r w:rsidRPr="002E48AD">
              <w:rPr>
                <w:szCs w:val="28"/>
                <w:lang w:val="uk-UA"/>
              </w:rPr>
              <w:t>Підпис, дата</w:t>
            </w:r>
          </w:p>
        </w:tc>
      </w:tr>
      <w:tr w:rsidR="0021499C" w:rsidRPr="002E48AD" w14:paraId="0238F823" w14:textId="77777777" w:rsidTr="0021499C">
        <w:trPr>
          <w:trHeight w:val="162"/>
        </w:trPr>
        <w:tc>
          <w:tcPr>
            <w:tcW w:w="1413" w:type="dxa"/>
            <w:vMerge/>
          </w:tcPr>
          <w:p w14:paraId="7DB5F588" w14:textId="77777777" w:rsidR="0021499C" w:rsidRPr="002E48AD" w:rsidRDefault="0021499C" w:rsidP="0021499C">
            <w:pPr>
              <w:spacing w:line="360" w:lineRule="auto"/>
              <w:jc w:val="center"/>
              <w:rPr>
                <w:szCs w:val="28"/>
                <w:lang w:val="uk-UA"/>
              </w:rPr>
            </w:pPr>
          </w:p>
        </w:tc>
        <w:tc>
          <w:tcPr>
            <w:tcW w:w="4809" w:type="dxa"/>
            <w:vMerge/>
          </w:tcPr>
          <w:p w14:paraId="48996E86" w14:textId="77777777" w:rsidR="0021499C" w:rsidRPr="002E48AD" w:rsidRDefault="0021499C" w:rsidP="0021499C">
            <w:pPr>
              <w:spacing w:line="360" w:lineRule="auto"/>
              <w:jc w:val="center"/>
              <w:rPr>
                <w:szCs w:val="28"/>
                <w:lang w:val="uk-UA"/>
              </w:rPr>
            </w:pPr>
          </w:p>
        </w:tc>
        <w:tc>
          <w:tcPr>
            <w:tcW w:w="2137" w:type="dxa"/>
          </w:tcPr>
          <w:p w14:paraId="4131D7EE" w14:textId="77777777" w:rsidR="0021499C" w:rsidRPr="002E48AD" w:rsidRDefault="0021499C" w:rsidP="0021499C">
            <w:pPr>
              <w:spacing w:line="360" w:lineRule="auto"/>
              <w:jc w:val="center"/>
              <w:rPr>
                <w:szCs w:val="28"/>
                <w:lang w:val="uk-UA"/>
              </w:rPr>
            </w:pPr>
            <w:r w:rsidRPr="002E48AD">
              <w:rPr>
                <w:szCs w:val="28"/>
                <w:lang w:val="uk-UA"/>
              </w:rPr>
              <w:t xml:space="preserve">завдання </w:t>
            </w:r>
          </w:p>
          <w:p w14:paraId="3035A9B7" w14:textId="77777777" w:rsidR="0021499C" w:rsidRPr="002E48AD" w:rsidRDefault="0021499C" w:rsidP="0021499C">
            <w:pPr>
              <w:spacing w:line="360" w:lineRule="auto"/>
              <w:jc w:val="center"/>
              <w:rPr>
                <w:szCs w:val="28"/>
                <w:lang w:val="uk-UA"/>
              </w:rPr>
            </w:pPr>
            <w:r w:rsidRPr="002E48AD">
              <w:rPr>
                <w:szCs w:val="28"/>
                <w:lang w:val="uk-UA"/>
              </w:rPr>
              <w:t>видав</w:t>
            </w:r>
          </w:p>
        </w:tc>
        <w:tc>
          <w:tcPr>
            <w:tcW w:w="2130" w:type="dxa"/>
          </w:tcPr>
          <w:p w14:paraId="15BCACAC" w14:textId="77777777" w:rsidR="0021499C" w:rsidRPr="002E48AD" w:rsidRDefault="0021499C" w:rsidP="0021499C">
            <w:pPr>
              <w:spacing w:line="360" w:lineRule="auto"/>
              <w:jc w:val="center"/>
              <w:rPr>
                <w:szCs w:val="28"/>
                <w:lang w:val="uk-UA"/>
              </w:rPr>
            </w:pPr>
            <w:r w:rsidRPr="002E48AD">
              <w:rPr>
                <w:szCs w:val="28"/>
                <w:lang w:val="uk-UA"/>
              </w:rPr>
              <w:t>завдання прийняв</w:t>
            </w:r>
          </w:p>
        </w:tc>
      </w:tr>
      <w:tr w:rsidR="0021499C" w:rsidRPr="002E48AD" w14:paraId="55F2E278" w14:textId="77777777" w:rsidTr="0021499C">
        <w:trPr>
          <w:trHeight w:val="236"/>
        </w:trPr>
        <w:tc>
          <w:tcPr>
            <w:tcW w:w="1413" w:type="dxa"/>
          </w:tcPr>
          <w:p w14:paraId="5E940C49" w14:textId="302E71AA" w:rsidR="0021499C" w:rsidRPr="002E48AD" w:rsidRDefault="0021499C" w:rsidP="0021499C">
            <w:pPr>
              <w:spacing w:line="360" w:lineRule="auto"/>
              <w:jc w:val="center"/>
              <w:rPr>
                <w:szCs w:val="28"/>
                <w:lang w:val="uk-UA"/>
              </w:rPr>
            </w:pPr>
          </w:p>
        </w:tc>
        <w:tc>
          <w:tcPr>
            <w:tcW w:w="4809" w:type="dxa"/>
          </w:tcPr>
          <w:p w14:paraId="70A847DA" w14:textId="77777777" w:rsidR="0021499C" w:rsidRPr="006B7A23" w:rsidRDefault="0021499C" w:rsidP="0021499C">
            <w:pPr>
              <w:spacing w:line="360" w:lineRule="auto"/>
              <w:rPr>
                <w:szCs w:val="28"/>
                <w:lang w:val="uk-UA"/>
              </w:rPr>
            </w:pPr>
          </w:p>
        </w:tc>
        <w:tc>
          <w:tcPr>
            <w:tcW w:w="2137" w:type="dxa"/>
          </w:tcPr>
          <w:p w14:paraId="02D9664B" w14:textId="6A90F4DF" w:rsidR="0021499C" w:rsidRPr="002E48AD" w:rsidRDefault="0021499C" w:rsidP="0021499C">
            <w:pPr>
              <w:spacing w:line="360" w:lineRule="auto"/>
              <w:jc w:val="center"/>
              <w:rPr>
                <w:szCs w:val="28"/>
                <w:lang w:val="uk-UA"/>
              </w:rPr>
            </w:pPr>
          </w:p>
        </w:tc>
        <w:tc>
          <w:tcPr>
            <w:tcW w:w="2130" w:type="dxa"/>
          </w:tcPr>
          <w:p w14:paraId="6935F488" w14:textId="560EF776" w:rsidR="0021499C" w:rsidRPr="002E48AD" w:rsidRDefault="0021499C" w:rsidP="0021499C">
            <w:pPr>
              <w:spacing w:line="360" w:lineRule="auto"/>
              <w:jc w:val="center"/>
              <w:rPr>
                <w:szCs w:val="28"/>
                <w:lang w:val="uk-UA"/>
              </w:rPr>
            </w:pPr>
          </w:p>
        </w:tc>
      </w:tr>
      <w:tr w:rsidR="0021499C" w:rsidRPr="002E48AD" w14:paraId="230E2955" w14:textId="77777777" w:rsidTr="0021499C">
        <w:trPr>
          <w:trHeight w:val="224"/>
        </w:trPr>
        <w:tc>
          <w:tcPr>
            <w:tcW w:w="1413" w:type="dxa"/>
          </w:tcPr>
          <w:p w14:paraId="61E6F700" w14:textId="77777777" w:rsidR="0021499C" w:rsidRPr="002E48AD" w:rsidRDefault="0021499C" w:rsidP="0021499C">
            <w:pPr>
              <w:spacing w:line="360" w:lineRule="auto"/>
              <w:jc w:val="center"/>
              <w:rPr>
                <w:szCs w:val="28"/>
                <w:lang w:val="uk-UA"/>
              </w:rPr>
            </w:pPr>
          </w:p>
        </w:tc>
        <w:tc>
          <w:tcPr>
            <w:tcW w:w="4809" w:type="dxa"/>
          </w:tcPr>
          <w:p w14:paraId="749E99EE" w14:textId="77777777" w:rsidR="0021499C" w:rsidRPr="002E48AD" w:rsidRDefault="0021499C" w:rsidP="0021499C">
            <w:pPr>
              <w:spacing w:line="360" w:lineRule="auto"/>
              <w:rPr>
                <w:szCs w:val="28"/>
                <w:lang w:val="uk-UA"/>
              </w:rPr>
            </w:pPr>
          </w:p>
        </w:tc>
        <w:tc>
          <w:tcPr>
            <w:tcW w:w="2137" w:type="dxa"/>
          </w:tcPr>
          <w:p w14:paraId="038444FD" w14:textId="77777777" w:rsidR="0021499C" w:rsidRPr="002E48AD" w:rsidRDefault="0021499C" w:rsidP="0021499C">
            <w:pPr>
              <w:spacing w:line="360" w:lineRule="auto"/>
              <w:rPr>
                <w:szCs w:val="28"/>
                <w:lang w:val="uk-UA"/>
              </w:rPr>
            </w:pPr>
          </w:p>
        </w:tc>
        <w:tc>
          <w:tcPr>
            <w:tcW w:w="2130" w:type="dxa"/>
          </w:tcPr>
          <w:p w14:paraId="04574567" w14:textId="77777777" w:rsidR="0021499C" w:rsidRPr="002E48AD" w:rsidRDefault="0021499C" w:rsidP="0021499C">
            <w:pPr>
              <w:spacing w:line="360" w:lineRule="auto"/>
              <w:rPr>
                <w:szCs w:val="28"/>
                <w:lang w:val="uk-UA"/>
              </w:rPr>
            </w:pPr>
          </w:p>
        </w:tc>
      </w:tr>
      <w:tr w:rsidR="0021499C" w:rsidRPr="002E48AD" w14:paraId="49F15233" w14:textId="77777777" w:rsidTr="0021499C">
        <w:trPr>
          <w:trHeight w:val="236"/>
        </w:trPr>
        <w:tc>
          <w:tcPr>
            <w:tcW w:w="1413" w:type="dxa"/>
          </w:tcPr>
          <w:p w14:paraId="71545C18" w14:textId="77777777" w:rsidR="0021499C" w:rsidRPr="002E48AD" w:rsidRDefault="0021499C" w:rsidP="0021499C">
            <w:pPr>
              <w:spacing w:line="360" w:lineRule="auto"/>
              <w:jc w:val="center"/>
              <w:rPr>
                <w:szCs w:val="28"/>
                <w:lang w:val="uk-UA"/>
              </w:rPr>
            </w:pPr>
          </w:p>
        </w:tc>
        <w:tc>
          <w:tcPr>
            <w:tcW w:w="4809" w:type="dxa"/>
          </w:tcPr>
          <w:p w14:paraId="4C5E0A17" w14:textId="77777777" w:rsidR="0021499C" w:rsidRPr="002E48AD" w:rsidRDefault="0021499C" w:rsidP="0021499C">
            <w:pPr>
              <w:spacing w:line="360" w:lineRule="auto"/>
              <w:rPr>
                <w:szCs w:val="28"/>
                <w:lang w:val="uk-UA"/>
              </w:rPr>
            </w:pPr>
          </w:p>
        </w:tc>
        <w:tc>
          <w:tcPr>
            <w:tcW w:w="2137" w:type="dxa"/>
          </w:tcPr>
          <w:p w14:paraId="4EB5FA7B" w14:textId="77777777" w:rsidR="0021499C" w:rsidRPr="002E48AD" w:rsidRDefault="0021499C" w:rsidP="0021499C">
            <w:pPr>
              <w:spacing w:line="360" w:lineRule="auto"/>
              <w:rPr>
                <w:szCs w:val="28"/>
                <w:lang w:val="uk-UA"/>
              </w:rPr>
            </w:pPr>
          </w:p>
        </w:tc>
        <w:tc>
          <w:tcPr>
            <w:tcW w:w="2130" w:type="dxa"/>
          </w:tcPr>
          <w:p w14:paraId="365730A1" w14:textId="77777777" w:rsidR="0021499C" w:rsidRPr="002E48AD" w:rsidRDefault="0021499C" w:rsidP="0021499C">
            <w:pPr>
              <w:spacing w:line="360" w:lineRule="auto"/>
              <w:rPr>
                <w:szCs w:val="28"/>
                <w:lang w:val="uk-UA"/>
              </w:rPr>
            </w:pPr>
          </w:p>
        </w:tc>
      </w:tr>
      <w:tr w:rsidR="0021499C" w:rsidRPr="002E48AD" w14:paraId="2468ECE6" w14:textId="77777777" w:rsidTr="0021499C">
        <w:trPr>
          <w:trHeight w:val="236"/>
        </w:trPr>
        <w:tc>
          <w:tcPr>
            <w:tcW w:w="1413" w:type="dxa"/>
          </w:tcPr>
          <w:p w14:paraId="49EB53D5" w14:textId="77777777" w:rsidR="0021499C" w:rsidRPr="002E48AD" w:rsidRDefault="0021499C" w:rsidP="0021499C">
            <w:pPr>
              <w:spacing w:line="360" w:lineRule="auto"/>
              <w:rPr>
                <w:szCs w:val="28"/>
                <w:lang w:val="uk-UA"/>
              </w:rPr>
            </w:pPr>
          </w:p>
        </w:tc>
        <w:tc>
          <w:tcPr>
            <w:tcW w:w="4809" w:type="dxa"/>
          </w:tcPr>
          <w:p w14:paraId="63FBDC08" w14:textId="77777777" w:rsidR="0021499C" w:rsidRPr="002E48AD" w:rsidRDefault="0021499C" w:rsidP="0021499C">
            <w:pPr>
              <w:spacing w:line="360" w:lineRule="auto"/>
              <w:rPr>
                <w:szCs w:val="28"/>
                <w:lang w:val="uk-UA"/>
              </w:rPr>
            </w:pPr>
          </w:p>
        </w:tc>
        <w:tc>
          <w:tcPr>
            <w:tcW w:w="2137" w:type="dxa"/>
          </w:tcPr>
          <w:p w14:paraId="50350DF3" w14:textId="77777777" w:rsidR="0021499C" w:rsidRPr="002E48AD" w:rsidRDefault="0021499C" w:rsidP="0021499C">
            <w:pPr>
              <w:spacing w:line="360" w:lineRule="auto"/>
              <w:rPr>
                <w:szCs w:val="28"/>
                <w:lang w:val="uk-UA"/>
              </w:rPr>
            </w:pPr>
          </w:p>
        </w:tc>
        <w:tc>
          <w:tcPr>
            <w:tcW w:w="2130" w:type="dxa"/>
          </w:tcPr>
          <w:p w14:paraId="1E650476" w14:textId="77777777" w:rsidR="0021499C" w:rsidRPr="002E48AD" w:rsidRDefault="0021499C" w:rsidP="0021499C">
            <w:pPr>
              <w:spacing w:line="360" w:lineRule="auto"/>
              <w:rPr>
                <w:szCs w:val="28"/>
                <w:lang w:val="uk-UA"/>
              </w:rPr>
            </w:pPr>
          </w:p>
        </w:tc>
      </w:tr>
    </w:tbl>
    <w:p w14:paraId="1ADF41EA" w14:textId="633989B5" w:rsidR="003D080F" w:rsidRDefault="0047491E" w:rsidP="00D8324E">
      <w:pPr>
        <w:rPr>
          <w:szCs w:val="28"/>
          <w:lang w:val="uk-UA"/>
        </w:rPr>
      </w:pPr>
      <w:r w:rsidRPr="002E48AD">
        <w:rPr>
          <w:szCs w:val="28"/>
          <w:lang w:val="uk-UA"/>
        </w:rPr>
        <w:t>Консультанти розділів проекту (роботи)</w:t>
      </w:r>
      <w:bookmarkStart w:id="4" w:name="_Hlk136969329"/>
      <w:bookmarkEnd w:id="1"/>
      <w:bookmarkEnd w:id="3"/>
    </w:p>
    <w:p w14:paraId="01F07C3D" w14:textId="161BCED2" w:rsidR="0047491E" w:rsidRPr="000B711A" w:rsidRDefault="0047491E" w:rsidP="00F97637">
      <w:pPr>
        <w:numPr>
          <w:ilvl w:val="0"/>
          <w:numId w:val="1"/>
        </w:numPr>
        <w:spacing w:line="360" w:lineRule="auto"/>
        <w:ind w:left="0" w:hanging="426"/>
        <w:jc w:val="both"/>
        <w:rPr>
          <w:szCs w:val="28"/>
          <w:lang w:val="uk-UA"/>
        </w:rPr>
      </w:pPr>
      <w:r w:rsidRPr="002E48AD">
        <w:rPr>
          <w:szCs w:val="28"/>
          <w:lang w:val="uk-UA"/>
        </w:rPr>
        <w:t>Дата видачі завдання “</w:t>
      </w:r>
      <w:r w:rsidRPr="002E48AD">
        <w:rPr>
          <w:szCs w:val="28"/>
          <w:u w:val="single"/>
          <w:lang w:val="uk-UA"/>
        </w:rPr>
        <w:t xml:space="preserve"> </w:t>
      </w:r>
      <w:r w:rsidR="00923CD4">
        <w:rPr>
          <w:szCs w:val="28"/>
          <w:u w:val="single"/>
          <w:lang w:val="uk-UA"/>
        </w:rPr>
        <w:t xml:space="preserve">   </w:t>
      </w:r>
      <w:r w:rsidRPr="002E48AD">
        <w:rPr>
          <w:szCs w:val="28"/>
          <w:u w:val="single"/>
          <w:lang w:val="uk-UA"/>
        </w:rPr>
        <w:t xml:space="preserve"> </w:t>
      </w:r>
      <w:r w:rsidRPr="002E48AD">
        <w:rPr>
          <w:szCs w:val="28"/>
          <w:lang w:val="uk-UA"/>
        </w:rPr>
        <w:t xml:space="preserve">” </w:t>
      </w:r>
      <w:r w:rsidRPr="002E48AD">
        <w:rPr>
          <w:szCs w:val="28"/>
          <w:u w:val="single"/>
          <w:lang w:val="uk-UA"/>
        </w:rPr>
        <w:t xml:space="preserve"> </w:t>
      </w:r>
      <w:r w:rsidR="00923CD4">
        <w:rPr>
          <w:szCs w:val="28"/>
          <w:u w:val="single"/>
          <w:lang w:val="uk-UA"/>
        </w:rPr>
        <w:t xml:space="preserve">                        </w:t>
      </w:r>
      <w:r w:rsidR="009D50F9">
        <w:rPr>
          <w:szCs w:val="28"/>
          <w:u w:val="single"/>
          <w:lang w:val="uk-UA"/>
        </w:rPr>
        <w:t xml:space="preserve"> </w:t>
      </w:r>
      <w:r w:rsidRPr="002E48AD">
        <w:rPr>
          <w:szCs w:val="28"/>
          <w:lang w:val="uk-UA"/>
        </w:rPr>
        <w:t xml:space="preserve"> 202</w:t>
      </w:r>
      <w:r w:rsidR="00923CD4">
        <w:rPr>
          <w:szCs w:val="28"/>
          <w:lang w:val="uk-UA"/>
        </w:rPr>
        <w:t>5</w:t>
      </w:r>
      <w:r w:rsidRPr="002E48AD">
        <w:rPr>
          <w:szCs w:val="28"/>
          <w:lang w:val="uk-UA"/>
        </w:rPr>
        <w:t xml:space="preserve"> р.</w:t>
      </w:r>
    </w:p>
    <w:tbl>
      <w:tblPr>
        <w:tblpPr w:leftFromText="180" w:rightFromText="180" w:vertAnchor="text" w:horzAnchor="margin" w:tblpXSpec="center" w:tblpY="539"/>
        <w:tblW w:w="99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5911"/>
        <w:gridCol w:w="1523"/>
        <w:gridCol w:w="1699"/>
      </w:tblGrid>
      <w:tr w:rsidR="0047491E" w:rsidRPr="002E48AD" w14:paraId="1CEC9E51" w14:textId="77777777" w:rsidTr="009F5C88">
        <w:trPr>
          <w:trHeight w:val="586"/>
        </w:trPr>
        <w:tc>
          <w:tcPr>
            <w:tcW w:w="791" w:type="dxa"/>
            <w:vAlign w:val="center"/>
          </w:tcPr>
          <w:p w14:paraId="01DAD58E" w14:textId="77777777" w:rsidR="0047491E" w:rsidRPr="002E48AD" w:rsidRDefault="0047491E" w:rsidP="00F97637">
            <w:pPr>
              <w:spacing w:line="360" w:lineRule="auto"/>
              <w:jc w:val="center"/>
              <w:rPr>
                <w:szCs w:val="28"/>
                <w:lang w:val="uk-UA"/>
              </w:rPr>
            </w:pPr>
            <w:r w:rsidRPr="002E48AD">
              <w:rPr>
                <w:szCs w:val="28"/>
                <w:lang w:val="uk-UA"/>
              </w:rPr>
              <w:lastRenderedPageBreak/>
              <w:t>№ з/п</w:t>
            </w:r>
          </w:p>
        </w:tc>
        <w:tc>
          <w:tcPr>
            <w:tcW w:w="5911" w:type="dxa"/>
            <w:vAlign w:val="center"/>
          </w:tcPr>
          <w:p w14:paraId="433F4E34" w14:textId="77777777" w:rsidR="0047491E" w:rsidRPr="002E48AD" w:rsidRDefault="0047491E" w:rsidP="00F97637">
            <w:pPr>
              <w:spacing w:line="360" w:lineRule="auto"/>
              <w:jc w:val="center"/>
              <w:rPr>
                <w:szCs w:val="28"/>
                <w:lang w:val="uk-UA"/>
              </w:rPr>
            </w:pPr>
            <w:r w:rsidRPr="002E48AD">
              <w:rPr>
                <w:szCs w:val="28"/>
                <w:lang w:val="uk-UA"/>
              </w:rPr>
              <w:t>Назва етапів курсового проекту</w:t>
            </w:r>
          </w:p>
        </w:tc>
        <w:tc>
          <w:tcPr>
            <w:tcW w:w="1523" w:type="dxa"/>
          </w:tcPr>
          <w:p w14:paraId="6EA7F268" w14:textId="77777777" w:rsidR="0047491E" w:rsidRPr="002E48AD" w:rsidRDefault="0047491E" w:rsidP="00F97637">
            <w:pPr>
              <w:spacing w:line="360" w:lineRule="auto"/>
              <w:jc w:val="center"/>
              <w:rPr>
                <w:szCs w:val="28"/>
                <w:lang w:val="uk-UA"/>
              </w:rPr>
            </w:pPr>
            <w:r w:rsidRPr="002E48AD">
              <w:rPr>
                <w:szCs w:val="28"/>
                <w:lang w:val="uk-UA"/>
              </w:rPr>
              <w:t>Строк виконання етапів проекту</w:t>
            </w:r>
          </w:p>
        </w:tc>
        <w:tc>
          <w:tcPr>
            <w:tcW w:w="1699" w:type="dxa"/>
            <w:vAlign w:val="center"/>
          </w:tcPr>
          <w:p w14:paraId="3C0B69F5" w14:textId="77777777" w:rsidR="0047491E" w:rsidRPr="002E48AD" w:rsidRDefault="0047491E" w:rsidP="00F97637">
            <w:pPr>
              <w:spacing w:line="360" w:lineRule="auto"/>
              <w:jc w:val="center"/>
              <w:rPr>
                <w:szCs w:val="28"/>
                <w:lang w:val="uk-UA"/>
              </w:rPr>
            </w:pPr>
            <w:r w:rsidRPr="002E48AD">
              <w:rPr>
                <w:szCs w:val="28"/>
                <w:lang w:val="uk-UA"/>
              </w:rPr>
              <w:t>Примітки</w:t>
            </w:r>
          </w:p>
        </w:tc>
      </w:tr>
      <w:tr w:rsidR="0047491E" w:rsidRPr="002E48AD" w14:paraId="1D729D18" w14:textId="77777777" w:rsidTr="009F5C88">
        <w:trPr>
          <w:trHeight w:val="183"/>
        </w:trPr>
        <w:tc>
          <w:tcPr>
            <w:tcW w:w="791" w:type="dxa"/>
          </w:tcPr>
          <w:p w14:paraId="3C8259C0" w14:textId="77777777" w:rsidR="0047491E" w:rsidRPr="002E48AD" w:rsidRDefault="0047491E" w:rsidP="00F97637">
            <w:pPr>
              <w:spacing w:line="360" w:lineRule="auto"/>
              <w:jc w:val="center"/>
              <w:rPr>
                <w:szCs w:val="28"/>
                <w:lang w:val="uk-UA"/>
              </w:rPr>
            </w:pPr>
            <w:r w:rsidRPr="002E48AD">
              <w:rPr>
                <w:szCs w:val="28"/>
                <w:lang w:val="uk-UA"/>
              </w:rPr>
              <w:t>1</w:t>
            </w:r>
          </w:p>
        </w:tc>
        <w:tc>
          <w:tcPr>
            <w:tcW w:w="5911" w:type="dxa"/>
          </w:tcPr>
          <w:p w14:paraId="6FB9E9CC" w14:textId="77777777" w:rsidR="0047491E" w:rsidRPr="002E48AD" w:rsidRDefault="0047491E" w:rsidP="00F97637">
            <w:pPr>
              <w:spacing w:line="360" w:lineRule="auto"/>
              <w:rPr>
                <w:szCs w:val="28"/>
                <w:lang w:val="uk-UA"/>
              </w:rPr>
            </w:pPr>
            <w:r w:rsidRPr="002E48AD">
              <w:rPr>
                <w:szCs w:val="28"/>
                <w:lang w:val="uk-UA"/>
              </w:rPr>
              <w:t>Постановка задачі</w:t>
            </w:r>
          </w:p>
        </w:tc>
        <w:tc>
          <w:tcPr>
            <w:tcW w:w="1523" w:type="dxa"/>
          </w:tcPr>
          <w:p w14:paraId="4A4B2926" w14:textId="7F5905E5" w:rsidR="0047491E" w:rsidRPr="002E48AD" w:rsidRDefault="00923CD4" w:rsidP="00F97637">
            <w:pPr>
              <w:spacing w:line="360" w:lineRule="auto"/>
              <w:jc w:val="center"/>
              <w:rPr>
                <w:szCs w:val="28"/>
                <w:lang w:val="uk-UA"/>
              </w:rPr>
            </w:pPr>
            <w:r w:rsidRPr="00923CD4">
              <w:rPr>
                <w:szCs w:val="28"/>
                <w:lang w:val="uk-UA"/>
              </w:rPr>
              <w:t>11.09.2025</w:t>
            </w:r>
          </w:p>
        </w:tc>
        <w:tc>
          <w:tcPr>
            <w:tcW w:w="1699" w:type="dxa"/>
          </w:tcPr>
          <w:p w14:paraId="40768254" w14:textId="77777777" w:rsidR="0047491E" w:rsidRPr="002E48AD" w:rsidRDefault="0047491E" w:rsidP="00F97637">
            <w:pPr>
              <w:spacing w:line="360" w:lineRule="auto"/>
              <w:rPr>
                <w:szCs w:val="28"/>
                <w:lang w:val="uk-UA"/>
              </w:rPr>
            </w:pPr>
            <w:r>
              <w:rPr>
                <w:szCs w:val="28"/>
                <w:lang w:val="uk-UA"/>
              </w:rPr>
              <w:t>Виконано</w:t>
            </w:r>
          </w:p>
        </w:tc>
      </w:tr>
      <w:tr w:rsidR="0047491E" w:rsidRPr="002E48AD" w14:paraId="2BC43CD0" w14:textId="77777777" w:rsidTr="009F5C88">
        <w:trPr>
          <w:trHeight w:val="173"/>
        </w:trPr>
        <w:tc>
          <w:tcPr>
            <w:tcW w:w="791" w:type="dxa"/>
          </w:tcPr>
          <w:p w14:paraId="51016D9F" w14:textId="77777777" w:rsidR="0047491E" w:rsidRPr="002E48AD" w:rsidRDefault="0047491E" w:rsidP="00F97637">
            <w:pPr>
              <w:spacing w:line="360" w:lineRule="auto"/>
              <w:jc w:val="center"/>
              <w:rPr>
                <w:szCs w:val="28"/>
                <w:lang w:val="uk-UA"/>
              </w:rPr>
            </w:pPr>
            <w:r w:rsidRPr="002E48AD">
              <w:rPr>
                <w:szCs w:val="28"/>
                <w:lang w:val="uk-UA"/>
              </w:rPr>
              <w:t>2</w:t>
            </w:r>
          </w:p>
        </w:tc>
        <w:tc>
          <w:tcPr>
            <w:tcW w:w="5911" w:type="dxa"/>
          </w:tcPr>
          <w:p w14:paraId="3ED746AD" w14:textId="16A3CCD1" w:rsidR="0047491E" w:rsidRPr="002E48AD" w:rsidRDefault="00923CD4" w:rsidP="00F97637">
            <w:pPr>
              <w:spacing w:line="360" w:lineRule="auto"/>
              <w:rPr>
                <w:szCs w:val="28"/>
                <w:lang w:val="uk-UA"/>
              </w:rPr>
            </w:pPr>
            <w:r w:rsidRPr="00923CD4">
              <w:rPr>
                <w:szCs w:val="28"/>
                <w:lang w:val="uk-UA"/>
              </w:rPr>
              <w:t>Аналіз вимог користувача</w:t>
            </w:r>
          </w:p>
        </w:tc>
        <w:tc>
          <w:tcPr>
            <w:tcW w:w="1523" w:type="dxa"/>
          </w:tcPr>
          <w:p w14:paraId="63BF337C" w14:textId="42641306" w:rsidR="0047491E" w:rsidRPr="002E48AD" w:rsidRDefault="00923CD4" w:rsidP="00F97637">
            <w:pPr>
              <w:spacing w:line="360" w:lineRule="auto"/>
              <w:jc w:val="center"/>
              <w:rPr>
                <w:szCs w:val="28"/>
                <w:lang w:val="uk-UA"/>
              </w:rPr>
            </w:pPr>
            <w:r w:rsidRPr="00923CD4">
              <w:rPr>
                <w:szCs w:val="28"/>
                <w:lang w:val="uk-UA"/>
              </w:rPr>
              <w:t>18.09.2025</w:t>
            </w:r>
          </w:p>
        </w:tc>
        <w:tc>
          <w:tcPr>
            <w:tcW w:w="1699" w:type="dxa"/>
          </w:tcPr>
          <w:p w14:paraId="392717AE" w14:textId="77777777" w:rsidR="0047491E" w:rsidRPr="002E48AD" w:rsidRDefault="0047491E" w:rsidP="00F97637">
            <w:pPr>
              <w:spacing w:line="360" w:lineRule="auto"/>
              <w:rPr>
                <w:szCs w:val="28"/>
                <w:lang w:val="uk-UA"/>
              </w:rPr>
            </w:pPr>
            <w:r>
              <w:rPr>
                <w:szCs w:val="28"/>
                <w:lang w:val="uk-UA"/>
              </w:rPr>
              <w:t>Виконано</w:t>
            </w:r>
          </w:p>
        </w:tc>
      </w:tr>
      <w:tr w:rsidR="0047491E" w:rsidRPr="002E48AD" w14:paraId="60E70C93" w14:textId="77777777" w:rsidTr="009F5C88">
        <w:trPr>
          <w:trHeight w:val="183"/>
        </w:trPr>
        <w:tc>
          <w:tcPr>
            <w:tcW w:w="791" w:type="dxa"/>
          </w:tcPr>
          <w:p w14:paraId="225DBFCC" w14:textId="77777777" w:rsidR="0047491E" w:rsidRPr="002E48AD" w:rsidRDefault="0047491E" w:rsidP="00F97637">
            <w:pPr>
              <w:spacing w:line="360" w:lineRule="auto"/>
              <w:jc w:val="center"/>
              <w:rPr>
                <w:szCs w:val="28"/>
                <w:lang w:val="uk-UA"/>
              </w:rPr>
            </w:pPr>
            <w:r w:rsidRPr="002E48AD">
              <w:rPr>
                <w:szCs w:val="28"/>
                <w:lang w:val="uk-UA"/>
              </w:rPr>
              <w:t>3</w:t>
            </w:r>
          </w:p>
        </w:tc>
        <w:tc>
          <w:tcPr>
            <w:tcW w:w="5911" w:type="dxa"/>
          </w:tcPr>
          <w:p w14:paraId="0193AC7C" w14:textId="77777777" w:rsidR="0047491E" w:rsidRPr="002E48AD" w:rsidRDefault="0047491E" w:rsidP="00F97637">
            <w:pPr>
              <w:spacing w:line="360" w:lineRule="auto"/>
              <w:rPr>
                <w:szCs w:val="28"/>
                <w:lang w:val="uk-UA"/>
              </w:rPr>
            </w:pPr>
            <w:r w:rsidRPr="002E48AD">
              <w:rPr>
                <w:szCs w:val="28"/>
                <w:lang w:val="uk-UA"/>
              </w:rPr>
              <w:t>Формулювання технічного завдання</w:t>
            </w:r>
          </w:p>
        </w:tc>
        <w:tc>
          <w:tcPr>
            <w:tcW w:w="1523" w:type="dxa"/>
          </w:tcPr>
          <w:p w14:paraId="194CCD71" w14:textId="6A025E6C" w:rsidR="0047491E" w:rsidRPr="002E48AD" w:rsidRDefault="00923CD4" w:rsidP="00F97637">
            <w:pPr>
              <w:spacing w:line="360" w:lineRule="auto"/>
              <w:jc w:val="center"/>
              <w:rPr>
                <w:szCs w:val="28"/>
                <w:lang w:val="uk-UA"/>
              </w:rPr>
            </w:pPr>
            <w:r w:rsidRPr="00923CD4">
              <w:rPr>
                <w:szCs w:val="28"/>
                <w:lang w:val="uk-UA"/>
              </w:rPr>
              <w:t>26.09.2025</w:t>
            </w:r>
          </w:p>
        </w:tc>
        <w:tc>
          <w:tcPr>
            <w:tcW w:w="1699" w:type="dxa"/>
          </w:tcPr>
          <w:p w14:paraId="32722AF7" w14:textId="77777777" w:rsidR="0047491E" w:rsidRPr="002E48AD" w:rsidRDefault="0047491E" w:rsidP="00F97637">
            <w:pPr>
              <w:spacing w:line="360" w:lineRule="auto"/>
              <w:rPr>
                <w:szCs w:val="28"/>
                <w:lang w:val="uk-UA"/>
              </w:rPr>
            </w:pPr>
            <w:r>
              <w:rPr>
                <w:szCs w:val="28"/>
                <w:lang w:val="uk-UA"/>
              </w:rPr>
              <w:t>Виконано</w:t>
            </w:r>
          </w:p>
        </w:tc>
      </w:tr>
      <w:tr w:rsidR="0047491E" w:rsidRPr="002E48AD" w14:paraId="66224E7C" w14:textId="77777777" w:rsidTr="009F5C88">
        <w:trPr>
          <w:trHeight w:val="183"/>
        </w:trPr>
        <w:tc>
          <w:tcPr>
            <w:tcW w:w="791" w:type="dxa"/>
          </w:tcPr>
          <w:p w14:paraId="1ADA467F" w14:textId="77777777" w:rsidR="0047491E" w:rsidRPr="002E48AD" w:rsidRDefault="0047491E" w:rsidP="00F97637">
            <w:pPr>
              <w:spacing w:line="360" w:lineRule="auto"/>
              <w:jc w:val="center"/>
              <w:rPr>
                <w:szCs w:val="28"/>
                <w:lang w:val="uk-UA"/>
              </w:rPr>
            </w:pPr>
            <w:r w:rsidRPr="002E48AD">
              <w:rPr>
                <w:szCs w:val="28"/>
                <w:lang w:val="uk-UA"/>
              </w:rPr>
              <w:t>4</w:t>
            </w:r>
          </w:p>
        </w:tc>
        <w:tc>
          <w:tcPr>
            <w:tcW w:w="5911" w:type="dxa"/>
          </w:tcPr>
          <w:p w14:paraId="42CF4543" w14:textId="77777777" w:rsidR="0047491E" w:rsidRPr="002E48AD" w:rsidRDefault="0047491E" w:rsidP="00F97637">
            <w:pPr>
              <w:spacing w:line="360" w:lineRule="auto"/>
              <w:rPr>
                <w:szCs w:val="28"/>
                <w:lang w:val="uk-UA"/>
              </w:rPr>
            </w:pPr>
            <w:r w:rsidRPr="002E48AD">
              <w:rPr>
                <w:szCs w:val="28"/>
                <w:lang w:val="uk-UA"/>
              </w:rPr>
              <w:t>Опрацювання літературних джерел</w:t>
            </w:r>
          </w:p>
        </w:tc>
        <w:tc>
          <w:tcPr>
            <w:tcW w:w="1523" w:type="dxa"/>
          </w:tcPr>
          <w:p w14:paraId="24A0EDFD" w14:textId="7D39D07E" w:rsidR="0047491E" w:rsidRPr="002E48AD" w:rsidRDefault="00923CD4" w:rsidP="00F97637">
            <w:pPr>
              <w:spacing w:line="360" w:lineRule="auto"/>
              <w:jc w:val="center"/>
              <w:rPr>
                <w:szCs w:val="28"/>
                <w:lang w:val="uk-UA"/>
              </w:rPr>
            </w:pPr>
            <w:r w:rsidRPr="00923CD4">
              <w:rPr>
                <w:szCs w:val="28"/>
                <w:lang w:val="uk-UA"/>
              </w:rPr>
              <w:t>14.10.2025</w:t>
            </w:r>
          </w:p>
        </w:tc>
        <w:tc>
          <w:tcPr>
            <w:tcW w:w="1699" w:type="dxa"/>
          </w:tcPr>
          <w:p w14:paraId="4CD6C3CC" w14:textId="77777777" w:rsidR="0047491E" w:rsidRPr="002E48AD" w:rsidRDefault="0047491E" w:rsidP="00F97637">
            <w:pPr>
              <w:spacing w:line="360" w:lineRule="auto"/>
              <w:rPr>
                <w:szCs w:val="28"/>
                <w:lang w:val="uk-UA"/>
              </w:rPr>
            </w:pPr>
            <w:r>
              <w:rPr>
                <w:szCs w:val="28"/>
                <w:lang w:val="uk-UA"/>
              </w:rPr>
              <w:t>Виконано</w:t>
            </w:r>
          </w:p>
        </w:tc>
      </w:tr>
      <w:tr w:rsidR="0047491E" w:rsidRPr="002E48AD" w14:paraId="55ECA38F" w14:textId="77777777" w:rsidTr="009F5C88">
        <w:trPr>
          <w:trHeight w:val="183"/>
        </w:trPr>
        <w:tc>
          <w:tcPr>
            <w:tcW w:w="791" w:type="dxa"/>
          </w:tcPr>
          <w:p w14:paraId="4D29E208" w14:textId="77777777" w:rsidR="0047491E" w:rsidRPr="002E48AD" w:rsidRDefault="0047491E" w:rsidP="00F97637">
            <w:pPr>
              <w:spacing w:line="360" w:lineRule="auto"/>
              <w:jc w:val="center"/>
              <w:rPr>
                <w:szCs w:val="28"/>
                <w:lang w:val="uk-UA"/>
              </w:rPr>
            </w:pPr>
            <w:r w:rsidRPr="002E48AD">
              <w:rPr>
                <w:szCs w:val="28"/>
                <w:lang w:val="uk-UA"/>
              </w:rPr>
              <w:t>5</w:t>
            </w:r>
          </w:p>
        </w:tc>
        <w:tc>
          <w:tcPr>
            <w:tcW w:w="5911" w:type="dxa"/>
          </w:tcPr>
          <w:p w14:paraId="5AD137D4" w14:textId="3870E87C" w:rsidR="0047491E" w:rsidRPr="002E48AD" w:rsidRDefault="00923CD4" w:rsidP="00F97637">
            <w:pPr>
              <w:spacing w:line="360" w:lineRule="auto"/>
              <w:rPr>
                <w:szCs w:val="28"/>
                <w:lang w:val="uk-UA"/>
              </w:rPr>
            </w:pPr>
            <w:r w:rsidRPr="00923CD4">
              <w:rPr>
                <w:szCs w:val="28"/>
                <w:lang w:val="uk-UA"/>
              </w:rPr>
              <w:t>Моделювання системи на логічному рівні</w:t>
            </w:r>
          </w:p>
        </w:tc>
        <w:tc>
          <w:tcPr>
            <w:tcW w:w="1523" w:type="dxa"/>
          </w:tcPr>
          <w:p w14:paraId="2757A193" w14:textId="003A01D8" w:rsidR="0047491E" w:rsidRPr="002E48AD" w:rsidRDefault="00923CD4" w:rsidP="00F97637">
            <w:pPr>
              <w:spacing w:line="360" w:lineRule="auto"/>
              <w:jc w:val="center"/>
              <w:rPr>
                <w:szCs w:val="28"/>
                <w:lang w:val="uk-UA"/>
              </w:rPr>
            </w:pPr>
            <w:r w:rsidRPr="00923CD4">
              <w:rPr>
                <w:szCs w:val="28"/>
                <w:lang w:val="uk-UA"/>
              </w:rPr>
              <w:t>28.10.2025</w:t>
            </w:r>
          </w:p>
        </w:tc>
        <w:tc>
          <w:tcPr>
            <w:tcW w:w="1699" w:type="dxa"/>
          </w:tcPr>
          <w:p w14:paraId="67DE4AE8" w14:textId="77777777" w:rsidR="0047491E" w:rsidRPr="002E48AD" w:rsidRDefault="0047491E" w:rsidP="00F97637">
            <w:pPr>
              <w:spacing w:line="360" w:lineRule="auto"/>
              <w:rPr>
                <w:szCs w:val="28"/>
                <w:lang w:val="uk-UA"/>
              </w:rPr>
            </w:pPr>
            <w:r>
              <w:rPr>
                <w:szCs w:val="28"/>
                <w:lang w:val="uk-UA"/>
              </w:rPr>
              <w:t>Виконано</w:t>
            </w:r>
          </w:p>
        </w:tc>
      </w:tr>
      <w:tr w:rsidR="0047491E" w:rsidRPr="002E48AD" w14:paraId="2CF5C862" w14:textId="77777777" w:rsidTr="009F5C88">
        <w:trPr>
          <w:trHeight w:val="183"/>
        </w:trPr>
        <w:tc>
          <w:tcPr>
            <w:tcW w:w="791" w:type="dxa"/>
          </w:tcPr>
          <w:p w14:paraId="724B99C2" w14:textId="77777777" w:rsidR="0047491E" w:rsidRPr="002E48AD" w:rsidRDefault="0047491E" w:rsidP="00F97637">
            <w:pPr>
              <w:spacing w:line="360" w:lineRule="auto"/>
              <w:jc w:val="center"/>
              <w:rPr>
                <w:szCs w:val="28"/>
                <w:lang w:val="uk-UA"/>
              </w:rPr>
            </w:pPr>
            <w:r w:rsidRPr="002E48AD">
              <w:rPr>
                <w:szCs w:val="28"/>
                <w:lang w:val="uk-UA"/>
              </w:rPr>
              <w:t>6</w:t>
            </w:r>
          </w:p>
        </w:tc>
        <w:tc>
          <w:tcPr>
            <w:tcW w:w="5911" w:type="dxa"/>
          </w:tcPr>
          <w:p w14:paraId="5956AE7F" w14:textId="27456934" w:rsidR="0047491E" w:rsidRPr="002E48AD" w:rsidRDefault="00923CD4" w:rsidP="00F97637">
            <w:pPr>
              <w:spacing w:line="360" w:lineRule="auto"/>
              <w:rPr>
                <w:szCs w:val="28"/>
                <w:lang w:val="uk-UA"/>
              </w:rPr>
            </w:pPr>
            <w:r w:rsidRPr="00923CD4">
              <w:rPr>
                <w:szCs w:val="28"/>
                <w:lang w:val="uk-UA"/>
              </w:rPr>
              <w:t>Фізична модель</w:t>
            </w:r>
          </w:p>
        </w:tc>
        <w:tc>
          <w:tcPr>
            <w:tcW w:w="1523" w:type="dxa"/>
          </w:tcPr>
          <w:p w14:paraId="6D712443" w14:textId="4AF6844B" w:rsidR="0047491E" w:rsidRPr="002E48AD" w:rsidRDefault="00923CD4" w:rsidP="00F97637">
            <w:pPr>
              <w:spacing w:line="360" w:lineRule="auto"/>
              <w:jc w:val="center"/>
              <w:rPr>
                <w:szCs w:val="28"/>
                <w:lang w:val="uk-UA"/>
              </w:rPr>
            </w:pPr>
            <w:r w:rsidRPr="00923CD4">
              <w:rPr>
                <w:szCs w:val="28"/>
                <w:lang w:val="uk-UA"/>
              </w:rPr>
              <w:t>08.11.2025</w:t>
            </w:r>
          </w:p>
        </w:tc>
        <w:tc>
          <w:tcPr>
            <w:tcW w:w="1699" w:type="dxa"/>
          </w:tcPr>
          <w:p w14:paraId="28890E49" w14:textId="77777777" w:rsidR="0047491E" w:rsidRPr="002E48AD" w:rsidRDefault="0047491E" w:rsidP="00F97637">
            <w:pPr>
              <w:spacing w:line="360" w:lineRule="auto"/>
              <w:rPr>
                <w:szCs w:val="28"/>
                <w:lang w:val="uk-UA"/>
              </w:rPr>
            </w:pPr>
            <w:r>
              <w:rPr>
                <w:szCs w:val="28"/>
                <w:lang w:val="uk-UA"/>
              </w:rPr>
              <w:t>Виконано</w:t>
            </w:r>
          </w:p>
        </w:tc>
      </w:tr>
      <w:tr w:rsidR="0047491E" w:rsidRPr="002E48AD" w14:paraId="56BB1902" w14:textId="77777777" w:rsidTr="009F5C88">
        <w:trPr>
          <w:trHeight w:val="183"/>
        </w:trPr>
        <w:tc>
          <w:tcPr>
            <w:tcW w:w="791" w:type="dxa"/>
          </w:tcPr>
          <w:p w14:paraId="6C15247A" w14:textId="77777777" w:rsidR="0047491E" w:rsidRPr="002E48AD" w:rsidRDefault="0047491E" w:rsidP="00F97637">
            <w:pPr>
              <w:spacing w:line="360" w:lineRule="auto"/>
              <w:jc w:val="center"/>
              <w:rPr>
                <w:szCs w:val="28"/>
                <w:lang w:val="uk-UA"/>
              </w:rPr>
            </w:pPr>
            <w:r w:rsidRPr="002E48AD">
              <w:rPr>
                <w:szCs w:val="28"/>
                <w:lang w:val="uk-UA"/>
              </w:rPr>
              <w:t>7</w:t>
            </w:r>
          </w:p>
        </w:tc>
        <w:tc>
          <w:tcPr>
            <w:tcW w:w="5911" w:type="dxa"/>
          </w:tcPr>
          <w:p w14:paraId="0225441A" w14:textId="2466FCD3" w:rsidR="0047491E" w:rsidRPr="002E48AD" w:rsidRDefault="00923CD4" w:rsidP="00F97637">
            <w:pPr>
              <w:spacing w:line="360" w:lineRule="auto"/>
              <w:rPr>
                <w:szCs w:val="28"/>
                <w:lang w:val="uk-UA"/>
              </w:rPr>
            </w:pPr>
            <w:r w:rsidRPr="00923CD4">
              <w:rPr>
                <w:szCs w:val="28"/>
                <w:lang w:val="uk-UA"/>
              </w:rPr>
              <w:t>Генерування програмного коду для прототипу</w:t>
            </w:r>
          </w:p>
        </w:tc>
        <w:tc>
          <w:tcPr>
            <w:tcW w:w="1523" w:type="dxa"/>
          </w:tcPr>
          <w:p w14:paraId="6AB23C96" w14:textId="6B66E6C9" w:rsidR="0047491E" w:rsidRPr="002E48AD" w:rsidRDefault="00923CD4" w:rsidP="00F97637">
            <w:pPr>
              <w:spacing w:line="360" w:lineRule="auto"/>
              <w:jc w:val="center"/>
              <w:rPr>
                <w:szCs w:val="28"/>
                <w:lang w:val="uk-UA"/>
              </w:rPr>
            </w:pPr>
            <w:r w:rsidRPr="00923CD4">
              <w:rPr>
                <w:szCs w:val="28"/>
                <w:lang w:val="uk-UA"/>
              </w:rPr>
              <w:t>16.11.2025</w:t>
            </w:r>
          </w:p>
        </w:tc>
        <w:tc>
          <w:tcPr>
            <w:tcW w:w="1699" w:type="dxa"/>
          </w:tcPr>
          <w:p w14:paraId="52CB279A" w14:textId="77777777" w:rsidR="0047491E" w:rsidRPr="002E48AD" w:rsidRDefault="0047491E" w:rsidP="00F97637">
            <w:pPr>
              <w:spacing w:line="360" w:lineRule="auto"/>
              <w:rPr>
                <w:szCs w:val="28"/>
                <w:lang w:val="uk-UA"/>
              </w:rPr>
            </w:pPr>
            <w:r>
              <w:rPr>
                <w:szCs w:val="28"/>
                <w:lang w:val="uk-UA"/>
              </w:rPr>
              <w:t>Виконано</w:t>
            </w:r>
          </w:p>
        </w:tc>
      </w:tr>
      <w:tr w:rsidR="0047491E" w:rsidRPr="002E48AD" w14:paraId="49964BCE" w14:textId="77777777" w:rsidTr="009F5C88">
        <w:trPr>
          <w:trHeight w:val="183"/>
        </w:trPr>
        <w:tc>
          <w:tcPr>
            <w:tcW w:w="791" w:type="dxa"/>
          </w:tcPr>
          <w:p w14:paraId="62BB484D" w14:textId="77777777" w:rsidR="0047491E" w:rsidRPr="002E48AD" w:rsidRDefault="0047491E" w:rsidP="00F97637">
            <w:pPr>
              <w:spacing w:line="360" w:lineRule="auto"/>
              <w:jc w:val="center"/>
              <w:rPr>
                <w:szCs w:val="28"/>
                <w:lang w:val="uk-UA"/>
              </w:rPr>
            </w:pPr>
            <w:r w:rsidRPr="002E48AD">
              <w:rPr>
                <w:szCs w:val="28"/>
                <w:lang w:val="uk-UA"/>
              </w:rPr>
              <w:t>8</w:t>
            </w:r>
          </w:p>
        </w:tc>
        <w:tc>
          <w:tcPr>
            <w:tcW w:w="5911" w:type="dxa"/>
          </w:tcPr>
          <w:p w14:paraId="45D1A55D" w14:textId="77777777" w:rsidR="0047491E" w:rsidRPr="002E48AD" w:rsidRDefault="0047491E" w:rsidP="00F97637">
            <w:pPr>
              <w:spacing w:line="360" w:lineRule="auto"/>
              <w:rPr>
                <w:szCs w:val="28"/>
                <w:lang w:val="uk-UA"/>
              </w:rPr>
            </w:pPr>
            <w:r w:rsidRPr="002E48AD">
              <w:rPr>
                <w:szCs w:val="28"/>
                <w:lang w:val="uk-UA"/>
              </w:rPr>
              <w:t>Написання пояснювальної записки</w:t>
            </w:r>
          </w:p>
        </w:tc>
        <w:tc>
          <w:tcPr>
            <w:tcW w:w="1523" w:type="dxa"/>
          </w:tcPr>
          <w:p w14:paraId="16C1B023" w14:textId="0083345F" w:rsidR="0047491E" w:rsidRPr="002E48AD" w:rsidRDefault="00923CD4" w:rsidP="00F97637">
            <w:pPr>
              <w:spacing w:line="360" w:lineRule="auto"/>
              <w:jc w:val="center"/>
              <w:rPr>
                <w:szCs w:val="28"/>
                <w:lang w:val="uk-UA"/>
              </w:rPr>
            </w:pPr>
            <w:r w:rsidRPr="00923CD4">
              <w:rPr>
                <w:szCs w:val="28"/>
                <w:lang w:val="uk-UA"/>
              </w:rPr>
              <w:t>13.12.2025</w:t>
            </w:r>
          </w:p>
        </w:tc>
        <w:tc>
          <w:tcPr>
            <w:tcW w:w="1699" w:type="dxa"/>
          </w:tcPr>
          <w:p w14:paraId="1F8EEFE8" w14:textId="77777777" w:rsidR="0047491E" w:rsidRPr="002E48AD" w:rsidRDefault="0047491E" w:rsidP="00F97637">
            <w:pPr>
              <w:spacing w:line="360" w:lineRule="auto"/>
              <w:rPr>
                <w:szCs w:val="28"/>
                <w:lang w:val="uk-UA"/>
              </w:rPr>
            </w:pPr>
            <w:r>
              <w:rPr>
                <w:szCs w:val="28"/>
                <w:lang w:val="uk-UA"/>
              </w:rPr>
              <w:t>Виконано</w:t>
            </w:r>
          </w:p>
        </w:tc>
      </w:tr>
      <w:tr w:rsidR="0047491E" w:rsidRPr="002E48AD" w14:paraId="63D94B4B" w14:textId="77777777" w:rsidTr="009F5C88">
        <w:trPr>
          <w:trHeight w:val="183"/>
        </w:trPr>
        <w:tc>
          <w:tcPr>
            <w:tcW w:w="791" w:type="dxa"/>
          </w:tcPr>
          <w:p w14:paraId="25E70457" w14:textId="77777777" w:rsidR="0047491E" w:rsidRPr="002E48AD" w:rsidRDefault="0047491E" w:rsidP="00F97637">
            <w:pPr>
              <w:spacing w:line="360" w:lineRule="auto"/>
              <w:jc w:val="center"/>
              <w:rPr>
                <w:szCs w:val="28"/>
                <w:lang w:val="uk-UA"/>
              </w:rPr>
            </w:pPr>
            <w:r w:rsidRPr="002E48AD">
              <w:rPr>
                <w:szCs w:val="28"/>
                <w:lang w:val="uk-UA"/>
              </w:rPr>
              <w:t>9</w:t>
            </w:r>
          </w:p>
        </w:tc>
        <w:tc>
          <w:tcPr>
            <w:tcW w:w="5911" w:type="dxa"/>
          </w:tcPr>
          <w:p w14:paraId="2A9E43AA" w14:textId="77777777" w:rsidR="0047491E" w:rsidRPr="002E48AD" w:rsidRDefault="0047491E" w:rsidP="00F97637">
            <w:pPr>
              <w:spacing w:line="360" w:lineRule="auto"/>
              <w:rPr>
                <w:szCs w:val="28"/>
                <w:lang w:val="uk-UA"/>
              </w:rPr>
            </w:pPr>
            <w:r w:rsidRPr="002E48AD">
              <w:rPr>
                <w:szCs w:val="28"/>
                <w:lang w:val="uk-UA"/>
              </w:rPr>
              <w:t>Захист</w:t>
            </w:r>
          </w:p>
        </w:tc>
        <w:tc>
          <w:tcPr>
            <w:tcW w:w="1523" w:type="dxa"/>
          </w:tcPr>
          <w:p w14:paraId="1496A43B" w14:textId="431B3433" w:rsidR="0047491E" w:rsidRPr="002E48AD" w:rsidRDefault="00923CD4" w:rsidP="00F97637">
            <w:pPr>
              <w:spacing w:line="360" w:lineRule="auto"/>
              <w:jc w:val="center"/>
              <w:rPr>
                <w:szCs w:val="28"/>
                <w:highlight w:val="yellow"/>
                <w:lang w:val="uk-UA"/>
              </w:rPr>
            </w:pPr>
            <w:r w:rsidRPr="00923CD4">
              <w:rPr>
                <w:szCs w:val="28"/>
                <w:lang w:val="uk-UA"/>
              </w:rPr>
              <w:t>17.12.2025</w:t>
            </w:r>
          </w:p>
        </w:tc>
        <w:tc>
          <w:tcPr>
            <w:tcW w:w="1699" w:type="dxa"/>
          </w:tcPr>
          <w:p w14:paraId="72272C3E" w14:textId="77777777" w:rsidR="0047491E" w:rsidRPr="002E48AD" w:rsidRDefault="0047491E" w:rsidP="00F97637">
            <w:pPr>
              <w:spacing w:line="360" w:lineRule="auto"/>
              <w:rPr>
                <w:szCs w:val="28"/>
                <w:lang w:val="uk-UA"/>
              </w:rPr>
            </w:pPr>
          </w:p>
        </w:tc>
      </w:tr>
    </w:tbl>
    <w:p w14:paraId="222A775B" w14:textId="77777777" w:rsidR="0047491E" w:rsidRPr="002E48AD" w:rsidRDefault="0047491E" w:rsidP="00F97637">
      <w:pPr>
        <w:spacing w:line="360" w:lineRule="auto"/>
        <w:ind w:left="720"/>
        <w:jc w:val="center"/>
        <w:rPr>
          <w:b/>
          <w:lang w:val="uk-UA"/>
        </w:rPr>
      </w:pPr>
      <w:r w:rsidRPr="002E48AD">
        <w:rPr>
          <w:b/>
          <w:lang w:val="uk-UA"/>
        </w:rPr>
        <w:t>КАЛЕНДАРНИЙ ПЛАН</w:t>
      </w:r>
    </w:p>
    <w:p w14:paraId="5231A23E" w14:textId="77777777" w:rsidR="0047491E" w:rsidRPr="002E48AD" w:rsidRDefault="0047491E" w:rsidP="00F97637">
      <w:pPr>
        <w:spacing w:line="360" w:lineRule="auto"/>
        <w:rPr>
          <w:b/>
          <w:szCs w:val="28"/>
          <w:lang w:val="uk-UA"/>
        </w:rPr>
      </w:pPr>
    </w:p>
    <w:p w14:paraId="552A099A" w14:textId="6A9E4C61" w:rsidR="0047491E" w:rsidRPr="002E48AD" w:rsidRDefault="0047491E" w:rsidP="00F97637">
      <w:pPr>
        <w:tabs>
          <w:tab w:val="left" w:pos="142"/>
        </w:tabs>
        <w:spacing w:line="360" w:lineRule="auto"/>
        <w:ind w:left="1134"/>
        <w:rPr>
          <w:szCs w:val="28"/>
          <w:lang w:val="uk-UA"/>
        </w:rPr>
      </w:pPr>
      <w:r w:rsidRPr="002E48AD">
        <w:rPr>
          <w:b/>
          <w:szCs w:val="28"/>
          <w:lang w:val="uk-UA"/>
        </w:rPr>
        <w:t xml:space="preserve">                Студент       </w:t>
      </w:r>
      <w:r w:rsidRPr="002E48AD">
        <w:rPr>
          <w:szCs w:val="28"/>
          <w:lang w:val="uk-UA"/>
        </w:rPr>
        <w:t xml:space="preserve">______________               </w:t>
      </w:r>
      <w:r w:rsidR="00300E9F">
        <w:rPr>
          <w:szCs w:val="28"/>
          <w:u w:val="single"/>
          <w:lang w:val="uk-UA"/>
        </w:rPr>
        <w:t>Бігун Р.В.</w:t>
      </w:r>
      <w:r w:rsidR="006B7A23">
        <w:rPr>
          <w:szCs w:val="28"/>
          <w:u w:val="single"/>
          <w:lang w:val="uk-UA"/>
        </w:rPr>
        <w:t xml:space="preserve"> </w:t>
      </w:r>
      <w:r w:rsidRPr="002E48AD">
        <w:rPr>
          <w:szCs w:val="28"/>
          <w:u w:val="single"/>
          <w:lang w:val="uk-UA"/>
        </w:rPr>
        <w:t xml:space="preserve"> </w:t>
      </w:r>
    </w:p>
    <w:p w14:paraId="48BF340F" w14:textId="77777777" w:rsidR="0047491E" w:rsidRPr="002E48AD" w:rsidRDefault="0047491E" w:rsidP="00F97637">
      <w:pPr>
        <w:tabs>
          <w:tab w:val="left" w:pos="142"/>
        </w:tabs>
        <w:spacing w:line="360" w:lineRule="auto"/>
        <w:ind w:left="1134"/>
        <w:rPr>
          <w:sz w:val="18"/>
          <w:szCs w:val="18"/>
          <w:lang w:val="uk-UA"/>
        </w:rPr>
      </w:pPr>
      <w:r w:rsidRPr="002E48AD">
        <w:rPr>
          <w:sz w:val="18"/>
          <w:szCs w:val="18"/>
          <w:lang w:val="uk-UA"/>
        </w:rPr>
        <w:t xml:space="preserve">                                                                        (підпис)                                                (прізвище та ініціали)</w:t>
      </w:r>
    </w:p>
    <w:p w14:paraId="6A3CF87E" w14:textId="487A2F20" w:rsidR="0047491E" w:rsidRPr="002E48AD" w:rsidRDefault="0047491E" w:rsidP="00F97637">
      <w:pPr>
        <w:tabs>
          <w:tab w:val="left" w:pos="142"/>
        </w:tabs>
        <w:spacing w:line="360" w:lineRule="auto"/>
        <w:ind w:left="1134"/>
        <w:rPr>
          <w:szCs w:val="28"/>
          <w:lang w:val="uk-UA"/>
        </w:rPr>
      </w:pPr>
      <w:r w:rsidRPr="002E48AD">
        <w:rPr>
          <w:b/>
          <w:szCs w:val="28"/>
          <w:lang w:val="uk-UA"/>
        </w:rPr>
        <w:t xml:space="preserve">Керівник </w:t>
      </w:r>
      <w:r w:rsidR="003D080F">
        <w:rPr>
          <w:b/>
          <w:szCs w:val="28"/>
          <w:lang w:val="uk-UA"/>
        </w:rPr>
        <w:t xml:space="preserve">роботи  </w:t>
      </w:r>
      <w:r w:rsidRPr="002E48AD">
        <w:rPr>
          <w:szCs w:val="28"/>
          <w:lang w:val="uk-UA"/>
        </w:rPr>
        <w:t xml:space="preserve">     ______________               </w:t>
      </w:r>
      <w:r w:rsidR="00923CD4" w:rsidRPr="00923CD4">
        <w:rPr>
          <w:szCs w:val="28"/>
          <w:u w:val="single"/>
          <w:lang w:val="uk-UA"/>
        </w:rPr>
        <w:t>Левківський</w:t>
      </w:r>
      <w:r w:rsidR="00923CD4">
        <w:rPr>
          <w:szCs w:val="28"/>
          <w:u w:val="single"/>
          <w:lang w:val="uk-UA"/>
        </w:rPr>
        <w:t xml:space="preserve"> В.Л.</w:t>
      </w:r>
    </w:p>
    <w:p w14:paraId="4015D9D5" w14:textId="77777777" w:rsidR="0047491E" w:rsidRPr="002E48AD" w:rsidRDefault="0047491E" w:rsidP="00F97637">
      <w:pPr>
        <w:tabs>
          <w:tab w:val="left" w:pos="142"/>
        </w:tabs>
        <w:spacing w:line="360" w:lineRule="auto"/>
        <w:ind w:left="1134"/>
        <w:rPr>
          <w:sz w:val="18"/>
          <w:szCs w:val="18"/>
          <w:lang w:val="uk-UA"/>
        </w:rPr>
      </w:pPr>
      <w:r w:rsidRPr="002E48AD">
        <w:rPr>
          <w:sz w:val="18"/>
          <w:szCs w:val="18"/>
          <w:lang w:val="uk-UA"/>
        </w:rPr>
        <w:t xml:space="preserve">                                                                        (підпис)                                                (прізвище та ініціали)</w:t>
      </w:r>
    </w:p>
    <w:bookmarkEnd w:id="4"/>
    <w:p w14:paraId="215294FA" w14:textId="77777777" w:rsidR="0047491E" w:rsidRDefault="0047491E" w:rsidP="00F97637">
      <w:pPr>
        <w:spacing w:line="360" w:lineRule="auto"/>
        <w:rPr>
          <w:szCs w:val="28"/>
          <w:lang w:val="uk-UA"/>
        </w:rPr>
        <w:sectPr w:rsidR="0047491E" w:rsidSect="00FD123C">
          <w:headerReference w:type="default" r:id="rId8"/>
          <w:footerReference w:type="default" r:id="rId9"/>
          <w:headerReference w:type="first" r:id="rId10"/>
          <w:pgSz w:w="11909" w:h="16834"/>
          <w:pgMar w:top="1134" w:right="851" w:bottom="851" w:left="1418" w:header="709" w:footer="709" w:gutter="0"/>
          <w:pgNumType w:start="0" w:chapStyle="3"/>
          <w:cols w:space="708"/>
          <w:noEndnote/>
          <w:docGrid w:linePitch="326"/>
        </w:sectPr>
      </w:pPr>
    </w:p>
    <w:p w14:paraId="7829F111" w14:textId="77777777" w:rsidR="0047491E" w:rsidRPr="002C18DC" w:rsidRDefault="0047491E" w:rsidP="00932FBA">
      <w:pPr>
        <w:spacing w:line="360" w:lineRule="auto"/>
        <w:ind w:left="3540" w:firstLine="708"/>
        <w:jc w:val="both"/>
        <w:rPr>
          <w:szCs w:val="28"/>
          <w:lang w:val="uk-UA"/>
        </w:rPr>
      </w:pPr>
      <w:bookmarkStart w:id="6" w:name="_Hlk136969346"/>
      <w:r w:rsidRPr="002E48AD">
        <w:rPr>
          <w:szCs w:val="28"/>
          <w:lang w:val="uk-UA"/>
        </w:rPr>
        <w:lastRenderedPageBreak/>
        <w:t>РЕФЕРАТ</w:t>
      </w:r>
    </w:p>
    <w:p w14:paraId="4CD4D53B" w14:textId="77777777" w:rsidR="008E561E" w:rsidRPr="008E561E" w:rsidRDefault="008E561E" w:rsidP="0021499C">
      <w:pPr>
        <w:spacing w:line="360" w:lineRule="auto"/>
        <w:ind w:firstLine="709"/>
        <w:jc w:val="both"/>
        <w:rPr>
          <w:lang w:val="uk-UA"/>
        </w:rPr>
      </w:pPr>
      <w:r w:rsidRPr="008E561E">
        <w:rPr>
          <w:lang w:val="uk-UA"/>
        </w:rPr>
        <w:t>Завданням на курсовий проєкт було розробка «Веб-орієнтованої системи “Симулятор мініігор”».</w:t>
      </w:r>
    </w:p>
    <w:p w14:paraId="0B3306BE" w14:textId="226EB726" w:rsidR="008E561E" w:rsidRPr="008E561E" w:rsidRDefault="008E561E" w:rsidP="0021499C">
      <w:pPr>
        <w:spacing w:line="360" w:lineRule="auto"/>
        <w:ind w:firstLine="709"/>
        <w:jc w:val="both"/>
        <w:rPr>
          <w:lang w:val="uk-UA"/>
        </w:rPr>
      </w:pPr>
      <w:r w:rsidRPr="008E561E">
        <w:rPr>
          <w:lang w:val="uk-UA"/>
        </w:rPr>
        <w:t>Пояснювальна записка до курсової роботи на тему «Веб-орієнтована система “Симулятор мініігор”» складається з: вступу, основної частини (трьох розділів), висновків, списку використаної літератури та додатків.</w:t>
      </w:r>
    </w:p>
    <w:p w14:paraId="3F96504F" w14:textId="7ED241F6" w:rsidR="008E561E" w:rsidRPr="008E561E" w:rsidRDefault="008E561E" w:rsidP="0021499C">
      <w:pPr>
        <w:spacing w:line="360" w:lineRule="auto"/>
        <w:ind w:firstLine="709"/>
        <w:jc w:val="both"/>
        <w:rPr>
          <w:lang w:val="uk-UA"/>
        </w:rPr>
      </w:pPr>
      <w:r w:rsidRPr="008E561E">
        <w:rPr>
          <w:lang w:val="uk-UA"/>
        </w:rPr>
        <w:t xml:space="preserve">Текстова частина викладена на </w:t>
      </w:r>
      <w:r w:rsidR="007B7C4A">
        <w:rPr>
          <w:lang w:val="uk-UA"/>
        </w:rPr>
        <w:t>5</w:t>
      </w:r>
      <w:r w:rsidR="00D8324E">
        <w:rPr>
          <w:lang w:val="uk-UA"/>
        </w:rPr>
        <w:t>6</w:t>
      </w:r>
      <w:r w:rsidR="007B7C4A">
        <w:rPr>
          <w:lang w:val="uk-UA"/>
        </w:rPr>
        <w:t xml:space="preserve"> </w:t>
      </w:r>
      <w:r w:rsidRPr="008E561E">
        <w:rPr>
          <w:lang w:val="uk-UA"/>
        </w:rPr>
        <w:t>сторінках друкованого тексту.</w:t>
      </w:r>
    </w:p>
    <w:p w14:paraId="33C9DA3F" w14:textId="0B0611C2" w:rsidR="008E561E" w:rsidRPr="008E561E" w:rsidRDefault="008E561E" w:rsidP="0021499C">
      <w:pPr>
        <w:spacing w:line="360" w:lineRule="auto"/>
        <w:ind w:firstLine="709"/>
        <w:jc w:val="both"/>
        <w:rPr>
          <w:lang w:val="uk-UA"/>
        </w:rPr>
      </w:pPr>
      <w:r w:rsidRPr="008E561E">
        <w:rPr>
          <w:lang w:val="uk-UA"/>
        </w:rPr>
        <w:t xml:space="preserve">Список використаних джерел містить </w:t>
      </w:r>
      <w:r w:rsidR="007B7C4A">
        <w:rPr>
          <w:lang w:val="uk-UA"/>
        </w:rPr>
        <w:t>10</w:t>
      </w:r>
      <w:r w:rsidRPr="008E561E">
        <w:rPr>
          <w:lang w:val="uk-UA"/>
        </w:rPr>
        <w:t xml:space="preserve"> найменувань і займає </w:t>
      </w:r>
      <w:r w:rsidR="007B7C4A">
        <w:rPr>
          <w:lang w:val="uk-UA"/>
        </w:rPr>
        <w:t>1</w:t>
      </w:r>
      <w:r w:rsidRPr="008E561E">
        <w:rPr>
          <w:lang w:val="uk-UA"/>
        </w:rPr>
        <w:t xml:space="preserve"> сторінку. Пояснювальна записка має </w:t>
      </w:r>
      <w:r w:rsidR="00D8324E">
        <w:rPr>
          <w:lang w:val="uk-UA"/>
        </w:rPr>
        <w:t>5</w:t>
      </w:r>
      <w:r w:rsidR="00FD2D0F" w:rsidRPr="0021499C">
        <w:t>2</w:t>
      </w:r>
      <w:r w:rsidRPr="008E561E">
        <w:rPr>
          <w:lang w:val="uk-UA"/>
        </w:rPr>
        <w:t xml:space="preserve"> сторінок додатків. У роботі наведено </w:t>
      </w:r>
      <w:r w:rsidR="007B7C4A">
        <w:rPr>
          <w:lang w:val="uk-UA"/>
        </w:rPr>
        <w:t>12</w:t>
      </w:r>
      <w:r w:rsidRPr="008E561E">
        <w:rPr>
          <w:lang w:val="uk-UA"/>
        </w:rPr>
        <w:t xml:space="preserve"> рисунків. Загальний обсяг роботи – </w:t>
      </w:r>
      <w:r w:rsidR="00FD2D0F" w:rsidRPr="0021499C">
        <w:t>11</w:t>
      </w:r>
      <w:r w:rsidR="00D8324E">
        <w:rPr>
          <w:lang w:val="uk-UA"/>
        </w:rPr>
        <w:t>4</w:t>
      </w:r>
      <w:r w:rsidRPr="008E561E">
        <w:rPr>
          <w:lang w:val="uk-UA"/>
        </w:rPr>
        <w:t xml:space="preserve"> сторінок.</w:t>
      </w:r>
    </w:p>
    <w:p w14:paraId="130B4704" w14:textId="0C74E8AD" w:rsidR="008E561E" w:rsidRPr="008E561E" w:rsidRDefault="008E561E" w:rsidP="0021499C">
      <w:pPr>
        <w:spacing w:line="360" w:lineRule="auto"/>
        <w:ind w:firstLine="709"/>
        <w:jc w:val="both"/>
        <w:rPr>
          <w:lang w:val="uk-UA"/>
        </w:rPr>
      </w:pPr>
      <w:r w:rsidRPr="008E561E">
        <w:rPr>
          <w:lang w:val="uk-UA"/>
        </w:rPr>
        <w:t>У першому розділі проаналізовано предметну область, сформовано технічне завдання та вимоги до системи. Обґрунтовано вибір інструментарію PlantUML та побудовано діаграму варіантів використання.</w:t>
      </w:r>
    </w:p>
    <w:p w14:paraId="2C83C9BE" w14:textId="7C0EED57" w:rsidR="008E561E" w:rsidRPr="008E561E" w:rsidRDefault="008E561E" w:rsidP="0021499C">
      <w:pPr>
        <w:spacing w:line="360" w:lineRule="auto"/>
        <w:ind w:firstLine="709"/>
        <w:jc w:val="both"/>
        <w:rPr>
          <w:lang w:val="uk-UA"/>
        </w:rPr>
      </w:pPr>
      <w:r w:rsidRPr="008E561E">
        <w:rPr>
          <w:lang w:val="uk-UA"/>
        </w:rPr>
        <w:t>У другому розділі спроєктовано архітектуру системи на базі Vue + Vite. Розроблено діаграми класів та поведінки, впроваджено патерни.</w:t>
      </w:r>
    </w:p>
    <w:p w14:paraId="4D1B9A6B" w14:textId="63B42128" w:rsidR="008E561E" w:rsidRPr="008E561E" w:rsidRDefault="008E561E" w:rsidP="0021499C">
      <w:pPr>
        <w:spacing w:line="360" w:lineRule="auto"/>
        <w:ind w:firstLine="709"/>
        <w:jc w:val="both"/>
        <w:rPr>
          <w:lang w:val="uk-UA"/>
        </w:rPr>
      </w:pPr>
      <w:r w:rsidRPr="008E561E">
        <w:rPr>
          <w:lang w:val="uk-UA"/>
        </w:rPr>
        <w:t>У третьому розділі описано фізичну модель та розгортання комплексу. Реалізовано програмний код прототипу з використанням Vue + Vite та проведено тестування функціоналу.</w:t>
      </w:r>
    </w:p>
    <w:p w14:paraId="64544E64" w14:textId="255D7AAE" w:rsidR="0047491E" w:rsidRPr="008E561E" w:rsidRDefault="008E561E" w:rsidP="0021499C">
      <w:pPr>
        <w:spacing w:line="360" w:lineRule="auto"/>
        <w:ind w:firstLine="709"/>
        <w:jc w:val="both"/>
        <w:rPr>
          <w:lang w:val="uk-UA"/>
        </w:rPr>
      </w:pPr>
      <w:r w:rsidRPr="008E561E">
        <w:rPr>
          <w:lang w:val="uk-UA"/>
        </w:rPr>
        <w:t>Висновки підтверджують успішне створення працездатного прототипу системи, який задовольняє вимоги щодо навігації, логіки взаємодії, обліку результатів та роботи з внутрішньою валютою</w:t>
      </w:r>
      <w:r w:rsidR="0047491E">
        <w:rPr>
          <w:lang w:val="uk-UA"/>
        </w:rPr>
        <w:t>.</w:t>
      </w:r>
      <w:bookmarkEnd w:id="6"/>
      <w:r w:rsidR="007F33E2">
        <w:rPr>
          <w:szCs w:val="28"/>
          <w:lang w:val="uk-UA"/>
        </w:rPr>
        <w:br w:type="page"/>
      </w:r>
      <w:bookmarkStart w:id="7" w:name="_Hlk136969364"/>
    </w:p>
    <w:bookmarkEnd w:id="7"/>
    <w:p w14:paraId="11504FB0" w14:textId="77777777" w:rsidR="00555F15" w:rsidRPr="003067E9" w:rsidRDefault="00555F15" w:rsidP="0021499C">
      <w:pPr>
        <w:spacing w:line="360" w:lineRule="auto"/>
        <w:jc w:val="center"/>
        <w:rPr>
          <w:b/>
          <w:bCs/>
          <w:szCs w:val="28"/>
        </w:rPr>
      </w:pPr>
      <w:r w:rsidRPr="003067E9">
        <w:rPr>
          <w:b/>
          <w:bCs/>
          <w:szCs w:val="28"/>
        </w:rPr>
        <w:lastRenderedPageBreak/>
        <w:t>ЗМІСТ</w:t>
      </w:r>
    </w:p>
    <w:p w14:paraId="510DC1FE" w14:textId="77777777" w:rsidR="00983261" w:rsidRPr="00555F15" w:rsidRDefault="00983261" w:rsidP="0021499C">
      <w:pPr>
        <w:spacing w:line="360" w:lineRule="auto"/>
        <w:jc w:val="both"/>
        <w:rPr>
          <w:szCs w:val="28"/>
        </w:rPr>
      </w:pPr>
    </w:p>
    <w:p w14:paraId="55FD308D" w14:textId="7583E81F" w:rsidR="00555F15" w:rsidRPr="00C863E7" w:rsidRDefault="00555F15" w:rsidP="0021499C">
      <w:pPr>
        <w:spacing w:line="360" w:lineRule="auto"/>
        <w:jc w:val="both"/>
        <w:rPr>
          <w:szCs w:val="28"/>
          <w:lang w:val="uk-UA"/>
        </w:rPr>
      </w:pPr>
      <w:r w:rsidRPr="00555F15">
        <w:rPr>
          <w:szCs w:val="28"/>
        </w:rPr>
        <w:t>ВСТУП ...................................................................................................................</w:t>
      </w:r>
      <w:r w:rsidR="00335FB6">
        <w:rPr>
          <w:szCs w:val="28"/>
          <w:lang w:val="uk-UA"/>
        </w:rPr>
        <w:t>.</w:t>
      </w:r>
      <w:r w:rsidRPr="00555F15">
        <w:rPr>
          <w:szCs w:val="28"/>
        </w:rPr>
        <w:t xml:space="preserve">.... </w:t>
      </w:r>
      <w:r w:rsidR="00C863E7">
        <w:rPr>
          <w:szCs w:val="28"/>
          <w:lang w:val="uk-UA"/>
        </w:rPr>
        <w:t>6</w:t>
      </w:r>
    </w:p>
    <w:p w14:paraId="6D3C6FB4" w14:textId="5DB9F0A5" w:rsidR="00555F15" w:rsidRPr="00C863E7" w:rsidRDefault="00555F15" w:rsidP="0021499C">
      <w:pPr>
        <w:spacing w:line="360" w:lineRule="auto"/>
        <w:jc w:val="both"/>
        <w:rPr>
          <w:lang w:val="uk-UA"/>
        </w:rPr>
      </w:pPr>
      <w:r w:rsidRPr="00555F15">
        <w:t xml:space="preserve">РОЗДІЛ </w:t>
      </w:r>
      <w:r w:rsidR="003B35BC" w:rsidRPr="003B35BC">
        <w:t>1.</w:t>
      </w:r>
      <w:r w:rsidR="003B35BC" w:rsidRPr="003B35BC">
        <w:tab/>
        <w:t>АНАЛІЗ ВИМОГ КОРИСТУВАЧА ТА КОНЦЕПТУАЛЬНЕ МОДЕЛЮВАННЯ....</w:t>
      </w:r>
      <w:r w:rsidR="003B35BC">
        <w:rPr>
          <w:lang w:val="uk-UA"/>
        </w:rPr>
        <w:t>.</w:t>
      </w:r>
      <w:r w:rsidR="003B35BC" w:rsidRPr="003B35BC">
        <w:t>...............................................</w:t>
      </w:r>
      <w:r w:rsidR="003B35BC">
        <w:rPr>
          <w:lang w:val="uk-UA"/>
        </w:rPr>
        <w:t>.</w:t>
      </w:r>
      <w:r w:rsidR="003B35BC" w:rsidRPr="003B35BC">
        <w:rPr>
          <w:lang w:val="uk-UA"/>
        </w:rPr>
        <w:t>.....................................</w:t>
      </w:r>
      <w:r w:rsidR="003B35BC">
        <w:rPr>
          <w:lang w:val="uk-UA"/>
        </w:rPr>
        <w:t>..</w:t>
      </w:r>
      <w:r w:rsidR="003B35BC" w:rsidRPr="003B35BC">
        <w:rPr>
          <w:lang w:val="uk-UA"/>
        </w:rPr>
        <w:t>..........</w:t>
      </w:r>
      <w:r w:rsidR="003B35BC" w:rsidRPr="003B35BC">
        <w:t>.</w:t>
      </w:r>
      <w:r w:rsidR="00C863E7">
        <w:rPr>
          <w:lang w:val="uk-UA"/>
        </w:rPr>
        <w:t>7</w:t>
      </w:r>
    </w:p>
    <w:p w14:paraId="42964E77" w14:textId="38016C87" w:rsidR="00555F15" w:rsidRPr="00C863E7" w:rsidRDefault="00C863E7" w:rsidP="0021499C">
      <w:pPr>
        <w:spacing w:line="360" w:lineRule="auto"/>
        <w:jc w:val="both"/>
        <w:rPr>
          <w:szCs w:val="28"/>
        </w:rPr>
      </w:pPr>
      <w:r w:rsidRPr="00C863E7">
        <w:rPr>
          <w:szCs w:val="28"/>
        </w:rPr>
        <w:t>1.1Технічне завдання на розробку системи</w:t>
      </w:r>
      <w:r w:rsidR="00555F15" w:rsidRPr="00C863E7">
        <w:rPr>
          <w:szCs w:val="28"/>
        </w:rPr>
        <w:t>........</w:t>
      </w:r>
      <w:r w:rsidR="00335FB6" w:rsidRPr="00C863E7">
        <w:rPr>
          <w:szCs w:val="28"/>
          <w:lang w:val="uk-UA"/>
        </w:rPr>
        <w:t>.....</w:t>
      </w:r>
      <w:r>
        <w:rPr>
          <w:szCs w:val="28"/>
          <w:lang w:val="uk-UA"/>
        </w:rPr>
        <w:t>............................................</w:t>
      </w:r>
      <w:r w:rsidR="00335FB6" w:rsidRPr="00C863E7">
        <w:rPr>
          <w:szCs w:val="28"/>
          <w:lang w:val="uk-UA"/>
        </w:rPr>
        <w:t>...</w:t>
      </w:r>
      <w:r w:rsidR="00555F15" w:rsidRPr="00C863E7">
        <w:rPr>
          <w:szCs w:val="28"/>
        </w:rPr>
        <w:t>..</w:t>
      </w:r>
      <w:r w:rsidR="008E561E" w:rsidRPr="00C863E7">
        <w:rPr>
          <w:szCs w:val="28"/>
          <w:lang w:val="uk-UA"/>
        </w:rPr>
        <w:t xml:space="preserve"> </w:t>
      </w:r>
      <w:r w:rsidRPr="00C863E7">
        <w:rPr>
          <w:szCs w:val="28"/>
          <w:lang w:val="uk-UA"/>
        </w:rPr>
        <w:t>7</w:t>
      </w:r>
    </w:p>
    <w:p w14:paraId="1B4D11A9" w14:textId="3A83A47F" w:rsidR="00555F15" w:rsidRPr="00370A65" w:rsidRDefault="00C863E7" w:rsidP="0021499C">
      <w:pPr>
        <w:spacing w:line="360" w:lineRule="auto"/>
        <w:jc w:val="both"/>
        <w:rPr>
          <w:szCs w:val="28"/>
          <w:lang w:val="uk-UA"/>
        </w:rPr>
      </w:pPr>
      <w:r w:rsidRPr="00C863E7">
        <w:rPr>
          <w:szCs w:val="28"/>
        </w:rPr>
        <w:t>1.2 Обґрунтування вибору засобів моделювання</w:t>
      </w:r>
      <w:r w:rsidR="00555F15" w:rsidRPr="00555F15">
        <w:rPr>
          <w:szCs w:val="28"/>
        </w:rPr>
        <w:t>.............................................</w:t>
      </w:r>
      <w:r w:rsidR="00335FB6">
        <w:rPr>
          <w:szCs w:val="28"/>
          <w:lang w:val="uk-UA"/>
        </w:rPr>
        <w:t>....</w:t>
      </w:r>
      <w:r w:rsidR="00555F15" w:rsidRPr="00555F15">
        <w:rPr>
          <w:szCs w:val="28"/>
        </w:rPr>
        <w:t>.. 1</w:t>
      </w:r>
      <w:r>
        <w:rPr>
          <w:szCs w:val="28"/>
          <w:lang w:val="uk-UA"/>
        </w:rPr>
        <w:t>1</w:t>
      </w:r>
    </w:p>
    <w:p w14:paraId="76AB3F7B" w14:textId="2C86218C" w:rsidR="00555F15" w:rsidRPr="00C863E7" w:rsidRDefault="00555F15" w:rsidP="0021499C">
      <w:pPr>
        <w:spacing w:line="360" w:lineRule="auto"/>
        <w:jc w:val="both"/>
        <w:rPr>
          <w:szCs w:val="28"/>
          <w:lang w:val="uk-UA"/>
        </w:rPr>
      </w:pPr>
      <w:r w:rsidRPr="00555F15">
        <w:rPr>
          <w:szCs w:val="28"/>
        </w:rPr>
        <w:t>Висновки до першого розділу ...........................................................................</w:t>
      </w:r>
      <w:r w:rsidR="00335FB6">
        <w:rPr>
          <w:szCs w:val="28"/>
          <w:lang w:val="uk-UA"/>
        </w:rPr>
        <w:t>....</w:t>
      </w:r>
      <w:r w:rsidRPr="00555F15">
        <w:rPr>
          <w:szCs w:val="28"/>
        </w:rPr>
        <w:t>. 1</w:t>
      </w:r>
      <w:r w:rsidR="00C863E7">
        <w:rPr>
          <w:szCs w:val="28"/>
          <w:lang w:val="uk-UA"/>
        </w:rPr>
        <w:t>4</w:t>
      </w:r>
    </w:p>
    <w:p w14:paraId="0E935506" w14:textId="39A67D05" w:rsidR="00C863E7" w:rsidRPr="00C863E7" w:rsidRDefault="00C863E7" w:rsidP="0021499C">
      <w:pPr>
        <w:spacing w:line="360" w:lineRule="auto"/>
        <w:jc w:val="both"/>
        <w:rPr>
          <w:szCs w:val="28"/>
          <w:lang w:val="uk-UA"/>
        </w:rPr>
      </w:pPr>
      <w:r w:rsidRPr="00C863E7">
        <w:rPr>
          <w:szCs w:val="28"/>
        </w:rPr>
        <w:t>2.</w:t>
      </w:r>
      <w:r w:rsidRPr="00C863E7">
        <w:rPr>
          <w:szCs w:val="28"/>
        </w:rPr>
        <w:tab/>
        <w:t>РОЗРОБКА МОДЕЛІ ПРОГРАМНОГО КОМПЛЕКСУ НА ЛОГІЧНОМУ РІВНІ</w:t>
      </w:r>
      <w:r>
        <w:rPr>
          <w:szCs w:val="28"/>
          <w:lang w:val="uk-UA"/>
        </w:rPr>
        <w:t>...........................................................................................................................15</w:t>
      </w:r>
    </w:p>
    <w:p w14:paraId="1E3F480B" w14:textId="4A401090" w:rsidR="00C863E7" w:rsidRPr="00C863E7" w:rsidRDefault="00C863E7" w:rsidP="0021499C">
      <w:pPr>
        <w:spacing w:line="360" w:lineRule="auto"/>
        <w:jc w:val="both"/>
        <w:rPr>
          <w:szCs w:val="28"/>
          <w:lang w:val="uk-UA"/>
        </w:rPr>
      </w:pPr>
      <w:r w:rsidRPr="00C863E7">
        <w:rPr>
          <w:szCs w:val="28"/>
        </w:rPr>
        <w:t>2.1 Обґрунтування вибору засобів моделювання</w:t>
      </w:r>
      <w:r>
        <w:rPr>
          <w:szCs w:val="28"/>
          <w:lang w:val="uk-UA"/>
        </w:rPr>
        <w:t>....................................................15</w:t>
      </w:r>
    </w:p>
    <w:p w14:paraId="1C0FE642" w14:textId="32913878" w:rsidR="00555F15" w:rsidRDefault="00C863E7" w:rsidP="0021499C">
      <w:pPr>
        <w:spacing w:line="360" w:lineRule="auto"/>
        <w:jc w:val="both"/>
        <w:rPr>
          <w:szCs w:val="28"/>
          <w:lang w:val="uk-UA"/>
        </w:rPr>
      </w:pPr>
      <w:r w:rsidRPr="00C863E7">
        <w:rPr>
          <w:szCs w:val="28"/>
        </w:rPr>
        <w:t xml:space="preserve">2.2 Побудова та використання діаграм класів системи </w:t>
      </w:r>
      <w:r>
        <w:rPr>
          <w:szCs w:val="28"/>
          <w:lang w:val="uk-UA"/>
        </w:rPr>
        <w:t>........</w:t>
      </w:r>
      <w:r w:rsidR="00555F15" w:rsidRPr="00555F15">
        <w:rPr>
          <w:szCs w:val="28"/>
        </w:rPr>
        <w:t>.........................</w:t>
      </w:r>
      <w:r>
        <w:rPr>
          <w:szCs w:val="28"/>
          <w:lang w:val="uk-UA"/>
        </w:rPr>
        <w:t>..</w:t>
      </w:r>
      <w:r w:rsidR="00555F15" w:rsidRPr="00555F15">
        <w:rPr>
          <w:szCs w:val="28"/>
        </w:rPr>
        <w:t>.....</w:t>
      </w:r>
      <w:r w:rsidR="00370A65">
        <w:rPr>
          <w:szCs w:val="28"/>
          <w:lang w:val="uk-UA"/>
        </w:rPr>
        <w:t xml:space="preserve"> </w:t>
      </w:r>
      <w:r>
        <w:rPr>
          <w:szCs w:val="28"/>
          <w:lang w:val="uk-UA"/>
        </w:rPr>
        <w:t>20</w:t>
      </w:r>
    </w:p>
    <w:p w14:paraId="3FA4A9D7" w14:textId="08302CD6" w:rsidR="00C863E7" w:rsidRPr="00C863E7" w:rsidRDefault="00C863E7" w:rsidP="0021499C">
      <w:pPr>
        <w:spacing w:line="360" w:lineRule="auto"/>
        <w:jc w:val="both"/>
        <w:rPr>
          <w:szCs w:val="28"/>
          <w:lang w:val="uk-UA"/>
        </w:rPr>
      </w:pPr>
      <w:r>
        <w:rPr>
          <w:szCs w:val="28"/>
          <w:lang w:val="uk-UA"/>
        </w:rPr>
        <w:t xml:space="preserve">2.3 </w:t>
      </w:r>
      <w:r w:rsidRPr="00C863E7">
        <w:rPr>
          <w:szCs w:val="28"/>
        </w:rPr>
        <w:t>Патерни проектування для системи........................</w:t>
      </w:r>
      <w:r>
        <w:rPr>
          <w:szCs w:val="28"/>
          <w:lang w:val="uk-UA"/>
        </w:rPr>
        <w:t>...............</w:t>
      </w:r>
      <w:r w:rsidRPr="00C863E7">
        <w:rPr>
          <w:szCs w:val="28"/>
        </w:rPr>
        <w:t>.......................</w:t>
      </w:r>
      <w:r>
        <w:rPr>
          <w:szCs w:val="28"/>
          <w:lang w:val="uk-UA"/>
        </w:rPr>
        <w:t>.</w:t>
      </w:r>
      <w:r w:rsidRPr="00C863E7">
        <w:rPr>
          <w:szCs w:val="28"/>
        </w:rPr>
        <w:t>.....</w:t>
      </w:r>
      <w:r>
        <w:rPr>
          <w:szCs w:val="28"/>
          <w:lang w:val="uk-UA"/>
        </w:rPr>
        <w:t>28</w:t>
      </w:r>
    </w:p>
    <w:p w14:paraId="3F0745F5" w14:textId="56EB2646" w:rsidR="00C863E7" w:rsidRPr="00C863E7" w:rsidRDefault="00C863E7" w:rsidP="0021499C">
      <w:pPr>
        <w:spacing w:line="360" w:lineRule="auto"/>
        <w:jc w:val="both"/>
        <w:rPr>
          <w:szCs w:val="28"/>
          <w:lang w:val="uk-UA"/>
        </w:rPr>
      </w:pPr>
      <w:r>
        <w:rPr>
          <w:szCs w:val="28"/>
          <w:lang w:val="uk-UA"/>
        </w:rPr>
        <w:t xml:space="preserve">2.4 </w:t>
      </w:r>
      <w:r w:rsidRPr="00C863E7">
        <w:rPr>
          <w:szCs w:val="28"/>
          <w:lang w:val="uk-UA"/>
        </w:rPr>
        <w:t>Комунікації і послідовність взаємодії об’єктів системи....................</w:t>
      </w:r>
      <w:r>
        <w:rPr>
          <w:szCs w:val="28"/>
          <w:lang w:val="uk-UA"/>
        </w:rPr>
        <w:t>...............31</w:t>
      </w:r>
    </w:p>
    <w:p w14:paraId="290130D8" w14:textId="1D55B7CD" w:rsidR="00555F15" w:rsidRPr="00555F15" w:rsidRDefault="00555F15" w:rsidP="0021499C">
      <w:pPr>
        <w:spacing w:line="360" w:lineRule="auto"/>
        <w:jc w:val="both"/>
        <w:rPr>
          <w:szCs w:val="28"/>
        </w:rPr>
      </w:pPr>
      <w:r w:rsidRPr="00555F15">
        <w:rPr>
          <w:szCs w:val="28"/>
        </w:rPr>
        <w:t>Висновки до другого розділу .......................................................................</w:t>
      </w:r>
      <w:r w:rsidR="00335FB6">
        <w:rPr>
          <w:szCs w:val="28"/>
          <w:lang w:val="uk-UA"/>
        </w:rPr>
        <w:t>...</w:t>
      </w:r>
      <w:r w:rsidR="00C863E7">
        <w:rPr>
          <w:szCs w:val="28"/>
          <w:lang w:val="uk-UA"/>
        </w:rPr>
        <w:t>..</w:t>
      </w:r>
      <w:r w:rsidR="00335FB6">
        <w:rPr>
          <w:szCs w:val="28"/>
          <w:lang w:val="uk-UA"/>
        </w:rPr>
        <w:t>.</w:t>
      </w:r>
      <w:r w:rsidRPr="00555F15">
        <w:rPr>
          <w:szCs w:val="28"/>
        </w:rPr>
        <w:t xml:space="preserve">...... </w:t>
      </w:r>
      <w:r w:rsidR="00C863E7">
        <w:rPr>
          <w:szCs w:val="28"/>
          <w:lang w:val="uk-UA"/>
        </w:rPr>
        <w:t>33</w:t>
      </w:r>
    </w:p>
    <w:p w14:paraId="562A35D2" w14:textId="28F10981" w:rsidR="00C863E7" w:rsidRPr="00C863E7" w:rsidRDefault="00C863E7" w:rsidP="0021499C">
      <w:pPr>
        <w:spacing w:line="360" w:lineRule="auto"/>
        <w:jc w:val="both"/>
        <w:rPr>
          <w:szCs w:val="28"/>
          <w:lang w:val="uk-UA"/>
        </w:rPr>
      </w:pPr>
      <w:r w:rsidRPr="00C863E7">
        <w:rPr>
          <w:szCs w:val="28"/>
        </w:rPr>
        <w:t>3.</w:t>
      </w:r>
      <w:r w:rsidRPr="00C863E7">
        <w:rPr>
          <w:szCs w:val="28"/>
        </w:rPr>
        <w:tab/>
        <w:t>МОДЕЛЮВАННЯ ПРОГРАМНОЇ СИСТЕМИ ЗА ДОПОМОГОЮ КОМПОНЕНТНИХ ДІАГРАМ UML.............</w:t>
      </w:r>
      <w:r>
        <w:rPr>
          <w:szCs w:val="28"/>
          <w:lang w:val="uk-UA"/>
        </w:rPr>
        <w:t xml:space="preserve"> </w:t>
      </w:r>
      <w:r w:rsidRPr="00C863E7">
        <w:rPr>
          <w:szCs w:val="28"/>
        </w:rPr>
        <w:t>........................................................ 3</w:t>
      </w:r>
      <w:r>
        <w:rPr>
          <w:szCs w:val="28"/>
          <w:lang w:val="uk-UA"/>
        </w:rPr>
        <w:t>4</w:t>
      </w:r>
    </w:p>
    <w:p w14:paraId="17C871C2" w14:textId="35192C49" w:rsidR="00C863E7" w:rsidRDefault="00C863E7" w:rsidP="0021499C">
      <w:pPr>
        <w:spacing w:line="360" w:lineRule="auto"/>
        <w:jc w:val="both"/>
        <w:rPr>
          <w:szCs w:val="28"/>
          <w:lang w:val="uk-UA"/>
        </w:rPr>
      </w:pPr>
      <w:r w:rsidRPr="00C863E7">
        <w:rPr>
          <w:szCs w:val="28"/>
        </w:rPr>
        <w:t>3.1</w:t>
      </w:r>
      <w:r w:rsidRPr="00C863E7">
        <w:rPr>
          <w:szCs w:val="28"/>
        </w:rPr>
        <w:tab/>
        <w:t>Структура компонентів, їх взаємодія та залежності..................................... 34</w:t>
      </w:r>
    </w:p>
    <w:p w14:paraId="77D5BF79" w14:textId="3C211542" w:rsidR="00C863E7" w:rsidRPr="00C863E7" w:rsidRDefault="00C863E7" w:rsidP="0021499C">
      <w:pPr>
        <w:spacing w:line="360" w:lineRule="auto"/>
        <w:jc w:val="both"/>
        <w:rPr>
          <w:szCs w:val="28"/>
          <w:lang w:val="uk-UA"/>
        </w:rPr>
      </w:pPr>
      <w:r w:rsidRPr="00C863E7">
        <w:rPr>
          <w:szCs w:val="28"/>
          <w:lang w:val="uk-UA"/>
        </w:rPr>
        <w:t>3.2 Генерування програмного коду для прототипу програмного комплексу</w:t>
      </w:r>
      <w:r>
        <w:rPr>
          <w:szCs w:val="28"/>
          <w:lang w:val="uk-UA"/>
        </w:rPr>
        <w:t>.......3</w:t>
      </w:r>
      <w:r w:rsidR="002C1D99">
        <w:rPr>
          <w:szCs w:val="28"/>
          <w:lang w:val="uk-UA"/>
        </w:rPr>
        <w:t>8</w:t>
      </w:r>
    </w:p>
    <w:p w14:paraId="107C8B2D" w14:textId="13119BD0" w:rsidR="00555F15" w:rsidRDefault="00555F15" w:rsidP="0021499C">
      <w:pPr>
        <w:spacing w:line="360" w:lineRule="auto"/>
        <w:jc w:val="both"/>
        <w:rPr>
          <w:szCs w:val="28"/>
        </w:rPr>
      </w:pPr>
      <w:r w:rsidRPr="00555F15">
        <w:rPr>
          <w:szCs w:val="28"/>
        </w:rPr>
        <w:t>Висновки до третього розділу ......................................................................</w:t>
      </w:r>
      <w:r w:rsidR="00335FB6">
        <w:rPr>
          <w:szCs w:val="28"/>
          <w:lang w:val="uk-UA"/>
        </w:rPr>
        <w:t>....</w:t>
      </w:r>
      <w:r w:rsidRPr="00555F15">
        <w:rPr>
          <w:szCs w:val="28"/>
        </w:rPr>
        <w:t xml:space="preserve">...... </w:t>
      </w:r>
      <w:r w:rsidR="002C1D99">
        <w:rPr>
          <w:szCs w:val="28"/>
          <w:lang w:val="uk-UA"/>
        </w:rPr>
        <w:t>5</w:t>
      </w:r>
      <w:r w:rsidR="00D8324E">
        <w:rPr>
          <w:szCs w:val="28"/>
          <w:lang w:val="uk-UA"/>
        </w:rPr>
        <w:t>4</w:t>
      </w:r>
    </w:p>
    <w:p w14:paraId="34087C38" w14:textId="1D1767C0" w:rsidR="00983261" w:rsidRDefault="00555F15" w:rsidP="0021499C">
      <w:pPr>
        <w:spacing w:line="360" w:lineRule="auto"/>
        <w:jc w:val="both"/>
        <w:rPr>
          <w:szCs w:val="28"/>
        </w:rPr>
      </w:pPr>
      <w:r w:rsidRPr="00555F15">
        <w:rPr>
          <w:szCs w:val="28"/>
        </w:rPr>
        <w:t>ВИСНОВКИ ....................................................................................................</w:t>
      </w:r>
      <w:r w:rsidR="00335FB6">
        <w:rPr>
          <w:szCs w:val="28"/>
          <w:lang w:val="uk-UA"/>
        </w:rPr>
        <w:t>.</w:t>
      </w:r>
      <w:r w:rsidRPr="00555F15">
        <w:rPr>
          <w:szCs w:val="28"/>
        </w:rPr>
        <w:t>.........</w:t>
      </w:r>
      <w:r w:rsidR="007B7C4A">
        <w:rPr>
          <w:szCs w:val="28"/>
          <w:lang w:val="uk-UA"/>
        </w:rPr>
        <w:t>5</w:t>
      </w:r>
      <w:r w:rsidR="00D8324E">
        <w:rPr>
          <w:szCs w:val="28"/>
          <w:lang w:val="uk-UA"/>
        </w:rPr>
        <w:t>5</w:t>
      </w:r>
    </w:p>
    <w:p w14:paraId="44924B3B" w14:textId="1CFF6346" w:rsidR="00983261" w:rsidRPr="00555F15" w:rsidRDefault="00555F15" w:rsidP="0021499C">
      <w:pPr>
        <w:spacing w:line="360" w:lineRule="auto"/>
        <w:jc w:val="both"/>
        <w:rPr>
          <w:szCs w:val="28"/>
        </w:rPr>
      </w:pPr>
      <w:r w:rsidRPr="00555F15">
        <w:rPr>
          <w:szCs w:val="28"/>
        </w:rPr>
        <w:t>СПИСОК ВИКОРИСТАНИХ ДЖЕРЕЛ ......................................................</w:t>
      </w:r>
      <w:r w:rsidR="00335FB6">
        <w:rPr>
          <w:szCs w:val="28"/>
          <w:lang w:val="uk-UA"/>
        </w:rPr>
        <w:t>.....</w:t>
      </w:r>
      <w:r w:rsidRPr="00555F15">
        <w:rPr>
          <w:szCs w:val="28"/>
        </w:rPr>
        <w:t xml:space="preserve">..... </w:t>
      </w:r>
      <w:r w:rsidR="007B7C4A">
        <w:rPr>
          <w:szCs w:val="28"/>
          <w:lang w:val="uk-UA"/>
        </w:rPr>
        <w:t>5</w:t>
      </w:r>
      <w:r w:rsidR="00D8324E">
        <w:rPr>
          <w:szCs w:val="28"/>
          <w:lang w:val="uk-UA"/>
        </w:rPr>
        <w:t>6</w:t>
      </w:r>
    </w:p>
    <w:p w14:paraId="3B5CFCF0" w14:textId="3954E861" w:rsidR="00983261" w:rsidRPr="002B6039" w:rsidRDefault="00555F15" w:rsidP="0021499C">
      <w:pPr>
        <w:spacing w:line="360" w:lineRule="auto"/>
        <w:jc w:val="both"/>
        <w:rPr>
          <w:szCs w:val="28"/>
          <w:lang w:val="uk-UA"/>
        </w:rPr>
      </w:pPr>
      <w:r w:rsidRPr="00555F15">
        <w:rPr>
          <w:szCs w:val="28"/>
        </w:rPr>
        <w:t xml:space="preserve">ДОДАТОК ................................................................................................................ </w:t>
      </w:r>
      <w:r w:rsidR="00D8324E">
        <w:rPr>
          <w:szCs w:val="28"/>
          <w:lang w:val="uk-UA"/>
        </w:rPr>
        <w:t>57</w:t>
      </w:r>
    </w:p>
    <w:p w14:paraId="7960493E" w14:textId="4509437F" w:rsidR="00983261" w:rsidRPr="00983261" w:rsidRDefault="00983261" w:rsidP="0021499C">
      <w:pPr>
        <w:spacing w:line="360" w:lineRule="auto"/>
        <w:jc w:val="both"/>
        <w:rPr>
          <w:szCs w:val="28"/>
        </w:rPr>
      </w:pPr>
      <w:r w:rsidRPr="00983261">
        <w:rPr>
          <w:szCs w:val="28"/>
        </w:rPr>
        <w:t>Додаток А .......................................................................................................</w:t>
      </w:r>
      <w:r w:rsidR="00335FB6">
        <w:rPr>
          <w:szCs w:val="28"/>
          <w:lang w:val="uk-UA"/>
        </w:rPr>
        <w:t>....</w:t>
      </w:r>
      <w:r w:rsidRPr="00983261">
        <w:rPr>
          <w:szCs w:val="28"/>
        </w:rPr>
        <w:t xml:space="preserve">...... </w:t>
      </w:r>
      <w:r w:rsidR="00D8324E">
        <w:rPr>
          <w:szCs w:val="28"/>
          <w:lang w:val="uk-UA"/>
        </w:rPr>
        <w:t>58</w:t>
      </w:r>
    </w:p>
    <w:p w14:paraId="7DE6C95A" w14:textId="3A8A6DBE" w:rsidR="00D372A7" w:rsidRDefault="00983261" w:rsidP="0021499C">
      <w:pPr>
        <w:spacing w:line="360" w:lineRule="auto"/>
        <w:jc w:val="both"/>
        <w:rPr>
          <w:szCs w:val="28"/>
          <w:lang w:val="uk-UA"/>
        </w:rPr>
      </w:pPr>
      <w:r w:rsidRPr="00983261">
        <w:rPr>
          <w:szCs w:val="28"/>
        </w:rPr>
        <w:t>Додаток Б ........................................................................................................</w:t>
      </w:r>
      <w:r w:rsidR="00335FB6">
        <w:rPr>
          <w:szCs w:val="28"/>
          <w:lang w:val="uk-UA"/>
        </w:rPr>
        <w:t>.....</w:t>
      </w:r>
      <w:r w:rsidRPr="00983261">
        <w:rPr>
          <w:szCs w:val="28"/>
        </w:rPr>
        <w:t xml:space="preserve">..... </w:t>
      </w:r>
      <w:r w:rsidR="002C1D99" w:rsidRPr="002C1D99">
        <w:rPr>
          <w:szCs w:val="28"/>
          <w:lang w:val="uk-UA"/>
        </w:rPr>
        <w:t>6</w:t>
      </w:r>
      <w:r w:rsidR="00D8324E">
        <w:rPr>
          <w:szCs w:val="28"/>
          <w:lang w:val="uk-UA"/>
        </w:rPr>
        <w:t>1</w:t>
      </w:r>
    </w:p>
    <w:p w14:paraId="73215614" w14:textId="142415E3" w:rsidR="007B7C4A" w:rsidRPr="00865B5B" w:rsidRDefault="007B7C4A" w:rsidP="0021499C">
      <w:pPr>
        <w:spacing w:line="360" w:lineRule="auto"/>
        <w:jc w:val="both"/>
        <w:rPr>
          <w:szCs w:val="28"/>
          <w:lang w:val="uk-UA"/>
        </w:rPr>
      </w:pPr>
      <w:r w:rsidRPr="007B7C4A">
        <w:rPr>
          <w:szCs w:val="28"/>
          <w:lang w:val="uk-UA"/>
        </w:rPr>
        <w:t xml:space="preserve">Додаток </w:t>
      </w:r>
      <w:r>
        <w:rPr>
          <w:szCs w:val="28"/>
          <w:lang w:val="uk-UA"/>
        </w:rPr>
        <w:t>В</w:t>
      </w:r>
      <w:r w:rsidRPr="007B7C4A">
        <w:rPr>
          <w:szCs w:val="28"/>
          <w:lang w:val="uk-UA"/>
        </w:rPr>
        <w:t xml:space="preserve"> .................................................................................................................. </w:t>
      </w:r>
      <w:r w:rsidR="002C1D99">
        <w:rPr>
          <w:szCs w:val="28"/>
          <w:lang w:val="uk-UA"/>
        </w:rPr>
        <w:t>6</w:t>
      </w:r>
      <w:r w:rsidR="00D8324E">
        <w:rPr>
          <w:szCs w:val="28"/>
          <w:lang w:val="uk-UA"/>
        </w:rPr>
        <w:t>2</w:t>
      </w:r>
    </w:p>
    <w:p w14:paraId="19C78F63" w14:textId="2FC62D10" w:rsidR="00D372A7" w:rsidRPr="003B35BC" w:rsidRDefault="003B35BC" w:rsidP="0021499C">
      <w:pPr>
        <w:spacing w:line="360" w:lineRule="auto"/>
        <w:jc w:val="both"/>
        <w:rPr>
          <w:b/>
          <w:bCs/>
          <w:szCs w:val="28"/>
          <w:lang w:val="uk-UA"/>
        </w:rPr>
      </w:pPr>
      <w:r>
        <w:rPr>
          <w:b/>
          <w:bCs/>
          <w:szCs w:val="28"/>
        </w:rPr>
        <w:br w:type="column"/>
      </w:r>
    </w:p>
    <w:p w14:paraId="17D48F07" w14:textId="77777777" w:rsidR="00D372A7" w:rsidRDefault="00D372A7" w:rsidP="0021499C">
      <w:pPr>
        <w:spacing w:line="360" w:lineRule="auto"/>
        <w:jc w:val="both"/>
        <w:rPr>
          <w:b/>
          <w:bCs/>
          <w:szCs w:val="28"/>
        </w:rPr>
      </w:pPr>
    </w:p>
    <w:p w14:paraId="54989163" w14:textId="77777777" w:rsidR="008E561E" w:rsidRPr="008E561E" w:rsidRDefault="008E561E" w:rsidP="0021499C">
      <w:pPr>
        <w:tabs>
          <w:tab w:val="right" w:leader="dot" w:pos="9347"/>
        </w:tabs>
        <w:spacing w:line="360" w:lineRule="auto"/>
        <w:jc w:val="center"/>
        <w:outlineLvl w:val="0"/>
        <w:rPr>
          <w:b/>
          <w:bCs/>
          <w:webHidden/>
          <w:sz w:val="32"/>
          <w:szCs w:val="32"/>
          <w:lang w:val="uk-UA"/>
        </w:rPr>
      </w:pPr>
      <w:bookmarkStart w:id="8" w:name="_Toc222599117"/>
      <w:r w:rsidRPr="008E561E">
        <w:rPr>
          <w:b/>
          <w:bCs/>
          <w:webHidden/>
          <w:sz w:val="32"/>
          <w:szCs w:val="32"/>
          <w:lang w:val="uk-UA"/>
        </w:rPr>
        <w:t>ВСТУП</w:t>
      </w:r>
      <w:bookmarkEnd w:id="8"/>
    </w:p>
    <w:p w14:paraId="7C0E6A70" w14:textId="77777777" w:rsidR="008E561E" w:rsidRPr="008E561E" w:rsidRDefault="008E561E" w:rsidP="0021499C">
      <w:pPr>
        <w:spacing w:line="360" w:lineRule="auto"/>
        <w:ind w:firstLine="709"/>
        <w:jc w:val="both"/>
        <w:rPr>
          <w:szCs w:val="28"/>
          <w:lang w:val="uk-UA"/>
        </w:rPr>
      </w:pPr>
      <w:r w:rsidRPr="008E561E">
        <w:rPr>
          <w:szCs w:val="28"/>
          <w:lang w:val="uk-UA"/>
        </w:rPr>
        <w:t>Сьогодні індустрія цифрових розваг виходить далеко за межі класичних “великих” ігор. У наш час смартфони та вебзастосунки стали основним середовищем для коротких ігрових сесій, коли користувач хоче швидко перемкнутися, потренувати реакцію або просто провести кілька хвилин із задоволенням. Тому створення єдиної платформи, яка об’єднує різні мініігри в одному просторі, є актуальним і практичним рішенням.</w:t>
      </w:r>
    </w:p>
    <w:p w14:paraId="501644F8" w14:textId="77777777" w:rsidR="008E561E" w:rsidRPr="008E561E" w:rsidRDefault="008E561E" w:rsidP="0021499C">
      <w:pPr>
        <w:spacing w:line="360" w:lineRule="auto"/>
        <w:ind w:firstLine="709"/>
        <w:jc w:val="both"/>
        <w:rPr>
          <w:szCs w:val="28"/>
          <w:lang w:val="uk-UA"/>
        </w:rPr>
      </w:pPr>
      <w:r w:rsidRPr="008E561E">
        <w:rPr>
          <w:b/>
          <w:bCs/>
          <w:szCs w:val="28"/>
          <w:lang w:val="uk-UA"/>
        </w:rPr>
        <w:t>Метою дослідження</w:t>
      </w:r>
      <w:r w:rsidRPr="008E561E">
        <w:rPr>
          <w:szCs w:val="28"/>
          <w:lang w:val="uk-UA"/>
        </w:rPr>
        <w:t xml:space="preserve"> є розробка алгоритмів роботи та проєктування програмного комплексу веборієнтованої платформи «Симулятор мініігор»,</w:t>
      </w:r>
      <w:r w:rsidRPr="008E561E">
        <w:rPr>
          <w:rFonts w:ascii="Calibri" w:eastAsia="Calibri" w:hAnsi="Calibri"/>
          <w:kern w:val="2"/>
          <w:sz w:val="24"/>
          <w:lang w:val="ru-UA" w:eastAsia="en-US"/>
          <w14:ligatures w14:val="standardContextual"/>
        </w:rPr>
        <w:t xml:space="preserve"> </w:t>
      </w:r>
      <w:r w:rsidRPr="008E561E">
        <w:rPr>
          <w:szCs w:val="28"/>
          <w:lang w:val="uk-UA"/>
        </w:rPr>
        <w:t xml:space="preserve">що поєднує розваги та аналітику результатів, з казино-подібними механіками та віртуальною валютою. </w:t>
      </w:r>
    </w:p>
    <w:p w14:paraId="0160C8B9" w14:textId="77777777" w:rsidR="008E561E" w:rsidRPr="008E561E" w:rsidRDefault="008E561E" w:rsidP="0021499C">
      <w:pPr>
        <w:spacing w:line="360" w:lineRule="auto"/>
        <w:ind w:firstLine="709"/>
        <w:jc w:val="both"/>
        <w:rPr>
          <w:szCs w:val="28"/>
          <w:lang w:val="uk-UA"/>
        </w:rPr>
      </w:pPr>
      <w:r w:rsidRPr="008E561E">
        <w:rPr>
          <w:szCs w:val="28"/>
          <w:lang w:val="uk-UA"/>
        </w:rPr>
        <w:t>Встановлена мета обумовлює наступні завдання:</w:t>
      </w:r>
    </w:p>
    <w:p w14:paraId="79010086" w14:textId="77777777" w:rsidR="008E561E" w:rsidRPr="008E561E" w:rsidRDefault="008E561E" w:rsidP="0021499C">
      <w:pPr>
        <w:spacing w:line="360" w:lineRule="auto"/>
        <w:ind w:firstLine="709"/>
        <w:jc w:val="both"/>
        <w:rPr>
          <w:szCs w:val="28"/>
          <w:lang w:val="uk-UA"/>
        </w:rPr>
      </w:pPr>
      <w:r w:rsidRPr="008E561E">
        <w:rPr>
          <w:szCs w:val="28"/>
          <w:lang w:val="uk-UA"/>
        </w:rPr>
        <w:t>– проведення аналізу предметної області симуляторів мініігор та визначення напрямків їх автоматизації;</w:t>
      </w:r>
    </w:p>
    <w:p w14:paraId="367E1209" w14:textId="77777777" w:rsidR="008E561E" w:rsidRPr="008E561E" w:rsidRDefault="008E561E" w:rsidP="0021499C">
      <w:pPr>
        <w:spacing w:line="360" w:lineRule="auto"/>
        <w:ind w:firstLine="709"/>
        <w:jc w:val="both"/>
        <w:rPr>
          <w:szCs w:val="28"/>
          <w:lang w:val="uk-UA"/>
        </w:rPr>
      </w:pPr>
      <w:r w:rsidRPr="008E561E">
        <w:rPr>
          <w:szCs w:val="28"/>
          <w:lang w:val="uk-UA"/>
        </w:rPr>
        <w:t>– визначення архітектури та узагальненої структури системи на основі клієнт-серверної моделі з мікросервісним бекендом;</w:t>
      </w:r>
    </w:p>
    <w:p w14:paraId="1D86C44E" w14:textId="77777777" w:rsidR="008E561E" w:rsidRPr="008E561E" w:rsidRDefault="008E561E" w:rsidP="0021499C">
      <w:pPr>
        <w:spacing w:line="360" w:lineRule="auto"/>
        <w:ind w:firstLine="709"/>
        <w:jc w:val="both"/>
        <w:rPr>
          <w:szCs w:val="28"/>
          <w:lang w:val="uk-UA"/>
        </w:rPr>
      </w:pPr>
      <w:r w:rsidRPr="008E561E">
        <w:rPr>
          <w:szCs w:val="28"/>
          <w:lang w:val="uk-UA"/>
        </w:rPr>
        <w:t>– обґрунтування та вибір засобів реалізації системи ;</w:t>
      </w:r>
    </w:p>
    <w:p w14:paraId="5625A06D" w14:textId="77777777" w:rsidR="008E561E" w:rsidRPr="008E561E" w:rsidRDefault="008E561E" w:rsidP="0021499C">
      <w:pPr>
        <w:spacing w:line="360" w:lineRule="auto"/>
        <w:ind w:firstLine="709"/>
        <w:jc w:val="both"/>
        <w:rPr>
          <w:szCs w:val="28"/>
          <w:lang w:val="uk-UA"/>
        </w:rPr>
      </w:pPr>
      <w:r w:rsidRPr="008E561E">
        <w:rPr>
          <w:szCs w:val="28"/>
          <w:lang w:val="uk-UA"/>
        </w:rPr>
        <w:t>– розробка інформаційного та алгоритмічного забезпечення системи.</w:t>
      </w:r>
    </w:p>
    <w:p w14:paraId="7C88695C" w14:textId="77777777" w:rsidR="008E561E" w:rsidRPr="008E561E" w:rsidRDefault="008E561E" w:rsidP="0021499C">
      <w:pPr>
        <w:spacing w:line="360" w:lineRule="auto"/>
        <w:ind w:firstLine="709"/>
        <w:jc w:val="both"/>
        <w:rPr>
          <w:szCs w:val="28"/>
          <w:lang w:val="uk-UA"/>
        </w:rPr>
      </w:pPr>
      <w:r w:rsidRPr="008E561E">
        <w:rPr>
          <w:b/>
          <w:bCs/>
          <w:szCs w:val="28"/>
          <w:lang w:val="uk-UA"/>
        </w:rPr>
        <w:t>Об’єктом дослідження</w:t>
      </w:r>
      <w:r w:rsidRPr="008E561E">
        <w:rPr>
          <w:szCs w:val="28"/>
          <w:lang w:val="uk-UA"/>
        </w:rPr>
        <w:t xml:space="preserve"> є веборієнтовані ігрові платформи (симулятори мініігор), що забезпечують короткі ігрові сесії, збереження прогресу користувача та обробку результатів у клієнт-серверній системі.</w:t>
      </w:r>
    </w:p>
    <w:p w14:paraId="4D990B77" w14:textId="183EE09E" w:rsidR="008E7AFF" w:rsidRPr="009F5C88" w:rsidRDefault="008E561E" w:rsidP="0021499C">
      <w:pPr>
        <w:spacing w:line="360" w:lineRule="auto"/>
        <w:jc w:val="both"/>
        <w:rPr>
          <w:lang w:val="uk-UA"/>
        </w:rPr>
      </w:pPr>
      <w:r w:rsidRPr="008E561E">
        <w:rPr>
          <w:b/>
          <w:bCs/>
          <w:szCs w:val="28"/>
          <w:lang w:val="uk-UA"/>
        </w:rPr>
        <w:t>Предметом дослідження</w:t>
      </w:r>
      <w:r w:rsidRPr="008E561E">
        <w:rPr>
          <w:szCs w:val="28"/>
          <w:lang w:val="uk-UA"/>
        </w:rPr>
        <w:t xml:space="preserve"> є використання вебтехнологій та мікросервісної архітектури для проєктування симулятора мініігор з віртуальною валютою, включаючи REST-взаємодію між фронтендом і бекендом та застосування JWT для захисту доступу</w:t>
      </w:r>
      <w:r w:rsidR="008E7AFF" w:rsidRPr="009F5C88">
        <w:rPr>
          <w:lang w:val="uk-UA"/>
        </w:rPr>
        <w:br w:type="page"/>
      </w:r>
    </w:p>
    <w:p w14:paraId="6FABAD4A" w14:textId="4C14CC84" w:rsidR="008E561E" w:rsidRPr="008E561E" w:rsidRDefault="008E561E" w:rsidP="0021499C">
      <w:pPr>
        <w:keepNext/>
        <w:keepLines/>
        <w:numPr>
          <w:ilvl w:val="0"/>
          <w:numId w:val="16"/>
        </w:numPr>
        <w:spacing w:line="360" w:lineRule="auto"/>
        <w:jc w:val="center"/>
        <w:outlineLvl w:val="1"/>
        <w:rPr>
          <w:b/>
          <w:bCs/>
          <w:webHidden/>
          <w:sz w:val="32"/>
          <w:szCs w:val="26"/>
          <w:lang w:val="uk-UA"/>
        </w:rPr>
      </w:pPr>
      <w:bookmarkStart w:id="9" w:name="_Toc222599118"/>
      <w:r w:rsidRPr="008E561E">
        <w:rPr>
          <w:b/>
          <w:bCs/>
          <w:sz w:val="32"/>
          <w:szCs w:val="26"/>
          <w:lang w:val="uk-UA"/>
        </w:rPr>
        <w:lastRenderedPageBreak/>
        <w:t>АНАЛІЗ ВИМОГ КОРИСТУВАЧА ТА КОНЦЕПТУАЛЬНЕ МОДЕЛЮВАННЯ</w:t>
      </w:r>
      <w:bookmarkEnd w:id="9"/>
    </w:p>
    <w:p w14:paraId="0359AA2D" w14:textId="2823DEA1" w:rsidR="008E7AFF" w:rsidRPr="008E561E" w:rsidRDefault="008E7AFF" w:rsidP="0021499C">
      <w:pPr>
        <w:spacing w:line="360" w:lineRule="auto"/>
        <w:jc w:val="both"/>
        <w:rPr>
          <w:lang w:val="uk-UA"/>
        </w:rPr>
      </w:pPr>
    </w:p>
    <w:p w14:paraId="21E240F0" w14:textId="49D7E64F" w:rsidR="0079023A" w:rsidRPr="0043261F" w:rsidRDefault="008E561E" w:rsidP="0021499C">
      <w:pPr>
        <w:pStyle w:val="Footer"/>
        <w:numPr>
          <w:ilvl w:val="1"/>
          <w:numId w:val="2"/>
        </w:numPr>
        <w:spacing w:line="360" w:lineRule="auto"/>
        <w:ind w:left="794" w:hanging="374"/>
        <w:jc w:val="both"/>
        <w:outlineLvl w:val="1"/>
        <w:rPr>
          <w:b/>
          <w:szCs w:val="28"/>
        </w:rPr>
      </w:pPr>
      <w:bookmarkStart w:id="10" w:name="_Toc73546153"/>
      <w:bookmarkStart w:id="11" w:name="_Toc73614737"/>
      <w:bookmarkStart w:id="12" w:name="_Toc73696821"/>
      <w:bookmarkStart w:id="13" w:name="_Toc73697108"/>
      <w:bookmarkStart w:id="14" w:name="_Toc73824420"/>
      <w:bookmarkStart w:id="15" w:name="_Toc73824435"/>
      <w:bookmarkStart w:id="16" w:name="_Toc73824449"/>
      <w:r w:rsidRPr="008E561E">
        <w:rPr>
          <w:b/>
          <w:szCs w:val="28"/>
        </w:rPr>
        <w:t xml:space="preserve">Технічне завдання на розробку системи </w:t>
      </w:r>
      <w:bookmarkEnd w:id="10"/>
      <w:bookmarkEnd w:id="11"/>
      <w:bookmarkEnd w:id="12"/>
      <w:bookmarkEnd w:id="13"/>
      <w:bookmarkEnd w:id="14"/>
      <w:bookmarkEnd w:id="15"/>
      <w:bookmarkEnd w:id="16"/>
    </w:p>
    <w:p w14:paraId="332643D2" w14:textId="77777777" w:rsidR="004C5EF9" w:rsidRDefault="00412463" w:rsidP="0021499C">
      <w:pPr>
        <w:pStyle w:val="a0"/>
        <w:spacing w:line="360" w:lineRule="auto"/>
      </w:pPr>
      <w:r>
        <w:t xml:space="preserve"> </w:t>
      </w:r>
      <w:r w:rsidR="004C5EF9">
        <w:t>Найменування програмного засобу:</w:t>
      </w:r>
    </w:p>
    <w:p w14:paraId="73F0279F" w14:textId="3DE9CE42" w:rsidR="004C5EF9" w:rsidRDefault="004C5EF9" w:rsidP="0021499C">
      <w:pPr>
        <w:pStyle w:val="a0"/>
        <w:spacing w:line="360" w:lineRule="auto"/>
      </w:pPr>
      <w:r>
        <w:t>Повне найменування програмної системи «Веб-орієнтована система “Симулятор мініігор”» (надалі — «програма»).</w:t>
      </w:r>
    </w:p>
    <w:p w14:paraId="5F2D03E8" w14:textId="77777777" w:rsidR="004C5EF9" w:rsidRDefault="004C5EF9" w:rsidP="0021499C">
      <w:pPr>
        <w:pStyle w:val="a0"/>
        <w:spacing w:line="360" w:lineRule="auto"/>
      </w:pPr>
      <w:r>
        <w:t>Призначення розробки та область застосування:</w:t>
      </w:r>
    </w:p>
    <w:p w14:paraId="43D84476" w14:textId="48A35B13" w:rsidR="004C5EF9" w:rsidRDefault="004C5EF9" w:rsidP="0021499C">
      <w:pPr>
        <w:pStyle w:val="a0"/>
        <w:spacing w:line="360" w:lineRule="auto"/>
      </w:pPr>
      <w:r>
        <w:t>Програмна система «Симулятор мініігор» призначена для організації та автоматизації процесу запуску мініігор у вебсередовищі, ведення обліку результатів користувачів та роботи з внутрішньою валютою. Область застосування — вебзастосунок для розважального/навчального використання з можливістю керування контентом через адміністратора.</w:t>
      </w:r>
    </w:p>
    <w:p w14:paraId="5AC745B2" w14:textId="77777777" w:rsidR="004C5EF9" w:rsidRDefault="004C5EF9" w:rsidP="0021499C">
      <w:pPr>
        <w:pStyle w:val="a0"/>
        <w:spacing w:line="360" w:lineRule="auto"/>
      </w:pPr>
      <w:r>
        <w:t>Мета:</w:t>
      </w:r>
    </w:p>
    <w:p w14:paraId="39217ADE" w14:textId="018E3C13" w:rsidR="004C5EF9" w:rsidRDefault="004C5EF9" w:rsidP="0021499C">
      <w:pPr>
        <w:pStyle w:val="a0"/>
        <w:spacing w:line="360" w:lineRule="auto"/>
      </w:pPr>
      <w:r>
        <w:t>Система дозволяє створити зручну платформу для користувачів, де можна обирати мініігри, запускати ігрові сесії зі ставкою у внутрішній валюті, отримувати результат та переглядати історію ігор. Для адміністратора система надає інструменти керування переліком мініігор, правилами та статистикою, що забезпечує ефективне адміністрування вебпорталу.</w:t>
      </w:r>
    </w:p>
    <w:p w14:paraId="54736B77" w14:textId="77777777" w:rsidR="004C5EF9" w:rsidRDefault="004C5EF9" w:rsidP="0021499C">
      <w:pPr>
        <w:pStyle w:val="a0"/>
        <w:spacing w:line="360" w:lineRule="auto"/>
      </w:pPr>
      <w:r>
        <w:t>Найменування розробника та замовника:</w:t>
      </w:r>
    </w:p>
    <w:p w14:paraId="6AEEA5BF" w14:textId="77777777" w:rsidR="004C5EF9" w:rsidRDefault="004C5EF9" w:rsidP="0021499C">
      <w:pPr>
        <w:pStyle w:val="a0"/>
        <w:spacing w:line="360" w:lineRule="auto"/>
      </w:pPr>
      <w:r>
        <w:t>Розробник даного продукту — студент групи ВТ-22-1 (надалі «розробник»).</w:t>
      </w:r>
    </w:p>
    <w:p w14:paraId="625E189B" w14:textId="2D3C68D3" w:rsidR="004C5EF9" w:rsidRDefault="004C5EF9" w:rsidP="0021499C">
      <w:pPr>
        <w:pStyle w:val="a0"/>
        <w:spacing w:line="360" w:lineRule="auto"/>
      </w:pPr>
      <w:r>
        <w:t>Замовник програмного продукту — кафедра інженерії програмного забезпечення Державного університету «Житомирська політехніка» в межах виконання курсової з дисципліни «Моделювання та аналіз програмного забезпечення» (надалі «замовник»).</w:t>
      </w:r>
    </w:p>
    <w:p w14:paraId="4EE2D1C4" w14:textId="77777777" w:rsidR="004C5EF9" w:rsidRDefault="004C5EF9" w:rsidP="0021499C">
      <w:pPr>
        <w:pStyle w:val="a0"/>
        <w:spacing w:line="360" w:lineRule="auto"/>
      </w:pPr>
      <w:r>
        <w:t>Документ, на підставі якого ведеться розробка:</w:t>
      </w:r>
    </w:p>
    <w:p w14:paraId="1399EA83" w14:textId="33A071D9" w:rsidR="004C5EF9" w:rsidRDefault="004C5EF9" w:rsidP="0021499C">
      <w:pPr>
        <w:pStyle w:val="a0"/>
        <w:spacing w:line="360" w:lineRule="auto"/>
      </w:pPr>
      <w:r>
        <w:lastRenderedPageBreak/>
        <w:t>Робота ведеться на підставі навчального плану за напрямом 121 «Інженерія програмного забезпечення».</w:t>
      </w:r>
    </w:p>
    <w:p w14:paraId="12C6678E" w14:textId="77777777" w:rsidR="004C5EF9" w:rsidRDefault="004C5EF9" w:rsidP="0021499C">
      <w:pPr>
        <w:pStyle w:val="a0"/>
        <w:spacing w:line="360" w:lineRule="auto"/>
      </w:pPr>
      <w:r>
        <w:t>Вимоги до функціональних характеристик:</w:t>
      </w:r>
    </w:p>
    <w:p w14:paraId="607F5C65" w14:textId="77777777" w:rsidR="004C5EF9" w:rsidRDefault="004C5EF9" w:rsidP="0021499C">
      <w:pPr>
        <w:pStyle w:val="a0"/>
        <w:spacing w:line="360" w:lineRule="auto"/>
      </w:pPr>
      <w:r>
        <w:t>Програмна система має забезпечувати:</w:t>
      </w:r>
    </w:p>
    <w:p w14:paraId="1108762C" w14:textId="77777777" w:rsidR="004C5EF9" w:rsidRDefault="004C5EF9" w:rsidP="0021499C">
      <w:pPr>
        <w:pStyle w:val="a0"/>
        <w:spacing w:line="360" w:lineRule="auto"/>
      </w:pPr>
      <w:r>
        <w:t>− реєстрацію, вхід, вихід користувача;</w:t>
      </w:r>
    </w:p>
    <w:p w14:paraId="0CAA238B" w14:textId="77777777" w:rsidR="004C5EF9" w:rsidRDefault="004C5EF9" w:rsidP="0021499C">
      <w:pPr>
        <w:pStyle w:val="a0"/>
        <w:spacing w:line="360" w:lineRule="auto"/>
      </w:pPr>
      <w:r>
        <w:t>− авторизацію з розподілом ролей: незареєстрований користувач / зареєстрований користувач / адміністратор;</w:t>
      </w:r>
    </w:p>
    <w:p w14:paraId="76224FC1" w14:textId="77777777" w:rsidR="004C5EF9" w:rsidRDefault="004C5EF9" w:rsidP="0021499C">
      <w:pPr>
        <w:pStyle w:val="a0"/>
        <w:spacing w:line="360" w:lineRule="auto"/>
      </w:pPr>
      <w:r>
        <w:t>− перегляд каталогу мініігор, перегляд опису та правил гри;</w:t>
      </w:r>
    </w:p>
    <w:p w14:paraId="1D5A8B2A" w14:textId="77777777" w:rsidR="004C5EF9" w:rsidRDefault="004C5EF9" w:rsidP="0021499C">
      <w:pPr>
        <w:pStyle w:val="a0"/>
        <w:spacing w:line="360" w:lineRule="auto"/>
      </w:pPr>
      <w:r>
        <w:t>− пошук і фільтрацію мініігор (за назвою/жанром/складністю або іншими ознаками);</w:t>
      </w:r>
    </w:p>
    <w:p w14:paraId="35997B09" w14:textId="77777777" w:rsidR="004C5EF9" w:rsidRDefault="004C5EF9" w:rsidP="0021499C">
      <w:pPr>
        <w:pStyle w:val="a0"/>
        <w:spacing w:line="360" w:lineRule="auto"/>
      </w:pPr>
      <w:r>
        <w:t>− запуск ігрової сесії (початок гри) та обробку результату;</w:t>
      </w:r>
    </w:p>
    <w:p w14:paraId="5C11EBA0" w14:textId="77777777" w:rsidR="004C5EF9" w:rsidRDefault="004C5EF9" w:rsidP="0021499C">
      <w:pPr>
        <w:pStyle w:val="a0"/>
        <w:spacing w:line="360" w:lineRule="auto"/>
      </w:pPr>
      <w:r>
        <w:t>− роботу з внутрішньою валютою: перегляд балансу, поповнення (за сценарієм системи), списання ставки, нарахування виграшу;</w:t>
      </w:r>
    </w:p>
    <w:p w14:paraId="36892D6C" w14:textId="77777777" w:rsidR="004C5EF9" w:rsidRDefault="004C5EF9" w:rsidP="0021499C">
      <w:pPr>
        <w:pStyle w:val="a0"/>
        <w:spacing w:line="360" w:lineRule="auto"/>
      </w:pPr>
      <w:r>
        <w:t>− збереження історії ігор користувача (сесія, ставка, результат, дата/час);</w:t>
      </w:r>
    </w:p>
    <w:p w14:paraId="47A048F9" w14:textId="77777777" w:rsidR="004C5EF9" w:rsidRDefault="004C5EF9" w:rsidP="0021499C">
      <w:pPr>
        <w:pStyle w:val="a0"/>
        <w:spacing w:line="360" w:lineRule="auto"/>
      </w:pPr>
      <w:r>
        <w:t>− перегляд статистики (наприклад, топ результатів/рейтинг/досягнення — за наявності);</w:t>
      </w:r>
    </w:p>
    <w:p w14:paraId="6B1C4FE5" w14:textId="6EF98ACB" w:rsidR="004C5EF9" w:rsidRDefault="004C5EF9" w:rsidP="0021499C">
      <w:pPr>
        <w:pStyle w:val="a0"/>
        <w:spacing w:line="360" w:lineRule="auto"/>
      </w:pPr>
      <w:r>
        <w:t>− керування профілем користувача;</w:t>
      </w:r>
    </w:p>
    <w:p w14:paraId="3832036C" w14:textId="77777777" w:rsidR="004C5EF9" w:rsidRDefault="004C5EF9" w:rsidP="0021499C">
      <w:pPr>
        <w:pStyle w:val="a0"/>
        <w:spacing w:line="360" w:lineRule="auto"/>
      </w:pPr>
      <w:r>
        <w:t>− для адміністратора: додавання, редагування, видалення мініігор (CRUD);</w:t>
      </w:r>
    </w:p>
    <w:p w14:paraId="71BA0A31" w14:textId="77777777" w:rsidR="004C5EF9" w:rsidRDefault="004C5EF9" w:rsidP="0021499C">
      <w:pPr>
        <w:pStyle w:val="a0"/>
        <w:spacing w:line="360" w:lineRule="auto"/>
      </w:pPr>
      <w:r>
        <w:t>− для адміністратора: керування параметрами гри (ліміти ставки, коефіцієнти/правила, статус доступності);</w:t>
      </w:r>
    </w:p>
    <w:p w14:paraId="0F81FADF" w14:textId="4492179B" w:rsidR="004C5EF9" w:rsidRDefault="004C5EF9" w:rsidP="0021499C">
      <w:pPr>
        <w:pStyle w:val="a0"/>
        <w:spacing w:line="360" w:lineRule="auto"/>
      </w:pPr>
      <w:r>
        <w:t>− для адміністратора: перегляд загальної статистики системи та журналу ігрових сесій (за потреби).</w:t>
      </w:r>
    </w:p>
    <w:p w14:paraId="0881F882" w14:textId="77777777" w:rsidR="004C5EF9" w:rsidRDefault="004C5EF9" w:rsidP="0021499C">
      <w:pPr>
        <w:pStyle w:val="a0"/>
        <w:spacing w:line="360" w:lineRule="auto"/>
      </w:pPr>
      <w:r>
        <w:t>Організація вхідних і вихідних даних:</w:t>
      </w:r>
    </w:p>
    <w:p w14:paraId="7D274F3E" w14:textId="4652F4FC" w:rsidR="004C5EF9" w:rsidRDefault="004C5EF9" w:rsidP="0021499C">
      <w:pPr>
        <w:pStyle w:val="a0"/>
        <w:spacing w:line="360" w:lineRule="auto"/>
      </w:pPr>
      <w:r>
        <w:t>Вхідними даними є:</w:t>
      </w:r>
    </w:p>
    <w:p w14:paraId="6817EA51" w14:textId="778D547D" w:rsidR="004C5EF9" w:rsidRDefault="004C5EF9" w:rsidP="0021499C">
      <w:pPr>
        <w:pStyle w:val="a0"/>
        <w:spacing w:line="360" w:lineRule="auto"/>
      </w:pPr>
      <w:r>
        <w:br w:type="column"/>
      </w:r>
      <w:r>
        <w:lastRenderedPageBreak/>
        <w:t>− реєстраційні дані користувача (логін/Email, пароль, ім’я/нікнейм);</w:t>
      </w:r>
    </w:p>
    <w:p w14:paraId="78851BBC" w14:textId="77777777" w:rsidR="004C5EF9" w:rsidRDefault="004C5EF9" w:rsidP="0021499C">
      <w:pPr>
        <w:pStyle w:val="a0"/>
        <w:spacing w:line="360" w:lineRule="auto"/>
      </w:pPr>
      <w:r>
        <w:t>− дані авторизації (логін/пароль, токен/сесія);</w:t>
      </w:r>
    </w:p>
    <w:p w14:paraId="2585F43C" w14:textId="77777777" w:rsidR="004C5EF9" w:rsidRDefault="004C5EF9" w:rsidP="0021499C">
      <w:pPr>
        <w:pStyle w:val="a0"/>
        <w:spacing w:line="360" w:lineRule="auto"/>
      </w:pPr>
      <w:r>
        <w:t>− дані мініігор (назва, опис, правила, категорія/тип, ліміти ставки, статус доступності);</w:t>
      </w:r>
    </w:p>
    <w:p w14:paraId="1EF75BDE" w14:textId="77777777" w:rsidR="004C5EF9" w:rsidRDefault="004C5EF9" w:rsidP="0021499C">
      <w:pPr>
        <w:pStyle w:val="a0"/>
        <w:spacing w:line="360" w:lineRule="auto"/>
      </w:pPr>
      <w:r>
        <w:t>− дані ігрової сесії (обрана гра, ставка у внутрішній валюті, параметри запуску);</w:t>
      </w:r>
    </w:p>
    <w:p w14:paraId="25699537" w14:textId="02DBC7F1" w:rsidR="004C5EF9" w:rsidRDefault="004C5EF9" w:rsidP="0021499C">
      <w:pPr>
        <w:pStyle w:val="a0"/>
        <w:spacing w:line="360" w:lineRule="auto"/>
      </w:pPr>
      <w:r>
        <w:t>− адміністративні дані для керування контентом (редагування/додавання/видалення).</w:t>
      </w:r>
    </w:p>
    <w:p w14:paraId="5E8E27CF" w14:textId="77777777" w:rsidR="004C5EF9" w:rsidRDefault="004C5EF9" w:rsidP="0021499C">
      <w:pPr>
        <w:pStyle w:val="a0"/>
        <w:spacing w:line="360" w:lineRule="auto"/>
      </w:pPr>
      <w:r>
        <w:t>Вихідними даними є:</w:t>
      </w:r>
    </w:p>
    <w:p w14:paraId="0E9A1F52" w14:textId="77777777" w:rsidR="004C5EF9" w:rsidRDefault="004C5EF9" w:rsidP="0021499C">
      <w:pPr>
        <w:pStyle w:val="a0"/>
        <w:spacing w:line="360" w:lineRule="auto"/>
      </w:pPr>
      <w:r>
        <w:t>− каталог мініігор з можливістю пошуку/фільтрації;</w:t>
      </w:r>
    </w:p>
    <w:p w14:paraId="49B04E93" w14:textId="77777777" w:rsidR="004C5EF9" w:rsidRDefault="004C5EF9" w:rsidP="0021499C">
      <w:pPr>
        <w:pStyle w:val="a0"/>
        <w:spacing w:line="360" w:lineRule="auto"/>
      </w:pPr>
      <w:r>
        <w:t>− екран гри/сесії та повідомлення про результат;</w:t>
      </w:r>
    </w:p>
    <w:p w14:paraId="0BC349AD" w14:textId="77777777" w:rsidR="004C5EF9" w:rsidRDefault="004C5EF9" w:rsidP="0021499C">
      <w:pPr>
        <w:pStyle w:val="a0"/>
        <w:spacing w:line="360" w:lineRule="auto"/>
      </w:pPr>
      <w:r>
        <w:t>− поточний баланс внутрішньої валюти та історія транзакцій (за потреби);</w:t>
      </w:r>
    </w:p>
    <w:p w14:paraId="5DEE3761" w14:textId="77777777" w:rsidR="004C5EF9" w:rsidRDefault="004C5EF9" w:rsidP="0021499C">
      <w:pPr>
        <w:pStyle w:val="a0"/>
        <w:spacing w:line="360" w:lineRule="auto"/>
      </w:pPr>
      <w:r>
        <w:t>− історія ігор користувача (результати, ставки, час);</w:t>
      </w:r>
    </w:p>
    <w:p w14:paraId="16CF73A9" w14:textId="77777777" w:rsidR="004C5EF9" w:rsidRDefault="004C5EF9" w:rsidP="0021499C">
      <w:pPr>
        <w:pStyle w:val="a0"/>
        <w:spacing w:line="360" w:lineRule="auto"/>
      </w:pPr>
      <w:r>
        <w:t>− статистика/рейтинг (за наявності);</w:t>
      </w:r>
    </w:p>
    <w:p w14:paraId="7B3D4F16" w14:textId="12DF34B7" w:rsidR="004C5EF9" w:rsidRDefault="004C5EF9" w:rsidP="0021499C">
      <w:pPr>
        <w:pStyle w:val="a0"/>
        <w:spacing w:line="360" w:lineRule="auto"/>
      </w:pPr>
      <w:r>
        <w:t>− адміністративна панель зі списком мініігор, інструментами керування та перегляду статистики.</w:t>
      </w:r>
    </w:p>
    <w:p w14:paraId="7A0FEC62" w14:textId="77777777" w:rsidR="004C5EF9" w:rsidRDefault="004C5EF9" w:rsidP="0021499C">
      <w:pPr>
        <w:pStyle w:val="a0"/>
        <w:spacing w:line="360" w:lineRule="auto"/>
      </w:pPr>
      <w:r>
        <w:t>Вимоги до надійності, продуктивності та часу реакції:</w:t>
      </w:r>
    </w:p>
    <w:p w14:paraId="4FEC734C" w14:textId="77777777" w:rsidR="004C5EF9" w:rsidRDefault="004C5EF9" w:rsidP="0021499C">
      <w:pPr>
        <w:pStyle w:val="a0"/>
        <w:spacing w:line="360" w:lineRule="auto"/>
      </w:pPr>
      <w:r>
        <w:t>Час реакції програми на дії користувача (маніпуляції з пристроями введення даних) не повинен перевищувати 1 с для типових операцій інтерфейсу.</w:t>
      </w:r>
    </w:p>
    <w:p w14:paraId="3D1002A7" w14:textId="526D51E9" w:rsidR="004C5EF9" w:rsidRDefault="004C5EF9" w:rsidP="0021499C">
      <w:pPr>
        <w:pStyle w:val="a0"/>
        <w:spacing w:line="360" w:lineRule="auto"/>
      </w:pPr>
      <w:r>
        <w:t>Відображення масивів даних за запитами — не більше 2 хвилин у граничних випадках великих даних.</w:t>
      </w:r>
    </w:p>
    <w:p w14:paraId="2A42848E" w14:textId="77777777" w:rsidR="004C5EF9" w:rsidRDefault="004C5EF9" w:rsidP="0021499C">
      <w:pPr>
        <w:pStyle w:val="a0"/>
        <w:spacing w:line="360" w:lineRule="auto"/>
      </w:pPr>
      <w:r>
        <w:t>Доступність БД — 90% цілодобово.</w:t>
      </w:r>
    </w:p>
    <w:p w14:paraId="54E404CA" w14:textId="77777777" w:rsidR="004C5EF9" w:rsidRDefault="004C5EF9" w:rsidP="0021499C">
      <w:pPr>
        <w:pStyle w:val="a0"/>
        <w:spacing w:line="360" w:lineRule="auto"/>
      </w:pPr>
      <w:r>
        <w:t>Операції з’єднання з БД — не більше 1 хвилини.</w:t>
      </w:r>
    </w:p>
    <w:p w14:paraId="0D0374CD" w14:textId="77777777" w:rsidR="004C5EF9" w:rsidRDefault="004C5EF9" w:rsidP="0021499C">
      <w:pPr>
        <w:pStyle w:val="a0"/>
        <w:spacing w:line="360" w:lineRule="auto"/>
      </w:pPr>
      <w:r>
        <w:t xml:space="preserve">Обсяг оперативної пам’яті, необхідний для роботи програми на клієнтській </w:t>
      </w:r>
    </w:p>
    <w:p w14:paraId="5CFE04BA" w14:textId="58A49E1C" w:rsidR="004C5EF9" w:rsidRDefault="004C5EF9" w:rsidP="0021499C">
      <w:pPr>
        <w:pStyle w:val="a0"/>
        <w:spacing w:line="360" w:lineRule="auto"/>
      </w:pPr>
      <w:r>
        <w:br w:type="column"/>
      </w:r>
      <w:r>
        <w:lastRenderedPageBreak/>
        <w:t>стороні — не менше 2 Гб.</w:t>
      </w:r>
    </w:p>
    <w:p w14:paraId="180841B8" w14:textId="77777777" w:rsidR="004C5EF9" w:rsidRDefault="004C5EF9" w:rsidP="0021499C">
      <w:pPr>
        <w:pStyle w:val="a0"/>
        <w:spacing w:line="360" w:lineRule="auto"/>
      </w:pPr>
      <w:r>
        <w:t>Програма повинна нормально функціонувати при безперебійній роботі ПК. При апаратних збоях відновлення нормальної роботи програми повинне виконуватися після:</w:t>
      </w:r>
    </w:p>
    <w:p w14:paraId="0FCDE3C6" w14:textId="77777777" w:rsidR="004C5EF9" w:rsidRDefault="004C5EF9" w:rsidP="0021499C">
      <w:pPr>
        <w:pStyle w:val="a0"/>
        <w:spacing w:line="360" w:lineRule="auto"/>
      </w:pPr>
      <w:r>
        <w:t>а) апаратні збої сервера — перезавантаження ОС сервера, запуск сервера БД (за потреби використання резервних копій/реплік);</w:t>
      </w:r>
    </w:p>
    <w:p w14:paraId="09240D9B" w14:textId="39BF819A" w:rsidR="004C5EF9" w:rsidRDefault="004C5EF9" w:rsidP="0021499C">
      <w:pPr>
        <w:pStyle w:val="a0"/>
        <w:spacing w:line="360" w:lineRule="auto"/>
      </w:pPr>
      <w:r>
        <w:t>б) апаратні збої робочої станції — перезавантаження ОС ПК, повторний запуск браузера та відкриття вебзастосунку.</w:t>
      </w:r>
    </w:p>
    <w:p w14:paraId="472A9D6B" w14:textId="77777777" w:rsidR="004C5EF9" w:rsidRDefault="004C5EF9" w:rsidP="0021499C">
      <w:pPr>
        <w:pStyle w:val="a0"/>
        <w:spacing w:line="360" w:lineRule="auto"/>
      </w:pPr>
      <w:r>
        <w:t>При збоях програмного забезпечення:</w:t>
      </w:r>
    </w:p>
    <w:p w14:paraId="48E5EEDB" w14:textId="77777777" w:rsidR="004C5EF9" w:rsidRDefault="004C5EF9" w:rsidP="0021499C">
      <w:pPr>
        <w:pStyle w:val="a0"/>
        <w:spacing w:line="360" w:lineRule="auto"/>
      </w:pPr>
      <w:r>
        <w:t>а) система повинна забезпечувати можливість відновлення даних та фіксацію і «відкат» критичних операцій (зокрема змін балансу/ставок);</w:t>
      </w:r>
    </w:p>
    <w:p w14:paraId="53B75C2E" w14:textId="4D9A7D90" w:rsidR="004C5EF9" w:rsidRDefault="004C5EF9" w:rsidP="0021499C">
      <w:pPr>
        <w:pStyle w:val="a0"/>
        <w:spacing w:line="360" w:lineRule="auto"/>
      </w:pPr>
      <w:r>
        <w:t>б) в системі має бути реалізована коректна обробка виняткових ситуацій (повідомлення користувачу, логування помилок).</w:t>
      </w:r>
    </w:p>
    <w:p w14:paraId="3C582EAC" w14:textId="77777777" w:rsidR="004C5EF9" w:rsidRDefault="004C5EF9" w:rsidP="0021499C">
      <w:pPr>
        <w:pStyle w:val="a0"/>
        <w:spacing w:line="360" w:lineRule="auto"/>
      </w:pPr>
      <w:r>
        <w:t>Контроль вхідної і вихідної інформації:</w:t>
      </w:r>
    </w:p>
    <w:p w14:paraId="1E034DC9" w14:textId="77777777" w:rsidR="004C5EF9" w:rsidRDefault="004C5EF9" w:rsidP="0021499C">
      <w:pPr>
        <w:pStyle w:val="a0"/>
        <w:spacing w:line="360" w:lineRule="auto"/>
      </w:pPr>
      <w:r>
        <w:t>Для контролю коректності вхідної інформації та захисту від помилок користувача:</w:t>
      </w:r>
    </w:p>
    <w:p w14:paraId="7FCBCE90" w14:textId="77777777" w:rsidR="004C5EF9" w:rsidRDefault="004C5EF9" w:rsidP="0021499C">
      <w:pPr>
        <w:pStyle w:val="a0"/>
        <w:spacing w:line="360" w:lineRule="auto"/>
      </w:pPr>
      <w:r>
        <w:t>− перевірка відповідності даних доменам інформаційних атрибутів (формат Email, мінімальна довжина пароля, допустимі значення ставки);</w:t>
      </w:r>
    </w:p>
    <w:p w14:paraId="48C07382" w14:textId="77777777" w:rsidR="004C5EF9" w:rsidRDefault="004C5EF9" w:rsidP="0021499C">
      <w:pPr>
        <w:pStyle w:val="a0"/>
        <w:spacing w:line="360" w:lineRule="auto"/>
      </w:pPr>
      <w:r>
        <w:t>− валідація бізнес-правил (неможливо запустити гру без достатнього балансу; неможливо перевищити ліміти ставки);</w:t>
      </w:r>
    </w:p>
    <w:p w14:paraId="1A1C0C2F" w14:textId="77777777" w:rsidR="004C5EF9" w:rsidRDefault="004C5EF9" w:rsidP="0021499C">
      <w:pPr>
        <w:pStyle w:val="a0"/>
        <w:spacing w:line="360" w:lineRule="auto"/>
      </w:pPr>
      <w:r>
        <w:t>− використання вибору зі списку для зв’язаних даних (категорії, статуси, ліміти);</w:t>
      </w:r>
    </w:p>
    <w:p w14:paraId="09FE7268" w14:textId="6A0CCAF3" w:rsidR="004C5EF9" w:rsidRDefault="004C5EF9" w:rsidP="0021499C">
      <w:pPr>
        <w:pStyle w:val="a0"/>
        <w:spacing w:line="360" w:lineRule="auto"/>
      </w:pPr>
      <w:r>
        <w:t>− захист від випадкових/некоректних символів та дублювання дій (debounce/confirm для критичних операцій).</w:t>
      </w:r>
    </w:p>
    <w:p w14:paraId="0177A4F3" w14:textId="1A7A19AC" w:rsidR="004C5EF9" w:rsidRDefault="004C5EF9" w:rsidP="0021499C">
      <w:pPr>
        <w:pStyle w:val="a0"/>
        <w:spacing w:line="360" w:lineRule="auto"/>
      </w:pPr>
      <w:r>
        <w:t>Вимоги до інформаційної і програмної сумісності:</w:t>
      </w:r>
    </w:p>
    <w:p w14:paraId="65FFB559" w14:textId="593799E6" w:rsidR="004C5EF9" w:rsidRDefault="004C5EF9" w:rsidP="0021499C">
      <w:pPr>
        <w:pStyle w:val="a0"/>
        <w:spacing w:line="360" w:lineRule="auto"/>
      </w:pPr>
      <w:r>
        <w:br w:type="column"/>
      </w:r>
      <w:r>
        <w:lastRenderedPageBreak/>
        <w:t>Сумісність з сучасними браузерами: Opera, Chrome, Firefox, Edge тощо.</w:t>
      </w:r>
    </w:p>
    <w:p w14:paraId="430580A0" w14:textId="494152A8" w:rsidR="004C5EF9" w:rsidRDefault="004C5EF9" w:rsidP="0021499C">
      <w:pPr>
        <w:pStyle w:val="a0"/>
        <w:spacing w:line="360" w:lineRule="auto"/>
      </w:pPr>
      <w:r>
        <w:t>Підтримка роботи у мережі інтернет.</w:t>
      </w:r>
    </w:p>
    <w:p w14:paraId="45245251" w14:textId="77777777" w:rsidR="004C5EF9" w:rsidRDefault="004C5EF9" w:rsidP="0021499C">
      <w:pPr>
        <w:pStyle w:val="a0"/>
        <w:spacing w:line="360" w:lineRule="auto"/>
      </w:pPr>
      <w:r>
        <w:t>Вимоги до складу і параметрів технічних засобів:</w:t>
      </w:r>
    </w:p>
    <w:p w14:paraId="1D76BF40" w14:textId="77777777" w:rsidR="004C5EF9" w:rsidRDefault="004C5EF9" w:rsidP="0021499C">
      <w:pPr>
        <w:pStyle w:val="a0"/>
        <w:spacing w:line="360" w:lineRule="auto"/>
      </w:pPr>
      <w:r>
        <w:t>Система повинна підтримувати та виконувати вимоги на комп’ютері з встановленим сучасним браузером.</w:t>
      </w:r>
    </w:p>
    <w:p w14:paraId="1181F2F7" w14:textId="161F4907" w:rsidR="004C5EF9" w:rsidRDefault="004C5EF9" w:rsidP="0021499C">
      <w:pPr>
        <w:pStyle w:val="a0"/>
        <w:spacing w:line="360" w:lineRule="auto"/>
      </w:pPr>
      <w:r>
        <w:t>Технології реалізації клієнтської частини:</w:t>
      </w:r>
    </w:p>
    <w:p w14:paraId="1DC5147A" w14:textId="0A845C8D" w:rsidR="004C5EF9" w:rsidRDefault="004C5EF9" w:rsidP="0021499C">
      <w:pPr>
        <w:pStyle w:val="a0"/>
        <w:spacing w:line="360" w:lineRule="auto"/>
      </w:pPr>
      <w:r>
        <w:t>-Vue.js</w:t>
      </w:r>
    </w:p>
    <w:p w14:paraId="59940DC3" w14:textId="67F0589D" w:rsidR="004C5EF9" w:rsidRDefault="004C5EF9" w:rsidP="0021499C">
      <w:pPr>
        <w:pStyle w:val="a0"/>
        <w:spacing w:line="360" w:lineRule="auto"/>
      </w:pPr>
      <w:r>
        <w:t>-Vite</w:t>
      </w:r>
    </w:p>
    <w:p w14:paraId="1FE0E9F4" w14:textId="77777777" w:rsidR="004C5EF9" w:rsidRDefault="004C5EF9" w:rsidP="0021499C">
      <w:pPr>
        <w:pStyle w:val="a0"/>
        <w:spacing w:line="360" w:lineRule="auto"/>
      </w:pPr>
      <w:r>
        <w:t>Вимоги до програмної документації:</w:t>
      </w:r>
    </w:p>
    <w:p w14:paraId="37A50A52" w14:textId="025051EA" w:rsidR="004C5EF9" w:rsidRDefault="004C5EF9" w:rsidP="0021499C">
      <w:pPr>
        <w:pStyle w:val="a0"/>
        <w:spacing w:line="360" w:lineRule="auto"/>
      </w:pPr>
      <w:r>
        <w:t>Програмна документація повинна включати наступні відомості:</w:t>
      </w:r>
    </w:p>
    <w:p w14:paraId="2B617AD4" w14:textId="25168D5C" w:rsidR="004C5EF9" w:rsidRDefault="004C5EF9" w:rsidP="0021499C">
      <w:pPr>
        <w:pStyle w:val="a0"/>
        <w:numPr>
          <w:ilvl w:val="0"/>
          <w:numId w:val="17"/>
        </w:numPr>
        <w:spacing w:line="360" w:lineRule="auto"/>
      </w:pPr>
      <w:r>
        <w:t>Опис структури системи та основних модулів (UI, бізнес-логіка, робота з валютою, адміністрування).</w:t>
      </w:r>
    </w:p>
    <w:p w14:paraId="55B1E34B" w14:textId="22ABF900" w:rsidR="004C5EF9" w:rsidRDefault="004C5EF9" w:rsidP="0021499C">
      <w:pPr>
        <w:pStyle w:val="a0"/>
        <w:numPr>
          <w:ilvl w:val="0"/>
          <w:numId w:val="17"/>
        </w:numPr>
        <w:spacing w:line="360" w:lineRule="auto"/>
      </w:pPr>
      <w:r>
        <w:t>Користувацька документація з описом основних функцій та використання системи (запуск гри, баланс, історія, статистика).</w:t>
      </w:r>
    </w:p>
    <w:p w14:paraId="035D8615" w14:textId="6E4ED72E" w:rsidR="00A3001F" w:rsidRDefault="004C5EF9" w:rsidP="0021499C">
      <w:pPr>
        <w:pStyle w:val="a0"/>
        <w:spacing w:line="360" w:lineRule="auto"/>
      </w:pPr>
      <w:r>
        <w:t>Під час оформлення пояснювальної записки до курсової роботи дані відомості містяться в 1 та 2 розділах курсової роботи.</w:t>
      </w:r>
    </w:p>
    <w:p w14:paraId="33F92317" w14:textId="220C2E14" w:rsidR="004C5EF9" w:rsidRPr="004C5EF9" w:rsidRDefault="004C5EF9" w:rsidP="0021499C">
      <w:pPr>
        <w:spacing w:line="360" w:lineRule="auto"/>
        <w:ind w:firstLine="708"/>
        <w:jc w:val="both"/>
        <w:rPr>
          <w:b/>
          <w:bCs/>
          <w:szCs w:val="28"/>
          <w:lang w:val="uk-UA"/>
        </w:rPr>
      </w:pPr>
      <w:r w:rsidRPr="004C5EF9">
        <w:rPr>
          <w:b/>
          <w:bCs/>
          <w:szCs w:val="28"/>
          <w:lang w:val="uk-UA"/>
        </w:rPr>
        <w:t>1.</w:t>
      </w:r>
      <w:r>
        <w:rPr>
          <w:b/>
          <w:bCs/>
          <w:szCs w:val="28"/>
          <w:lang w:val="uk-UA"/>
        </w:rPr>
        <w:t>2</w:t>
      </w:r>
      <w:r w:rsidRPr="004C5EF9">
        <w:rPr>
          <w:b/>
          <w:bCs/>
          <w:szCs w:val="28"/>
          <w:lang w:val="uk-UA"/>
        </w:rPr>
        <w:t xml:space="preserve"> Обґрунтування вибору засобів моделювання</w:t>
      </w:r>
    </w:p>
    <w:p w14:paraId="31B93502" w14:textId="51312F66" w:rsidR="004C5EF9" w:rsidRPr="004C5EF9" w:rsidRDefault="004C5EF9" w:rsidP="0021499C">
      <w:pPr>
        <w:spacing w:line="360" w:lineRule="auto"/>
        <w:jc w:val="both"/>
        <w:rPr>
          <w:szCs w:val="28"/>
          <w:lang w:val="uk-UA"/>
        </w:rPr>
      </w:pPr>
      <w:r w:rsidRPr="004C5EF9">
        <w:rPr>
          <w:szCs w:val="28"/>
          <w:lang w:val="uk-UA"/>
        </w:rPr>
        <w:t>Для створення моделі майбутнього програмного продукту та візуалізації його архітектури було проведено порівняльний аналіз сучасних засобів UML-моделювання. Мета аналізу – визначити оптимальний інструмент, який дозволить ефективно створювати діаграми, інтегруючись у процес розробки та забезпечуючи швидкість внесення змін. Для порівняння обрано два підходи: візуальне моделювання (Draw.io) та текстовий опис діаграм (PlantUML).</w:t>
      </w:r>
    </w:p>
    <w:p w14:paraId="304D6310" w14:textId="65BAFAB7" w:rsidR="004C5EF9" w:rsidRPr="004C5EF9" w:rsidRDefault="004C5EF9" w:rsidP="0021499C">
      <w:pPr>
        <w:spacing w:line="360" w:lineRule="auto"/>
        <w:ind w:firstLine="708"/>
        <w:jc w:val="both"/>
        <w:rPr>
          <w:szCs w:val="28"/>
          <w:lang w:val="uk-UA"/>
        </w:rPr>
      </w:pPr>
      <w:r w:rsidRPr="004C5EF9">
        <w:rPr>
          <w:szCs w:val="28"/>
          <w:lang w:val="uk-UA"/>
        </w:rPr>
        <w:t>1. Draw.io – популярний веб-застосунок для створення графічних діаграм за допомогою візуального редактора (drag-and-drop).</w:t>
      </w:r>
    </w:p>
    <w:p w14:paraId="1AD8A4E6" w14:textId="4850837E" w:rsidR="004C5EF9" w:rsidRPr="004C5EF9" w:rsidRDefault="004C5EF9" w:rsidP="0021499C">
      <w:pPr>
        <w:spacing w:line="360" w:lineRule="auto"/>
        <w:ind w:firstLine="708"/>
        <w:jc w:val="both"/>
        <w:rPr>
          <w:szCs w:val="28"/>
          <w:lang w:val="uk-UA"/>
        </w:rPr>
      </w:pPr>
      <w:r w:rsidRPr="004C5EF9">
        <w:rPr>
          <w:szCs w:val="28"/>
          <w:lang w:val="uk-UA"/>
        </w:rPr>
        <w:t>Переваги:</w:t>
      </w:r>
    </w:p>
    <w:p w14:paraId="608AFBDD" w14:textId="092A9A8D" w:rsidR="004C5EF9" w:rsidRPr="004C5EF9" w:rsidRDefault="004C5EF9" w:rsidP="0021499C">
      <w:pPr>
        <w:spacing w:line="360" w:lineRule="auto"/>
        <w:ind w:left="1416"/>
        <w:jc w:val="both"/>
        <w:rPr>
          <w:szCs w:val="28"/>
          <w:lang w:val="uk-UA"/>
        </w:rPr>
      </w:pPr>
      <w:r>
        <w:rPr>
          <w:szCs w:val="28"/>
          <w:lang w:val="uk-UA"/>
        </w:rPr>
        <w:lastRenderedPageBreak/>
        <w:t>-</w:t>
      </w:r>
      <w:r w:rsidRPr="004C5EF9">
        <w:rPr>
          <w:szCs w:val="28"/>
          <w:lang w:val="uk-UA"/>
        </w:rPr>
        <w:t>Інтуїтивно зрозумілий графічний інтерфейс, що не вимагає вивчення синтаксису.</w:t>
      </w:r>
    </w:p>
    <w:p w14:paraId="7EEB1B4A" w14:textId="19C06F2C" w:rsidR="004C5EF9" w:rsidRPr="004C5EF9" w:rsidRDefault="004C5EF9" w:rsidP="0021499C">
      <w:pPr>
        <w:spacing w:line="360" w:lineRule="auto"/>
        <w:ind w:left="1416"/>
        <w:jc w:val="both"/>
        <w:rPr>
          <w:szCs w:val="28"/>
          <w:lang w:val="uk-UA"/>
        </w:rPr>
      </w:pPr>
      <w:r>
        <w:rPr>
          <w:szCs w:val="28"/>
          <w:lang w:val="uk-UA"/>
        </w:rPr>
        <w:t>-</w:t>
      </w:r>
      <w:r w:rsidRPr="004C5EF9">
        <w:rPr>
          <w:szCs w:val="28"/>
          <w:lang w:val="uk-UA"/>
        </w:rPr>
        <w:t>Працює в браузері без необхідності встановлення, має безкоштовну версію.</w:t>
      </w:r>
    </w:p>
    <w:p w14:paraId="627D05DC" w14:textId="0675B9F6" w:rsidR="004C5EF9" w:rsidRPr="004C5EF9" w:rsidRDefault="004C5EF9" w:rsidP="0021499C">
      <w:pPr>
        <w:spacing w:line="360" w:lineRule="auto"/>
        <w:ind w:left="1416"/>
        <w:jc w:val="both"/>
        <w:rPr>
          <w:szCs w:val="28"/>
          <w:lang w:val="uk-UA"/>
        </w:rPr>
      </w:pPr>
      <w:r>
        <w:rPr>
          <w:szCs w:val="28"/>
          <w:lang w:val="uk-UA"/>
        </w:rPr>
        <w:t>-</w:t>
      </w:r>
      <w:r w:rsidRPr="004C5EF9">
        <w:rPr>
          <w:szCs w:val="28"/>
          <w:lang w:val="uk-UA"/>
        </w:rPr>
        <w:t>Дозволяє вручну налаштовувати розташування кожного елемента, кольори та стилі.</w:t>
      </w:r>
    </w:p>
    <w:p w14:paraId="28AE0AF7" w14:textId="5D26E365" w:rsidR="004C5EF9" w:rsidRPr="004C5EF9" w:rsidRDefault="004C5EF9" w:rsidP="0021499C">
      <w:pPr>
        <w:spacing w:line="360" w:lineRule="auto"/>
        <w:ind w:firstLine="708"/>
        <w:jc w:val="both"/>
        <w:rPr>
          <w:szCs w:val="28"/>
          <w:lang w:val="uk-UA"/>
        </w:rPr>
      </w:pPr>
      <w:r w:rsidRPr="004C5EF9">
        <w:rPr>
          <w:szCs w:val="28"/>
          <w:lang w:val="uk-UA"/>
        </w:rPr>
        <w:t>Недоліки:</w:t>
      </w:r>
    </w:p>
    <w:p w14:paraId="426A0B83" w14:textId="37EE7E52" w:rsidR="004C5EF9" w:rsidRPr="004C5EF9" w:rsidRDefault="004C5EF9" w:rsidP="0021499C">
      <w:pPr>
        <w:spacing w:line="360" w:lineRule="auto"/>
        <w:ind w:left="1416"/>
        <w:jc w:val="both"/>
        <w:rPr>
          <w:szCs w:val="28"/>
          <w:lang w:val="uk-UA"/>
        </w:rPr>
      </w:pPr>
      <w:r>
        <w:rPr>
          <w:szCs w:val="28"/>
          <w:lang w:val="uk-UA"/>
        </w:rPr>
        <w:t>-</w:t>
      </w:r>
      <w:r w:rsidRPr="004C5EF9">
        <w:rPr>
          <w:szCs w:val="28"/>
          <w:lang w:val="uk-UA"/>
        </w:rPr>
        <w:t>Внесення змін у структуру часто вимагає ручного переміщення багатьох елементів.</w:t>
      </w:r>
    </w:p>
    <w:p w14:paraId="6AB07519" w14:textId="2D6C3AE9" w:rsidR="004C5EF9" w:rsidRPr="004C5EF9" w:rsidRDefault="004C5EF9" w:rsidP="0021499C">
      <w:pPr>
        <w:spacing w:line="360" w:lineRule="auto"/>
        <w:ind w:left="1416"/>
        <w:jc w:val="both"/>
        <w:rPr>
          <w:szCs w:val="28"/>
          <w:lang w:val="uk-UA"/>
        </w:rPr>
      </w:pPr>
      <w:r>
        <w:rPr>
          <w:szCs w:val="28"/>
          <w:lang w:val="uk-UA"/>
        </w:rPr>
        <w:t>-</w:t>
      </w:r>
      <w:r w:rsidRPr="004C5EF9">
        <w:rPr>
          <w:szCs w:val="28"/>
          <w:lang w:val="uk-UA"/>
        </w:rPr>
        <w:t>Файли діаграм зазвичай зберігаються у форматах (XML, binary), які складно відстежувати через системи контролю версій (Git).</w:t>
      </w:r>
    </w:p>
    <w:p w14:paraId="416B8E17" w14:textId="17384BA7" w:rsidR="004C5EF9" w:rsidRPr="004C5EF9" w:rsidRDefault="004C5EF9" w:rsidP="0021499C">
      <w:pPr>
        <w:spacing w:line="360" w:lineRule="auto"/>
        <w:ind w:left="1416"/>
        <w:jc w:val="both"/>
        <w:rPr>
          <w:szCs w:val="28"/>
          <w:lang w:val="uk-UA"/>
        </w:rPr>
      </w:pPr>
      <w:r>
        <w:rPr>
          <w:szCs w:val="28"/>
          <w:lang w:val="uk-UA"/>
        </w:rPr>
        <w:t>-</w:t>
      </w:r>
      <w:r w:rsidRPr="004C5EF9">
        <w:rPr>
          <w:szCs w:val="28"/>
          <w:lang w:val="uk-UA"/>
        </w:rPr>
        <w:t>Побудова діаграми повністю покладається на ручну роботу користувача, що ускладнює масштабування діаграм при рості системи.</w:t>
      </w:r>
    </w:p>
    <w:p w14:paraId="11D2B260" w14:textId="69F57DDD" w:rsidR="004C5EF9" w:rsidRPr="004C5EF9" w:rsidRDefault="004C5EF9" w:rsidP="0021499C">
      <w:pPr>
        <w:spacing w:line="360" w:lineRule="auto"/>
        <w:ind w:firstLine="708"/>
        <w:jc w:val="both"/>
        <w:rPr>
          <w:szCs w:val="28"/>
          <w:lang w:val="uk-UA"/>
        </w:rPr>
      </w:pPr>
      <w:r w:rsidRPr="004C5EF9">
        <w:rPr>
          <w:szCs w:val="28"/>
          <w:lang w:val="uk-UA"/>
        </w:rPr>
        <w:t>2. PlantUML – інструмент з відкритим вихідним кодом, який дозволяє створювати діаграми на основі простого текстового опису. Використовує підхід «Diagrams as Code» (діаграми як код).</w:t>
      </w:r>
    </w:p>
    <w:p w14:paraId="53800931" w14:textId="09EA6C71" w:rsidR="004C5EF9" w:rsidRPr="004C5EF9" w:rsidRDefault="004C5EF9" w:rsidP="0021499C">
      <w:pPr>
        <w:spacing w:line="360" w:lineRule="auto"/>
        <w:ind w:firstLine="708"/>
        <w:jc w:val="both"/>
        <w:rPr>
          <w:szCs w:val="28"/>
          <w:lang w:val="uk-UA"/>
        </w:rPr>
      </w:pPr>
      <w:r w:rsidRPr="004C5EF9">
        <w:rPr>
          <w:szCs w:val="28"/>
          <w:lang w:val="uk-UA"/>
        </w:rPr>
        <w:t>Переваги:</w:t>
      </w:r>
    </w:p>
    <w:p w14:paraId="41E6D578" w14:textId="23056FD9" w:rsidR="004C5EF9" w:rsidRPr="004C5EF9" w:rsidRDefault="004C5EF9" w:rsidP="0021499C">
      <w:pPr>
        <w:spacing w:line="360" w:lineRule="auto"/>
        <w:ind w:left="1416"/>
        <w:jc w:val="both"/>
        <w:rPr>
          <w:szCs w:val="28"/>
          <w:lang w:val="uk-UA"/>
        </w:rPr>
      </w:pPr>
      <w:r>
        <w:rPr>
          <w:szCs w:val="28"/>
          <w:lang w:val="uk-UA"/>
        </w:rPr>
        <w:t>-</w:t>
      </w:r>
      <w:r w:rsidRPr="004C5EF9">
        <w:rPr>
          <w:szCs w:val="28"/>
          <w:lang w:val="uk-UA"/>
        </w:rPr>
        <w:t>Користувач описує логіку, а інструмент сам формує графічне відображення, що економить час на вирівнювання блоків.</w:t>
      </w:r>
    </w:p>
    <w:p w14:paraId="1D339496" w14:textId="22A08E02" w:rsidR="004C5EF9" w:rsidRPr="004C5EF9" w:rsidRDefault="004C5EF9" w:rsidP="0021499C">
      <w:pPr>
        <w:spacing w:line="360" w:lineRule="auto"/>
        <w:ind w:left="1416"/>
        <w:jc w:val="both"/>
        <w:rPr>
          <w:szCs w:val="28"/>
          <w:lang w:val="uk-UA"/>
        </w:rPr>
      </w:pPr>
      <w:r>
        <w:rPr>
          <w:szCs w:val="28"/>
          <w:lang w:val="uk-UA"/>
        </w:rPr>
        <w:t>-</w:t>
      </w:r>
      <w:r w:rsidRPr="004C5EF9">
        <w:rPr>
          <w:szCs w:val="28"/>
          <w:lang w:val="uk-UA"/>
        </w:rPr>
        <w:t>Внесення змін та масштабування діаграм відбувається шляхом редагування тексту, що швидше за ручне перемальовування.</w:t>
      </w:r>
    </w:p>
    <w:p w14:paraId="1E33BFB7" w14:textId="099324F8" w:rsidR="004C5EF9" w:rsidRPr="004C5EF9" w:rsidRDefault="004C5EF9" w:rsidP="0021499C">
      <w:pPr>
        <w:spacing w:line="360" w:lineRule="auto"/>
        <w:ind w:left="1416"/>
        <w:jc w:val="both"/>
        <w:rPr>
          <w:szCs w:val="28"/>
          <w:lang w:val="uk-UA"/>
        </w:rPr>
      </w:pPr>
      <w:r>
        <w:rPr>
          <w:szCs w:val="28"/>
          <w:lang w:val="uk-UA"/>
        </w:rPr>
        <w:t>-</w:t>
      </w:r>
      <w:r w:rsidRPr="004C5EF9">
        <w:rPr>
          <w:szCs w:val="28"/>
          <w:lang w:val="uk-UA"/>
        </w:rPr>
        <w:t>Легко інтегрується з Visual Studio Code та іншими середовищами розробки, дозволяючи переглядати результат у реальному часі.</w:t>
      </w:r>
    </w:p>
    <w:p w14:paraId="5BB4A3A3" w14:textId="7C70D1CF" w:rsidR="004C5EF9" w:rsidRPr="004C5EF9" w:rsidRDefault="004C5EF9" w:rsidP="0021499C">
      <w:pPr>
        <w:spacing w:line="360" w:lineRule="auto"/>
        <w:ind w:left="1416"/>
        <w:jc w:val="both"/>
        <w:rPr>
          <w:szCs w:val="28"/>
          <w:lang w:val="uk-UA"/>
        </w:rPr>
      </w:pPr>
      <w:r>
        <w:rPr>
          <w:szCs w:val="28"/>
          <w:lang w:val="uk-UA"/>
        </w:rPr>
        <w:t>-</w:t>
      </w:r>
      <w:r w:rsidRPr="004C5EF9">
        <w:rPr>
          <w:szCs w:val="28"/>
          <w:lang w:val="uk-UA"/>
        </w:rPr>
        <w:t>Оскільки діаграми є звичайним текстом, їх зручно зберігати в Git та відстежувати історію змін.</w:t>
      </w:r>
    </w:p>
    <w:p w14:paraId="7B7F630C" w14:textId="65711C7A" w:rsidR="004C5EF9" w:rsidRPr="004C5EF9" w:rsidRDefault="004C5EF9" w:rsidP="0021499C">
      <w:pPr>
        <w:spacing w:line="360" w:lineRule="auto"/>
        <w:ind w:firstLine="708"/>
        <w:jc w:val="both"/>
        <w:rPr>
          <w:szCs w:val="28"/>
          <w:lang w:val="uk-UA"/>
        </w:rPr>
      </w:pPr>
      <w:r w:rsidRPr="004C5EF9">
        <w:rPr>
          <w:szCs w:val="28"/>
          <w:lang w:val="uk-UA"/>
        </w:rPr>
        <w:t>Недоліки:</w:t>
      </w:r>
    </w:p>
    <w:p w14:paraId="7F9BD770" w14:textId="0F2DFF25" w:rsidR="004C5EF9" w:rsidRPr="004C5EF9" w:rsidRDefault="004C5EF9" w:rsidP="0021499C">
      <w:pPr>
        <w:spacing w:line="360" w:lineRule="auto"/>
        <w:ind w:left="708" w:firstLine="708"/>
        <w:jc w:val="both"/>
        <w:rPr>
          <w:szCs w:val="28"/>
          <w:lang w:val="uk-UA"/>
        </w:rPr>
      </w:pPr>
      <w:r>
        <w:rPr>
          <w:szCs w:val="28"/>
          <w:lang w:val="uk-UA"/>
        </w:rPr>
        <w:t>-</w:t>
      </w:r>
      <w:r w:rsidRPr="004C5EF9">
        <w:rPr>
          <w:szCs w:val="28"/>
          <w:lang w:val="uk-UA"/>
        </w:rPr>
        <w:t>Необхідність вивчення синтаксису PlantUML.</w:t>
      </w:r>
    </w:p>
    <w:p w14:paraId="09430E18" w14:textId="0713B703" w:rsidR="004C5EF9" w:rsidRPr="004C5EF9" w:rsidRDefault="004C5EF9" w:rsidP="0021499C">
      <w:pPr>
        <w:spacing w:line="360" w:lineRule="auto"/>
        <w:ind w:left="1416"/>
        <w:jc w:val="both"/>
        <w:rPr>
          <w:szCs w:val="28"/>
          <w:lang w:val="uk-UA"/>
        </w:rPr>
      </w:pPr>
      <w:r>
        <w:rPr>
          <w:szCs w:val="28"/>
          <w:lang w:val="uk-UA"/>
        </w:rPr>
        <w:t>-</w:t>
      </w:r>
      <w:r w:rsidRPr="004C5EF9">
        <w:rPr>
          <w:szCs w:val="28"/>
          <w:lang w:val="uk-UA"/>
        </w:rPr>
        <w:t>Менше можливостей для точного “піксельного” позиціювання елементів порівняно з графічними редакторами.</w:t>
      </w:r>
    </w:p>
    <w:p w14:paraId="12BA1B8F" w14:textId="703F325D" w:rsidR="004C5EF9" w:rsidRPr="004C5EF9" w:rsidRDefault="004C5EF9" w:rsidP="0021499C">
      <w:pPr>
        <w:spacing w:line="360" w:lineRule="auto"/>
        <w:ind w:firstLine="708"/>
        <w:jc w:val="both"/>
        <w:rPr>
          <w:szCs w:val="28"/>
          <w:lang w:val="uk-UA"/>
        </w:rPr>
      </w:pPr>
      <w:r w:rsidRPr="004C5EF9">
        <w:rPr>
          <w:szCs w:val="28"/>
          <w:lang w:val="uk-UA"/>
        </w:rPr>
        <w:lastRenderedPageBreak/>
        <w:t>На основі проведеного аналізу, як засіб моделювання для виконання курсової роботи було обрано PlantUML.</w:t>
      </w:r>
    </w:p>
    <w:p w14:paraId="44C82AAB" w14:textId="437C1258" w:rsidR="004C5EF9" w:rsidRPr="004C5EF9" w:rsidRDefault="004C5EF9" w:rsidP="0021499C">
      <w:pPr>
        <w:spacing w:line="360" w:lineRule="auto"/>
        <w:ind w:firstLine="708"/>
        <w:jc w:val="both"/>
        <w:rPr>
          <w:szCs w:val="28"/>
          <w:lang w:val="uk-UA"/>
        </w:rPr>
      </w:pPr>
      <w:r w:rsidRPr="004C5EF9">
        <w:rPr>
          <w:szCs w:val="28"/>
          <w:lang w:val="uk-UA"/>
        </w:rPr>
        <w:t>Основними причинами цього вибору є:</w:t>
      </w:r>
    </w:p>
    <w:p w14:paraId="4CE21750" w14:textId="4740D3F4" w:rsidR="004C5EF9" w:rsidRPr="004C5EF9" w:rsidRDefault="001919F9" w:rsidP="0021499C">
      <w:pPr>
        <w:spacing w:line="360" w:lineRule="auto"/>
        <w:ind w:left="1416"/>
        <w:jc w:val="both"/>
        <w:rPr>
          <w:szCs w:val="28"/>
          <w:lang w:val="uk-UA"/>
        </w:rPr>
      </w:pPr>
      <w:r>
        <w:rPr>
          <w:szCs w:val="28"/>
          <w:lang w:val="uk-UA"/>
        </w:rPr>
        <w:t>1.</w:t>
      </w:r>
      <w:r w:rsidR="004C5EF9" w:rsidRPr="004C5EF9">
        <w:rPr>
          <w:szCs w:val="28"/>
          <w:lang w:val="uk-UA"/>
        </w:rPr>
        <w:t>Швидкість розробки: можливість швидко описувати структуру класів та логіку взаємодії без відволікання на візуальне вирівнювання компонентів.</w:t>
      </w:r>
    </w:p>
    <w:p w14:paraId="16C861F4" w14:textId="0D946531" w:rsidR="004C5EF9" w:rsidRPr="004C5EF9" w:rsidRDefault="001919F9" w:rsidP="0021499C">
      <w:pPr>
        <w:spacing w:line="360" w:lineRule="auto"/>
        <w:ind w:left="1416"/>
        <w:jc w:val="both"/>
        <w:rPr>
          <w:szCs w:val="28"/>
          <w:lang w:val="uk-UA"/>
        </w:rPr>
      </w:pPr>
      <w:r>
        <w:rPr>
          <w:szCs w:val="28"/>
          <w:lang w:val="uk-UA"/>
        </w:rPr>
        <w:t>2.</w:t>
      </w:r>
      <w:r w:rsidR="004C5EF9" w:rsidRPr="004C5EF9">
        <w:rPr>
          <w:szCs w:val="28"/>
          <w:lang w:val="uk-UA"/>
        </w:rPr>
        <w:t>Інтеграція в процес розробки: оскільки реалізація проєкту планується з використанням Vue + Vite, PlantUML дозволяє зберігати діаграми поряд із вихідним кодом та редагувати їх у тому ж середовищі (VS Code).</w:t>
      </w:r>
    </w:p>
    <w:p w14:paraId="1F5F357E" w14:textId="1609B5E9" w:rsidR="00A12A72" w:rsidRDefault="001919F9" w:rsidP="0021499C">
      <w:pPr>
        <w:spacing w:line="360" w:lineRule="auto"/>
        <w:ind w:left="1416"/>
        <w:jc w:val="both"/>
        <w:rPr>
          <w:szCs w:val="28"/>
          <w:lang w:val="uk-UA"/>
        </w:rPr>
      </w:pPr>
      <w:r>
        <w:rPr>
          <w:szCs w:val="28"/>
          <w:lang w:val="uk-UA"/>
        </w:rPr>
        <w:t>3.</w:t>
      </w:r>
      <w:r w:rsidR="004C5EF9" w:rsidRPr="004C5EF9">
        <w:rPr>
          <w:szCs w:val="28"/>
          <w:lang w:val="uk-UA"/>
        </w:rPr>
        <w:t>Стандартизація: автоматична генерація забезпечує єдиний строгий стиль для всіх діаграм (Use Case, Activity, Class, Sequence, Component), що підвищує якість оформлення документації та спрощує підтримку моделі при розвитку системи.</w:t>
      </w:r>
    </w:p>
    <w:p w14:paraId="61157EA2" w14:textId="77777777" w:rsidR="001919F9" w:rsidRPr="001919F9" w:rsidRDefault="00A12A72" w:rsidP="0021499C">
      <w:pPr>
        <w:spacing w:line="360" w:lineRule="auto"/>
        <w:ind w:left="2832" w:firstLine="708"/>
        <w:jc w:val="both"/>
        <w:rPr>
          <w:b/>
          <w:bCs/>
          <w:szCs w:val="28"/>
          <w:lang w:val="uk-UA"/>
        </w:rPr>
      </w:pPr>
      <w:r>
        <w:rPr>
          <w:szCs w:val="28"/>
          <w:lang w:val="uk-UA"/>
        </w:rPr>
        <w:br w:type="page"/>
      </w:r>
      <w:r w:rsidR="001919F9" w:rsidRPr="001919F9">
        <w:rPr>
          <w:b/>
          <w:bCs/>
          <w:szCs w:val="28"/>
          <w:lang w:val="uk-UA"/>
        </w:rPr>
        <w:lastRenderedPageBreak/>
        <w:t>Висновки до розділу 1</w:t>
      </w:r>
    </w:p>
    <w:p w14:paraId="10A7ED96" w14:textId="77777777" w:rsidR="001919F9" w:rsidRPr="001919F9" w:rsidRDefault="001919F9" w:rsidP="0021499C">
      <w:pPr>
        <w:spacing w:line="360" w:lineRule="auto"/>
        <w:jc w:val="both"/>
        <w:rPr>
          <w:szCs w:val="28"/>
          <w:lang w:val="uk-UA"/>
        </w:rPr>
      </w:pPr>
    </w:p>
    <w:p w14:paraId="135668CA" w14:textId="403A9595" w:rsidR="001919F9" w:rsidRPr="001919F9" w:rsidRDefault="001919F9" w:rsidP="0021499C">
      <w:pPr>
        <w:spacing w:line="360" w:lineRule="auto"/>
        <w:ind w:firstLine="708"/>
        <w:jc w:val="both"/>
        <w:rPr>
          <w:szCs w:val="28"/>
          <w:lang w:val="uk-UA"/>
        </w:rPr>
      </w:pPr>
      <w:r w:rsidRPr="001919F9">
        <w:rPr>
          <w:szCs w:val="28"/>
          <w:lang w:val="uk-UA"/>
        </w:rPr>
        <w:t>У першому розділі було проведено обґрунтування концепції майбутньої веб-орієнтованої системи «Симулятор мініігор», що включає опис технічного завдання, вибір засобів моделювання та аналіз вимог до системи. Визначено основні цілі проєкту, функціональні та нефункціональні вимоги, які формують основу для подальшого проєктування структури й поведінки програмного продукту.</w:t>
      </w:r>
    </w:p>
    <w:p w14:paraId="6FA64226" w14:textId="66F42BA0" w:rsidR="001919F9" w:rsidRPr="001919F9" w:rsidRDefault="001919F9" w:rsidP="0021499C">
      <w:pPr>
        <w:spacing w:line="360" w:lineRule="auto"/>
        <w:ind w:firstLine="708"/>
        <w:jc w:val="both"/>
        <w:rPr>
          <w:szCs w:val="28"/>
          <w:lang w:val="uk-UA"/>
        </w:rPr>
      </w:pPr>
      <w:r w:rsidRPr="001919F9">
        <w:rPr>
          <w:szCs w:val="28"/>
          <w:lang w:val="uk-UA"/>
        </w:rPr>
        <w:t>Технічне завдання сформулювало загальне бачення системи та визначило її ключове призначення: забезпечення користувачам можливості обирати мініігри, запускати ігрові сесії та отримувати результати з урахуванням внутрішньої валюти. Окремо було визначено ролі користувачів: незареєстрований користувач, зареєстрований користувач та адміністратор, для яких встановлено різний рівень доступу до функціоналу. Наголошено на необхідності зрозумілого інтерфейсу, швидкої реакції системи на дії користувача та коректної обробки помилок під час виконання критичних операцій (ставка, нарахування/списання валюти).</w:t>
      </w:r>
    </w:p>
    <w:p w14:paraId="2293D640" w14:textId="2028E044" w:rsidR="001919F9" w:rsidRDefault="001919F9" w:rsidP="0021499C">
      <w:pPr>
        <w:spacing w:line="360" w:lineRule="auto"/>
        <w:ind w:firstLine="708"/>
        <w:jc w:val="both"/>
        <w:rPr>
          <w:szCs w:val="28"/>
          <w:lang w:val="uk-UA"/>
        </w:rPr>
      </w:pPr>
      <w:r w:rsidRPr="001919F9">
        <w:rPr>
          <w:szCs w:val="28"/>
          <w:lang w:val="uk-UA"/>
        </w:rPr>
        <w:t>Обґрунтування вибору засобів моделювання підтвердило доцільність використання підходу «Diagrams as Code». Засіб PlantUML було обрано завдяки можливості швидкої генерації UML-діаграм через текстовий опис, зручності внесення змін, інтеграції в середовище розробки та простоті версіонування моделей разом із кодом проєкту. Це особливо важливо, оскільки реалізація системи планується з використанням Vue + Vite, де підтримка документації та коду в єдиному робочому процесі спрощує супровід і розвиток проєкту.</w:t>
      </w:r>
    </w:p>
    <w:p w14:paraId="27B0B8FA" w14:textId="378125C9" w:rsidR="001919F9" w:rsidRPr="001919F9" w:rsidRDefault="001919F9" w:rsidP="0021499C">
      <w:pPr>
        <w:pStyle w:val="ListParagraph"/>
        <w:keepNext/>
        <w:keepLines/>
        <w:numPr>
          <w:ilvl w:val="0"/>
          <w:numId w:val="16"/>
        </w:numPr>
        <w:spacing w:line="360" w:lineRule="auto"/>
        <w:jc w:val="both"/>
        <w:outlineLvl w:val="1"/>
        <w:rPr>
          <w:b/>
          <w:bCs/>
          <w:sz w:val="32"/>
          <w:szCs w:val="26"/>
          <w:lang w:val="uk-UA"/>
        </w:rPr>
      </w:pPr>
      <w:r w:rsidRPr="001919F9">
        <w:rPr>
          <w:szCs w:val="28"/>
          <w:lang w:val="uk-UA"/>
        </w:rPr>
        <w:br w:type="column"/>
      </w:r>
      <w:r w:rsidRPr="001919F9">
        <w:rPr>
          <w:b/>
          <w:bCs/>
          <w:sz w:val="32"/>
          <w:szCs w:val="26"/>
          <w:lang w:val="uk-UA"/>
        </w:rPr>
        <w:lastRenderedPageBreak/>
        <w:t>РОЗРОБКА МОДЕЛІ ПРОГРАМНОГО КОМПЛЕКСУ НА ЛОГІЧНОМУ РІВНІ</w:t>
      </w:r>
    </w:p>
    <w:p w14:paraId="5C543717" w14:textId="7D8F4C7B" w:rsidR="001919F9" w:rsidRDefault="001919F9" w:rsidP="0021499C">
      <w:pPr>
        <w:pStyle w:val="ListParagraph"/>
        <w:spacing w:line="360" w:lineRule="auto"/>
        <w:ind w:left="1069"/>
        <w:jc w:val="both"/>
        <w:rPr>
          <w:b/>
          <w:bCs/>
          <w:szCs w:val="28"/>
          <w:lang w:val="uk-UA"/>
        </w:rPr>
      </w:pPr>
      <w:r>
        <w:rPr>
          <w:b/>
          <w:bCs/>
          <w:szCs w:val="28"/>
          <w:lang w:val="uk-UA"/>
        </w:rPr>
        <w:t>2</w:t>
      </w:r>
      <w:r w:rsidRPr="001919F9">
        <w:rPr>
          <w:b/>
          <w:bCs/>
          <w:szCs w:val="28"/>
          <w:lang w:val="uk-UA"/>
        </w:rPr>
        <w:t>.</w:t>
      </w:r>
      <w:r>
        <w:rPr>
          <w:b/>
          <w:bCs/>
          <w:szCs w:val="28"/>
          <w:lang w:val="uk-UA"/>
        </w:rPr>
        <w:t>1</w:t>
      </w:r>
      <w:r w:rsidRPr="001919F9">
        <w:rPr>
          <w:b/>
          <w:bCs/>
          <w:szCs w:val="28"/>
          <w:lang w:val="uk-UA"/>
        </w:rPr>
        <w:t xml:space="preserve"> Обґрунтування вибору засобів моделювання</w:t>
      </w:r>
    </w:p>
    <w:p w14:paraId="4B0E1750" w14:textId="7DB66AE5" w:rsidR="008522AF" w:rsidRPr="008522AF" w:rsidRDefault="008522AF" w:rsidP="0021499C">
      <w:pPr>
        <w:spacing w:line="360" w:lineRule="auto"/>
        <w:ind w:firstLine="708"/>
        <w:jc w:val="both"/>
        <w:rPr>
          <w:szCs w:val="28"/>
          <w:lang w:val="uk-UA"/>
        </w:rPr>
      </w:pPr>
      <w:r w:rsidRPr="008522AF">
        <w:rPr>
          <w:szCs w:val="28"/>
          <w:lang w:val="uk-UA"/>
        </w:rPr>
        <w:t>Для кожного з ключових процесів системи створені діаграми активності, що детально описують послідовність дій користувача та взаємодію із системою під час перегляду каталогу мініігор, запуску ігрової сесії та отримання результату. Це дозволяє оцінити ефективність роботи системи, а також визначити етапи, на яких доцільно оптимізувати сценарії взаємодії або покращити користувацький досвід (наприклад, перевірка балансу внутрішньої валюти, обробка помилок та відображення результату).</w:t>
      </w:r>
    </w:p>
    <w:p w14:paraId="68AC4095" w14:textId="76A13C2A" w:rsidR="008522AF" w:rsidRPr="008522AF" w:rsidRDefault="008522AF" w:rsidP="0021499C">
      <w:pPr>
        <w:spacing w:line="360" w:lineRule="auto"/>
        <w:ind w:firstLine="708"/>
        <w:jc w:val="both"/>
        <w:rPr>
          <w:szCs w:val="28"/>
          <w:lang w:val="uk-UA"/>
        </w:rPr>
      </w:pPr>
      <w:r w:rsidRPr="008522AF">
        <w:rPr>
          <w:szCs w:val="28"/>
          <w:lang w:val="uk-UA"/>
        </w:rPr>
        <w:t>Також, для кращого розуміння роботи системи та взаємодії її компонентів на більш високому рівні, представлені діаграми станів, що описують стани, через які проходить система під час виконання основних операцій. Зокрема, моделюються переходи між станами очікування, активної ігрової сесії, обчислення результату, оновлення балансу та завершення сесії, що дозволяє формалізувати поведінку системи й забезпечити коректність роботи в різних ситуаціях.</w:t>
      </w:r>
    </w:p>
    <w:p w14:paraId="2A9D5ABE" w14:textId="79A7A525" w:rsidR="008522AF" w:rsidRPr="008522AF" w:rsidRDefault="008522AF" w:rsidP="0021499C">
      <w:pPr>
        <w:pStyle w:val="ListParagraph"/>
        <w:numPr>
          <w:ilvl w:val="0"/>
          <w:numId w:val="19"/>
        </w:numPr>
        <w:spacing w:line="360" w:lineRule="auto"/>
        <w:jc w:val="both"/>
        <w:rPr>
          <w:szCs w:val="28"/>
          <w:lang w:val="uk-UA"/>
        </w:rPr>
      </w:pPr>
      <w:r w:rsidRPr="008522AF">
        <w:rPr>
          <w:szCs w:val="28"/>
          <w:lang w:val="uk-UA"/>
        </w:rPr>
        <w:t>Діаграма активності №1 (пошук мініігор та перегляд правил/опису)</w:t>
      </w:r>
    </w:p>
    <w:p w14:paraId="71AEFB45" w14:textId="77777777" w:rsidR="008522AF" w:rsidRPr="008522AF" w:rsidRDefault="008522AF" w:rsidP="0021499C">
      <w:pPr>
        <w:spacing w:line="360" w:lineRule="auto"/>
        <w:ind w:firstLine="708"/>
        <w:jc w:val="both"/>
        <w:rPr>
          <w:szCs w:val="28"/>
          <w:lang w:val="uk-UA"/>
        </w:rPr>
      </w:pPr>
      <w:r w:rsidRPr="008522AF">
        <w:rPr>
          <w:szCs w:val="28"/>
          <w:lang w:val="uk-UA"/>
        </w:rPr>
        <w:t>Визначення варіанту використання:</w:t>
      </w:r>
    </w:p>
    <w:p w14:paraId="60EA7482" w14:textId="77777777" w:rsidR="008522AF" w:rsidRPr="008522AF" w:rsidRDefault="008522AF" w:rsidP="0021499C">
      <w:pPr>
        <w:spacing w:line="360" w:lineRule="auto"/>
        <w:ind w:firstLine="708"/>
        <w:jc w:val="both"/>
        <w:rPr>
          <w:szCs w:val="28"/>
          <w:lang w:val="uk-UA"/>
        </w:rPr>
      </w:pPr>
      <w:r w:rsidRPr="008522AF">
        <w:rPr>
          <w:szCs w:val="28"/>
          <w:lang w:val="uk-UA"/>
        </w:rPr>
        <w:t>-пошук мініігор</w:t>
      </w:r>
    </w:p>
    <w:p w14:paraId="1D84958A" w14:textId="77777777" w:rsidR="008522AF" w:rsidRPr="008522AF" w:rsidRDefault="008522AF" w:rsidP="0021499C">
      <w:pPr>
        <w:spacing w:line="360" w:lineRule="auto"/>
        <w:ind w:firstLine="708"/>
        <w:jc w:val="both"/>
        <w:rPr>
          <w:szCs w:val="28"/>
          <w:lang w:val="uk-UA"/>
        </w:rPr>
      </w:pPr>
      <w:r w:rsidRPr="008522AF">
        <w:rPr>
          <w:szCs w:val="28"/>
          <w:lang w:val="uk-UA"/>
        </w:rPr>
        <w:t>-перегляд правил/опису обраної гри</w:t>
      </w:r>
    </w:p>
    <w:p w14:paraId="0269A1B5" w14:textId="77777777" w:rsidR="008522AF" w:rsidRPr="008522AF" w:rsidRDefault="008522AF" w:rsidP="0021499C">
      <w:pPr>
        <w:spacing w:line="360" w:lineRule="auto"/>
        <w:ind w:firstLine="708"/>
        <w:jc w:val="both"/>
        <w:rPr>
          <w:szCs w:val="28"/>
          <w:lang w:val="uk-UA"/>
        </w:rPr>
      </w:pPr>
      <w:r w:rsidRPr="008522AF">
        <w:rPr>
          <w:szCs w:val="28"/>
          <w:lang w:val="uk-UA"/>
        </w:rPr>
        <w:t>Доріжки виконання:</w:t>
      </w:r>
    </w:p>
    <w:p w14:paraId="296D56AD" w14:textId="77777777" w:rsidR="008522AF" w:rsidRPr="008522AF" w:rsidRDefault="008522AF" w:rsidP="0021499C">
      <w:pPr>
        <w:spacing w:line="360" w:lineRule="auto"/>
        <w:ind w:firstLine="708"/>
        <w:jc w:val="both"/>
        <w:rPr>
          <w:szCs w:val="28"/>
          <w:lang w:val="uk-UA"/>
        </w:rPr>
      </w:pPr>
      <w:r w:rsidRPr="008522AF">
        <w:rPr>
          <w:szCs w:val="28"/>
          <w:lang w:val="uk-UA"/>
        </w:rPr>
        <w:t>-користувач</w:t>
      </w:r>
    </w:p>
    <w:p w14:paraId="62A2EDFC" w14:textId="77777777" w:rsidR="008522AF" w:rsidRPr="008522AF" w:rsidRDefault="008522AF" w:rsidP="0021499C">
      <w:pPr>
        <w:spacing w:line="360" w:lineRule="auto"/>
        <w:ind w:firstLine="708"/>
        <w:jc w:val="both"/>
        <w:rPr>
          <w:szCs w:val="28"/>
          <w:lang w:val="uk-UA"/>
        </w:rPr>
      </w:pPr>
      <w:r w:rsidRPr="008522AF">
        <w:rPr>
          <w:szCs w:val="28"/>
          <w:lang w:val="uk-UA"/>
        </w:rPr>
        <w:t>-система</w:t>
      </w:r>
    </w:p>
    <w:p w14:paraId="1F90C3CD" w14:textId="77777777" w:rsidR="008522AF" w:rsidRPr="008522AF" w:rsidRDefault="008522AF" w:rsidP="0021499C">
      <w:pPr>
        <w:spacing w:line="360" w:lineRule="auto"/>
        <w:ind w:firstLine="708"/>
        <w:jc w:val="both"/>
        <w:rPr>
          <w:szCs w:val="28"/>
          <w:lang w:val="uk-UA"/>
        </w:rPr>
      </w:pPr>
      <w:r w:rsidRPr="008522AF">
        <w:rPr>
          <w:szCs w:val="28"/>
          <w:lang w:val="uk-UA"/>
        </w:rPr>
        <w:t>Стани:</w:t>
      </w:r>
    </w:p>
    <w:p w14:paraId="0FB44E7E" w14:textId="77777777" w:rsidR="008522AF" w:rsidRPr="008522AF" w:rsidRDefault="008522AF" w:rsidP="0021499C">
      <w:pPr>
        <w:spacing w:line="360" w:lineRule="auto"/>
        <w:ind w:firstLine="708"/>
        <w:jc w:val="both"/>
        <w:rPr>
          <w:szCs w:val="28"/>
          <w:lang w:val="uk-UA"/>
        </w:rPr>
      </w:pPr>
      <w:r w:rsidRPr="008522AF">
        <w:rPr>
          <w:szCs w:val="28"/>
          <w:lang w:val="uk-UA"/>
        </w:rPr>
        <w:t>-очікування (коли користувач вводить запит або відкриває каталог)</w:t>
      </w:r>
    </w:p>
    <w:p w14:paraId="1333E209" w14:textId="77777777" w:rsidR="008522AF" w:rsidRPr="008522AF" w:rsidRDefault="008522AF" w:rsidP="0021499C">
      <w:pPr>
        <w:spacing w:line="360" w:lineRule="auto"/>
        <w:ind w:firstLine="708"/>
        <w:jc w:val="both"/>
        <w:rPr>
          <w:szCs w:val="28"/>
          <w:lang w:val="uk-UA"/>
        </w:rPr>
      </w:pPr>
      <w:r w:rsidRPr="008522AF">
        <w:rPr>
          <w:szCs w:val="28"/>
          <w:lang w:val="uk-UA"/>
        </w:rPr>
        <w:t>-виконання операцій (пошук, фільтрація, формування результатів)</w:t>
      </w:r>
    </w:p>
    <w:p w14:paraId="487337D4" w14:textId="77777777" w:rsidR="008522AF" w:rsidRPr="008522AF" w:rsidRDefault="008522AF" w:rsidP="0021499C">
      <w:pPr>
        <w:spacing w:line="360" w:lineRule="auto"/>
        <w:ind w:firstLine="708"/>
        <w:jc w:val="both"/>
        <w:rPr>
          <w:szCs w:val="28"/>
          <w:lang w:val="uk-UA"/>
        </w:rPr>
      </w:pPr>
      <w:r w:rsidRPr="008522AF">
        <w:rPr>
          <w:szCs w:val="28"/>
          <w:lang w:val="uk-UA"/>
        </w:rPr>
        <w:t>-контроль (перегляд деталей гри: правила/опис)</w:t>
      </w:r>
    </w:p>
    <w:p w14:paraId="0731A193" w14:textId="77777777" w:rsidR="008522AF" w:rsidRPr="008522AF" w:rsidRDefault="008522AF" w:rsidP="0021499C">
      <w:pPr>
        <w:spacing w:line="360" w:lineRule="auto"/>
        <w:ind w:firstLine="708"/>
        <w:jc w:val="both"/>
        <w:rPr>
          <w:szCs w:val="28"/>
          <w:lang w:val="uk-UA"/>
        </w:rPr>
      </w:pPr>
      <w:r w:rsidRPr="008522AF">
        <w:rPr>
          <w:szCs w:val="28"/>
          <w:lang w:val="uk-UA"/>
        </w:rPr>
        <w:t>Послідовність дій:</w:t>
      </w:r>
    </w:p>
    <w:p w14:paraId="16104AEA" w14:textId="77777777" w:rsidR="008522AF" w:rsidRPr="008522AF" w:rsidRDefault="008522AF" w:rsidP="0021499C">
      <w:pPr>
        <w:spacing w:line="360" w:lineRule="auto"/>
        <w:ind w:firstLine="708"/>
        <w:jc w:val="both"/>
        <w:rPr>
          <w:szCs w:val="28"/>
          <w:lang w:val="uk-UA"/>
        </w:rPr>
      </w:pPr>
      <w:r w:rsidRPr="008522AF">
        <w:rPr>
          <w:szCs w:val="28"/>
          <w:lang w:val="uk-UA"/>
        </w:rPr>
        <w:t>-користувач відкриває каталог мініігор</w:t>
      </w:r>
    </w:p>
    <w:p w14:paraId="0A16A391" w14:textId="77777777" w:rsidR="008522AF" w:rsidRPr="008522AF" w:rsidRDefault="008522AF" w:rsidP="0021499C">
      <w:pPr>
        <w:spacing w:line="360" w:lineRule="auto"/>
        <w:ind w:left="708"/>
        <w:jc w:val="both"/>
        <w:rPr>
          <w:szCs w:val="28"/>
          <w:lang w:val="uk-UA"/>
        </w:rPr>
      </w:pPr>
      <w:r w:rsidRPr="008522AF">
        <w:rPr>
          <w:szCs w:val="28"/>
          <w:lang w:val="uk-UA"/>
        </w:rPr>
        <w:lastRenderedPageBreak/>
        <w:t>-користувач вводить ключове слово або обирає фільтри (тип гри, популярність тощо)</w:t>
      </w:r>
    </w:p>
    <w:p w14:paraId="218D99C4" w14:textId="77777777" w:rsidR="008522AF" w:rsidRPr="008522AF" w:rsidRDefault="008522AF" w:rsidP="0021499C">
      <w:pPr>
        <w:spacing w:line="360" w:lineRule="auto"/>
        <w:ind w:firstLine="708"/>
        <w:jc w:val="both"/>
        <w:rPr>
          <w:szCs w:val="28"/>
          <w:lang w:val="uk-UA"/>
        </w:rPr>
      </w:pPr>
      <w:r w:rsidRPr="008522AF">
        <w:rPr>
          <w:szCs w:val="28"/>
          <w:lang w:val="uk-UA"/>
        </w:rPr>
        <w:t>-система приймає запит і визначає параметри пошуку/фільтрації</w:t>
      </w:r>
    </w:p>
    <w:p w14:paraId="5050AE7F" w14:textId="77777777" w:rsidR="008522AF" w:rsidRPr="008522AF" w:rsidRDefault="008522AF" w:rsidP="0021499C">
      <w:pPr>
        <w:spacing w:line="360" w:lineRule="auto"/>
        <w:ind w:firstLine="708"/>
        <w:jc w:val="both"/>
        <w:rPr>
          <w:szCs w:val="28"/>
          <w:lang w:val="uk-UA"/>
        </w:rPr>
      </w:pPr>
      <w:r w:rsidRPr="008522AF">
        <w:rPr>
          <w:szCs w:val="28"/>
          <w:lang w:val="uk-UA"/>
        </w:rPr>
        <w:t>-система виконує пошук у базі даних мініігор</w:t>
      </w:r>
    </w:p>
    <w:p w14:paraId="4243241D" w14:textId="77777777" w:rsidR="008522AF" w:rsidRPr="008522AF" w:rsidRDefault="008522AF" w:rsidP="0021499C">
      <w:pPr>
        <w:spacing w:line="360" w:lineRule="auto"/>
        <w:ind w:firstLine="708"/>
        <w:jc w:val="both"/>
        <w:rPr>
          <w:szCs w:val="28"/>
          <w:lang w:val="uk-UA"/>
        </w:rPr>
      </w:pPr>
      <w:r w:rsidRPr="008522AF">
        <w:rPr>
          <w:szCs w:val="28"/>
          <w:lang w:val="uk-UA"/>
        </w:rPr>
        <w:t>-система відображає результати пошуку (список ігор)</w:t>
      </w:r>
    </w:p>
    <w:p w14:paraId="24CD4E8B" w14:textId="77777777" w:rsidR="008522AF" w:rsidRPr="008522AF" w:rsidRDefault="008522AF" w:rsidP="0021499C">
      <w:pPr>
        <w:spacing w:line="360" w:lineRule="auto"/>
        <w:ind w:firstLine="708"/>
        <w:jc w:val="both"/>
        <w:rPr>
          <w:szCs w:val="28"/>
          <w:lang w:val="uk-UA"/>
        </w:rPr>
      </w:pPr>
      <w:r w:rsidRPr="008522AF">
        <w:rPr>
          <w:szCs w:val="28"/>
          <w:lang w:val="uk-UA"/>
        </w:rPr>
        <w:t>-користувач обирає потрібну гру зі списку</w:t>
      </w:r>
    </w:p>
    <w:p w14:paraId="734AF473" w14:textId="77777777" w:rsidR="008522AF" w:rsidRPr="008522AF" w:rsidRDefault="008522AF" w:rsidP="0021499C">
      <w:pPr>
        <w:spacing w:line="360" w:lineRule="auto"/>
        <w:ind w:left="708"/>
        <w:jc w:val="both"/>
        <w:rPr>
          <w:szCs w:val="28"/>
          <w:lang w:val="uk-UA"/>
        </w:rPr>
      </w:pPr>
      <w:r w:rsidRPr="008522AF">
        <w:rPr>
          <w:szCs w:val="28"/>
          <w:lang w:val="uk-UA"/>
        </w:rPr>
        <w:t>-система відображає сторінку гри з правилами/описом та доступними діями</w:t>
      </w:r>
    </w:p>
    <w:p w14:paraId="1D90C455" w14:textId="3A422287" w:rsidR="008522AF" w:rsidRPr="008522AF" w:rsidRDefault="008522AF" w:rsidP="0021499C">
      <w:pPr>
        <w:spacing w:line="360" w:lineRule="auto"/>
        <w:jc w:val="both"/>
        <w:rPr>
          <w:szCs w:val="28"/>
          <w:lang w:val="uk-UA"/>
        </w:rPr>
      </w:pPr>
      <w:r w:rsidRPr="008522AF">
        <w:rPr>
          <w:szCs w:val="28"/>
          <w:lang w:val="uk-UA"/>
        </w:rPr>
        <w:t xml:space="preserve"> </w:t>
      </w:r>
      <w:r w:rsidRPr="00472965">
        <w:rPr>
          <w:noProof/>
        </w:rPr>
        <w:drawing>
          <wp:inline distT="0" distB="0" distL="0" distR="0" wp14:anchorId="7B6FDB2E" wp14:editId="43543BA8">
            <wp:extent cx="6121400" cy="5205730"/>
            <wp:effectExtent l="0" t="0" r="0" b="0"/>
            <wp:docPr id="201778986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1400" cy="5205730"/>
                    </a:xfrm>
                    <a:prstGeom prst="rect">
                      <a:avLst/>
                    </a:prstGeom>
                    <a:noFill/>
                    <a:ln>
                      <a:noFill/>
                    </a:ln>
                  </pic:spPr>
                </pic:pic>
              </a:graphicData>
            </a:graphic>
          </wp:inline>
        </w:drawing>
      </w:r>
    </w:p>
    <w:p w14:paraId="55C8C1BA" w14:textId="20DD9678" w:rsidR="008522AF" w:rsidRPr="008522AF" w:rsidRDefault="008522AF" w:rsidP="0021499C">
      <w:pPr>
        <w:spacing w:line="360" w:lineRule="auto"/>
        <w:jc w:val="both"/>
        <w:rPr>
          <w:szCs w:val="28"/>
          <w:lang w:val="uk-UA"/>
        </w:rPr>
      </w:pPr>
      <w:r w:rsidRPr="008522AF">
        <w:rPr>
          <w:szCs w:val="28"/>
          <w:lang w:val="uk-UA"/>
        </w:rPr>
        <w:t xml:space="preserve">Рисунок </w:t>
      </w:r>
      <w:r>
        <w:rPr>
          <w:szCs w:val="28"/>
          <w:lang w:val="uk-UA"/>
        </w:rPr>
        <w:t>2.</w:t>
      </w:r>
      <w:r w:rsidRPr="008522AF">
        <w:rPr>
          <w:szCs w:val="28"/>
          <w:lang w:val="uk-UA"/>
        </w:rPr>
        <w:t>1 – Діаграма активності 1 (пошук мініігор та перегляд правил/опису)</w:t>
      </w:r>
    </w:p>
    <w:p w14:paraId="11BCD60A" w14:textId="502DF5F2" w:rsidR="008522AF" w:rsidRPr="008522AF" w:rsidRDefault="008522AF" w:rsidP="0021499C">
      <w:pPr>
        <w:pStyle w:val="ListParagraph"/>
        <w:numPr>
          <w:ilvl w:val="0"/>
          <w:numId w:val="19"/>
        </w:numPr>
        <w:spacing w:line="360" w:lineRule="auto"/>
        <w:jc w:val="both"/>
        <w:rPr>
          <w:szCs w:val="28"/>
          <w:lang w:val="uk-UA"/>
        </w:rPr>
      </w:pPr>
      <w:r w:rsidRPr="008522AF">
        <w:rPr>
          <w:szCs w:val="28"/>
          <w:lang w:val="uk-UA"/>
        </w:rPr>
        <w:t>Діаграма активності №2 (перегляд балансу та поповнення внутрішньої валюти)</w:t>
      </w:r>
    </w:p>
    <w:p w14:paraId="146BEC77" w14:textId="77777777" w:rsidR="008522AF" w:rsidRPr="008522AF" w:rsidRDefault="008522AF" w:rsidP="0021499C">
      <w:pPr>
        <w:spacing w:line="360" w:lineRule="auto"/>
        <w:ind w:firstLine="708"/>
        <w:jc w:val="both"/>
        <w:rPr>
          <w:szCs w:val="28"/>
          <w:lang w:val="uk-UA"/>
        </w:rPr>
      </w:pPr>
      <w:r w:rsidRPr="008522AF">
        <w:rPr>
          <w:szCs w:val="28"/>
          <w:lang w:val="uk-UA"/>
        </w:rPr>
        <w:t>Визначення варіанту використання:</w:t>
      </w:r>
    </w:p>
    <w:p w14:paraId="0B5B58DE" w14:textId="77777777" w:rsidR="008522AF" w:rsidRPr="008522AF" w:rsidRDefault="008522AF" w:rsidP="0021499C">
      <w:pPr>
        <w:spacing w:line="360" w:lineRule="auto"/>
        <w:ind w:firstLine="708"/>
        <w:jc w:val="both"/>
        <w:rPr>
          <w:szCs w:val="28"/>
          <w:lang w:val="uk-UA"/>
        </w:rPr>
      </w:pPr>
      <w:r w:rsidRPr="008522AF">
        <w:rPr>
          <w:szCs w:val="28"/>
          <w:lang w:val="uk-UA"/>
        </w:rPr>
        <w:lastRenderedPageBreak/>
        <w:t>-перегляд балансу</w:t>
      </w:r>
    </w:p>
    <w:p w14:paraId="4A6CE2A3" w14:textId="77777777" w:rsidR="008522AF" w:rsidRPr="008522AF" w:rsidRDefault="008522AF" w:rsidP="0021499C">
      <w:pPr>
        <w:spacing w:line="360" w:lineRule="auto"/>
        <w:ind w:firstLine="708"/>
        <w:jc w:val="both"/>
        <w:rPr>
          <w:szCs w:val="28"/>
          <w:lang w:val="uk-UA"/>
        </w:rPr>
      </w:pPr>
      <w:r w:rsidRPr="008522AF">
        <w:rPr>
          <w:szCs w:val="28"/>
          <w:lang w:val="uk-UA"/>
        </w:rPr>
        <w:t>-поповнення балансу внутрішньою валютою</w:t>
      </w:r>
    </w:p>
    <w:p w14:paraId="4E3F6493" w14:textId="77777777" w:rsidR="008522AF" w:rsidRPr="008522AF" w:rsidRDefault="008522AF" w:rsidP="0021499C">
      <w:pPr>
        <w:spacing w:line="360" w:lineRule="auto"/>
        <w:ind w:firstLine="708"/>
        <w:jc w:val="both"/>
        <w:rPr>
          <w:szCs w:val="28"/>
          <w:lang w:val="uk-UA"/>
        </w:rPr>
      </w:pPr>
      <w:r w:rsidRPr="008522AF">
        <w:rPr>
          <w:szCs w:val="28"/>
          <w:lang w:val="uk-UA"/>
        </w:rPr>
        <w:t>-перегляд історії операцій балансу</w:t>
      </w:r>
    </w:p>
    <w:p w14:paraId="710241AD" w14:textId="77777777" w:rsidR="008522AF" w:rsidRPr="008522AF" w:rsidRDefault="008522AF" w:rsidP="0021499C">
      <w:pPr>
        <w:spacing w:line="360" w:lineRule="auto"/>
        <w:ind w:firstLine="708"/>
        <w:jc w:val="both"/>
        <w:rPr>
          <w:szCs w:val="28"/>
          <w:lang w:val="uk-UA"/>
        </w:rPr>
      </w:pPr>
      <w:r w:rsidRPr="008522AF">
        <w:rPr>
          <w:szCs w:val="28"/>
          <w:lang w:val="uk-UA"/>
        </w:rPr>
        <w:t>Доріжки виконання:</w:t>
      </w:r>
    </w:p>
    <w:p w14:paraId="7E9E87B9" w14:textId="77777777" w:rsidR="008522AF" w:rsidRPr="008522AF" w:rsidRDefault="008522AF" w:rsidP="0021499C">
      <w:pPr>
        <w:spacing w:line="360" w:lineRule="auto"/>
        <w:ind w:firstLine="708"/>
        <w:jc w:val="both"/>
        <w:rPr>
          <w:szCs w:val="28"/>
          <w:lang w:val="uk-UA"/>
        </w:rPr>
      </w:pPr>
      <w:r w:rsidRPr="008522AF">
        <w:rPr>
          <w:szCs w:val="28"/>
          <w:lang w:val="uk-UA"/>
        </w:rPr>
        <w:t>-користувач</w:t>
      </w:r>
    </w:p>
    <w:p w14:paraId="22C9CA68" w14:textId="77777777" w:rsidR="008522AF" w:rsidRPr="008522AF" w:rsidRDefault="008522AF" w:rsidP="0021499C">
      <w:pPr>
        <w:spacing w:line="360" w:lineRule="auto"/>
        <w:ind w:firstLine="708"/>
        <w:jc w:val="both"/>
        <w:rPr>
          <w:szCs w:val="28"/>
          <w:lang w:val="uk-UA"/>
        </w:rPr>
      </w:pPr>
      <w:r w:rsidRPr="008522AF">
        <w:rPr>
          <w:szCs w:val="28"/>
          <w:lang w:val="uk-UA"/>
        </w:rPr>
        <w:t>-система</w:t>
      </w:r>
    </w:p>
    <w:p w14:paraId="3266B78C" w14:textId="77777777" w:rsidR="008522AF" w:rsidRPr="008522AF" w:rsidRDefault="008522AF" w:rsidP="0021499C">
      <w:pPr>
        <w:spacing w:line="360" w:lineRule="auto"/>
        <w:ind w:firstLine="708"/>
        <w:jc w:val="both"/>
        <w:rPr>
          <w:szCs w:val="28"/>
          <w:lang w:val="uk-UA"/>
        </w:rPr>
      </w:pPr>
      <w:r w:rsidRPr="008522AF">
        <w:rPr>
          <w:szCs w:val="28"/>
          <w:lang w:val="uk-UA"/>
        </w:rPr>
        <w:t>Стани:</w:t>
      </w:r>
    </w:p>
    <w:p w14:paraId="299C3F71" w14:textId="77777777" w:rsidR="008522AF" w:rsidRPr="008522AF" w:rsidRDefault="008522AF" w:rsidP="0021499C">
      <w:pPr>
        <w:spacing w:line="360" w:lineRule="auto"/>
        <w:ind w:firstLine="708"/>
        <w:jc w:val="both"/>
        <w:rPr>
          <w:szCs w:val="28"/>
          <w:lang w:val="uk-UA"/>
        </w:rPr>
      </w:pPr>
      <w:r w:rsidRPr="008522AF">
        <w:rPr>
          <w:szCs w:val="28"/>
          <w:lang w:val="uk-UA"/>
        </w:rPr>
        <w:t>-очікування (користувач переходить на сторінку балансу)</w:t>
      </w:r>
    </w:p>
    <w:p w14:paraId="6A3A93C3" w14:textId="77777777" w:rsidR="008522AF" w:rsidRPr="008522AF" w:rsidRDefault="008522AF" w:rsidP="0021499C">
      <w:pPr>
        <w:spacing w:line="360" w:lineRule="auto"/>
        <w:ind w:left="708"/>
        <w:jc w:val="both"/>
        <w:rPr>
          <w:szCs w:val="28"/>
          <w:lang w:val="uk-UA"/>
        </w:rPr>
      </w:pPr>
      <w:r w:rsidRPr="008522AF">
        <w:rPr>
          <w:szCs w:val="28"/>
          <w:lang w:val="uk-UA"/>
        </w:rPr>
        <w:t>-виконання операцій (введення суми, перевірка обмежень, оновлення балансу)</w:t>
      </w:r>
    </w:p>
    <w:p w14:paraId="64438524" w14:textId="77777777" w:rsidR="008522AF" w:rsidRPr="008522AF" w:rsidRDefault="008522AF" w:rsidP="0021499C">
      <w:pPr>
        <w:spacing w:line="360" w:lineRule="auto"/>
        <w:ind w:left="708"/>
        <w:jc w:val="both"/>
        <w:rPr>
          <w:szCs w:val="28"/>
          <w:lang w:val="uk-UA"/>
        </w:rPr>
      </w:pPr>
      <w:r w:rsidRPr="008522AF">
        <w:rPr>
          <w:szCs w:val="28"/>
          <w:lang w:val="uk-UA"/>
        </w:rPr>
        <w:t>-контроль (підтвердження успішного поповнення, відображення оновлених даних)</w:t>
      </w:r>
    </w:p>
    <w:p w14:paraId="0D57A619" w14:textId="77777777" w:rsidR="008522AF" w:rsidRPr="008522AF" w:rsidRDefault="008522AF" w:rsidP="0021499C">
      <w:pPr>
        <w:spacing w:line="360" w:lineRule="auto"/>
        <w:ind w:firstLine="708"/>
        <w:jc w:val="both"/>
        <w:rPr>
          <w:szCs w:val="28"/>
          <w:lang w:val="uk-UA"/>
        </w:rPr>
      </w:pPr>
      <w:r w:rsidRPr="008522AF">
        <w:rPr>
          <w:szCs w:val="28"/>
          <w:lang w:val="uk-UA"/>
        </w:rPr>
        <w:t>Послідовність дій:</w:t>
      </w:r>
    </w:p>
    <w:p w14:paraId="768BD5C2" w14:textId="77777777" w:rsidR="008522AF" w:rsidRPr="008522AF" w:rsidRDefault="008522AF" w:rsidP="0021499C">
      <w:pPr>
        <w:spacing w:line="360" w:lineRule="auto"/>
        <w:ind w:firstLine="708"/>
        <w:jc w:val="both"/>
        <w:rPr>
          <w:szCs w:val="28"/>
          <w:lang w:val="uk-UA"/>
        </w:rPr>
      </w:pPr>
      <w:r w:rsidRPr="008522AF">
        <w:rPr>
          <w:szCs w:val="28"/>
          <w:lang w:val="uk-UA"/>
        </w:rPr>
        <w:t>-користувач переходить у розділ “Баланс”</w:t>
      </w:r>
    </w:p>
    <w:p w14:paraId="6D947B05" w14:textId="77777777" w:rsidR="008522AF" w:rsidRPr="008522AF" w:rsidRDefault="008522AF" w:rsidP="0021499C">
      <w:pPr>
        <w:spacing w:line="360" w:lineRule="auto"/>
        <w:ind w:firstLine="708"/>
        <w:jc w:val="both"/>
        <w:rPr>
          <w:szCs w:val="28"/>
          <w:lang w:val="uk-UA"/>
        </w:rPr>
      </w:pPr>
      <w:r w:rsidRPr="008522AF">
        <w:rPr>
          <w:szCs w:val="28"/>
          <w:lang w:val="uk-UA"/>
        </w:rPr>
        <w:t xml:space="preserve">-система перевіряє авторизацію користувача </w:t>
      </w:r>
    </w:p>
    <w:p w14:paraId="74405F48" w14:textId="77777777" w:rsidR="008522AF" w:rsidRPr="008522AF" w:rsidRDefault="008522AF" w:rsidP="0021499C">
      <w:pPr>
        <w:spacing w:line="360" w:lineRule="auto"/>
        <w:ind w:firstLine="708"/>
        <w:jc w:val="both"/>
        <w:rPr>
          <w:szCs w:val="28"/>
          <w:lang w:val="uk-UA"/>
        </w:rPr>
      </w:pPr>
      <w:r w:rsidRPr="008522AF">
        <w:rPr>
          <w:szCs w:val="28"/>
          <w:lang w:val="uk-UA"/>
        </w:rPr>
        <w:t>-система відображає поточний баланс та історію операцій</w:t>
      </w:r>
    </w:p>
    <w:p w14:paraId="64943FB8" w14:textId="77777777" w:rsidR="008522AF" w:rsidRPr="008522AF" w:rsidRDefault="008522AF" w:rsidP="0021499C">
      <w:pPr>
        <w:spacing w:line="360" w:lineRule="auto"/>
        <w:ind w:firstLine="708"/>
        <w:jc w:val="both"/>
        <w:rPr>
          <w:szCs w:val="28"/>
          <w:lang w:val="uk-UA"/>
        </w:rPr>
      </w:pPr>
      <w:r w:rsidRPr="008522AF">
        <w:rPr>
          <w:szCs w:val="28"/>
          <w:lang w:val="uk-UA"/>
        </w:rPr>
        <w:t>-користувач обирає дію “Поповнити” та вводить суму</w:t>
      </w:r>
    </w:p>
    <w:p w14:paraId="265D6BB5" w14:textId="77777777" w:rsidR="008522AF" w:rsidRPr="008522AF" w:rsidRDefault="008522AF" w:rsidP="0021499C">
      <w:pPr>
        <w:spacing w:line="360" w:lineRule="auto"/>
        <w:ind w:firstLine="708"/>
        <w:jc w:val="both"/>
        <w:rPr>
          <w:szCs w:val="28"/>
          <w:lang w:val="uk-UA"/>
        </w:rPr>
      </w:pPr>
      <w:r w:rsidRPr="008522AF">
        <w:rPr>
          <w:szCs w:val="28"/>
          <w:lang w:val="uk-UA"/>
        </w:rPr>
        <w:t>-система перевіряє коректність суми (мін/макс значення)</w:t>
      </w:r>
    </w:p>
    <w:p w14:paraId="68F9CDE0" w14:textId="77777777" w:rsidR="008522AF" w:rsidRPr="008522AF" w:rsidRDefault="008522AF" w:rsidP="0021499C">
      <w:pPr>
        <w:spacing w:line="360" w:lineRule="auto"/>
        <w:ind w:firstLine="708"/>
        <w:jc w:val="both"/>
        <w:rPr>
          <w:szCs w:val="28"/>
          <w:lang w:val="uk-UA"/>
        </w:rPr>
      </w:pPr>
      <w:r w:rsidRPr="008522AF">
        <w:rPr>
          <w:szCs w:val="28"/>
          <w:lang w:val="uk-UA"/>
        </w:rPr>
        <w:t>-система виконує поповнення балансу та створює запис в історії операцій</w:t>
      </w:r>
    </w:p>
    <w:p w14:paraId="525C0362" w14:textId="77777777" w:rsidR="008522AF" w:rsidRPr="008522AF" w:rsidRDefault="008522AF" w:rsidP="0021499C">
      <w:pPr>
        <w:spacing w:line="360" w:lineRule="auto"/>
        <w:ind w:firstLine="708"/>
        <w:jc w:val="both"/>
        <w:rPr>
          <w:szCs w:val="28"/>
          <w:lang w:val="uk-UA"/>
        </w:rPr>
      </w:pPr>
      <w:r w:rsidRPr="008522AF">
        <w:rPr>
          <w:szCs w:val="28"/>
          <w:lang w:val="uk-UA"/>
        </w:rPr>
        <w:t>-система відображає оновлений баланс і підтвердження поповнення</w:t>
      </w:r>
    </w:p>
    <w:p w14:paraId="2EFAADDB" w14:textId="33B14539" w:rsidR="008522AF" w:rsidRPr="008522AF" w:rsidRDefault="008522AF" w:rsidP="0021499C">
      <w:pPr>
        <w:spacing w:line="360" w:lineRule="auto"/>
        <w:jc w:val="both"/>
        <w:rPr>
          <w:szCs w:val="28"/>
          <w:lang w:val="uk-UA"/>
        </w:rPr>
      </w:pPr>
      <w:r w:rsidRPr="008522AF">
        <w:rPr>
          <w:szCs w:val="28"/>
          <w:lang w:val="uk-UA"/>
        </w:rPr>
        <w:lastRenderedPageBreak/>
        <w:t xml:space="preserve"> </w:t>
      </w:r>
      <w:r w:rsidRPr="00472965">
        <w:rPr>
          <w:noProof/>
        </w:rPr>
        <w:drawing>
          <wp:inline distT="0" distB="0" distL="0" distR="0" wp14:anchorId="461918BC" wp14:editId="170776B1">
            <wp:extent cx="6121400" cy="6962775"/>
            <wp:effectExtent l="0" t="0" r="0" b="9525"/>
            <wp:docPr id="1862254248"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1400" cy="6962775"/>
                    </a:xfrm>
                    <a:prstGeom prst="rect">
                      <a:avLst/>
                    </a:prstGeom>
                    <a:noFill/>
                    <a:ln>
                      <a:noFill/>
                    </a:ln>
                  </pic:spPr>
                </pic:pic>
              </a:graphicData>
            </a:graphic>
          </wp:inline>
        </w:drawing>
      </w:r>
    </w:p>
    <w:p w14:paraId="61EC6992" w14:textId="57D2E491" w:rsidR="008522AF" w:rsidRPr="008522AF" w:rsidRDefault="008522AF" w:rsidP="0021499C">
      <w:pPr>
        <w:spacing w:line="360" w:lineRule="auto"/>
        <w:ind w:left="2124" w:firstLine="708"/>
        <w:jc w:val="both"/>
        <w:rPr>
          <w:szCs w:val="28"/>
          <w:lang w:val="uk-UA"/>
        </w:rPr>
      </w:pPr>
      <w:r w:rsidRPr="008522AF">
        <w:rPr>
          <w:szCs w:val="28"/>
          <w:lang w:val="uk-UA"/>
        </w:rPr>
        <w:t>Рисунок 2</w:t>
      </w:r>
      <w:r>
        <w:rPr>
          <w:szCs w:val="28"/>
          <w:lang w:val="uk-UA"/>
        </w:rPr>
        <w:t>.2</w:t>
      </w:r>
      <w:r w:rsidRPr="008522AF">
        <w:rPr>
          <w:szCs w:val="28"/>
          <w:lang w:val="uk-UA"/>
        </w:rPr>
        <w:t xml:space="preserve"> – Діаграма активності 2</w:t>
      </w:r>
    </w:p>
    <w:p w14:paraId="459AFD06" w14:textId="1E0B5FB1" w:rsidR="008522AF" w:rsidRPr="008522AF" w:rsidRDefault="008522AF" w:rsidP="0021499C">
      <w:pPr>
        <w:pStyle w:val="ListParagraph"/>
        <w:numPr>
          <w:ilvl w:val="0"/>
          <w:numId w:val="19"/>
        </w:numPr>
        <w:spacing w:line="360" w:lineRule="auto"/>
        <w:jc w:val="both"/>
        <w:rPr>
          <w:szCs w:val="28"/>
          <w:lang w:val="uk-UA"/>
        </w:rPr>
      </w:pPr>
      <w:r w:rsidRPr="008522AF">
        <w:rPr>
          <w:szCs w:val="28"/>
          <w:lang w:val="uk-UA"/>
        </w:rPr>
        <w:t>Діаграма активності №3 (запуск мініігри/ставка, отримання результату, оновлення балансу та збереження історії)</w:t>
      </w:r>
    </w:p>
    <w:p w14:paraId="65E9BA1A" w14:textId="77777777" w:rsidR="008522AF" w:rsidRPr="008522AF" w:rsidRDefault="008522AF" w:rsidP="0021499C">
      <w:pPr>
        <w:spacing w:line="360" w:lineRule="auto"/>
        <w:ind w:firstLine="708"/>
        <w:jc w:val="both"/>
        <w:rPr>
          <w:szCs w:val="28"/>
          <w:lang w:val="uk-UA"/>
        </w:rPr>
      </w:pPr>
      <w:r w:rsidRPr="008522AF">
        <w:rPr>
          <w:szCs w:val="28"/>
          <w:lang w:val="uk-UA"/>
        </w:rPr>
        <w:t>Визначення варіанту використання:</w:t>
      </w:r>
    </w:p>
    <w:p w14:paraId="52955900" w14:textId="77777777" w:rsidR="008522AF" w:rsidRPr="008522AF" w:rsidRDefault="008522AF" w:rsidP="0021499C">
      <w:pPr>
        <w:spacing w:line="360" w:lineRule="auto"/>
        <w:ind w:firstLine="708"/>
        <w:jc w:val="both"/>
        <w:rPr>
          <w:szCs w:val="28"/>
          <w:lang w:val="uk-UA"/>
        </w:rPr>
      </w:pPr>
      <w:r w:rsidRPr="008522AF">
        <w:rPr>
          <w:szCs w:val="28"/>
          <w:lang w:val="uk-UA"/>
        </w:rPr>
        <w:t>-запуск мініігри / здійснення ставки</w:t>
      </w:r>
    </w:p>
    <w:p w14:paraId="468441DF" w14:textId="77777777" w:rsidR="008522AF" w:rsidRPr="008522AF" w:rsidRDefault="008522AF" w:rsidP="0021499C">
      <w:pPr>
        <w:spacing w:line="360" w:lineRule="auto"/>
        <w:ind w:firstLine="708"/>
        <w:jc w:val="both"/>
        <w:rPr>
          <w:szCs w:val="28"/>
          <w:lang w:val="uk-UA"/>
        </w:rPr>
      </w:pPr>
      <w:r w:rsidRPr="008522AF">
        <w:rPr>
          <w:szCs w:val="28"/>
          <w:lang w:val="uk-UA"/>
        </w:rPr>
        <w:t>-отримання результату гри</w:t>
      </w:r>
    </w:p>
    <w:p w14:paraId="5ADFDEED" w14:textId="77777777" w:rsidR="008522AF" w:rsidRPr="008522AF" w:rsidRDefault="008522AF" w:rsidP="0021499C">
      <w:pPr>
        <w:spacing w:line="360" w:lineRule="auto"/>
        <w:ind w:firstLine="708"/>
        <w:jc w:val="both"/>
        <w:rPr>
          <w:szCs w:val="28"/>
          <w:lang w:val="uk-UA"/>
        </w:rPr>
      </w:pPr>
      <w:r w:rsidRPr="008522AF">
        <w:rPr>
          <w:szCs w:val="28"/>
          <w:lang w:val="uk-UA"/>
        </w:rPr>
        <w:lastRenderedPageBreak/>
        <w:t>-оновлення балансу за результатом</w:t>
      </w:r>
    </w:p>
    <w:p w14:paraId="59781EE9" w14:textId="77777777" w:rsidR="008522AF" w:rsidRPr="008522AF" w:rsidRDefault="008522AF" w:rsidP="0021499C">
      <w:pPr>
        <w:spacing w:line="360" w:lineRule="auto"/>
        <w:ind w:firstLine="708"/>
        <w:jc w:val="both"/>
        <w:rPr>
          <w:szCs w:val="28"/>
          <w:lang w:val="uk-UA"/>
        </w:rPr>
      </w:pPr>
      <w:r w:rsidRPr="008522AF">
        <w:rPr>
          <w:szCs w:val="28"/>
          <w:lang w:val="uk-UA"/>
        </w:rPr>
        <w:t>-збереження запису в історії ігор</w:t>
      </w:r>
    </w:p>
    <w:p w14:paraId="7046B14D" w14:textId="77777777" w:rsidR="008522AF" w:rsidRPr="008522AF" w:rsidRDefault="008522AF" w:rsidP="0021499C">
      <w:pPr>
        <w:spacing w:line="360" w:lineRule="auto"/>
        <w:ind w:firstLine="708"/>
        <w:jc w:val="both"/>
        <w:rPr>
          <w:szCs w:val="28"/>
          <w:lang w:val="uk-UA"/>
        </w:rPr>
      </w:pPr>
      <w:r w:rsidRPr="008522AF">
        <w:rPr>
          <w:szCs w:val="28"/>
          <w:lang w:val="uk-UA"/>
        </w:rPr>
        <w:t>Доріжки виконання:</w:t>
      </w:r>
    </w:p>
    <w:p w14:paraId="630CBCF3" w14:textId="77777777" w:rsidR="008522AF" w:rsidRPr="008522AF" w:rsidRDefault="008522AF" w:rsidP="0021499C">
      <w:pPr>
        <w:spacing w:line="360" w:lineRule="auto"/>
        <w:ind w:firstLine="708"/>
        <w:jc w:val="both"/>
        <w:rPr>
          <w:szCs w:val="28"/>
          <w:lang w:val="uk-UA"/>
        </w:rPr>
      </w:pPr>
      <w:r w:rsidRPr="008522AF">
        <w:rPr>
          <w:szCs w:val="28"/>
          <w:lang w:val="uk-UA"/>
        </w:rPr>
        <w:t>-користувач</w:t>
      </w:r>
    </w:p>
    <w:p w14:paraId="7AB9985B" w14:textId="77777777" w:rsidR="008522AF" w:rsidRPr="008522AF" w:rsidRDefault="008522AF" w:rsidP="0021499C">
      <w:pPr>
        <w:spacing w:line="360" w:lineRule="auto"/>
        <w:ind w:firstLine="708"/>
        <w:jc w:val="both"/>
        <w:rPr>
          <w:szCs w:val="28"/>
          <w:lang w:val="uk-UA"/>
        </w:rPr>
      </w:pPr>
      <w:r w:rsidRPr="008522AF">
        <w:rPr>
          <w:szCs w:val="28"/>
          <w:lang w:val="uk-UA"/>
        </w:rPr>
        <w:t>-система</w:t>
      </w:r>
    </w:p>
    <w:p w14:paraId="3D16D258" w14:textId="77777777" w:rsidR="008522AF" w:rsidRPr="008522AF" w:rsidRDefault="008522AF" w:rsidP="0021499C">
      <w:pPr>
        <w:spacing w:line="360" w:lineRule="auto"/>
        <w:ind w:firstLine="708"/>
        <w:jc w:val="both"/>
        <w:rPr>
          <w:szCs w:val="28"/>
          <w:lang w:val="uk-UA"/>
        </w:rPr>
      </w:pPr>
      <w:r w:rsidRPr="008522AF">
        <w:rPr>
          <w:szCs w:val="28"/>
          <w:lang w:val="uk-UA"/>
        </w:rPr>
        <w:t>-адміністратор (контроль параметрів/доступності гри)</w:t>
      </w:r>
    </w:p>
    <w:p w14:paraId="2F905A67" w14:textId="77777777" w:rsidR="008522AF" w:rsidRPr="008522AF" w:rsidRDefault="008522AF" w:rsidP="0021499C">
      <w:pPr>
        <w:spacing w:line="360" w:lineRule="auto"/>
        <w:ind w:left="708" w:firstLine="708"/>
        <w:jc w:val="both"/>
        <w:rPr>
          <w:szCs w:val="28"/>
          <w:lang w:val="uk-UA"/>
        </w:rPr>
      </w:pPr>
      <w:r w:rsidRPr="008522AF">
        <w:rPr>
          <w:szCs w:val="28"/>
          <w:lang w:val="uk-UA"/>
        </w:rPr>
        <w:t>Стани:</w:t>
      </w:r>
    </w:p>
    <w:p w14:paraId="4FE8F27D" w14:textId="77777777" w:rsidR="008522AF" w:rsidRPr="008522AF" w:rsidRDefault="008522AF" w:rsidP="0021499C">
      <w:pPr>
        <w:spacing w:line="360" w:lineRule="auto"/>
        <w:ind w:firstLine="708"/>
        <w:jc w:val="both"/>
        <w:rPr>
          <w:szCs w:val="28"/>
          <w:lang w:val="uk-UA"/>
        </w:rPr>
      </w:pPr>
      <w:r w:rsidRPr="008522AF">
        <w:rPr>
          <w:szCs w:val="28"/>
          <w:lang w:val="uk-UA"/>
        </w:rPr>
        <w:t>-очікування (користувач обирає гру та вводить ставку)</w:t>
      </w:r>
    </w:p>
    <w:p w14:paraId="36AB93C8" w14:textId="77777777" w:rsidR="008522AF" w:rsidRPr="008522AF" w:rsidRDefault="008522AF" w:rsidP="0021499C">
      <w:pPr>
        <w:spacing w:line="360" w:lineRule="auto"/>
        <w:ind w:left="708"/>
        <w:jc w:val="both"/>
        <w:rPr>
          <w:szCs w:val="28"/>
          <w:lang w:val="uk-UA"/>
        </w:rPr>
      </w:pPr>
      <w:r w:rsidRPr="008522AF">
        <w:rPr>
          <w:szCs w:val="28"/>
          <w:lang w:val="uk-UA"/>
        </w:rPr>
        <w:t>-виконання операцій (перевірка балансу і лімітів, запуск гри, обчислення результату)</w:t>
      </w:r>
    </w:p>
    <w:p w14:paraId="6F51287C" w14:textId="77777777" w:rsidR="008522AF" w:rsidRPr="008522AF" w:rsidRDefault="008522AF" w:rsidP="0021499C">
      <w:pPr>
        <w:spacing w:line="360" w:lineRule="auto"/>
        <w:ind w:firstLine="708"/>
        <w:jc w:val="both"/>
        <w:rPr>
          <w:szCs w:val="28"/>
          <w:lang w:val="uk-UA"/>
        </w:rPr>
      </w:pPr>
      <w:r w:rsidRPr="008522AF">
        <w:rPr>
          <w:szCs w:val="28"/>
          <w:lang w:val="uk-UA"/>
        </w:rPr>
        <w:t>-контроль (підтвердження результату, оновлення балансу, запис в історію)</w:t>
      </w:r>
    </w:p>
    <w:p w14:paraId="178B0C2B" w14:textId="77777777" w:rsidR="008522AF" w:rsidRPr="008522AF" w:rsidRDefault="008522AF" w:rsidP="0021499C">
      <w:pPr>
        <w:spacing w:line="360" w:lineRule="auto"/>
        <w:ind w:firstLine="708"/>
        <w:jc w:val="both"/>
        <w:rPr>
          <w:szCs w:val="28"/>
          <w:lang w:val="uk-UA"/>
        </w:rPr>
      </w:pPr>
      <w:r w:rsidRPr="008522AF">
        <w:rPr>
          <w:szCs w:val="28"/>
          <w:lang w:val="uk-UA"/>
        </w:rPr>
        <w:t>Послідовність дій:</w:t>
      </w:r>
    </w:p>
    <w:p w14:paraId="4C5E8F7C" w14:textId="77777777" w:rsidR="008522AF" w:rsidRPr="008522AF" w:rsidRDefault="008522AF" w:rsidP="0021499C">
      <w:pPr>
        <w:spacing w:line="360" w:lineRule="auto"/>
        <w:ind w:firstLine="708"/>
        <w:jc w:val="both"/>
        <w:rPr>
          <w:szCs w:val="28"/>
          <w:lang w:val="uk-UA"/>
        </w:rPr>
      </w:pPr>
      <w:r w:rsidRPr="008522AF">
        <w:rPr>
          <w:szCs w:val="28"/>
          <w:lang w:val="uk-UA"/>
        </w:rPr>
        <w:t>-користувач обирає гру зі списку</w:t>
      </w:r>
    </w:p>
    <w:p w14:paraId="62B354EC" w14:textId="77777777" w:rsidR="008522AF" w:rsidRPr="008522AF" w:rsidRDefault="008522AF" w:rsidP="0021499C">
      <w:pPr>
        <w:spacing w:line="360" w:lineRule="auto"/>
        <w:ind w:firstLine="708"/>
        <w:jc w:val="both"/>
        <w:rPr>
          <w:szCs w:val="28"/>
          <w:lang w:val="uk-UA"/>
        </w:rPr>
      </w:pPr>
      <w:r w:rsidRPr="008522AF">
        <w:rPr>
          <w:szCs w:val="28"/>
          <w:lang w:val="uk-UA"/>
        </w:rPr>
        <w:t xml:space="preserve">-система перевіряє авторизацію користувача </w:t>
      </w:r>
    </w:p>
    <w:p w14:paraId="14CDC983" w14:textId="77777777" w:rsidR="008522AF" w:rsidRPr="008522AF" w:rsidRDefault="008522AF" w:rsidP="0021499C">
      <w:pPr>
        <w:spacing w:line="360" w:lineRule="auto"/>
        <w:ind w:firstLine="708"/>
        <w:jc w:val="both"/>
        <w:rPr>
          <w:szCs w:val="28"/>
          <w:lang w:val="uk-UA"/>
        </w:rPr>
      </w:pPr>
      <w:r w:rsidRPr="008522AF">
        <w:rPr>
          <w:szCs w:val="28"/>
          <w:lang w:val="uk-UA"/>
        </w:rPr>
        <w:t>-користувач вводить ставку та підтверджує запуск гри</w:t>
      </w:r>
    </w:p>
    <w:p w14:paraId="35B87005" w14:textId="77777777" w:rsidR="008522AF" w:rsidRPr="008522AF" w:rsidRDefault="008522AF" w:rsidP="0021499C">
      <w:pPr>
        <w:spacing w:line="360" w:lineRule="auto"/>
        <w:ind w:left="708"/>
        <w:jc w:val="both"/>
        <w:rPr>
          <w:szCs w:val="28"/>
          <w:lang w:val="uk-UA"/>
        </w:rPr>
      </w:pPr>
      <w:r w:rsidRPr="008522AF">
        <w:rPr>
          <w:szCs w:val="28"/>
          <w:lang w:val="uk-UA"/>
        </w:rPr>
        <w:t>-система перевіряє доступність гри та параметри (ліміти ставки), встановлені адміністратором</w:t>
      </w:r>
    </w:p>
    <w:p w14:paraId="7FAE49F4" w14:textId="77777777" w:rsidR="008522AF" w:rsidRPr="008522AF" w:rsidRDefault="008522AF" w:rsidP="0021499C">
      <w:pPr>
        <w:spacing w:line="360" w:lineRule="auto"/>
        <w:ind w:firstLine="708"/>
        <w:jc w:val="both"/>
        <w:rPr>
          <w:szCs w:val="28"/>
          <w:lang w:val="uk-UA"/>
        </w:rPr>
      </w:pPr>
      <w:r w:rsidRPr="008522AF">
        <w:rPr>
          <w:szCs w:val="28"/>
          <w:lang w:val="uk-UA"/>
        </w:rPr>
        <w:t>-система перевіряє, чи достатньо внутрішньої валюти на балансі</w:t>
      </w:r>
    </w:p>
    <w:p w14:paraId="5C58032F" w14:textId="77777777" w:rsidR="008522AF" w:rsidRPr="008522AF" w:rsidRDefault="008522AF" w:rsidP="0021499C">
      <w:pPr>
        <w:spacing w:line="360" w:lineRule="auto"/>
        <w:ind w:firstLine="708"/>
        <w:jc w:val="both"/>
        <w:rPr>
          <w:szCs w:val="28"/>
          <w:lang w:val="uk-UA"/>
        </w:rPr>
      </w:pPr>
      <w:r w:rsidRPr="008522AF">
        <w:rPr>
          <w:szCs w:val="28"/>
          <w:lang w:val="uk-UA"/>
        </w:rPr>
        <w:t>-система списує ставку з балансу користувача</w:t>
      </w:r>
    </w:p>
    <w:p w14:paraId="377F117E" w14:textId="77777777" w:rsidR="008522AF" w:rsidRPr="008522AF" w:rsidRDefault="008522AF" w:rsidP="0021499C">
      <w:pPr>
        <w:spacing w:line="360" w:lineRule="auto"/>
        <w:ind w:firstLine="708"/>
        <w:jc w:val="both"/>
        <w:rPr>
          <w:szCs w:val="28"/>
          <w:lang w:val="uk-UA"/>
        </w:rPr>
      </w:pPr>
      <w:r w:rsidRPr="008522AF">
        <w:rPr>
          <w:szCs w:val="28"/>
          <w:lang w:val="uk-UA"/>
        </w:rPr>
        <w:t>-система запускає гру та обчислює результат згідно правил</w:t>
      </w:r>
    </w:p>
    <w:p w14:paraId="20CEEC70" w14:textId="77777777" w:rsidR="008522AF" w:rsidRPr="008522AF" w:rsidRDefault="008522AF" w:rsidP="0021499C">
      <w:pPr>
        <w:spacing w:line="360" w:lineRule="auto"/>
        <w:ind w:firstLine="708"/>
        <w:jc w:val="both"/>
        <w:rPr>
          <w:szCs w:val="28"/>
          <w:lang w:val="uk-UA"/>
        </w:rPr>
      </w:pPr>
      <w:r w:rsidRPr="008522AF">
        <w:rPr>
          <w:szCs w:val="28"/>
          <w:lang w:val="uk-UA"/>
        </w:rPr>
        <w:t>-система нараховує виграш (або фіксує програш) та оновлює баланс</w:t>
      </w:r>
    </w:p>
    <w:p w14:paraId="3D513A1D" w14:textId="77777777" w:rsidR="008522AF" w:rsidRPr="008522AF" w:rsidRDefault="008522AF" w:rsidP="0021499C">
      <w:pPr>
        <w:spacing w:line="360" w:lineRule="auto"/>
        <w:ind w:left="708"/>
        <w:jc w:val="both"/>
        <w:rPr>
          <w:szCs w:val="28"/>
          <w:lang w:val="uk-UA"/>
        </w:rPr>
      </w:pPr>
      <w:r w:rsidRPr="008522AF">
        <w:rPr>
          <w:szCs w:val="28"/>
          <w:lang w:val="uk-UA"/>
        </w:rPr>
        <w:t>-система зберігає результат гри в історії (час, гра, ставка, результат, зміна балансу)</w:t>
      </w:r>
    </w:p>
    <w:p w14:paraId="702F3191" w14:textId="77777777" w:rsidR="008522AF" w:rsidRPr="008522AF" w:rsidRDefault="008522AF" w:rsidP="0021499C">
      <w:pPr>
        <w:spacing w:line="360" w:lineRule="auto"/>
        <w:ind w:firstLine="708"/>
        <w:jc w:val="both"/>
        <w:rPr>
          <w:szCs w:val="28"/>
          <w:lang w:val="uk-UA"/>
        </w:rPr>
      </w:pPr>
      <w:r w:rsidRPr="008522AF">
        <w:rPr>
          <w:szCs w:val="28"/>
          <w:lang w:val="uk-UA"/>
        </w:rPr>
        <w:t>-система відображає користувачу результат гри та оновлений баланс</w:t>
      </w:r>
    </w:p>
    <w:p w14:paraId="5D8D6902" w14:textId="27622383" w:rsidR="008522AF" w:rsidRPr="008522AF" w:rsidRDefault="008522AF" w:rsidP="0021499C">
      <w:pPr>
        <w:spacing w:line="360" w:lineRule="auto"/>
        <w:jc w:val="both"/>
        <w:rPr>
          <w:szCs w:val="28"/>
          <w:lang w:val="uk-UA"/>
        </w:rPr>
      </w:pPr>
      <w:r w:rsidRPr="008522AF">
        <w:rPr>
          <w:szCs w:val="28"/>
          <w:lang w:val="uk-UA"/>
        </w:rPr>
        <w:lastRenderedPageBreak/>
        <w:t xml:space="preserve"> </w:t>
      </w:r>
      <w:r w:rsidRPr="00472965">
        <w:rPr>
          <w:noProof/>
        </w:rPr>
        <w:drawing>
          <wp:inline distT="0" distB="0" distL="0" distR="0" wp14:anchorId="6D1D6B44" wp14:editId="3CF89468">
            <wp:extent cx="5953125" cy="6191250"/>
            <wp:effectExtent l="0" t="0" r="9525" b="0"/>
            <wp:docPr id="106691562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3125" cy="6191250"/>
                    </a:xfrm>
                    <a:prstGeom prst="rect">
                      <a:avLst/>
                    </a:prstGeom>
                    <a:noFill/>
                    <a:ln>
                      <a:noFill/>
                    </a:ln>
                  </pic:spPr>
                </pic:pic>
              </a:graphicData>
            </a:graphic>
          </wp:inline>
        </w:drawing>
      </w:r>
    </w:p>
    <w:p w14:paraId="1C8F26ED" w14:textId="6FE6E7FD" w:rsidR="008A6592" w:rsidRPr="00C863E7" w:rsidRDefault="008522AF" w:rsidP="0021499C">
      <w:pPr>
        <w:spacing w:line="360" w:lineRule="auto"/>
        <w:jc w:val="center"/>
        <w:rPr>
          <w:szCs w:val="28"/>
          <w:lang w:val="uk-UA"/>
        </w:rPr>
      </w:pPr>
      <w:r w:rsidRPr="008522AF">
        <w:rPr>
          <w:szCs w:val="28"/>
          <w:lang w:val="uk-UA"/>
        </w:rPr>
        <w:t>Рисунок 3 – Діаграма активності</w:t>
      </w:r>
    </w:p>
    <w:p w14:paraId="3AD50520" w14:textId="77777777" w:rsidR="008E7AFF" w:rsidRPr="00291D22" w:rsidRDefault="008E7AFF" w:rsidP="0021499C">
      <w:pPr>
        <w:spacing w:line="360" w:lineRule="auto"/>
        <w:jc w:val="both"/>
        <w:rPr>
          <w:lang w:val="uk-UA"/>
        </w:rPr>
      </w:pPr>
    </w:p>
    <w:p w14:paraId="74B08411" w14:textId="2B958833" w:rsidR="00BD7749" w:rsidRPr="00BD7749" w:rsidRDefault="008522AF" w:rsidP="0021499C">
      <w:pPr>
        <w:spacing w:line="360" w:lineRule="auto"/>
        <w:jc w:val="both"/>
        <w:rPr>
          <w:b/>
          <w:bCs/>
          <w:lang w:val="uk-UA"/>
        </w:rPr>
      </w:pPr>
      <w:r>
        <w:rPr>
          <w:lang w:val="uk-UA"/>
        </w:rPr>
        <w:tab/>
      </w:r>
      <w:r w:rsidR="00BD7749" w:rsidRPr="00BD7749">
        <w:rPr>
          <w:b/>
          <w:bCs/>
          <w:lang w:val="uk-UA"/>
        </w:rPr>
        <w:t xml:space="preserve">2.2 </w:t>
      </w:r>
      <w:r w:rsidR="00BD7749">
        <w:rPr>
          <w:b/>
          <w:bCs/>
          <w:lang w:val="uk-UA"/>
        </w:rPr>
        <w:t>П</w:t>
      </w:r>
      <w:r w:rsidR="00BD7749" w:rsidRPr="00BD7749">
        <w:rPr>
          <w:b/>
          <w:bCs/>
          <w:lang w:val="uk-UA"/>
        </w:rPr>
        <w:t xml:space="preserve">обудова та використання діаграм класів системи </w:t>
      </w:r>
    </w:p>
    <w:p w14:paraId="3FC6F318" w14:textId="4E68BCDB" w:rsidR="00BD7749" w:rsidRDefault="00BD7749" w:rsidP="0021499C">
      <w:pPr>
        <w:spacing w:line="360" w:lineRule="auto"/>
        <w:ind w:firstLine="708"/>
        <w:jc w:val="both"/>
        <w:rPr>
          <w:lang w:val="uk-UA"/>
        </w:rPr>
      </w:pPr>
      <w:r w:rsidRPr="00BD7749">
        <w:rPr>
          <w:lang w:val="uk-UA"/>
        </w:rPr>
        <w:t>Для моделювання структури системи була обрана діаграма класів. Хоча вебзастосунок може бути реалізований на компонентному підході (Vue) та сервісному підході, кожен компонент/модуль логічно представляє клас в об’єктно-орієнтованому аналізі</w:t>
      </w:r>
      <w:r>
        <w:rPr>
          <w:lang w:val="uk-UA"/>
        </w:rPr>
        <w:t>.</w:t>
      </w:r>
    </w:p>
    <w:p w14:paraId="21FC8D6C" w14:textId="77777777" w:rsidR="00BD7749" w:rsidRPr="00BD7749" w:rsidRDefault="00BD7749" w:rsidP="0021499C">
      <w:pPr>
        <w:spacing w:line="360" w:lineRule="auto"/>
        <w:ind w:firstLine="708"/>
        <w:jc w:val="both"/>
        <w:rPr>
          <w:lang w:val="uk-UA"/>
        </w:rPr>
      </w:pPr>
      <w:r w:rsidRPr="00BD7749">
        <w:rPr>
          <w:lang w:val="uk-UA"/>
        </w:rPr>
        <w:t>Основні класи системи:</w:t>
      </w:r>
    </w:p>
    <w:p w14:paraId="70CA2DB1" w14:textId="118E3D63" w:rsidR="00386DC1" w:rsidRDefault="00BD7749" w:rsidP="0021499C">
      <w:pPr>
        <w:spacing w:line="360" w:lineRule="auto"/>
        <w:jc w:val="both"/>
        <w:rPr>
          <w:b/>
          <w:bCs/>
          <w:lang w:val="uk-UA"/>
        </w:rPr>
      </w:pPr>
      <w:r w:rsidRPr="00BD7749">
        <w:rPr>
          <w:b/>
          <w:bCs/>
          <w:lang w:val="uk-UA"/>
        </w:rPr>
        <w:t>App</w:t>
      </w:r>
    </w:p>
    <w:p w14:paraId="54C7D6F4" w14:textId="18D5C447" w:rsidR="00BD7749" w:rsidRPr="00BD7749" w:rsidRDefault="00BD7749" w:rsidP="0021499C">
      <w:pPr>
        <w:spacing w:line="360" w:lineRule="auto"/>
        <w:jc w:val="both"/>
        <w:rPr>
          <w:b/>
          <w:bCs/>
          <w:lang w:val="uk-UA"/>
        </w:rPr>
      </w:pPr>
    </w:p>
    <w:p w14:paraId="1747C7C1" w14:textId="77777777" w:rsidR="00BD7749" w:rsidRPr="00BD7749" w:rsidRDefault="00BD7749" w:rsidP="0021499C">
      <w:pPr>
        <w:spacing w:line="360" w:lineRule="auto"/>
        <w:ind w:firstLine="708"/>
        <w:jc w:val="both"/>
        <w:rPr>
          <w:lang w:val="uk-UA"/>
        </w:rPr>
      </w:pPr>
      <w:r w:rsidRPr="00BD7749">
        <w:rPr>
          <w:lang w:val="uk-UA"/>
        </w:rPr>
        <w:lastRenderedPageBreak/>
        <w:t>Атрибути:</w:t>
      </w:r>
    </w:p>
    <w:p w14:paraId="37C6F2AF" w14:textId="77777777" w:rsidR="00BD7749" w:rsidRPr="00BD7749" w:rsidRDefault="00BD7749" w:rsidP="0021499C">
      <w:pPr>
        <w:spacing w:line="360" w:lineRule="auto"/>
        <w:ind w:firstLine="708"/>
        <w:jc w:val="both"/>
        <w:rPr>
          <w:lang w:val="uk-UA"/>
        </w:rPr>
      </w:pPr>
      <w:r w:rsidRPr="00BD7749">
        <w:rPr>
          <w:lang w:val="uk-UA"/>
        </w:rPr>
        <w:t>-currentUser: User (поточний користувач або null)</w:t>
      </w:r>
    </w:p>
    <w:p w14:paraId="6658E68F" w14:textId="77777777" w:rsidR="00BD7749" w:rsidRPr="00BD7749" w:rsidRDefault="00BD7749" w:rsidP="0021499C">
      <w:pPr>
        <w:spacing w:line="360" w:lineRule="auto"/>
        <w:ind w:firstLine="708"/>
        <w:jc w:val="both"/>
        <w:rPr>
          <w:lang w:val="uk-UA"/>
        </w:rPr>
      </w:pPr>
      <w:r w:rsidRPr="00BD7749">
        <w:rPr>
          <w:lang w:val="uk-UA"/>
        </w:rPr>
        <w:t>-balance: Balance (баланс поточного користувача)</w:t>
      </w:r>
    </w:p>
    <w:p w14:paraId="7B91E49F" w14:textId="77777777" w:rsidR="00BD7749" w:rsidRPr="00BD7749" w:rsidRDefault="00BD7749" w:rsidP="0021499C">
      <w:pPr>
        <w:spacing w:line="360" w:lineRule="auto"/>
        <w:ind w:firstLine="708"/>
        <w:jc w:val="both"/>
        <w:rPr>
          <w:lang w:val="uk-UA"/>
        </w:rPr>
      </w:pPr>
      <w:r w:rsidRPr="00BD7749">
        <w:rPr>
          <w:lang w:val="uk-UA"/>
        </w:rPr>
        <w:t>-activeGame: Game (обрана/активна гра)</w:t>
      </w:r>
    </w:p>
    <w:p w14:paraId="26FC9E73" w14:textId="77777777" w:rsidR="00BD7749" w:rsidRPr="00BD7749" w:rsidRDefault="00BD7749" w:rsidP="0021499C">
      <w:pPr>
        <w:spacing w:line="360" w:lineRule="auto"/>
        <w:ind w:firstLine="708"/>
        <w:jc w:val="both"/>
        <w:rPr>
          <w:lang w:val="uk-UA"/>
        </w:rPr>
      </w:pPr>
      <w:r w:rsidRPr="00BD7749">
        <w:rPr>
          <w:lang w:val="uk-UA"/>
        </w:rPr>
        <w:t>-session: GameSession (поточна ігрова сесія)</w:t>
      </w:r>
    </w:p>
    <w:p w14:paraId="445770D4" w14:textId="77777777" w:rsidR="00BD7749" w:rsidRPr="00BD7749" w:rsidRDefault="00BD7749" w:rsidP="0021499C">
      <w:pPr>
        <w:spacing w:line="360" w:lineRule="auto"/>
        <w:ind w:firstLine="708"/>
        <w:jc w:val="both"/>
        <w:rPr>
          <w:lang w:val="uk-UA"/>
        </w:rPr>
      </w:pPr>
      <w:r w:rsidRPr="00BD7749">
        <w:rPr>
          <w:lang w:val="uk-UA"/>
        </w:rPr>
        <w:t>Методи:</w:t>
      </w:r>
    </w:p>
    <w:p w14:paraId="699040B1" w14:textId="77777777" w:rsidR="00BD7749" w:rsidRPr="00BD7749" w:rsidRDefault="00BD7749" w:rsidP="0021499C">
      <w:pPr>
        <w:spacing w:line="360" w:lineRule="auto"/>
        <w:ind w:firstLine="708"/>
        <w:jc w:val="both"/>
        <w:rPr>
          <w:lang w:val="uk-UA"/>
        </w:rPr>
      </w:pPr>
      <w:r w:rsidRPr="00BD7749">
        <w:rPr>
          <w:lang w:val="uk-UA"/>
        </w:rPr>
        <w:t>-handleRegister()</w:t>
      </w:r>
    </w:p>
    <w:p w14:paraId="5E0EB1AC" w14:textId="77777777" w:rsidR="00BD7749" w:rsidRPr="00BD7749" w:rsidRDefault="00BD7749" w:rsidP="0021499C">
      <w:pPr>
        <w:spacing w:line="360" w:lineRule="auto"/>
        <w:ind w:firstLine="708"/>
        <w:jc w:val="both"/>
        <w:rPr>
          <w:lang w:val="uk-UA"/>
        </w:rPr>
      </w:pPr>
      <w:r w:rsidRPr="00BD7749">
        <w:rPr>
          <w:lang w:val="uk-UA"/>
        </w:rPr>
        <w:t>-handleLogin()</w:t>
      </w:r>
    </w:p>
    <w:p w14:paraId="74C2F87C" w14:textId="77777777" w:rsidR="00BD7749" w:rsidRPr="00BD7749" w:rsidRDefault="00BD7749" w:rsidP="0021499C">
      <w:pPr>
        <w:spacing w:line="360" w:lineRule="auto"/>
        <w:ind w:firstLine="708"/>
        <w:jc w:val="both"/>
        <w:rPr>
          <w:lang w:val="uk-UA"/>
        </w:rPr>
      </w:pPr>
      <w:r w:rsidRPr="00BD7749">
        <w:rPr>
          <w:lang w:val="uk-UA"/>
        </w:rPr>
        <w:t>-handleLogout()</w:t>
      </w:r>
    </w:p>
    <w:p w14:paraId="76C3A78D" w14:textId="77777777" w:rsidR="00BD7749" w:rsidRPr="00BD7749" w:rsidRDefault="00BD7749" w:rsidP="0021499C">
      <w:pPr>
        <w:spacing w:line="360" w:lineRule="auto"/>
        <w:ind w:firstLine="708"/>
        <w:jc w:val="both"/>
        <w:rPr>
          <w:lang w:val="uk-UA"/>
        </w:rPr>
      </w:pPr>
      <w:r w:rsidRPr="00BD7749">
        <w:rPr>
          <w:lang w:val="uk-UA"/>
        </w:rPr>
        <w:t>-navigateToSection()</w:t>
      </w:r>
    </w:p>
    <w:p w14:paraId="4AFFCBD3" w14:textId="77777777" w:rsidR="00BD7749" w:rsidRPr="00BD7749" w:rsidRDefault="00BD7749" w:rsidP="0021499C">
      <w:pPr>
        <w:spacing w:line="360" w:lineRule="auto"/>
        <w:ind w:firstLine="708"/>
        <w:jc w:val="both"/>
        <w:rPr>
          <w:lang w:val="uk-UA"/>
        </w:rPr>
      </w:pPr>
      <w:r w:rsidRPr="00BD7749">
        <w:rPr>
          <w:lang w:val="uk-UA"/>
        </w:rPr>
        <w:t>-updateBalance()</w:t>
      </w:r>
    </w:p>
    <w:p w14:paraId="523B4461" w14:textId="77777777" w:rsidR="00BD7749" w:rsidRPr="00BD7749" w:rsidRDefault="00BD7749" w:rsidP="0021499C">
      <w:pPr>
        <w:spacing w:line="360" w:lineRule="auto"/>
        <w:jc w:val="both"/>
        <w:rPr>
          <w:b/>
          <w:bCs/>
          <w:lang w:val="uk-UA"/>
        </w:rPr>
      </w:pPr>
      <w:r w:rsidRPr="00BD7749">
        <w:rPr>
          <w:b/>
          <w:bCs/>
          <w:lang w:val="uk-UA"/>
        </w:rPr>
        <w:t>AuthService</w:t>
      </w:r>
    </w:p>
    <w:p w14:paraId="46BB1833" w14:textId="77777777" w:rsidR="00BD7749" w:rsidRPr="00BD7749" w:rsidRDefault="00BD7749" w:rsidP="0021499C">
      <w:pPr>
        <w:spacing w:line="360" w:lineRule="auto"/>
        <w:ind w:firstLine="708"/>
        <w:jc w:val="both"/>
        <w:rPr>
          <w:lang w:val="uk-UA"/>
        </w:rPr>
      </w:pPr>
      <w:r w:rsidRPr="00BD7749">
        <w:rPr>
          <w:lang w:val="uk-UA"/>
        </w:rPr>
        <w:t>Атрибути:</w:t>
      </w:r>
    </w:p>
    <w:p w14:paraId="129C4A00" w14:textId="77777777" w:rsidR="00BD7749" w:rsidRPr="00BD7749" w:rsidRDefault="00BD7749" w:rsidP="0021499C">
      <w:pPr>
        <w:spacing w:line="360" w:lineRule="auto"/>
        <w:ind w:firstLine="708"/>
        <w:jc w:val="both"/>
        <w:rPr>
          <w:lang w:val="uk-UA"/>
        </w:rPr>
      </w:pPr>
      <w:r w:rsidRPr="00BD7749">
        <w:rPr>
          <w:lang w:val="uk-UA"/>
        </w:rPr>
        <w:t>-token: String</w:t>
      </w:r>
    </w:p>
    <w:p w14:paraId="10CFA3F1" w14:textId="77777777" w:rsidR="00BD7749" w:rsidRPr="00BD7749" w:rsidRDefault="00BD7749" w:rsidP="0021499C">
      <w:pPr>
        <w:spacing w:line="360" w:lineRule="auto"/>
        <w:ind w:firstLine="708"/>
        <w:jc w:val="both"/>
        <w:rPr>
          <w:lang w:val="uk-UA"/>
        </w:rPr>
      </w:pPr>
      <w:r w:rsidRPr="00BD7749">
        <w:rPr>
          <w:lang w:val="uk-UA"/>
        </w:rPr>
        <w:t>-role: String</w:t>
      </w:r>
    </w:p>
    <w:p w14:paraId="08D10209" w14:textId="77777777" w:rsidR="00BD7749" w:rsidRPr="00BD7749" w:rsidRDefault="00BD7749" w:rsidP="0021499C">
      <w:pPr>
        <w:spacing w:line="360" w:lineRule="auto"/>
        <w:ind w:firstLine="708"/>
        <w:jc w:val="both"/>
        <w:rPr>
          <w:lang w:val="uk-UA"/>
        </w:rPr>
      </w:pPr>
      <w:r w:rsidRPr="00BD7749">
        <w:rPr>
          <w:lang w:val="uk-UA"/>
        </w:rPr>
        <w:t>Методи:</w:t>
      </w:r>
    </w:p>
    <w:p w14:paraId="5547D08F" w14:textId="77777777" w:rsidR="00BD7749" w:rsidRPr="00BD7749" w:rsidRDefault="00BD7749" w:rsidP="0021499C">
      <w:pPr>
        <w:spacing w:line="360" w:lineRule="auto"/>
        <w:ind w:firstLine="708"/>
        <w:jc w:val="both"/>
        <w:rPr>
          <w:lang w:val="uk-UA"/>
        </w:rPr>
      </w:pPr>
      <w:r w:rsidRPr="00BD7749">
        <w:rPr>
          <w:lang w:val="uk-UA"/>
        </w:rPr>
        <w:t>-register()</w:t>
      </w:r>
    </w:p>
    <w:p w14:paraId="3F18EE1E" w14:textId="77777777" w:rsidR="00BD7749" w:rsidRPr="00BD7749" w:rsidRDefault="00BD7749" w:rsidP="0021499C">
      <w:pPr>
        <w:spacing w:line="360" w:lineRule="auto"/>
        <w:ind w:firstLine="708"/>
        <w:jc w:val="both"/>
        <w:rPr>
          <w:lang w:val="uk-UA"/>
        </w:rPr>
      </w:pPr>
      <w:r w:rsidRPr="00BD7749">
        <w:rPr>
          <w:lang w:val="uk-UA"/>
        </w:rPr>
        <w:t>-login()</w:t>
      </w:r>
    </w:p>
    <w:p w14:paraId="3A73CB84" w14:textId="77777777" w:rsidR="00BD7749" w:rsidRPr="00BD7749" w:rsidRDefault="00BD7749" w:rsidP="0021499C">
      <w:pPr>
        <w:spacing w:line="360" w:lineRule="auto"/>
        <w:ind w:firstLine="708"/>
        <w:jc w:val="both"/>
        <w:rPr>
          <w:lang w:val="uk-UA"/>
        </w:rPr>
      </w:pPr>
      <w:r w:rsidRPr="00BD7749">
        <w:rPr>
          <w:lang w:val="uk-UA"/>
        </w:rPr>
        <w:t>-logout()</w:t>
      </w:r>
    </w:p>
    <w:p w14:paraId="07535FE6" w14:textId="77777777" w:rsidR="00BD7749" w:rsidRPr="00BD7749" w:rsidRDefault="00BD7749" w:rsidP="0021499C">
      <w:pPr>
        <w:spacing w:line="360" w:lineRule="auto"/>
        <w:ind w:firstLine="708"/>
        <w:jc w:val="both"/>
        <w:rPr>
          <w:lang w:val="uk-UA"/>
        </w:rPr>
      </w:pPr>
      <w:r w:rsidRPr="00BD7749">
        <w:rPr>
          <w:lang w:val="uk-UA"/>
        </w:rPr>
        <w:t>-validateToken()</w:t>
      </w:r>
    </w:p>
    <w:p w14:paraId="27E97493" w14:textId="78E6249B" w:rsidR="00BD7749" w:rsidRPr="00BD7749" w:rsidRDefault="00BD7749" w:rsidP="0021499C">
      <w:pPr>
        <w:spacing w:line="360" w:lineRule="auto"/>
        <w:jc w:val="both"/>
        <w:rPr>
          <w:b/>
          <w:bCs/>
          <w:lang w:val="uk-UA"/>
        </w:rPr>
      </w:pPr>
      <w:r w:rsidRPr="00BD7749">
        <w:rPr>
          <w:b/>
          <w:bCs/>
          <w:lang w:val="uk-UA"/>
        </w:rPr>
        <w:t>User</w:t>
      </w:r>
      <w:r w:rsidRPr="00BD7749">
        <w:rPr>
          <w:lang w:val="uk-UA"/>
        </w:rPr>
        <w:t xml:space="preserve"> </w:t>
      </w:r>
    </w:p>
    <w:p w14:paraId="4229F522" w14:textId="77777777" w:rsidR="00BD7749" w:rsidRPr="00BD7749" w:rsidRDefault="00BD7749" w:rsidP="0021499C">
      <w:pPr>
        <w:spacing w:line="360" w:lineRule="auto"/>
        <w:ind w:firstLine="708"/>
        <w:jc w:val="both"/>
        <w:rPr>
          <w:lang w:val="uk-UA"/>
        </w:rPr>
      </w:pPr>
      <w:r w:rsidRPr="00BD7749">
        <w:rPr>
          <w:lang w:val="uk-UA"/>
        </w:rPr>
        <w:t>Атрибути:</w:t>
      </w:r>
    </w:p>
    <w:p w14:paraId="5EADE900" w14:textId="77777777" w:rsidR="00BD7749" w:rsidRPr="00BD7749" w:rsidRDefault="00BD7749" w:rsidP="0021499C">
      <w:pPr>
        <w:spacing w:line="360" w:lineRule="auto"/>
        <w:ind w:firstLine="708"/>
        <w:jc w:val="both"/>
        <w:rPr>
          <w:lang w:val="uk-UA"/>
        </w:rPr>
      </w:pPr>
      <w:r w:rsidRPr="00BD7749">
        <w:rPr>
          <w:lang w:val="uk-UA"/>
        </w:rPr>
        <w:t>-id: String</w:t>
      </w:r>
    </w:p>
    <w:p w14:paraId="50D0820F" w14:textId="77777777" w:rsidR="00BD7749" w:rsidRPr="00BD7749" w:rsidRDefault="00BD7749" w:rsidP="0021499C">
      <w:pPr>
        <w:spacing w:line="360" w:lineRule="auto"/>
        <w:ind w:firstLine="708"/>
        <w:jc w:val="both"/>
        <w:rPr>
          <w:lang w:val="uk-UA"/>
        </w:rPr>
      </w:pPr>
      <w:r w:rsidRPr="00BD7749">
        <w:rPr>
          <w:lang w:val="uk-UA"/>
        </w:rPr>
        <w:t>-username: String</w:t>
      </w:r>
    </w:p>
    <w:p w14:paraId="6A1A6A37" w14:textId="77777777" w:rsidR="00BD7749" w:rsidRPr="00BD7749" w:rsidRDefault="00BD7749" w:rsidP="0021499C">
      <w:pPr>
        <w:spacing w:line="360" w:lineRule="auto"/>
        <w:ind w:firstLine="708"/>
        <w:jc w:val="both"/>
        <w:rPr>
          <w:lang w:val="uk-UA"/>
        </w:rPr>
      </w:pPr>
      <w:r w:rsidRPr="00BD7749">
        <w:rPr>
          <w:lang w:val="uk-UA"/>
        </w:rPr>
        <w:t>-email: String</w:t>
      </w:r>
    </w:p>
    <w:p w14:paraId="1269A7FC" w14:textId="77777777" w:rsidR="00BD7749" w:rsidRPr="00BD7749" w:rsidRDefault="00BD7749" w:rsidP="0021499C">
      <w:pPr>
        <w:spacing w:line="360" w:lineRule="auto"/>
        <w:ind w:firstLine="708"/>
        <w:jc w:val="both"/>
        <w:rPr>
          <w:lang w:val="uk-UA"/>
        </w:rPr>
      </w:pPr>
      <w:r w:rsidRPr="00BD7749">
        <w:rPr>
          <w:lang w:val="uk-UA"/>
        </w:rPr>
        <w:t>-passwordHash: String</w:t>
      </w:r>
    </w:p>
    <w:p w14:paraId="7A5E2684" w14:textId="77777777" w:rsidR="00BD7749" w:rsidRPr="00BD7749" w:rsidRDefault="00BD7749" w:rsidP="0021499C">
      <w:pPr>
        <w:spacing w:line="360" w:lineRule="auto"/>
        <w:ind w:firstLine="708"/>
        <w:jc w:val="both"/>
        <w:rPr>
          <w:lang w:val="uk-UA"/>
        </w:rPr>
      </w:pPr>
      <w:r w:rsidRPr="00BD7749">
        <w:rPr>
          <w:lang w:val="uk-UA"/>
        </w:rPr>
        <w:t>-role: String (USER/ADMIN)</w:t>
      </w:r>
    </w:p>
    <w:p w14:paraId="08F88A18" w14:textId="77777777" w:rsidR="00BD7749" w:rsidRPr="00BD7749" w:rsidRDefault="00BD7749" w:rsidP="0021499C">
      <w:pPr>
        <w:spacing w:line="360" w:lineRule="auto"/>
        <w:ind w:firstLine="708"/>
        <w:jc w:val="both"/>
        <w:rPr>
          <w:lang w:val="uk-UA"/>
        </w:rPr>
      </w:pPr>
      <w:r w:rsidRPr="00BD7749">
        <w:rPr>
          <w:lang w:val="uk-UA"/>
        </w:rPr>
        <w:t>-status: String (ACTIVE/BLOCKED)</w:t>
      </w:r>
    </w:p>
    <w:p w14:paraId="41D6832D" w14:textId="77777777" w:rsidR="00BD7749" w:rsidRPr="00BD7749" w:rsidRDefault="00BD7749" w:rsidP="0021499C">
      <w:pPr>
        <w:spacing w:line="360" w:lineRule="auto"/>
        <w:ind w:firstLine="708"/>
        <w:jc w:val="both"/>
        <w:rPr>
          <w:lang w:val="uk-UA"/>
        </w:rPr>
      </w:pPr>
      <w:r w:rsidRPr="00BD7749">
        <w:rPr>
          <w:lang w:val="uk-UA"/>
        </w:rPr>
        <w:t>Методи:</w:t>
      </w:r>
    </w:p>
    <w:p w14:paraId="5D7321A0" w14:textId="77777777" w:rsidR="00BD7749" w:rsidRPr="00BD7749" w:rsidRDefault="00BD7749" w:rsidP="0021499C">
      <w:pPr>
        <w:spacing w:line="360" w:lineRule="auto"/>
        <w:ind w:firstLine="708"/>
        <w:jc w:val="both"/>
        <w:rPr>
          <w:lang w:val="uk-UA"/>
        </w:rPr>
      </w:pPr>
      <w:r w:rsidRPr="00BD7749">
        <w:rPr>
          <w:lang w:val="uk-UA"/>
        </w:rPr>
        <w:t>-updateProfile()</w:t>
      </w:r>
    </w:p>
    <w:p w14:paraId="24DDCD85" w14:textId="77777777" w:rsidR="00BD7749" w:rsidRPr="00BD7749" w:rsidRDefault="00BD7749" w:rsidP="0021499C">
      <w:pPr>
        <w:spacing w:line="360" w:lineRule="auto"/>
        <w:ind w:firstLine="708"/>
        <w:jc w:val="both"/>
        <w:rPr>
          <w:lang w:val="uk-UA"/>
        </w:rPr>
      </w:pPr>
      <w:r w:rsidRPr="00BD7749">
        <w:rPr>
          <w:lang w:val="uk-UA"/>
        </w:rPr>
        <w:lastRenderedPageBreak/>
        <w:t>-changePassword()</w:t>
      </w:r>
    </w:p>
    <w:p w14:paraId="6C222B59" w14:textId="77777777" w:rsidR="00BD7749" w:rsidRPr="00BD7749" w:rsidRDefault="00BD7749" w:rsidP="0021499C">
      <w:pPr>
        <w:spacing w:line="360" w:lineRule="auto"/>
        <w:ind w:firstLine="708"/>
        <w:jc w:val="both"/>
        <w:rPr>
          <w:lang w:val="uk-UA"/>
        </w:rPr>
      </w:pPr>
      <w:r w:rsidRPr="00BD7749">
        <w:rPr>
          <w:lang w:val="uk-UA"/>
        </w:rPr>
        <w:t>-getProfile()</w:t>
      </w:r>
    </w:p>
    <w:p w14:paraId="75E5F2D5" w14:textId="77777777" w:rsidR="00BD7749" w:rsidRPr="00BD7749" w:rsidRDefault="00BD7749" w:rsidP="0021499C">
      <w:pPr>
        <w:spacing w:line="360" w:lineRule="auto"/>
        <w:jc w:val="both"/>
        <w:rPr>
          <w:b/>
          <w:bCs/>
          <w:lang w:val="uk-UA"/>
        </w:rPr>
      </w:pPr>
      <w:r w:rsidRPr="00BD7749">
        <w:rPr>
          <w:b/>
          <w:bCs/>
          <w:lang w:val="uk-UA"/>
        </w:rPr>
        <w:t>Profile</w:t>
      </w:r>
    </w:p>
    <w:p w14:paraId="11A1DF2D" w14:textId="77777777" w:rsidR="00BD7749" w:rsidRPr="00BD7749" w:rsidRDefault="00BD7749" w:rsidP="0021499C">
      <w:pPr>
        <w:spacing w:line="360" w:lineRule="auto"/>
        <w:ind w:firstLine="708"/>
        <w:jc w:val="both"/>
        <w:rPr>
          <w:lang w:val="uk-UA"/>
        </w:rPr>
      </w:pPr>
      <w:r w:rsidRPr="00BD7749">
        <w:rPr>
          <w:lang w:val="uk-UA"/>
        </w:rPr>
        <w:t>Атрибути:</w:t>
      </w:r>
    </w:p>
    <w:p w14:paraId="09FB7653" w14:textId="77777777" w:rsidR="00BD7749" w:rsidRPr="00BD7749" w:rsidRDefault="00BD7749" w:rsidP="0021499C">
      <w:pPr>
        <w:spacing w:line="360" w:lineRule="auto"/>
        <w:ind w:firstLine="708"/>
        <w:jc w:val="both"/>
        <w:rPr>
          <w:lang w:val="uk-UA"/>
        </w:rPr>
      </w:pPr>
      <w:r w:rsidRPr="00BD7749">
        <w:rPr>
          <w:lang w:val="uk-UA"/>
        </w:rPr>
        <w:t>-fullName: String</w:t>
      </w:r>
    </w:p>
    <w:p w14:paraId="0EF711BE" w14:textId="77777777" w:rsidR="00BD7749" w:rsidRPr="00BD7749" w:rsidRDefault="00BD7749" w:rsidP="0021499C">
      <w:pPr>
        <w:spacing w:line="360" w:lineRule="auto"/>
        <w:ind w:firstLine="708"/>
        <w:jc w:val="both"/>
        <w:rPr>
          <w:lang w:val="uk-UA"/>
        </w:rPr>
      </w:pPr>
      <w:r w:rsidRPr="00BD7749">
        <w:rPr>
          <w:lang w:val="uk-UA"/>
        </w:rPr>
        <w:t>-avatarUrl: String</w:t>
      </w:r>
    </w:p>
    <w:p w14:paraId="3770535B" w14:textId="77777777" w:rsidR="00BD7749" w:rsidRPr="00BD7749" w:rsidRDefault="00BD7749" w:rsidP="0021499C">
      <w:pPr>
        <w:spacing w:line="360" w:lineRule="auto"/>
        <w:ind w:firstLine="708"/>
        <w:jc w:val="both"/>
        <w:rPr>
          <w:lang w:val="uk-UA"/>
        </w:rPr>
      </w:pPr>
      <w:r w:rsidRPr="00BD7749">
        <w:rPr>
          <w:lang w:val="uk-UA"/>
        </w:rPr>
        <w:t>-createdAt: Date</w:t>
      </w:r>
    </w:p>
    <w:p w14:paraId="6B3A9FC6" w14:textId="77777777" w:rsidR="00BD7749" w:rsidRPr="00BD7749" w:rsidRDefault="00BD7749" w:rsidP="0021499C">
      <w:pPr>
        <w:spacing w:line="360" w:lineRule="auto"/>
        <w:ind w:firstLine="708"/>
        <w:jc w:val="both"/>
        <w:rPr>
          <w:lang w:val="uk-UA"/>
        </w:rPr>
      </w:pPr>
      <w:r w:rsidRPr="00BD7749">
        <w:rPr>
          <w:lang w:val="uk-UA"/>
        </w:rPr>
        <w:t>Методи:</w:t>
      </w:r>
    </w:p>
    <w:p w14:paraId="43106757" w14:textId="77777777" w:rsidR="00BD7749" w:rsidRPr="00BD7749" w:rsidRDefault="00BD7749" w:rsidP="0021499C">
      <w:pPr>
        <w:spacing w:line="360" w:lineRule="auto"/>
        <w:ind w:firstLine="708"/>
        <w:jc w:val="both"/>
        <w:rPr>
          <w:lang w:val="uk-UA"/>
        </w:rPr>
      </w:pPr>
      <w:r w:rsidRPr="00BD7749">
        <w:rPr>
          <w:lang w:val="uk-UA"/>
        </w:rPr>
        <w:t>-editProfile()</w:t>
      </w:r>
    </w:p>
    <w:p w14:paraId="67594A8C" w14:textId="77777777" w:rsidR="00BD7749" w:rsidRPr="00BD7749" w:rsidRDefault="00BD7749" w:rsidP="0021499C">
      <w:pPr>
        <w:spacing w:line="360" w:lineRule="auto"/>
        <w:jc w:val="both"/>
        <w:rPr>
          <w:b/>
          <w:bCs/>
          <w:lang w:val="uk-UA"/>
        </w:rPr>
      </w:pPr>
      <w:r w:rsidRPr="00BD7749">
        <w:rPr>
          <w:b/>
          <w:bCs/>
          <w:lang w:val="uk-UA"/>
        </w:rPr>
        <w:t>Balance</w:t>
      </w:r>
    </w:p>
    <w:p w14:paraId="678DC3CF" w14:textId="77777777" w:rsidR="00BD7749" w:rsidRPr="00BD7749" w:rsidRDefault="00BD7749" w:rsidP="0021499C">
      <w:pPr>
        <w:spacing w:line="360" w:lineRule="auto"/>
        <w:ind w:firstLine="708"/>
        <w:jc w:val="both"/>
        <w:rPr>
          <w:lang w:val="uk-UA"/>
        </w:rPr>
      </w:pPr>
      <w:r w:rsidRPr="00BD7749">
        <w:rPr>
          <w:lang w:val="uk-UA"/>
        </w:rPr>
        <w:t>Атрибути:</w:t>
      </w:r>
    </w:p>
    <w:p w14:paraId="449DCC11" w14:textId="77777777" w:rsidR="00BD7749" w:rsidRPr="00BD7749" w:rsidRDefault="00BD7749" w:rsidP="0021499C">
      <w:pPr>
        <w:spacing w:line="360" w:lineRule="auto"/>
        <w:ind w:firstLine="708"/>
        <w:jc w:val="both"/>
        <w:rPr>
          <w:lang w:val="uk-UA"/>
        </w:rPr>
      </w:pPr>
      <w:r w:rsidRPr="00BD7749">
        <w:rPr>
          <w:lang w:val="uk-UA"/>
        </w:rPr>
        <w:t>-userId: String</w:t>
      </w:r>
    </w:p>
    <w:p w14:paraId="74AA8948" w14:textId="77777777" w:rsidR="00BD7749" w:rsidRPr="00BD7749" w:rsidRDefault="00BD7749" w:rsidP="0021499C">
      <w:pPr>
        <w:spacing w:line="360" w:lineRule="auto"/>
        <w:ind w:firstLine="708"/>
        <w:jc w:val="both"/>
        <w:rPr>
          <w:lang w:val="uk-UA"/>
        </w:rPr>
      </w:pPr>
      <w:r w:rsidRPr="00BD7749">
        <w:rPr>
          <w:lang w:val="uk-UA"/>
        </w:rPr>
        <w:t>-amount: Number</w:t>
      </w:r>
    </w:p>
    <w:p w14:paraId="4D617894" w14:textId="77777777" w:rsidR="00BD7749" w:rsidRPr="00BD7749" w:rsidRDefault="00BD7749" w:rsidP="0021499C">
      <w:pPr>
        <w:spacing w:line="360" w:lineRule="auto"/>
        <w:ind w:firstLine="708"/>
        <w:jc w:val="both"/>
        <w:rPr>
          <w:lang w:val="uk-UA"/>
        </w:rPr>
      </w:pPr>
      <w:r w:rsidRPr="00BD7749">
        <w:rPr>
          <w:lang w:val="uk-UA"/>
        </w:rPr>
        <w:t>-updatedAt: Date</w:t>
      </w:r>
    </w:p>
    <w:p w14:paraId="2F5BB57C" w14:textId="77777777" w:rsidR="00BD7749" w:rsidRPr="00BD7749" w:rsidRDefault="00BD7749" w:rsidP="0021499C">
      <w:pPr>
        <w:spacing w:line="360" w:lineRule="auto"/>
        <w:ind w:firstLine="708"/>
        <w:jc w:val="both"/>
        <w:rPr>
          <w:lang w:val="uk-UA"/>
        </w:rPr>
      </w:pPr>
      <w:r w:rsidRPr="00BD7749">
        <w:rPr>
          <w:lang w:val="uk-UA"/>
        </w:rPr>
        <w:t>Методи:</w:t>
      </w:r>
    </w:p>
    <w:p w14:paraId="6C4E2937" w14:textId="77777777" w:rsidR="00BD7749" w:rsidRPr="00BD7749" w:rsidRDefault="00BD7749" w:rsidP="0021499C">
      <w:pPr>
        <w:spacing w:line="360" w:lineRule="auto"/>
        <w:ind w:firstLine="708"/>
        <w:jc w:val="both"/>
        <w:rPr>
          <w:lang w:val="uk-UA"/>
        </w:rPr>
      </w:pPr>
      <w:r w:rsidRPr="00BD7749">
        <w:rPr>
          <w:lang w:val="uk-UA"/>
        </w:rPr>
        <w:t>-topUp()</w:t>
      </w:r>
    </w:p>
    <w:p w14:paraId="0D9014A6" w14:textId="77777777" w:rsidR="00BD7749" w:rsidRPr="00BD7749" w:rsidRDefault="00BD7749" w:rsidP="0021499C">
      <w:pPr>
        <w:spacing w:line="360" w:lineRule="auto"/>
        <w:ind w:firstLine="708"/>
        <w:jc w:val="both"/>
        <w:rPr>
          <w:lang w:val="uk-UA"/>
        </w:rPr>
      </w:pPr>
      <w:r w:rsidRPr="00BD7749">
        <w:rPr>
          <w:lang w:val="uk-UA"/>
        </w:rPr>
        <w:t>-debit()</w:t>
      </w:r>
    </w:p>
    <w:p w14:paraId="6B74ECE8" w14:textId="77777777" w:rsidR="00BD7749" w:rsidRPr="00BD7749" w:rsidRDefault="00BD7749" w:rsidP="0021499C">
      <w:pPr>
        <w:spacing w:line="360" w:lineRule="auto"/>
        <w:ind w:firstLine="708"/>
        <w:jc w:val="both"/>
        <w:rPr>
          <w:lang w:val="uk-UA"/>
        </w:rPr>
      </w:pPr>
      <w:r w:rsidRPr="00BD7749">
        <w:rPr>
          <w:lang w:val="uk-UA"/>
        </w:rPr>
        <w:t>-credit()</w:t>
      </w:r>
    </w:p>
    <w:p w14:paraId="7FB180DB" w14:textId="77777777" w:rsidR="00BD7749" w:rsidRPr="00BD7749" w:rsidRDefault="00BD7749" w:rsidP="0021499C">
      <w:pPr>
        <w:spacing w:line="360" w:lineRule="auto"/>
        <w:ind w:firstLine="708"/>
        <w:jc w:val="both"/>
        <w:rPr>
          <w:lang w:val="uk-UA"/>
        </w:rPr>
      </w:pPr>
      <w:r w:rsidRPr="00BD7749">
        <w:rPr>
          <w:lang w:val="uk-UA"/>
        </w:rPr>
        <w:t>-getHistory()</w:t>
      </w:r>
    </w:p>
    <w:p w14:paraId="57A94612" w14:textId="77777777" w:rsidR="00BD7749" w:rsidRPr="00BD7749" w:rsidRDefault="00BD7749" w:rsidP="0021499C">
      <w:pPr>
        <w:spacing w:line="360" w:lineRule="auto"/>
        <w:jc w:val="both"/>
        <w:rPr>
          <w:b/>
          <w:bCs/>
          <w:lang w:val="uk-UA"/>
        </w:rPr>
      </w:pPr>
      <w:r w:rsidRPr="00BD7749">
        <w:rPr>
          <w:b/>
          <w:bCs/>
          <w:lang w:val="uk-UA"/>
        </w:rPr>
        <w:t>Transaction</w:t>
      </w:r>
    </w:p>
    <w:p w14:paraId="13F20BC4" w14:textId="77777777" w:rsidR="00BD7749" w:rsidRPr="00BD7749" w:rsidRDefault="00BD7749" w:rsidP="0021499C">
      <w:pPr>
        <w:spacing w:line="360" w:lineRule="auto"/>
        <w:ind w:firstLine="708"/>
        <w:jc w:val="both"/>
        <w:rPr>
          <w:lang w:val="uk-UA"/>
        </w:rPr>
      </w:pPr>
      <w:r w:rsidRPr="00BD7749">
        <w:rPr>
          <w:lang w:val="uk-UA"/>
        </w:rPr>
        <w:t>Атрибути:</w:t>
      </w:r>
    </w:p>
    <w:p w14:paraId="47BA0EE8" w14:textId="77777777" w:rsidR="00BD7749" w:rsidRPr="00BD7749" w:rsidRDefault="00BD7749" w:rsidP="0021499C">
      <w:pPr>
        <w:spacing w:line="360" w:lineRule="auto"/>
        <w:ind w:firstLine="708"/>
        <w:jc w:val="both"/>
        <w:rPr>
          <w:lang w:val="uk-UA"/>
        </w:rPr>
      </w:pPr>
      <w:r w:rsidRPr="00BD7749">
        <w:rPr>
          <w:lang w:val="uk-UA"/>
        </w:rPr>
        <w:t>-id: String</w:t>
      </w:r>
    </w:p>
    <w:p w14:paraId="47DAB6AB" w14:textId="77777777" w:rsidR="00BD7749" w:rsidRPr="00BD7749" w:rsidRDefault="00BD7749" w:rsidP="0021499C">
      <w:pPr>
        <w:spacing w:line="360" w:lineRule="auto"/>
        <w:ind w:firstLine="708"/>
        <w:jc w:val="both"/>
        <w:rPr>
          <w:lang w:val="uk-UA"/>
        </w:rPr>
      </w:pPr>
      <w:r w:rsidRPr="00BD7749">
        <w:rPr>
          <w:lang w:val="uk-UA"/>
        </w:rPr>
        <w:t>-userId: String</w:t>
      </w:r>
    </w:p>
    <w:p w14:paraId="2C9E968A" w14:textId="77777777" w:rsidR="00BD7749" w:rsidRPr="00BD7749" w:rsidRDefault="00BD7749" w:rsidP="0021499C">
      <w:pPr>
        <w:spacing w:line="360" w:lineRule="auto"/>
        <w:ind w:firstLine="708"/>
        <w:jc w:val="both"/>
        <w:rPr>
          <w:lang w:val="uk-UA"/>
        </w:rPr>
      </w:pPr>
      <w:r w:rsidRPr="00BD7749">
        <w:rPr>
          <w:lang w:val="uk-UA"/>
        </w:rPr>
        <w:t>-type: String (TOPUP/DEBIT/CREDIT)</w:t>
      </w:r>
    </w:p>
    <w:p w14:paraId="5B01EC7F" w14:textId="77777777" w:rsidR="00BD7749" w:rsidRPr="00BD7749" w:rsidRDefault="00BD7749" w:rsidP="0021499C">
      <w:pPr>
        <w:spacing w:line="360" w:lineRule="auto"/>
        <w:ind w:firstLine="708"/>
        <w:jc w:val="both"/>
        <w:rPr>
          <w:lang w:val="uk-UA"/>
        </w:rPr>
      </w:pPr>
      <w:r w:rsidRPr="00BD7749">
        <w:rPr>
          <w:lang w:val="uk-UA"/>
        </w:rPr>
        <w:t>-amount: Number</w:t>
      </w:r>
    </w:p>
    <w:p w14:paraId="73DA9F19" w14:textId="77777777" w:rsidR="00BD7749" w:rsidRPr="00BD7749" w:rsidRDefault="00BD7749" w:rsidP="0021499C">
      <w:pPr>
        <w:spacing w:line="360" w:lineRule="auto"/>
        <w:ind w:firstLine="708"/>
        <w:jc w:val="both"/>
        <w:rPr>
          <w:lang w:val="uk-UA"/>
        </w:rPr>
      </w:pPr>
      <w:r w:rsidRPr="00BD7749">
        <w:rPr>
          <w:lang w:val="uk-UA"/>
        </w:rPr>
        <w:t>-date: Date</w:t>
      </w:r>
    </w:p>
    <w:p w14:paraId="25166F8E" w14:textId="77777777" w:rsidR="00BD7749" w:rsidRPr="00BD7749" w:rsidRDefault="00BD7749" w:rsidP="0021499C">
      <w:pPr>
        <w:spacing w:line="360" w:lineRule="auto"/>
        <w:ind w:firstLine="708"/>
        <w:jc w:val="both"/>
        <w:rPr>
          <w:lang w:val="uk-UA"/>
        </w:rPr>
      </w:pPr>
      <w:r w:rsidRPr="00BD7749">
        <w:rPr>
          <w:lang w:val="uk-UA"/>
        </w:rPr>
        <w:t>-description: String</w:t>
      </w:r>
    </w:p>
    <w:p w14:paraId="68C25C98" w14:textId="77777777" w:rsidR="00BD7749" w:rsidRPr="00BD7749" w:rsidRDefault="00BD7749" w:rsidP="0021499C">
      <w:pPr>
        <w:spacing w:line="360" w:lineRule="auto"/>
        <w:ind w:firstLine="708"/>
        <w:jc w:val="both"/>
        <w:rPr>
          <w:lang w:val="uk-UA"/>
        </w:rPr>
      </w:pPr>
      <w:r w:rsidRPr="00BD7749">
        <w:rPr>
          <w:lang w:val="uk-UA"/>
        </w:rPr>
        <w:t>Методи:</w:t>
      </w:r>
    </w:p>
    <w:p w14:paraId="03673466" w14:textId="77777777" w:rsidR="00BD7749" w:rsidRPr="00BD7749" w:rsidRDefault="00BD7749" w:rsidP="0021499C">
      <w:pPr>
        <w:spacing w:line="360" w:lineRule="auto"/>
        <w:ind w:firstLine="708"/>
        <w:jc w:val="both"/>
        <w:rPr>
          <w:lang w:val="uk-UA"/>
        </w:rPr>
      </w:pPr>
      <w:r w:rsidRPr="00BD7749">
        <w:rPr>
          <w:lang w:val="uk-UA"/>
        </w:rPr>
        <w:t>-createRecord()</w:t>
      </w:r>
    </w:p>
    <w:p w14:paraId="2951E63A" w14:textId="77777777" w:rsidR="00BD7749" w:rsidRPr="00BD7749" w:rsidRDefault="00BD7749" w:rsidP="0021499C">
      <w:pPr>
        <w:spacing w:line="360" w:lineRule="auto"/>
        <w:jc w:val="both"/>
        <w:rPr>
          <w:b/>
          <w:bCs/>
          <w:lang w:val="uk-UA"/>
        </w:rPr>
      </w:pPr>
      <w:r w:rsidRPr="00BD7749">
        <w:rPr>
          <w:b/>
          <w:bCs/>
          <w:lang w:val="uk-UA"/>
        </w:rPr>
        <w:t>GameCatalog</w:t>
      </w:r>
    </w:p>
    <w:p w14:paraId="45FA0940" w14:textId="77777777" w:rsidR="00BD7749" w:rsidRPr="00BD7749" w:rsidRDefault="00BD7749" w:rsidP="0021499C">
      <w:pPr>
        <w:spacing w:line="360" w:lineRule="auto"/>
        <w:ind w:firstLine="708"/>
        <w:jc w:val="both"/>
        <w:rPr>
          <w:lang w:val="uk-UA"/>
        </w:rPr>
      </w:pPr>
      <w:r w:rsidRPr="00BD7749">
        <w:rPr>
          <w:lang w:val="uk-UA"/>
        </w:rPr>
        <w:lastRenderedPageBreak/>
        <w:t>Атрибути:</w:t>
      </w:r>
    </w:p>
    <w:p w14:paraId="2441AF59" w14:textId="77777777" w:rsidR="00BD7749" w:rsidRPr="00BD7749" w:rsidRDefault="00BD7749" w:rsidP="0021499C">
      <w:pPr>
        <w:spacing w:line="360" w:lineRule="auto"/>
        <w:ind w:firstLine="708"/>
        <w:jc w:val="both"/>
        <w:rPr>
          <w:lang w:val="uk-UA"/>
        </w:rPr>
      </w:pPr>
      <w:r w:rsidRPr="00BD7749">
        <w:rPr>
          <w:lang w:val="uk-UA"/>
        </w:rPr>
        <w:t>-games: Array&lt;Game&gt;</w:t>
      </w:r>
    </w:p>
    <w:p w14:paraId="06F0ADAC" w14:textId="77777777" w:rsidR="00BD7749" w:rsidRPr="00BD7749" w:rsidRDefault="00BD7749" w:rsidP="0021499C">
      <w:pPr>
        <w:spacing w:line="360" w:lineRule="auto"/>
        <w:ind w:firstLine="708"/>
        <w:jc w:val="both"/>
        <w:rPr>
          <w:lang w:val="uk-UA"/>
        </w:rPr>
      </w:pPr>
      <w:r w:rsidRPr="00BD7749">
        <w:rPr>
          <w:lang w:val="uk-UA"/>
        </w:rPr>
        <w:t>Методи:</w:t>
      </w:r>
    </w:p>
    <w:p w14:paraId="5A4345C5" w14:textId="77777777" w:rsidR="00BD7749" w:rsidRPr="00BD7749" w:rsidRDefault="00BD7749" w:rsidP="0021499C">
      <w:pPr>
        <w:spacing w:line="360" w:lineRule="auto"/>
        <w:ind w:firstLine="708"/>
        <w:jc w:val="both"/>
        <w:rPr>
          <w:lang w:val="uk-UA"/>
        </w:rPr>
      </w:pPr>
      <w:r w:rsidRPr="00BD7749">
        <w:rPr>
          <w:lang w:val="uk-UA"/>
        </w:rPr>
        <w:t>-fetchGames()</w:t>
      </w:r>
    </w:p>
    <w:p w14:paraId="61D88FCC" w14:textId="77777777" w:rsidR="00BD7749" w:rsidRPr="00BD7749" w:rsidRDefault="00BD7749" w:rsidP="0021499C">
      <w:pPr>
        <w:spacing w:line="360" w:lineRule="auto"/>
        <w:ind w:firstLine="708"/>
        <w:jc w:val="both"/>
        <w:rPr>
          <w:lang w:val="uk-UA"/>
        </w:rPr>
      </w:pPr>
      <w:r w:rsidRPr="00BD7749">
        <w:rPr>
          <w:lang w:val="uk-UA"/>
        </w:rPr>
        <w:t>-searchGames()</w:t>
      </w:r>
    </w:p>
    <w:p w14:paraId="4C118144" w14:textId="77777777" w:rsidR="00BD7749" w:rsidRPr="00BD7749" w:rsidRDefault="00BD7749" w:rsidP="0021499C">
      <w:pPr>
        <w:spacing w:line="360" w:lineRule="auto"/>
        <w:ind w:firstLine="708"/>
        <w:jc w:val="both"/>
        <w:rPr>
          <w:lang w:val="uk-UA"/>
        </w:rPr>
      </w:pPr>
      <w:r w:rsidRPr="00BD7749">
        <w:rPr>
          <w:lang w:val="uk-UA"/>
        </w:rPr>
        <w:t>-filterGames()</w:t>
      </w:r>
    </w:p>
    <w:p w14:paraId="5698E6B8" w14:textId="77777777" w:rsidR="00BD7749" w:rsidRPr="00BD7749" w:rsidRDefault="00BD7749" w:rsidP="0021499C">
      <w:pPr>
        <w:spacing w:line="360" w:lineRule="auto"/>
        <w:ind w:firstLine="708"/>
        <w:jc w:val="both"/>
        <w:rPr>
          <w:lang w:val="uk-UA"/>
        </w:rPr>
      </w:pPr>
      <w:r w:rsidRPr="00BD7749">
        <w:rPr>
          <w:lang w:val="uk-UA"/>
        </w:rPr>
        <w:t>-openGame()</w:t>
      </w:r>
    </w:p>
    <w:p w14:paraId="42D7F297" w14:textId="77777777" w:rsidR="00BD7749" w:rsidRPr="00BD7749" w:rsidRDefault="00BD7749" w:rsidP="0021499C">
      <w:pPr>
        <w:spacing w:line="360" w:lineRule="auto"/>
        <w:jc w:val="both"/>
        <w:rPr>
          <w:b/>
          <w:bCs/>
          <w:lang w:val="uk-UA"/>
        </w:rPr>
      </w:pPr>
      <w:r w:rsidRPr="00BD7749">
        <w:rPr>
          <w:b/>
          <w:bCs/>
          <w:lang w:val="uk-UA"/>
        </w:rPr>
        <w:t>Game</w:t>
      </w:r>
    </w:p>
    <w:p w14:paraId="71826B36" w14:textId="77777777" w:rsidR="00BD7749" w:rsidRPr="00BD7749" w:rsidRDefault="00BD7749" w:rsidP="0021499C">
      <w:pPr>
        <w:spacing w:line="360" w:lineRule="auto"/>
        <w:ind w:firstLine="708"/>
        <w:jc w:val="both"/>
        <w:rPr>
          <w:lang w:val="uk-UA"/>
        </w:rPr>
      </w:pPr>
      <w:r w:rsidRPr="00BD7749">
        <w:rPr>
          <w:lang w:val="uk-UA"/>
        </w:rPr>
        <w:t>Атрибути:</w:t>
      </w:r>
    </w:p>
    <w:p w14:paraId="3357E716" w14:textId="77777777" w:rsidR="00BD7749" w:rsidRPr="00BD7749" w:rsidRDefault="00BD7749" w:rsidP="0021499C">
      <w:pPr>
        <w:spacing w:line="360" w:lineRule="auto"/>
        <w:ind w:firstLine="708"/>
        <w:jc w:val="both"/>
        <w:rPr>
          <w:lang w:val="uk-UA"/>
        </w:rPr>
      </w:pPr>
      <w:r w:rsidRPr="00BD7749">
        <w:rPr>
          <w:lang w:val="uk-UA"/>
        </w:rPr>
        <w:t>-id: String</w:t>
      </w:r>
    </w:p>
    <w:p w14:paraId="4E490332" w14:textId="77777777" w:rsidR="00BD7749" w:rsidRPr="00BD7749" w:rsidRDefault="00BD7749" w:rsidP="0021499C">
      <w:pPr>
        <w:spacing w:line="360" w:lineRule="auto"/>
        <w:ind w:firstLine="708"/>
        <w:jc w:val="both"/>
        <w:rPr>
          <w:lang w:val="uk-UA"/>
        </w:rPr>
      </w:pPr>
      <w:r w:rsidRPr="00BD7749">
        <w:rPr>
          <w:lang w:val="uk-UA"/>
        </w:rPr>
        <w:t>-title: String</w:t>
      </w:r>
    </w:p>
    <w:p w14:paraId="620C6496" w14:textId="77777777" w:rsidR="00BD7749" w:rsidRPr="00BD7749" w:rsidRDefault="00BD7749" w:rsidP="0021499C">
      <w:pPr>
        <w:spacing w:line="360" w:lineRule="auto"/>
        <w:ind w:firstLine="708"/>
        <w:jc w:val="both"/>
        <w:rPr>
          <w:lang w:val="uk-UA"/>
        </w:rPr>
      </w:pPr>
      <w:r w:rsidRPr="00BD7749">
        <w:rPr>
          <w:lang w:val="uk-UA"/>
        </w:rPr>
        <w:t>-description: String</w:t>
      </w:r>
    </w:p>
    <w:p w14:paraId="107BBD04" w14:textId="77777777" w:rsidR="00BD7749" w:rsidRPr="00BD7749" w:rsidRDefault="00BD7749" w:rsidP="0021499C">
      <w:pPr>
        <w:spacing w:line="360" w:lineRule="auto"/>
        <w:ind w:firstLine="708"/>
        <w:jc w:val="both"/>
        <w:rPr>
          <w:lang w:val="uk-UA"/>
        </w:rPr>
      </w:pPr>
      <w:r w:rsidRPr="00BD7749">
        <w:rPr>
          <w:lang w:val="uk-UA"/>
        </w:rPr>
        <w:t>-rules: String</w:t>
      </w:r>
    </w:p>
    <w:p w14:paraId="760EF2DB" w14:textId="77777777" w:rsidR="00BD7749" w:rsidRPr="00BD7749" w:rsidRDefault="00BD7749" w:rsidP="0021499C">
      <w:pPr>
        <w:spacing w:line="360" w:lineRule="auto"/>
        <w:ind w:firstLine="708"/>
        <w:jc w:val="both"/>
        <w:rPr>
          <w:lang w:val="uk-UA"/>
        </w:rPr>
      </w:pPr>
      <w:r w:rsidRPr="00BD7749">
        <w:rPr>
          <w:lang w:val="uk-UA"/>
        </w:rPr>
        <w:t>-isAvailable: Boolean</w:t>
      </w:r>
    </w:p>
    <w:p w14:paraId="3687A270" w14:textId="77777777" w:rsidR="00BD7749" w:rsidRPr="00BD7749" w:rsidRDefault="00BD7749" w:rsidP="0021499C">
      <w:pPr>
        <w:spacing w:line="360" w:lineRule="auto"/>
        <w:ind w:firstLine="708"/>
        <w:jc w:val="both"/>
        <w:rPr>
          <w:lang w:val="uk-UA"/>
        </w:rPr>
      </w:pPr>
      <w:r w:rsidRPr="00BD7749">
        <w:rPr>
          <w:lang w:val="uk-UA"/>
        </w:rPr>
        <w:t>-minBet: Number</w:t>
      </w:r>
    </w:p>
    <w:p w14:paraId="0C6F654D" w14:textId="77777777" w:rsidR="00BD7749" w:rsidRPr="00BD7749" w:rsidRDefault="00BD7749" w:rsidP="0021499C">
      <w:pPr>
        <w:spacing w:line="360" w:lineRule="auto"/>
        <w:ind w:firstLine="708"/>
        <w:jc w:val="both"/>
        <w:rPr>
          <w:lang w:val="uk-UA"/>
        </w:rPr>
      </w:pPr>
      <w:r w:rsidRPr="00BD7749">
        <w:rPr>
          <w:lang w:val="uk-UA"/>
        </w:rPr>
        <w:t>-maxBet: Number</w:t>
      </w:r>
    </w:p>
    <w:p w14:paraId="288E00CF" w14:textId="77777777" w:rsidR="00BD7749" w:rsidRPr="00BD7749" w:rsidRDefault="00BD7749" w:rsidP="0021499C">
      <w:pPr>
        <w:spacing w:line="360" w:lineRule="auto"/>
        <w:ind w:firstLine="708"/>
        <w:jc w:val="both"/>
        <w:rPr>
          <w:lang w:val="uk-UA"/>
        </w:rPr>
      </w:pPr>
      <w:r w:rsidRPr="00BD7749">
        <w:rPr>
          <w:lang w:val="uk-UA"/>
        </w:rPr>
        <w:t>Методи:</w:t>
      </w:r>
    </w:p>
    <w:p w14:paraId="6AC1C3C3" w14:textId="77777777" w:rsidR="00BD7749" w:rsidRPr="00BD7749" w:rsidRDefault="00BD7749" w:rsidP="0021499C">
      <w:pPr>
        <w:spacing w:line="360" w:lineRule="auto"/>
        <w:ind w:firstLine="708"/>
        <w:jc w:val="both"/>
        <w:rPr>
          <w:lang w:val="uk-UA"/>
        </w:rPr>
      </w:pPr>
      <w:r w:rsidRPr="00BD7749">
        <w:rPr>
          <w:lang w:val="uk-UA"/>
        </w:rPr>
        <w:t>-validateBet()</w:t>
      </w:r>
    </w:p>
    <w:p w14:paraId="26800362" w14:textId="77777777" w:rsidR="00BD7749" w:rsidRPr="00BD7749" w:rsidRDefault="00BD7749" w:rsidP="0021499C">
      <w:pPr>
        <w:spacing w:line="360" w:lineRule="auto"/>
        <w:ind w:firstLine="708"/>
        <w:jc w:val="both"/>
        <w:rPr>
          <w:lang w:val="uk-UA"/>
        </w:rPr>
      </w:pPr>
      <w:r w:rsidRPr="00BD7749">
        <w:rPr>
          <w:lang w:val="uk-UA"/>
        </w:rPr>
        <w:t>-startSession()</w:t>
      </w:r>
    </w:p>
    <w:p w14:paraId="180E7D87" w14:textId="77777777" w:rsidR="00BD7749" w:rsidRPr="00BD7749" w:rsidRDefault="00BD7749" w:rsidP="0021499C">
      <w:pPr>
        <w:spacing w:line="360" w:lineRule="auto"/>
        <w:jc w:val="both"/>
        <w:rPr>
          <w:b/>
          <w:bCs/>
          <w:lang w:val="uk-UA"/>
        </w:rPr>
      </w:pPr>
      <w:r w:rsidRPr="00BD7749">
        <w:rPr>
          <w:b/>
          <w:bCs/>
          <w:lang w:val="uk-UA"/>
        </w:rPr>
        <w:t>GameSession</w:t>
      </w:r>
    </w:p>
    <w:p w14:paraId="7EF25CFC" w14:textId="77777777" w:rsidR="00BD7749" w:rsidRPr="00BD7749" w:rsidRDefault="00BD7749" w:rsidP="0021499C">
      <w:pPr>
        <w:spacing w:line="360" w:lineRule="auto"/>
        <w:ind w:firstLine="708"/>
        <w:jc w:val="both"/>
        <w:rPr>
          <w:lang w:val="uk-UA"/>
        </w:rPr>
      </w:pPr>
      <w:r w:rsidRPr="00BD7749">
        <w:rPr>
          <w:lang w:val="uk-UA"/>
        </w:rPr>
        <w:t>Атрибути:</w:t>
      </w:r>
    </w:p>
    <w:p w14:paraId="32E6318C" w14:textId="77777777" w:rsidR="00BD7749" w:rsidRPr="00BD7749" w:rsidRDefault="00BD7749" w:rsidP="0021499C">
      <w:pPr>
        <w:spacing w:line="360" w:lineRule="auto"/>
        <w:ind w:firstLine="708"/>
        <w:jc w:val="both"/>
        <w:rPr>
          <w:lang w:val="uk-UA"/>
        </w:rPr>
      </w:pPr>
      <w:r w:rsidRPr="00BD7749">
        <w:rPr>
          <w:lang w:val="uk-UA"/>
        </w:rPr>
        <w:t>id: String</w:t>
      </w:r>
    </w:p>
    <w:p w14:paraId="4407A765" w14:textId="77777777" w:rsidR="00BD7749" w:rsidRPr="00BD7749" w:rsidRDefault="00BD7749" w:rsidP="0021499C">
      <w:pPr>
        <w:spacing w:line="360" w:lineRule="auto"/>
        <w:ind w:firstLine="708"/>
        <w:jc w:val="both"/>
        <w:rPr>
          <w:lang w:val="uk-UA"/>
        </w:rPr>
      </w:pPr>
      <w:r w:rsidRPr="00BD7749">
        <w:rPr>
          <w:lang w:val="uk-UA"/>
        </w:rPr>
        <w:t>userId: String</w:t>
      </w:r>
    </w:p>
    <w:p w14:paraId="74AD97DE" w14:textId="77777777" w:rsidR="00BD7749" w:rsidRPr="00BD7749" w:rsidRDefault="00BD7749" w:rsidP="0021499C">
      <w:pPr>
        <w:spacing w:line="360" w:lineRule="auto"/>
        <w:ind w:firstLine="708"/>
        <w:jc w:val="both"/>
        <w:rPr>
          <w:lang w:val="uk-UA"/>
        </w:rPr>
      </w:pPr>
      <w:r w:rsidRPr="00BD7749">
        <w:rPr>
          <w:lang w:val="uk-UA"/>
        </w:rPr>
        <w:t>gameId: String</w:t>
      </w:r>
    </w:p>
    <w:p w14:paraId="42A8191B" w14:textId="77777777" w:rsidR="00BD7749" w:rsidRPr="00BD7749" w:rsidRDefault="00BD7749" w:rsidP="0021499C">
      <w:pPr>
        <w:spacing w:line="360" w:lineRule="auto"/>
        <w:ind w:firstLine="708"/>
        <w:jc w:val="both"/>
        <w:rPr>
          <w:lang w:val="uk-UA"/>
        </w:rPr>
      </w:pPr>
      <w:r w:rsidRPr="00BD7749">
        <w:rPr>
          <w:lang w:val="uk-UA"/>
        </w:rPr>
        <w:t>bet: Number</w:t>
      </w:r>
    </w:p>
    <w:p w14:paraId="45D80B95" w14:textId="77777777" w:rsidR="00BD7749" w:rsidRPr="00BD7749" w:rsidRDefault="00BD7749" w:rsidP="0021499C">
      <w:pPr>
        <w:spacing w:line="360" w:lineRule="auto"/>
        <w:ind w:firstLine="708"/>
        <w:jc w:val="both"/>
        <w:rPr>
          <w:lang w:val="uk-UA"/>
        </w:rPr>
      </w:pPr>
      <w:r w:rsidRPr="00BD7749">
        <w:rPr>
          <w:lang w:val="uk-UA"/>
        </w:rPr>
        <w:t>startedAt: Date</w:t>
      </w:r>
    </w:p>
    <w:p w14:paraId="0C4126C1" w14:textId="77777777" w:rsidR="00BD7749" w:rsidRPr="00BD7749" w:rsidRDefault="00BD7749" w:rsidP="0021499C">
      <w:pPr>
        <w:spacing w:line="360" w:lineRule="auto"/>
        <w:ind w:firstLine="708"/>
        <w:jc w:val="both"/>
        <w:rPr>
          <w:lang w:val="uk-UA"/>
        </w:rPr>
      </w:pPr>
      <w:r w:rsidRPr="00BD7749">
        <w:rPr>
          <w:lang w:val="uk-UA"/>
        </w:rPr>
        <w:t>finishedAt: Date</w:t>
      </w:r>
    </w:p>
    <w:p w14:paraId="3A786280" w14:textId="77777777" w:rsidR="00BD7749" w:rsidRPr="00BD7749" w:rsidRDefault="00BD7749" w:rsidP="0021499C">
      <w:pPr>
        <w:spacing w:line="360" w:lineRule="auto"/>
        <w:ind w:firstLine="708"/>
        <w:jc w:val="both"/>
        <w:rPr>
          <w:lang w:val="uk-UA"/>
        </w:rPr>
      </w:pPr>
      <w:r w:rsidRPr="00BD7749">
        <w:rPr>
          <w:lang w:val="uk-UA"/>
        </w:rPr>
        <w:t>status: String (STARTED/FINISHED/CANCELED)</w:t>
      </w:r>
    </w:p>
    <w:p w14:paraId="37679EAB" w14:textId="77777777" w:rsidR="00BD7749" w:rsidRPr="00BD7749" w:rsidRDefault="00BD7749" w:rsidP="0021499C">
      <w:pPr>
        <w:spacing w:line="360" w:lineRule="auto"/>
        <w:ind w:firstLine="708"/>
        <w:jc w:val="both"/>
        <w:rPr>
          <w:lang w:val="uk-UA"/>
        </w:rPr>
      </w:pPr>
      <w:r w:rsidRPr="00BD7749">
        <w:rPr>
          <w:lang w:val="uk-UA"/>
        </w:rPr>
        <w:t>Методи:</w:t>
      </w:r>
    </w:p>
    <w:p w14:paraId="1D3EDB9E" w14:textId="77777777" w:rsidR="00BD7749" w:rsidRPr="00BD7749" w:rsidRDefault="00BD7749" w:rsidP="0021499C">
      <w:pPr>
        <w:spacing w:line="360" w:lineRule="auto"/>
        <w:ind w:firstLine="708"/>
        <w:jc w:val="both"/>
        <w:rPr>
          <w:lang w:val="uk-UA"/>
        </w:rPr>
      </w:pPr>
      <w:r w:rsidRPr="00BD7749">
        <w:rPr>
          <w:lang w:val="uk-UA"/>
        </w:rPr>
        <w:t>start()</w:t>
      </w:r>
    </w:p>
    <w:p w14:paraId="0F7BF98B" w14:textId="77777777" w:rsidR="00BD7749" w:rsidRPr="00BD7749" w:rsidRDefault="00BD7749" w:rsidP="0021499C">
      <w:pPr>
        <w:spacing w:line="360" w:lineRule="auto"/>
        <w:ind w:firstLine="708"/>
        <w:jc w:val="both"/>
        <w:rPr>
          <w:lang w:val="uk-UA"/>
        </w:rPr>
      </w:pPr>
      <w:r w:rsidRPr="00BD7749">
        <w:rPr>
          <w:lang w:val="uk-UA"/>
        </w:rPr>
        <w:lastRenderedPageBreak/>
        <w:t>finish()</w:t>
      </w:r>
    </w:p>
    <w:p w14:paraId="2221055E" w14:textId="77777777" w:rsidR="00BD7749" w:rsidRPr="00BD7749" w:rsidRDefault="00BD7749" w:rsidP="0021499C">
      <w:pPr>
        <w:spacing w:line="360" w:lineRule="auto"/>
        <w:ind w:firstLine="708"/>
        <w:jc w:val="both"/>
        <w:rPr>
          <w:lang w:val="uk-UA"/>
        </w:rPr>
      </w:pPr>
      <w:r w:rsidRPr="00BD7749">
        <w:rPr>
          <w:lang w:val="uk-UA"/>
        </w:rPr>
        <w:t>cancel()</w:t>
      </w:r>
    </w:p>
    <w:p w14:paraId="67D79FA4" w14:textId="77777777" w:rsidR="00BD7749" w:rsidRPr="00BD7749" w:rsidRDefault="00BD7749" w:rsidP="0021499C">
      <w:pPr>
        <w:spacing w:line="360" w:lineRule="auto"/>
        <w:jc w:val="both"/>
        <w:rPr>
          <w:b/>
          <w:bCs/>
          <w:lang w:val="uk-UA"/>
        </w:rPr>
      </w:pPr>
      <w:r w:rsidRPr="00BD7749">
        <w:rPr>
          <w:b/>
          <w:bCs/>
          <w:lang w:val="uk-UA"/>
        </w:rPr>
        <w:t>GameEngine</w:t>
      </w:r>
    </w:p>
    <w:p w14:paraId="56145522" w14:textId="77777777" w:rsidR="00BD7749" w:rsidRPr="00BD7749" w:rsidRDefault="00BD7749" w:rsidP="0021499C">
      <w:pPr>
        <w:spacing w:line="360" w:lineRule="auto"/>
        <w:ind w:firstLine="708"/>
        <w:jc w:val="both"/>
        <w:rPr>
          <w:lang w:val="uk-UA"/>
        </w:rPr>
      </w:pPr>
      <w:r w:rsidRPr="00BD7749">
        <w:rPr>
          <w:lang w:val="uk-UA"/>
        </w:rPr>
        <w:t>Атрибути:</w:t>
      </w:r>
    </w:p>
    <w:p w14:paraId="6512CB2C" w14:textId="77777777" w:rsidR="00BD7749" w:rsidRPr="00BD7749" w:rsidRDefault="00BD7749" w:rsidP="0021499C">
      <w:pPr>
        <w:spacing w:line="360" w:lineRule="auto"/>
        <w:ind w:firstLine="708"/>
        <w:jc w:val="both"/>
        <w:rPr>
          <w:lang w:val="uk-UA"/>
        </w:rPr>
      </w:pPr>
      <w:r w:rsidRPr="00BD7749">
        <w:rPr>
          <w:lang w:val="uk-UA"/>
        </w:rPr>
        <w:t>-algorithm: String</w:t>
      </w:r>
    </w:p>
    <w:p w14:paraId="1D093E50" w14:textId="77777777" w:rsidR="00BD7749" w:rsidRPr="00BD7749" w:rsidRDefault="00BD7749" w:rsidP="0021499C">
      <w:pPr>
        <w:spacing w:line="360" w:lineRule="auto"/>
        <w:ind w:firstLine="708"/>
        <w:jc w:val="both"/>
        <w:rPr>
          <w:lang w:val="uk-UA"/>
        </w:rPr>
      </w:pPr>
      <w:r w:rsidRPr="00BD7749">
        <w:rPr>
          <w:lang w:val="uk-UA"/>
        </w:rPr>
        <w:t>Методи:</w:t>
      </w:r>
    </w:p>
    <w:p w14:paraId="06A8490D" w14:textId="77777777" w:rsidR="00BD7749" w:rsidRPr="00BD7749" w:rsidRDefault="00BD7749" w:rsidP="0021499C">
      <w:pPr>
        <w:spacing w:line="360" w:lineRule="auto"/>
        <w:ind w:firstLine="708"/>
        <w:jc w:val="both"/>
        <w:rPr>
          <w:lang w:val="uk-UA"/>
        </w:rPr>
      </w:pPr>
      <w:r w:rsidRPr="00BD7749">
        <w:rPr>
          <w:lang w:val="uk-UA"/>
        </w:rPr>
        <w:t>-calculateResult()</w:t>
      </w:r>
    </w:p>
    <w:p w14:paraId="01071DDE" w14:textId="77777777" w:rsidR="00BD7749" w:rsidRPr="00BD7749" w:rsidRDefault="00BD7749" w:rsidP="0021499C">
      <w:pPr>
        <w:spacing w:line="360" w:lineRule="auto"/>
        <w:ind w:firstLine="708"/>
        <w:jc w:val="both"/>
        <w:rPr>
          <w:lang w:val="uk-UA"/>
        </w:rPr>
      </w:pPr>
      <w:r w:rsidRPr="00BD7749">
        <w:rPr>
          <w:lang w:val="uk-UA"/>
        </w:rPr>
        <w:t>-generateOutcome()</w:t>
      </w:r>
    </w:p>
    <w:p w14:paraId="09116C39" w14:textId="77777777" w:rsidR="00BD7749" w:rsidRPr="00BD7749" w:rsidRDefault="00BD7749" w:rsidP="0021499C">
      <w:pPr>
        <w:spacing w:line="360" w:lineRule="auto"/>
        <w:jc w:val="both"/>
        <w:rPr>
          <w:b/>
          <w:bCs/>
          <w:lang w:val="uk-UA"/>
        </w:rPr>
      </w:pPr>
      <w:r w:rsidRPr="00BD7749">
        <w:rPr>
          <w:b/>
          <w:bCs/>
          <w:lang w:val="uk-UA"/>
        </w:rPr>
        <w:t>GameResult</w:t>
      </w:r>
    </w:p>
    <w:p w14:paraId="7C717E60" w14:textId="77777777" w:rsidR="00BD7749" w:rsidRPr="00BD7749" w:rsidRDefault="00BD7749" w:rsidP="0021499C">
      <w:pPr>
        <w:spacing w:line="360" w:lineRule="auto"/>
        <w:ind w:firstLine="708"/>
        <w:jc w:val="both"/>
        <w:rPr>
          <w:lang w:val="uk-UA"/>
        </w:rPr>
      </w:pPr>
      <w:r w:rsidRPr="00BD7749">
        <w:rPr>
          <w:lang w:val="uk-UA"/>
        </w:rPr>
        <w:t>Атрибути:</w:t>
      </w:r>
    </w:p>
    <w:p w14:paraId="290A3302" w14:textId="77777777" w:rsidR="00BD7749" w:rsidRPr="00BD7749" w:rsidRDefault="00BD7749" w:rsidP="0021499C">
      <w:pPr>
        <w:spacing w:line="360" w:lineRule="auto"/>
        <w:ind w:firstLine="708"/>
        <w:jc w:val="both"/>
        <w:rPr>
          <w:lang w:val="uk-UA"/>
        </w:rPr>
      </w:pPr>
      <w:r w:rsidRPr="00BD7749">
        <w:rPr>
          <w:lang w:val="uk-UA"/>
        </w:rPr>
        <w:t>-sessionId: String</w:t>
      </w:r>
    </w:p>
    <w:p w14:paraId="075394D8" w14:textId="77777777" w:rsidR="00BD7749" w:rsidRPr="00BD7749" w:rsidRDefault="00BD7749" w:rsidP="0021499C">
      <w:pPr>
        <w:spacing w:line="360" w:lineRule="auto"/>
        <w:ind w:firstLine="708"/>
        <w:jc w:val="both"/>
        <w:rPr>
          <w:lang w:val="uk-UA"/>
        </w:rPr>
      </w:pPr>
      <w:r w:rsidRPr="00BD7749">
        <w:rPr>
          <w:lang w:val="uk-UA"/>
        </w:rPr>
        <w:t>-outcome: String (WIN/LOSE)</w:t>
      </w:r>
    </w:p>
    <w:p w14:paraId="2C81D007" w14:textId="77777777" w:rsidR="00BD7749" w:rsidRPr="00BD7749" w:rsidRDefault="00BD7749" w:rsidP="0021499C">
      <w:pPr>
        <w:spacing w:line="360" w:lineRule="auto"/>
        <w:ind w:firstLine="708"/>
        <w:jc w:val="both"/>
        <w:rPr>
          <w:lang w:val="uk-UA"/>
        </w:rPr>
      </w:pPr>
      <w:r w:rsidRPr="00BD7749">
        <w:rPr>
          <w:lang w:val="uk-UA"/>
        </w:rPr>
        <w:t>-winAmount: Number</w:t>
      </w:r>
    </w:p>
    <w:p w14:paraId="0B1660CE" w14:textId="77777777" w:rsidR="00BD7749" w:rsidRPr="00BD7749" w:rsidRDefault="00BD7749" w:rsidP="0021499C">
      <w:pPr>
        <w:spacing w:line="360" w:lineRule="auto"/>
        <w:ind w:firstLine="708"/>
        <w:jc w:val="both"/>
        <w:rPr>
          <w:lang w:val="uk-UA"/>
        </w:rPr>
      </w:pPr>
      <w:r w:rsidRPr="00BD7749">
        <w:rPr>
          <w:lang w:val="uk-UA"/>
        </w:rPr>
        <w:t>-balanceChange: Number</w:t>
      </w:r>
    </w:p>
    <w:p w14:paraId="748C8484" w14:textId="77777777" w:rsidR="00BD7749" w:rsidRPr="00BD7749" w:rsidRDefault="00BD7749" w:rsidP="0021499C">
      <w:pPr>
        <w:spacing w:line="360" w:lineRule="auto"/>
        <w:ind w:firstLine="708"/>
        <w:jc w:val="both"/>
        <w:rPr>
          <w:lang w:val="uk-UA"/>
        </w:rPr>
      </w:pPr>
      <w:r w:rsidRPr="00BD7749">
        <w:rPr>
          <w:lang w:val="uk-UA"/>
        </w:rPr>
        <w:t>-createdAt: Date</w:t>
      </w:r>
    </w:p>
    <w:p w14:paraId="4DC4B94F" w14:textId="77777777" w:rsidR="00BD7749" w:rsidRPr="00BD7749" w:rsidRDefault="00BD7749" w:rsidP="0021499C">
      <w:pPr>
        <w:spacing w:line="360" w:lineRule="auto"/>
        <w:ind w:firstLine="708"/>
        <w:jc w:val="both"/>
        <w:rPr>
          <w:lang w:val="uk-UA"/>
        </w:rPr>
      </w:pPr>
      <w:r w:rsidRPr="00BD7749">
        <w:rPr>
          <w:lang w:val="uk-UA"/>
        </w:rPr>
        <w:t>Методи:</w:t>
      </w:r>
    </w:p>
    <w:p w14:paraId="0F05E132" w14:textId="77777777" w:rsidR="00BD7749" w:rsidRPr="00BD7749" w:rsidRDefault="00BD7749" w:rsidP="0021499C">
      <w:pPr>
        <w:spacing w:line="360" w:lineRule="auto"/>
        <w:ind w:firstLine="708"/>
        <w:jc w:val="both"/>
        <w:rPr>
          <w:lang w:val="uk-UA"/>
        </w:rPr>
      </w:pPr>
      <w:r w:rsidRPr="00BD7749">
        <w:rPr>
          <w:lang w:val="uk-UA"/>
        </w:rPr>
        <w:t>-saveResult()</w:t>
      </w:r>
    </w:p>
    <w:p w14:paraId="6F9CF84E" w14:textId="77777777" w:rsidR="00BD7749" w:rsidRPr="00BD7749" w:rsidRDefault="00BD7749" w:rsidP="0021499C">
      <w:pPr>
        <w:spacing w:line="360" w:lineRule="auto"/>
        <w:jc w:val="both"/>
        <w:rPr>
          <w:b/>
          <w:bCs/>
          <w:lang w:val="uk-UA"/>
        </w:rPr>
      </w:pPr>
      <w:r w:rsidRPr="00BD7749">
        <w:rPr>
          <w:b/>
          <w:bCs/>
          <w:lang w:val="uk-UA"/>
        </w:rPr>
        <w:t>HistoryService</w:t>
      </w:r>
    </w:p>
    <w:p w14:paraId="73EEAA90" w14:textId="77777777" w:rsidR="00BD7749" w:rsidRPr="00BD7749" w:rsidRDefault="00BD7749" w:rsidP="0021499C">
      <w:pPr>
        <w:spacing w:line="360" w:lineRule="auto"/>
        <w:ind w:firstLine="708"/>
        <w:jc w:val="both"/>
        <w:rPr>
          <w:lang w:val="uk-UA"/>
        </w:rPr>
      </w:pPr>
      <w:r w:rsidRPr="00BD7749">
        <w:rPr>
          <w:lang w:val="uk-UA"/>
        </w:rPr>
        <w:t>Атрибути:</w:t>
      </w:r>
    </w:p>
    <w:p w14:paraId="26125B9D" w14:textId="77777777" w:rsidR="00BD7749" w:rsidRPr="00BD7749" w:rsidRDefault="00BD7749" w:rsidP="0021499C">
      <w:pPr>
        <w:spacing w:line="360" w:lineRule="auto"/>
        <w:ind w:firstLine="708"/>
        <w:jc w:val="both"/>
        <w:rPr>
          <w:lang w:val="uk-UA"/>
        </w:rPr>
      </w:pPr>
      <w:r w:rsidRPr="00BD7749">
        <w:rPr>
          <w:lang w:val="uk-UA"/>
        </w:rPr>
        <w:t>-sessions: Array&lt;GameSession&gt;</w:t>
      </w:r>
    </w:p>
    <w:p w14:paraId="29514EE8" w14:textId="77777777" w:rsidR="00BD7749" w:rsidRPr="00BD7749" w:rsidRDefault="00BD7749" w:rsidP="0021499C">
      <w:pPr>
        <w:spacing w:line="360" w:lineRule="auto"/>
        <w:ind w:firstLine="708"/>
        <w:jc w:val="both"/>
        <w:rPr>
          <w:lang w:val="uk-UA"/>
        </w:rPr>
      </w:pPr>
      <w:r w:rsidRPr="00BD7749">
        <w:rPr>
          <w:lang w:val="uk-UA"/>
        </w:rPr>
        <w:t>-results: Array&lt;GameResult&gt;</w:t>
      </w:r>
    </w:p>
    <w:p w14:paraId="2F4CEEF4" w14:textId="77777777" w:rsidR="00BD7749" w:rsidRPr="00BD7749" w:rsidRDefault="00BD7749" w:rsidP="0021499C">
      <w:pPr>
        <w:spacing w:line="360" w:lineRule="auto"/>
        <w:ind w:firstLine="708"/>
        <w:jc w:val="both"/>
        <w:rPr>
          <w:lang w:val="uk-UA"/>
        </w:rPr>
      </w:pPr>
      <w:r w:rsidRPr="00BD7749">
        <w:rPr>
          <w:lang w:val="uk-UA"/>
        </w:rPr>
        <w:t>Методи:</w:t>
      </w:r>
    </w:p>
    <w:p w14:paraId="3577C3DC" w14:textId="77777777" w:rsidR="00BD7749" w:rsidRPr="00BD7749" w:rsidRDefault="00BD7749" w:rsidP="0021499C">
      <w:pPr>
        <w:spacing w:line="360" w:lineRule="auto"/>
        <w:ind w:firstLine="708"/>
        <w:jc w:val="both"/>
        <w:rPr>
          <w:lang w:val="uk-UA"/>
        </w:rPr>
      </w:pPr>
      <w:r w:rsidRPr="00BD7749">
        <w:rPr>
          <w:lang w:val="uk-UA"/>
        </w:rPr>
        <w:t>-fetchHistory()</w:t>
      </w:r>
    </w:p>
    <w:p w14:paraId="4EA191C2" w14:textId="77777777" w:rsidR="00BD7749" w:rsidRPr="00BD7749" w:rsidRDefault="00BD7749" w:rsidP="0021499C">
      <w:pPr>
        <w:spacing w:line="360" w:lineRule="auto"/>
        <w:ind w:firstLine="708"/>
        <w:jc w:val="both"/>
        <w:rPr>
          <w:lang w:val="uk-UA"/>
        </w:rPr>
      </w:pPr>
      <w:r w:rsidRPr="00BD7749">
        <w:rPr>
          <w:lang w:val="uk-UA"/>
        </w:rPr>
        <w:t>-filterHistory()</w:t>
      </w:r>
    </w:p>
    <w:p w14:paraId="27619A37" w14:textId="77777777" w:rsidR="00BD7749" w:rsidRPr="00BD7749" w:rsidRDefault="00BD7749" w:rsidP="0021499C">
      <w:pPr>
        <w:spacing w:line="360" w:lineRule="auto"/>
        <w:ind w:firstLine="708"/>
        <w:jc w:val="both"/>
        <w:rPr>
          <w:lang w:val="uk-UA"/>
        </w:rPr>
      </w:pPr>
      <w:r w:rsidRPr="00BD7749">
        <w:rPr>
          <w:lang w:val="uk-UA"/>
        </w:rPr>
        <w:t>-openSessionDetails()</w:t>
      </w:r>
    </w:p>
    <w:p w14:paraId="6666088B" w14:textId="77777777" w:rsidR="00BD7749" w:rsidRPr="00BD7749" w:rsidRDefault="00BD7749" w:rsidP="0021499C">
      <w:pPr>
        <w:spacing w:line="360" w:lineRule="auto"/>
        <w:jc w:val="both"/>
        <w:rPr>
          <w:b/>
          <w:bCs/>
          <w:lang w:val="uk-UA"/>
        </w:rPr>
      </w:pPr>
      <w:r w:rsidRPr="00BD7749">
        <w:rPr>
          <w:b/>
          <w:bCs/>
          <w:lang w:val="uk-UA"/>
        </w:rPr>
        <w:t>Leaderboard</w:t>
      </w:r>
    </w:p>
    <w:p w14:paraId="7362B128" w14:textId="77777777" w:rsidR="00BD7749" w:rsidRPr="00BD7749" w:rsidRDefault="00BD7749" w:rsidP="0021499C">
      <w:pPr>
        <w:spacing w:line="360" w:lineRule="auto"/>
        <w:ind w:firstLine="708"/>
        <w:jc w:val="both"/>
        <w:rPr>
          <w:lang w:val="uk-UA"/>
        </w:rPr>
      </w:pPr>
      <w:r w:rsidRPr="00BD7749">
        <w:rPr>
          <w:lang w:val="uk-UA"/>
        </w:rPr>
        <w:t>Атрибути:</w:t>
      </w:r>
    </w:p>
    <w:p w14:paraId="2C33449E" w14:textId="77777777" w:rsidR="00BD7749" w:rsidRPr="00BD7749" w:rsidRDefault="00BD7749" w:rsidP="0021499C">
      <w:pPr>
        <w:spacing w:line="360" w:lineRule="auto"/>
        <w:ind w:firstLine="708"/>
        <w:jc w:val="both"/>
        <w:rPr>
          <w:lang w:val="uk-UA"/>
        </w:rPr>
      </w:pPr>
      <w:r w:rsidRPr="00BD7749">
        <w:rPr>
          <w:lang w:val="uk-UA"/>
        </w:rPr>
        <w:t>-entries: Array&lt;Object&gt; (userId, score/wins, position)</w:t>
      </w:r>
    </w:p>
    <w:p w14:paraId="45DC2941" w14:textId="77777777" w:rsidR="00BD7749" w:rsidRPr="00BD7749" w:rsidRDefault="00BD7749" w:rsidP="0021499C">
      <w:pPr>
        <w:spacing w:line="360" w:lineRule="auto"/>
        <w:ind w:firstLine="708"/>
        <w:jc w:val="both"/>
        <w:rPr>
          <w:lang w:val="uk-UA"/>
        </w:rPr>
      </w:pPr>
      <w:r w:rsidRPr="00BD7749">
        <w:rPr>
          <w:lang w:val="uk-UA"/>
        </w:rPr>
        <w:t>Методи:</w:t>
      </w:r>
    </w:p>
    <w:p w14:paraId="2A2783DF" w14:textId="77777777" w:rsidR="00BD7749" w:rsidRPr="00BD7749" w:rsidRDefault="00BD7749" w:rsidP="0021499C">
      <w:pPr>
        <w:spacing w:line="360" w:lineRule="auto"/>
        <w:ind w:firstLine="708"/>
        <w:jc w:val="both"/>
        <w:rPr>
          <w:lang w:val="uk-UA"/>
        </w:rPr>
      </w:pPr>
      <w:r w:rsidRPr="00BD7749">
        <w:rPr>
          <w:lang w:val="uk-UA"/>
        </w:rPr>
        <w:t>-fetchLeaderboard()</w:t>
      </w:r>
    </w:p>
    <w:p w14:paraId="48FAD302" w14:textId="77777777" w:rsidR="00BD7749" w:rsidRPr="00BD7749" w:rsidRDefault="00BD7749" w:rsidP="0021499C">
      <w:pPr>
        <w:spacing w:line="360" w:lineRule="auto"/>
        <w:ind w:firstLine="708"/>
        <w:jc w:val="both"/>
        <w:rPr>
          <w:lang w:val="uk-UA"/>
        </w:rPr>
      </w:pPr>
      <w:r w:rsidRPr="00BD7749">
        <w:rPr>
          <w:lang w:val="uk-UA"/>
        </w:rPr>
        <w:lastRenderedPageBreak/>
        <w:t>-calculateRating()</w:t>
      </w:r>
    </w:p>
    <w:p w14:paraId="597DDB20" w14:textId="77777777" w:rsidR="00BD7749" w:rsidRPr="00BD7749" w:rsidRDefault="00BD7749" w:rsidP="0021499C">
      <w:pPr>
        <w:spacing w:line="360" w:lineRule="auto"/>
        <w:jc w:val="both"/>
        <w:rPr>
          <w:b/>
          <w:bCs/>
          <w:lang w:val="uk-UA"/>
        </w:rPr>
      </w:pPr>
      <w:r w:rsidRPr="00BD7749">
        <w:rPr>
          <w:b/>
          <w:bCs/>
          <w:lang w:val="uk-UA"/>
        </w:rPr>
        <w:t>AdminPanel</w:t>
      </w:r>
    </w:p>
    <w:p w14:paraId="4C4C4DF0" w14:textId="77777777" w:rsidR="00BD7749" w:rsidRPr="00BD7749" w:rsidRDefault="00BD7749" w:rsidP="0021499C">
      <w:pPr>
        <w:spacing w:line="360" w:lineRule="auto"/>
        <w:ind w:firstLine="708"/>
        <w:jc w:val="both"/>
        <w:rPr>
          <w:lang w:val="uk-UA"/>
        </w:rPr>
      </w:pPr>
      <w:r w:rsidRPr="00BD7749">
        <w:rPr>
          <w:lang w:val="uk-UA"/>
        </w:rPr>
        <w:t>Атрибути:</w:t>
      </w:r>
    </w:p>
    <w:p w14:paraId="2656DEEF" w14:textId="77777777" w:rsidR="00BD7749" w:rsidRPr="00BD7749" w:rsidRDefault="00BD7749" w:rsidP="0021499C">
      <w:pPr>
        <w:spacing w:line="360" w:lineRule="auto"/>
        <w:ind w:firstLine="708"/>
        <w:jc w:val="both"/>
        <w:rPr>
          <w:lang w:val="uk-UA"/>
        </w:rPr>
      </w:pPr>
      <w:r w:rsidRPr="00BD7749">
        <w:rPr>
          <w:lang w:val="uk-UA"/>
        </w:rPr>
        <w:t>-adminUser: User</w:t>
      </w:r>
    </w:p>
    <w:p w14:paraId="6DB33C21" w14:textId="77777777" w:rsidR="00BD7749" w:rsidRPr="00BD7749" w:rsidRDefault="00BD7749" w:rsidP="0021499C">
      <w:pPr>
        <w:spacing w:line="360" w:lineRule="auto"/>
        <w:ind w:firstLine="708"/>
        <w:jc w:val="both"/>
        <w:rPr>
          <w:lang w:val="uk-UA"/>
        </w:rPr>
      </w:pPr>
      <w:r w:rsidRPr="00BD7749">
        <w:rPr>
          <w:lang w:val="uk-UA"/>
        </w:rPr>
        <w:t>-users: Array&lt;User&gt;</w:t>
      </w:r>
    </w:p>
    <w:p w14:paraId="1016BEDE" w14:textId="77777777" w:rsidR="00BD7749" w:rsidRPr="00BD7749" w:rsidRDefault="00BD7749" w:rsidP="0021499C">
      <w:pPr>
        <w:spacing w:line="360" w:lineRule="auto"/>
        <w:ind w:firstLine="708"/>
        <w:jc w:val="both"/>
        <w:rPr>
          <w:lang w:val="uk-UA"/>
        </w:rPr>
      </w:pPr>
      <w:r w:rsidRPr="00BD7749">
        <w:rPr>
          <w:lang w:val="uk-UA"/>
        </w:rPr>
        <w:t>-games: Array&lt;Game&gt;</w:t>
      </w:r>
    </w:p>
    <w:p w14:paraId="53A50E4F" w14:textId="77777777" w:rsidR="00BD7749" w:rsidRPr="00BD7749" w:rsidRDefault="00BD7749" w:rsidP="0021499C">
      <w:pPr>
        <w:spacing w:line="360" w:lineRule="auto"/>
        <w:ind w:firstLine="708"/>
        <w:jc w:val="both"/>
        <w:rPr>
          <w:lang w:val="uk-UA"/>
        </w:rPr>
      </w:pPr>
      <w:r w:rsidRPr="00BD7749">
        <w:rPr>
          <w:lang w:val="uk-UA"/>
        </w:rPr>
        <w:t>-stats: Object</w:t>
      </w:r>
    </w:p>
    <w:p w14:paraId="7E22C75C" w14:textId="77777777" w:rsidR="00BD7749" w:rsidRPr="00BD7749" w:rsidRDefault="00BD7749" w:rsidP="0021499C">
      <w:pPr>
        <w:spacing w:line="360" w:lineRule="auto"/>
        <w:ind w:firstLine="708"/>
        <w:jc w:val="both"/>
        <w:rPr>
          <w:lang w:val="uk-UA"/>
        </w:rPr>
      </w:pPr>
      <w:r w:rsidRPr="00BD7749">
        <w:rPr>
          <w:lang w:val="uk-UA"/>
        </w:rPr>
        <w:t>Методи:</w:t>
      </w:r>
    </w:p>
    <w:p w14:paraId="17470C63" w14:textId="77777777" w:rsidR="00BD7749" w:rsidRPr="00BD7749" w:rsidRDefault="00BD7749" w:rsidP="0021499C">
      <w:pPr>
        <w:spacing w:line="360" w:lineRule="auto"/>
        <w:ind w:firstLine="708"/>
        <w:jc w:val="both"/>
        <w:rPr>
          <w:lang w:val="uk-UA"/>
        </w:rPr>
      </w:pPr>
      <w:r w:rsidRPr="00BD7749">
        <w:rPr>
          <w:lang w:val="uk-UA"/>
        </w:rPr>
        <w:t>-addGame()</w:t>
      </w:r>
    </w:p>
    <w:p w14:paraId="1BB2DE1A" w14:textId="77777777" w:rsidR="00BD7749" w:rsidRPr="00BD7749" w:rsidRDefault="00BD7749" w:rsidP="0021499C">
      <w:pPr>
        <w:spacing w:line="360" w:lineRule="auto"/>
        <w:ind w:firstLine="708"/>
        <w:jc w:val="both"/>
        <w:rPr>
          <w:lang w:val="uk-UA"/>
        </w:rPr>
      </w:pPr>
      <w:r w:rsidRPr="00BD7749">
        <w:rPr>
          <w:lang w:val="uk-UA"/>
        </w:rPr>
        <w:t>-editGame()</w:t>
      </w:r>
    </w:p>
    <w:p w14:paraId="37FF3E66" w14:textId="77777777" w:rsidR="00BD7749" w:rsidRPr="00BD7749" w:rsidRDefault="00BD7749" w:rsidP="0021499C">
      <w:pPr>
        <w:spacing w:line="360" w:lineRule="auto"/>
        <w:ind w:firstLine="708"/>
        <w:jc w:val="both"/>
        <w:rPr>
          <w:lang w:val="uk-UA"/>
        </w:rPr>
      </w:pPr>
      <w:r w:rsidRPr="00BD7749">
        <w:rPr>
          <w:lang w:val="uk-UA"/>
        </w:rPr>
        <w:t>-deleteGame()</w:t>
      </w:r>
    </w:p>
    <w:p w14:paraId="5609964F" w14:textId="77777777" w:rsidR="00BD7749" w:rsidRPr="00BD7749" w:rsidRDefault="00BD7749" w:rsidP="0021499C">
      <w:pPr>
        <w:spacing w:line="360" w:lineRule="auto"/>
        <w:ind w:firstLine="708"/>
        <w:jc w:val="both"/>
        <w:rPr>
          <w:lang w:val="uk-UA"/>
        </w:rPr>
      </w:pPr>
      <w:r w:rsidRPr="00BD7749">
        <w:rPr>
          <w:lang w:val="uk-UA"/>
        </w:rPr>
        <w:t>-setGameAvailability()</w:t>
      </w:r>
    </w:p>
    <w:p w14:paraId="48D84AF0" w14:textId="77777777" w:rsidR="00BD7749" w:rsidRPr="00BD7749" w:rsidRDefault="00BD7749" w:rsidP="0021499C">
      <w:pPr>
        <w:spacing w:line="360" w:lineRule="auto"/>
        <w:ind w:firstLine="708"/>
        <w:jc w:val="both"/>
        <w:rPr>
          <w:lang w:val="uk-UA"/>
        </w:rPr>
      </w:pPr>
      <w:r w:rsidRPr="00BD7749">
        <w:rPr>
          <w:lang w:val="uk-UA"/>
        </w:rPr>
        <w:t>-blockUser()</w:t>
      </w:r>
    </w:p>
    <w:p w14:paraId="2CBFA4CB" w14:textId="77777777" w:rsidR="00BD7749" w:rsidRPr="00BD7749" w:rsidRDefault="00BD7749" w:rsidP="0021499C">
      <w:pPr>
        <w:spacing w:line="360" w:lineRule="auto"/>
        <w:ind w:firstLine="708"/>
        <w:jc w:val="both"/>
        <w:rPr>
          <w:lang w:val="uk-UA"/>
        </w:rPr>
      </w:pPr>
      <w:r w:rsidRPr="00BD7749">
        <w:rPr>
          <w:lang w:val="uk-UA"/>
        </w:rPr>
        <w:t>-unblockUser()</w:t>
      </w:r>
    </w:p>
    <w:p w14:paraId="4F21BDC9" w14:textId="77777777" w:rsidR="00BD7749" w:rsidRPr="00BD7749" w:rsidRDefault="00BD7749" w:rsidP="0021499C">
      <w:pPr>
        <w:spacing w:line="360" w:lineRule="auto"/>
        <w:ind w:firstLine="708"/>
        <w:jc w:val="both"/>
        <w:rPr>
          <w:lang w:val="uk-UA"/>
        </w:rPr>
      </w:pPr>
      <w:r w:rsidRPr="00BD7749">
        <w:rPr>
          <w:lang w:val="uk-UA"/>
        </w:rPr>
        <w:t>-viewStatistics()</w:t>
      </w:r>
    </w:p>
    <w:p w14:paraId="5C7AB124" w14:textId="77777777" w:rsidR="00BD7749" w:rsidRPr="00BD7749" w:rsidRDefault="00BD7749" w:rsidP="0021499C">
      <w:pPr>
        <w:spacing w:line="360" w:lineRule="auto"/>
        <w:jc w:val="both"/>
        <w:rPr>
          <w:b/>
          <w:bCs/>
          <w:lang w:val="uk-UA"/>
        </w:rPr>
      </w:pPr>
      <w:r w:rsidRPr="00BD7749">
        <w:rPr>
          <w:b/>
          <w:bCs/>
          <w:lang w:val="uk-UA"/>
        </w:rPr>
        <w:t>StatisticsService</w:t>
      </w:r>
    </w:p>
    <w:p w14:paraId="69EAAC36" w14:textId="77777777" w:rsidR="00BD7749" w:rsidRPr="00BD7749" w:rsidRDefault="00BD7749" w:rsidP="0021499C">
      <w:pPr>
        <w:spacing w:line="360" w:lineRule="auto"/>
        <w:ind w:firstLine="708"/>
        <w:jc w:val="both"/>
        <w:rPr>
          <w:lang w:val="uk-UA"/>
        </w:rPr>
      </w:pPr>
      <w:r w:rsidRPr="00BD7749">
        <w:rPr>
          <w:lang w:val="uk-UA"/>
        </w:rPr>
        <w:t>Атрибути:</w:t>
      </w:r>
    </w:p>
    <w:p w14:paraId="6ADD704D" w14:textId="77777777" w:rsidR="00BD7749" w:rsidRPr="00BD7749" w:rsidRDefault="00BD7749" w:rsidP="0021499C">
      <w:pPr>
        <w:spacing w:line="360" w:lineRule="auto"/>
        <w:ind w:firstLine="708"/>
        <w:jc w:val="both"/>
        <w:rPr>
          <w:lang w:val="uk-UA"/>
        </w:rPr>
      </w:pPr>
      <w:r w:rsidRPr="00BD7749">
        <w:rPr>
          <w:lang w:val="uk-UA"/>
        </w:rPr>
        <w:t>-totalSessions: Number</w:t>
      </w:r>
    </w:p>
    <w:p w14:paraId="4C2A2E43" w14:textId="77777777" w:rsidR="00BD7749" w:rsidRPr="00BD7749" w:rsidRDefault="00BD7749" w:rsidP="0021499C">
      <w:pPr>
        <w:spacing w:line="360" w:lineRule="auto"/>
        <w:ind w:firstLine="708"/>
        <w:jc w:val="both"/>
        <w:rPr>
          <w:lang w:val="uk-UA"/>
        </w:rPr>
      </w:pPr>
      <w:r w:rsidRPr="00BD7749">
        <w:rPr>
          <w:lang w:val="uk-UA"/>
        </w:rPr>
        <w:t>-totalUsers: Number</w:t>
      </w:r>
    </w:p>
    <w:p w14:paraId="093D9696" w14:textId="77777777" w:rsidR="00BD7749" w:rsidRPr="00BD7749" w:rsidRDefault="00BD7749" w:rsidP="0021499C">
      <w:pPr>
        <w:spacing w:line="360" w:lineRule="auto"/>
        <w:ind w:firstLine="708"/>
        <w:jc w:val="both"/>
        <w:rPr>
          <w:lang w:val="uk-UA"/>
        </w:rPr>
      </w:pPr>
      <w:r w:rsidRPr="00BD7749">
        <w:rPr>
          <w:lang w:val="uk-UA"/>
        </w:rPr>
        <w:t>-totalTurnover: Number (сума ставок)</w:t>
      </w:r>
    </w:p>
    <w:p w14:paraId="1AC6AE98" w14:textId="77777777" w:rsidR="00BD7749" w:rsidRPr="00BD7749" w:rsidRDefault="00BD7749" w:rsidP="0021499C">
      <w:pPr>
        <w:spacing w:line="360" w:lineRule="auto"/>
        <w:ind w:firstLine="708"/>
        <w:jc w:val="both"/>
        <w:rPr>
          <w:lang w:val="uk-UA"/>
        </w:rPr>
      </w:pPr>
      <w:r w:rsidRPr="00BD7749">
        <w:rPr>
          <w:lang w:val="uk-UA"/>
        </w:rPr>
        <w:t>Методи:</w:t>
      </w:r>
    </w:p>
    <w:p w14:paraId="5324B63D" w14:textId="77777777" w:rsidR="00BD7749" w:rsidRPr="00BD7749" w:rsidRDefault="00BD7749" w:rsidP="0021499C">
      <w:pPr>
        <w:spacing w:line="360" w:lineRule="auto"/>
        <w:ind w:firstLine="708"/>
        <w:jc w:val="both"/>
        <w:rPr>
          <w:lang w:val="uk-UA"/>
        </w:rPr>
      </w:pPr>
      <w:r w:rsidRPr="00BD7749">
        <w:rPr>
          <w:lang w:val="uk-UA"/>
        </w:rPr>
        <w:t>-collectStats()</w:t>
      </w:r>
    </w:p>
    <w:p w14:paraId="427024C4" w14:textId="77777777" w:rsidR="00BD7749" w:rsidRPr="00BD7749" w:rsidRDefault="00BD7749" w:rsidP="0021499C">
      <w:pPr>
        <w:spacing w:line="360" w:lineRule="auto"/>
        <w:ind w:firstLine="708"/>
        <w:jc w:val="both"/>
        <w:rPr>
          <w:lang w:val="uk-UA"/>
        </w:rPr>
      </w:pPr>
      <w:r w:rsidRPr="00BD7749">
        <w:rPr>
          <w:lang w:val="uk-UA"/>
        </w:rPr>
        <w:t>-buildReport()</w:t>
      </w:r>
    </w:p>
    <w:p w14:paraId="633F4E8A" w14:textId="77777777" w:rsidR="00BD7749" w:rsidRPr="00BD7749" w:rsidRDefault="00BD7749" w:rsidP="0021499C">
      <w:pPr>
        <w:spacing w:line="360" w:lineRule="auto"/>
        <w:jc w:val="both"/>
        <w:rPr>
          <w:lang w:val="uk-UA"/>
        </w:rPr>
      </w:pPr>
      <w:r w:rsidRPr="00BD7749">
        <w:rPr>
          <w:lang w:val="uk-UA"/>
        </w:rPr>
        <w:t>Зв’язки між класами (Агрегація, Асоціація, Залежність):</w:t>
      </w:r>
    </w:p>
    <w:p w14:paraId="0EB4EE16" w14:textId="77777777" w:rsidR="00BD7749" w:rsidRPr="00BD7749" w:rsidRDefault="00BD7749" w:rsidP="0021499C">
      <w:pPr>
        <w:spacing w:line="360" w:lineRule="auto"/>
        <w:jc w:val="both"/>
        <w:rPr>
          <w:lang w:val="uk-UA"/>
        </w:rPr>
      </w:pPr>
      <w:r w:rsidRPr="00BD7749">
        <w:rPr>
          <w:lang w:val="uk-UA"/>
        </w:rPr>
        <w:t>App є головним контейнером і агрегує основні модулі системи:</w:t>
      </w:r>
    </w:p>
    <w:p w14:paraId="4E1E6F53" w14:textId="77777777" w:rsidR="00BD7749" w:rsidRPr="00BD7749" w:rsidRDefault="00BD7749" w:rsidP="0021499C">
      <w:pPr>
        <w:spacing w:line="360" w:lineRule="auto"/>
        <w:jc w:val="both"/>
        <w:rPr>
          <w:lang w:val="uk-UA"/>
        </w:rPr>
      </w:pPr>
      <w:r w:rsidRPr="00BD7749">
        <w:rPr>
          <w:lang w:val="uk-UA"/>
        </w:rPr>
        <w:t>App &lt;&gt;— AuthService</w:t>
      </w:r>
    </w:p>
    <w:p w14:paraId="00A198E0" w14:textId="77777777" w:rsidR="00BD7749" w:rsidRPr="00BD7749" w:rsidRDefault="00BD7749" w:rsidP="0021499C">
      <w:pPr>
        <w:spacing w:line="360" w:lineRule="auto"/>
        <w:jc w:val="both"/>
        <w:rPr>
          <w:lang w:val="uk-UA"/>
        </w:rPr>
      </w:pPr>
      <w:r w:rsidRPr="00BD7749">
        <w:rPr>
          <w:lang w:val="uk-UA"/>
        </w:rPr>
        <w:t>App &lt;&gt;— GameCatalog</w:t>
      </w:r>
    </w:p>
    <w:p w14:paraId="5272750F" w14:textId="77777777" w:rsidR="00BD7749" w:rsidRPr="00BD7749" w:rsidRDefault="00BD7749" w:rsidP="0021499C">
      <w:pPr>
        <w:spacing w:line="360" w:lineRule="auto"/>
        <w:jc w:val="both"/>
        <w:rPr>
          <w:lang w:val="uk-UA"/>
        </w:rPr>
      </w:pPr>
      <w:r w:rsidRPr="00BD7749">
        <w:rPr>
          <w:lang w:val="uk-UA"/>
        </w:rPr>
        <w:t>App &lt;&gt;— Balance</w:t>
      </w:r>
    </w:p>
    <w:p w14:paraId="0C019652" w14:textId="77777777" w:rsidR="00BD7749" w:rsidRPr="00BD7749" w:rsidRDefault="00BD7749" w:rsidP="0021499C">
      <w:pPr>
        <w:spacing w:line="360" w:lineRule="auto"/>
        <w:jc w:val="both"/>
        <w:rPr>
          <w:lang w:val="uk-UA"/>
        </w:rPr>
      </w:pPr>
      <w:r w:rsidRPr="00BD7749">
        <w:rPr>
          <w:lang w:val="uk-UA"/>
        </w:rPr>
        <w:t>App &lt;&gt;— HistoryService</w:t>
      </w:r>
    </w:p>
    <w:p w14:paraId="33F08CE0" w14:textId="77777777" w:rsidR="00BD7749" w:rsidRPr="00BD7749" w:rsidRDefault="00BD7749" w:rsidP="0021499C">
      <w:pPr>
        <w:spacing w:line="360" w:lineRule="auto"/>
        <w:jc w:val="both"/>
        <w:rPr>
          <w:lang w:val="uk-UA"/>
        </w:rPr>
      </w:pPr>
      <w:r w:rsidRPr="00BD7749">
        <w:rPr>
          <w:lang w:val="uk-UA"/>
        </w:rPr>
        <w:t>App &lt;&gt;— Leaderboard</w:t>
      </w:r>
    </w:p>
    <w:p w14:paraId="2E5932FC" w14:textId="77777777" w:rsidR="00BD7749" w:rsidRPr="00BD7749" w:rsidRDefault="00BD7749" w:rsidP="0021499C">
      <w:pPr>
        <w:spacing w:line="360" w:lineRule="auto"/>
        <w:jc w:val="both"/>
        <w:rPr>
          <w:lang w:val="uk-UA"/>
        </w:rPr>
      </w:pPr>
      <w:r w:rsidRPr="00BD7749">
        <w:rPr>
          <w:lang w:val="uk-UA"/>
        </w:rPr>
        <w:lastRenderedPageBreak/>
        <w:t>App &lt;&gt;— AdminPanel (доступний лише для ролі ADMIN)</w:t>
      </w:r>
    </w:p>
    <w:p w14:paraId="2F05BD92" w14:textId="77777777" w:rsidR="00BD7749" w:rsidRPr="00BD7749" w:rsidRDefault="00BD7749" w:rsidP="0021499C">
      <w:pPr>
        <w:spacing w:line="360" w:lineRule="auto"/>
        <w:jc w:val="both"/>
        <w:rPr>
          <w:lang w:val="uk-UA"/>
        </w:rPr>
      </w:pPr>
      <w:r w:rsidRPr="00BD7749">
        <w:rPr>
          <w:lang w:val="uk-UA"/>
        </w:rPr>
        <w:t>Інші зв’язки агрегації:</w:t>
      </w:r>
    </w:p>
    <w:p w14:paraId="0A466395" w14:textId="77777777" w:rsidR="00BD7749" w:rsidRPr="00BD7749" w:rsidRDefault="00BD7749" w:rsidP="0021499C">
      <w:pPr>
        <w:spacing w:line="360" w:lineRule="auto"/>
        <w:jc w:val="both"/>
        <w:rPr>
          <w:lang w:val="uk-UA"/>
        </w:rPr>
      </w:pPr>
      <w:r w:rsidRPr="00BD7749">
        <w:rPr>
          <w:lang w:val="uk-UA"/>
        </w:rPr>
        <w:t>GameCatalog &lt;&gt;— Game (каталог містить перелік мініігор)</w:t>
      </w:r>
    </w:p>
    <w:p w14:paraId="496700ED" w14:textId="77777777" w:rsidR="00BD7749" w:rsidRPr="00BD7749" w:rsidRDefault="00BD7749" w:rsidP="0021499C">
      <w:pPr>
        <w:spacing w:line="360" w:lineRule="auto"/>
        <w:jc w:val="both"/>
        <w:rPr>
          <w:lang w:val="uk-UA"/>
        </w:rPr>
      </w:pPr>
      <w:r w:rsidRPr="00BD7749">
        <w:rPr>
          <w:lang w:val="uk-UA"/>
        </w:rPr>
        <w:t>Balance &lt;&gt;— Transaction (історія балансу складається з операцій)</w:t>
      </w:r>
    </w:p>
    <w:p w14:paraId="0F9B6DFA" w14:textId="77777777" w:rsidR="00BD7749" w:rsidRPr="00BD7749" w:rsidRDefault="00BD7749" w:rsidP="0021499C">
      <w:pPr>
        <w:spacing w:line="360" w:lineRule="auto"/>
        <w:jc w:val="both"/>
        <w:rPr>
          <w:lang w:val="uk-UA"/>
        </w:rPr>
      </w:pPr>
      <w:r w:rsidRPr="00BD7749">
        <w:rPr>
          <w:lang w:val="uk-UA"/>
        </w:rPr>
        <w:t>HistoryService &lt;&gt;— GameSession (історія складається з сесій)</w:t>
      </w:r>
    </w:p>
    <w:p w14:paraId="58D6B62F" w14:textId="77777777" w:rsidR="00BD7749" w:rsidRPr="00BD7749" w:rsidRDefault="00BD7749" w:rsidP="0021499C">
      <w:pPr>
        <w:spacing w:line="360" w:lineRule="auto"/>
        <w:jc w:val="both"/>
        <w:rPr>
          <w:lang w:val="uk-UA"/>
        </w:rPr>
      </w:pPr>
      <w:r w:rsidRPr="00BD7749">
        <w:rPr>
          <w:lang w:val="uk-UA"/>
        </w:rPr>
        <w:t>HistoryService &lt;&gt;— GameResult (історія містить результати)</w:t>
      </w:r>
    </w:p>
    <w:p w14:paraId="401802EA" w14:textId="77777777" w:rsidR="00BD7749" w:rsidRPr="00BD7749" w:rsidRDefault="00BD7749" w:rsidP="0021499C">
      <w:pPr>
        <w:spacing w:line="360" w:lineRule="auto"/>
        <w:jc w:val="both"/>
        <w:rPr>
          <w:lang w:val="uk-UA"/>
        </w:rPr>
      </w:pPr>
      <w:r w:rsidRPr="00BD7749">
        <w:rPr>
          <w:lang w:val="uk-UA"/>
        </w:rPr>
        <w:t>Асоціації та залежності:</w:t>
      </w:r>
    </w:p>
    <w:p w14:paraId="74349CAD" w14:textId="77777777" w:rsidR="00BD7749" w:rsidRPr="00BD7749" w:rsidRDefault="00BD7749" w:rsidP="0021499C">
      <w:pPr>
        <w:spacing w:line="360" w:lineRule="auto"/>
        <w:jc w:val="both"/>
        <w:rPr>
          <w:lang w:val="uk-UA"/>
        </w:rPr>
      </w:pPr>
      <w:r w:rsidRPr="00BD7749">
        <w:rPr>
          <w:lang w:val="uk-UA"/>
        </w:rPr>
        <w:t>User — Profile (користувач має профіль)</w:t>
      </w:r>
    </w:p>
    <w:p w14:paraId="216B989A" w14:textId="77777777" w:rsidR="00BD7749" w:rsidRPr="00BD7749" w:rsidRDefault="00BD7749" w:rsidP="0021499C">
      <w:pPr>
        <w:spacing w:line="360" w:lineRule="auto"/>
        <w:jc w:val="both"/>
        <w:rPr>
          <w:lang w:val="uk-UA"/>
        </w:rPr>
      </w:pPr>
      <w:r w:rsidRPr="00BD7749">
        <w:rPr>
          <w:lang w:val="uk-UA"/>
        </w:rPr>
        <w:t>User — Balance (користувач має баланс)</w:t>
      </w:r>
    </w:p>
    <w:p w14:paraId="37CA1A3F" w14:textId="77777777" w:rsidR="00BD7749" w:rsidRPr="00BD7749" w:rsidRDefault="00BD7749" w:rsidP="0021499C">
      <w:pPr>
        <w:spacing w:line="360" w:lineRule="auto"/>
        <w:jc w:val="both"/>
        <w:rPr>
          <w:lang w:val="uk-UA"/>
        </w:rPr>
      </w:pPr>
      <w:r w:rsidRPr="00BD7749">
        <w:rPr>
          <w:lang w:val="uk-UA"/>
        </w:rPr>
        <w:t>Game — GameSession (гра ініціює ігрову сесію)</w:t>
      </w:r>
    </w:p>
    <w:p w14:paraId="5F5DB59B" w14:textId="77777777" w:rsidR="00BD7749" w:rsidRPr="00BD7749" w:rsidRDefault="00BD7749" w:rsidP="0021499C">
      <w:pPr>
        <w:spacing w:line="360" w:lineRule="auto"/>
        <w:jc w:val="both"/>
        <w:rPr>
          <w:lang w:val="uk-UA"/>
        </w:rPr>
      </w:pPr>
      <w:r w:rsidRPr="00BD7749">
        <w:rPr>
          <w:lang w:val="uk-UA"/>
        </w:rPr>
        <w:t>GameSession — GameEngine (сесія використовує рушій для обчислення результату)</w:t>
      </w:r>
    </w:p>
    <w:p w14:paraId="290CE988" w14:textId="77777777" w:rsidR="00BD7749" w:rsidRPr="00BD7749" w:rsidRDefault="00BD7749" w:rsidP="0021499C">
      <w:pPr>
        <w:spacing w:line="360" w:lineRule="auto"/>
        <w:jc w:val="both"/>
        <w:rPr>
          <w:lang w:val="uk-UA"/>
        </w:rPr>
      </w:pPr>
      <w:r w:rsidRPr="00BD7749">
        <w:rPr>
          <w:lang w:val="uk-UA"/>
        </w:rPr>
        <w:t>GameEngine — GameResult (рушій формує результат)</w:t>
      </w:r>
    </w:p>
    <w:p w14:paraId="6F67C14C" w14:textId="77777777" w:rsidR="00BD7749" w:rsidRPr="00BD7749" w:rsidRDefault="00BD7749" w:rsidP="0021499C">
      <w:pPr>
        <w:spacing w:line="360" w:lineRule="auto"/>
        <w:jc w:val="both"/>
        <w:rPr>
          <w:lang w:val="uk-UA"/>
        </w:rPr>
      </w:pPr>
      <w:r w:rsidRPr="00BD7749">
        <w:rPr>
          <w:lang w:val="uk-UA"/>
        </w:rPr>
        <w:t>GameResult — Balance (результат впливає на баланс: credit/debit)</w:t>
      </w:r>
    </w:p>
    <w:p w14:paraId="7A6F77F8" w14:textId="77777777" w:rsidR="00BD7749" w:rsidRPr="00BD7749" w:rsidRDefault="00BD7749" w:rsidP="0021499C">
      <w:pPr>
        <w:spacing w:line="360" w:lineRule="auto"/>
        <w:jc w:val="both"/>
        <w:rPr>
          <w:lang w:val="uk-UA"/>
        </w:rPr>
      </w:pPr>
      <w:r w:rsidRPr="00BD7749">
        <w:rPr>
          <w:lang w:val="uk-UA"/>
        </w:rPr>
        <w:t>AdminPanel — User (адміністратор керує користувачами: блокування/розблокування)</w:t>
      </w:r>
    </w:p>
    <w:p w14:paraId="215A4C92" w14:textId="77777777" w:rsidR="00BD7749" w:rsidRPr="00BD7749" w:rsidRDefault="00BD7749" w:rsidP="0021499C">
      <w:pPr>
        <w:spacing w:line="360" w:lineRule="auto"/>
        <w:jc w:val="both"/>
        <w:rPr>
          <w:lang w:val="uk-UA"/>
        </w:rPr>
      </w:pPr>
      <w:r w:rsidRPr="00BD7749">
        <w:rPr>
          <w:lang w:val="uk-UA"/>
        </w:rPr>
        <w:t>AdminPanel — Game (адміністратор керує мінііграми: CRUD, доступність, ліміти)</w:t>
      </w:r>
    </w:p>
    <w:p w14:paraId="20385109" w14:textId="77777777" w:rsidR="00BD7749" w:rsidRPr="00BD7749" w:rsidRDefault="00BD7749" w:rsidP="0021499C">
      <w:pPr>
        <w:spacing w:line="360" w:lineRule="auto"/>
        <w:jc w:val="both"/>
        <w:rPr>
          <w:lang w:val="uk-UA"/>
        </w:rPr>
      </w:pPr>
      <w:r w:rsidRPr="00BD7749">
        <w:rPr>
          <w:lang w:val="uk-UA"/>
        </w:rPr>
        <w:t>StatisticsService — HistoryService (статистика формується на основі історії)</w:t>
      </w:r>
    </w:p>
    <w:p w14:paraId="2B899180" w14:textId="77777777" w:rsidR="00BD7749" w:rsidRPr="00BD7749" w:rsidRDefault="00BD7749" w:rsidP="0021499C">
      <w:pPr>
        <w:spacing w:line="360" w:lineRule="auto"/>
        <w:jc w:val="both"/>
        <w:rPr>
          <w:lang w:val="uk-UA"/>
        </w:rPr>
      </w:pPr>
      <w:r w:rsidRPr="00BD7749">
        <w:rPr>
          <w:lang w:val="uk-UA"/>
        </w:rPr>
        <w:t>AdminPanel — StatisticsService (адміністратор переглядає статистику)</w:t>
      </w:r>
    </w:p>
    <w:p w14:paraId="579F9D10" w14:textId="4B479F30" w:rsidR="00BD7749" w:rsidRPr="00BD7749" w:rsidRDefault="00BD7749" w:rsidP="0021499C">
      <w:pPr>
        <w:spacing w:line="360" w:lineRule="auto"/>
        <w:ind w:firstLine="708"/>
        <w:jc w:val="both"/>
        <w:rPr>
          <w:lang w:val="uk-UA"/>
        </w:rPr>
      </w:pPr>
      <w:r w:rsidRPr="00BD7749">
        <w:rPr>
          <w:lang w:val="uk-UA"/>
        </w:rPr>
        <w:lastRenderedPageBreak/>
        <w:t xml:space="preserve"> </w:t>
      </w:r>
      <w:r>
        <w:fldChar w:fldCharType="begin"/>
      </w:r>
      <w:r>
        <w:instrText xml:space="preserve"> INCLUDEPICTURE "https://www.plantuml.com/plantuml/png/ZLOzRnmt4EttLopSn7OWoVKLXazI41imR44dLK6AkTtH7ICkkU37AKuGG4w0j4aHA7NgD48KvIEoLFWNxFsZ37cpFd9zIDmibc-uCuzl7uTyOXqOvnjPEE4abjrFoulkihjQdjFpJNTPTlzqDztbyZN1lutAxfVkBth_jhkEmRU_1g1xi_okkrd-GF3TyhoauKLtkxoWvrK0tjuKzbIe5WmqPIN1sh5pHaozmsULLXFn5PQFYY96od7RbbyNPRbLLjuOLExOeXcLuHdHAKXG5OxAtTLB1A5oOe6VGaDuU4RGehL2gnKoMGqey74v1rLBFCIPi0xD_GS9-5pFX1eYsZk652p431mUwGbIITrFzMrDA3CYx9jtg_5kFa6p41Nogfm-HU8qSKQeMKICbjW3CPl9cSc4aqpPB42AEhAXb4dLA1QN4tLMorD4aHmPY0q8cI4jPJdJfduAThw1Qm9O1yxR1Eh5E33wH4XagXM9ESC3JilW31tFIiapnFnFl9GlXeHX0GxCiSb9LmQfRZrsetAVNc89hCM66koTM8D5ULRd5Hhj5ILwuPif6oykQv3UwVQuvTNKE1MkNwu9XTVBV2giq-PLIk78WB8GJRJXLsrcvLwr-7yq0qbc68TeAoFQK2RzIIpM8LRQr0cjk5Vsm04PZMdD2B6Z6FZiuUVnunDqrJm0bfTe4KoEaE8EJOhe5bKO3wjjNdriHYcIhYJ3ZPTeCqJOyGA4X6d8iAkrH50nq0YrYxbS3NoPGkcs8fofnnR97MH8d-4F-uSivm2QvfnYkTnfj0-44dO-08URZwaoRVw61rKml1oo_qJDX48c3tAcZN3p9dSAoChBQ1RhvThK2Ws1Bxshz7i_bUToNcx4WrNhrPSPTYRKEB5qtlBtOWz98fktl8K5bqz9yGxaNfmJizaHGIQFGHDpS6oLCFC_Pypydc3iU4wwZmw4j2cZvmWrcga6KpCTLCw8uEMNqo-mogibiob9_b_0aNxPgLEJqmz0eUJC483q86LlsjMOActSwconTunYNQXhtiPzWqs6DKfqc00MOvWtf932zUfCfQvEGtKUUpL45WBF9bHVM2UgJBirEZnS7KYMt2PEuKZ8lG4-yaRf1Pgi2rHQIgnSg6Hxnbx8-X1RRTXQ7vLRMrjbzsEyBLrtLtHD-fwkFJ-Nz-dITDVTnclItzrjTxqytrc-NjsakjyVXC-ASD7Hz7boHUYnj0ltM7zczUFCqGcS6AN74ZyKHP8wnkuzsjv-U2zMBBX4WgV7L95N77xDil_tBDv8Q-b8bRiWMY_TJlSdINH3klr1kjs5g-Ro8keLVXwzzFS37gzrYIiZu77MbaV3vfq6UNBV1KTXJzWYGNW2iwO9hT6rhtWIes5Ihzo8Z_wTU1ieYhNoSLhaF2eRK333BCY5ABXtUBm_26tm-oZkZkBzmFRsuyGQFBS61wNLtf1EJr3Llf7_0W00" \* MERGEFORMATINET </w:instrText>
      </w:r>
      <w:r>
        <w:fldChar w:fldCharType="separate"/>
      </w:r>
      <w:r>
        <w:fldChar w:fldCharType="begin"/>
      </w:r>
      <w:r>
        <w:instrText xml:space="preserve"> INCLUDEPICTURE  "https://www.plantuml.com/plantuml/png/ZLOzRnmt4EttLopSn7OWoVKLXazI41imR44dLK6AkTtH7ICkkU37AKuGG4w0j4aHA7NgD48KvIEoLFWNxFsZ37cpFd9zIDmibc-uCuzl7uTyOXqOvnjPEE4abjrFoulkihjQdjFpJNTPTlzqDztbyZN1lutAxfVkBth_jhkEmRU_1g1xi_okkrd-GF3TyhoauKLtkxoWvrK0tjuKzbIe5WmqPIN1sh5pHaozmsULLXFn5PQFYY96od7RbbyNPRbLLjuOLExOeXcLuHdHAKXG5OxAtTLB1A5oOe6VGaDuU4RGehL2gnKoMGqey74v1rLBFCIPi0xD_GS9-5pFX1eYsZk652p431mUwGbIITrFzMrDA3CYx9jtg_5kFa6p41Nogfm-HU8qSKQeMKICbjW3CPl9cSc4aqpPB42AEhAXb4dLA1QN4tLMorD4aHmPY0q8cI4jPJdJfduAThw1Qm9O1yxR1Eh5E33wH4XagXM9ESC3JilW31tFIiapnFnFl9GlXeHX0GxCiSb9LmQfRZrsetAVNc89hCM66koTM8D5ULRd5Hhj5ILwuPif6oykQv3UwVQuvTNKE1MkNwu9XTVBV2giq-PLIk78WB8GJRJXLsrcvLwr-7yq0qbc68TeAoFQK2RzIIpM8LRQr0cjk5Vsm04PZMdD2B6Z6FZiuUVnunDqrJm0bfTe4KoEaE8EJOhe5bKO3wjjNdriHYcIhYJ3ZPTeCqJOyGA4X6d8iAkrH50nq0YrYxbS3NoPGkcs8fofnnR97MH8d-4F-uSivm2QvfnYkTnfj0-44dO-08URZwaoRVw61rKml1oo_qJDX48c3tAcZN3p9dSAoChBQ1RhvThK2Ws1Bxshz7i_bUToNcx4WrNhrPSPTYRKEB5qtlBtOWz98fktl8K5bqz9yGxaNfmJizaHGIQFGHDpS6oLCFC_Pypydc3iU4wwZmw4j2cZvmWrcga6KpCTLCw8uEMNqo-mogibiob9_b_0aNxPgLEJqmz0eUJC483q86LlsjMOActSwconTunYNQXhtiPzWqs6DKfqc00MOvWtf932zUfCfQvEGtKUUpL45WBF9bHVM2UgJBirEZnS7KYMt2PEuKZ8lG4-yaRf1Pgi2rHQIgnSg6Hxnbx8-X1RRTXQ7vLRMrjbzsEyBLrtLtHD-fwkFJ-Nz-dITDVTnclItzrjTxqytrc-NjsakjyVXC-ASD7Hz7boHUYnj0ltM7zczUFCqGcS6AN74ZyKHP8wnkuzsjv-U2zMBBX4WgV7L95N77xDil_tBDv8Q-b8bRiWMY_TJlSdINH3klr1kjs5g-Ro8keLVXwzzFS37gzrYIiZu77MbaV3vfq6UNBV1KTXJzWYGNW2iwO9hT6rhtWIes5Ihzo8Z_wTU1ieYhNoSLhaF2eRK333BCY5ABXtUBm_26tm-oZkZkBzmFRsuyGQFBS61wNLtf1EJr3Llf7_0W00" \* MERGEFORMATINET </w:instrText>
      </w:r>
      <w:r>
        <w:fldChar w:fldCharType="separate"/>
      </w:r>
      <w:r>
        <w:fldChar w:fldCharType="begin"/>
      </w:r>
      <w:r>
        <w:instrText xml:space="preserve"> INCLUDEPICTURE  "https://www.plantuml.com/plantuml/png/ZLOzRnmt4EttLopSn7OWoVKLXazI41imR44dLK6AkTtH7ICkkU37AKuGG4w0j4aHA7NgD48KvIEoLFWNxFsZ37cpFd9zIDmibc-uCuzl7uTyOXqOvnjPEE4abjrFoulkihjQdjFpJNTPTlzqDztbyZN1lutAxfVkBth_jhkEmRU_1g1xi_okkrd-GF3TyhoauKLtkxoWvrK0tjuKzbIe5WmqPIN1sh5pHaozmsULLXFn5PQFYY96od7RbbyNPRbLLjuOLExOeXcLuHdHAKXG5OxAtTLB1A5oOe6VGaDuU4RGehL2gnKoMGqey74v1rLBFCIPi0xD_GS9-5pFX1eYsZk652p431mUwGbIITrFzMrDA3CYx9jtg_5kFa6p41Nogfm-HU8qSKQeMKICbjW3CPl9cSc4aqpPB42AEhAXb4dLA1QN4tLMorD4aHmPY0q8cI4jPJdJfduAThw1Qm9O1yxR1Eh5E33wH4XagXM9ESC3JilW31tFIiapnFnFl9GlXeHX0GxCiSb9LmQfRZrsetAVNc89hCM66koTM8D5ULRd5Hhj5ILwuPif6oykQv3UwVQuvTNKE1MkNwu9XTVBV2giq-PLIk78WB8GJRJXLsrcvLwr-7yq0qbc68TeAoFQK2RzIIpM8LRQr0cjk5Vsm04PZMdD2B6Z6FZiuUVnunDqrJm0bfTe4KoEaE8EJOhe5bKO3wjjNdriHYcIhYJ3ZPTeCqJOyGA4X6d8iAkrH50nq0YrYxbS3NoPGkcs8fofnnR97MH8d-4F-uSivm2QvfnYkTnfj0-44dO-08URZwaoRVw61rKml1oo_qJDX48c3tAcZN3p9dSAoChBQ1RhvThK2Ws1Bxshz7i_bUToNcx4WrNhrPSPTYRKEB5qtlBtOWz98fktl8K5bqz9yGxaNfmJizaHGIQFGHDpS6oLCFC_Pypydc3iU4wwZmw4j2cZvmWrcga6KpCTLCw8uEMNqo-mogibiob9_b_0aNxPgLEJqmz0eUJC483q86LlsjMOActSwconTunYNQXhtiPzWqs6DKfqc00MOvWtf932zUfCfQvEGtKUUpL45WBF9bHVM2UgJBirEZnS7KYMt2PEuKZ8lG4-yaRf1Pgi2rHQIgnSg6Hxnbx8-X1RRTXQ7vLRMrjbzsEyBLrtLtHD-fwkFJ-Nz-dITDVTnclItzrjTxqytrc-NjsakjyVXC-ASD7Hz7boHUYnj0ltM7zczUFCqGcS6AN74ZyKHP8wnkuzsjv-U2zMBBX4WgV7L95N77xDil_tBDv8Q-b8bRiWMY_TJlSdINH3klr1kjs5g-Ro8keLVXwzzFS37gzrYIiZu77MbaV3vfq6UNBV1KTXJzWYGNW2iwO9hT6rhtWIes5Ihzo8Z_wTU1ieYhNoSLhaF2eRK333BCY5ABXtUBm_26tm-oZkZkBzmFRsuyGQFBS61wNLtf1EJr3Llf7_0W00" \* MERGEFORMATINET </w:instrText>
      </w:r>
      <w:r>
        <w:fldChar w:fldCharType="separate"/>
      </w:r>
      <w:r>
        <w:fldChar w:fldCharType="begin"/>
      </w:r>
      <w:r>
        <w:instrText xml:space="preserve"> INCLUDEPICTURE  "https://www.plantuml.com/plantuml/png/ZLOzRnmt4EttLopSn7OWoVKLXazI41imR44dLK6AkTtH7ICkkU37AKuGG4w0j4aHA7NgD48KvIEoLFWNxFsZ37cpFd9zIDmibc-uCuzl7uTyOXqOvnjPEE4abjrFoulkihjQdjFpJNTPTlzqDztbyZN1lutAxfVkBth_jhkEmRU_1g1xi_okkrd-GF3TyhoauKLtkxoWvrK0tjuKzbIe5WmqPIN1sh5pHaozmsULLXFn5PQFYY96od7RbbyNPRbLLjuOLExOeXcLuHdHAKXG5OxAtTLB1A5oOe6VGaDuU4RGehL2gnKoMGqey74v1rLBFCIPi0xD_GS9-5pFX1eYsZk652p431mUwGbIITrFzMrDA3CYx9jtg_5kFa6p41Nogfm-HU8qSKQeMKICbjW3CPl9cSc4aqpPB42AEhAXb4dLA1QN4tLMorD4aHmPY0q8cI4jPJdJfduAThw1Qm9O1yxR1Eh5E33wH4XagXM9ESC3JilW31tFIiapnFnFl9GlXeHX0GxCiSb9LmQfRZrsetAVNc89hCM66koTM8D5ULRd5Hhj5ILwuPif6oykQv3UwVQuvTNKE1MkNwu9XTVBV2giq-PLIk78WB8GJRJXLsrcvLwr-7yq0qbc68TeAoFQK2RzIIpM8LRQr0cjk5Vsm04PZMdD2B6Z6FZiuUVnunDqrJm0bfTe4KoEaE8EJOhe5bKO3wjjNdriHYcIhYJ3ZPTeCqJOyGA4X6d8iAkrH50nq0YrYxbS3NoPGkcs8fofnnR97MH8d-4F-uSivm2QvfnYkTnfj0-44dO-08URZwaoRVw61rKml1oo_qJDX48c3tAcZN3p9dSAoChBQ1RhvThK2Ws1Bxshz7i_bUToNcx4WrNhrPSPTYRKEB5qtlBtOWz98fktl8K5bqz9yGxaNfmJizaHGIQFGHDpS6oLCFC_Pypydc3iU4wwZmw4j2cZvmWrcga6KpCTLCw8uEMNqo-mogibiob9_b_0aNxPgLEJqmz0eUJC483q86LlsjMOActSwconTunYNQXhtiPzWqs6DKfqc00MOvWtf932zUfCfQvEGtKUUpL45WBF9bHVM2UgJBirEZnS7KYMt2PEuKZ8lG4-yaRf1Pgi2rHQIgnSg6Hxnbx8-X1RRTXQ7vLRMrjbzsEyBLrtLtHD-fwkFJ-Nz-dITDVTnclItzrjTxqytrc-NjsakjyVXC-ASD7Hz7boHUYnj0ltM7zczUFCqGcS6AN74ZyKHP8wnkuzsjv-U2zMBBX4WgV7L95N77xDil_tBDv8Q-b8bRiWMY_TJlSdINH3klr1kjs5g-Ro8keLVXwzzFS37gzrYIiZu77MbaV3vfq6UNBV1KTXJzWYGNW2iwO9hT6rhtWIes5Ihzo8Z_wTU1ieYhNoSLhaF2eRK333BCY5ABXtUBm_26tm-oZkZkBzmFRsuyGQFBS61wNLtf1EJr3Llf7_0W00" \* MERGEFORMATINET </w:instrText>
      </w:r>
      <w:r>
        <w:fldChar w:fldCharType="separate"/>
      </w:r>
      <w:r w:rsidR="00000000">
        <w:fldChar w:fldCharType="begin"/>
      </w:r>
      <w:r w:rsidR="00000000">
        <w:instrText xml:space="preserve"> INCLUDEPICTURE  "https://www.plantuml.com/plantuml/png/ZLOzRnmt4EttLopSn7OWoVKLXazI41imR44dLK6AkTtH7ICkkU37AKuGG4w0j4aHA7NgD48KvIEoLFWNxFsZ37cpFd9zIDmibc-uCuzl7uTyOXqOvnjPEE4abjrFoulkihjQdjFpJNTPTlzqDztbyZN1lutAxfVkBth_jhkEmRU_1g1xi_okkrd-GF3TyhoauKLtkxoWvrK0tjuKzbIe5WmqPIN1sh5pHaozmsULLXFn5PQFYY96od7RbbyNPRbLLjuOLExOeXcLuHdHAKXG5OxAtTLB1A5oOe6VGaDuU4RGehL2gnKoMGqey74v1rLBFCIPi0xD_GS9-5pFX1eYsZk652p431mUwGbIITrFzMrDA3CYx9jtg_5kFa6p41Nogfm-HU8qSKQeMKICbjW3CPl9cSc4aqpPB42AEhAXb4dLA1QN4tLMorD4aHmPY0q8cI4jPJdJfduAThw1Qm9O1yxR1Eh5E33wH4XagXM9ESC3JilW31tFIiapnFnFl9GlXeHX0GxCiSb9LmQfRZrsetAVNc89hCM66koTM8D5ULRd5Hhj5ILwuPif6oykQv3UwVQuvTNKE1MkNwu9XTVBV2giq-PLIk78WB8GJRJXLsrcvLwr-7yq0qbc68TeAoFQK2RzIIpM8LRQr0cjk5Vsm04PZMdD2B6Z6FZiuUVnunDqrJm0bfTe4KoEaE8EJOhe5bKO3wjjNdriHYcIhYJ3ZPTeCqJOyGA4X6d8iAkrH50nq0YrYxbS3NoPGkcs8fofnnR97MH8d-4F-uSivm2QvfnYkTnfj0-44dO-08URZwaoRVw61rKml1oo_qJDX48c3tAcZN3p9dSAoChBQ1RhvThK2Ws1Bxshz7i_bUToNcx4WrNhrPSPTYRKEB5qtlBtOWz98fktl8K5bqz9yGxaNfmJizaHGIQFGHDpS6oLCFC_Pypydc3iU4wwZmw4j2cZvmWrcga6KpCTLCw8uEMNqo-mogibiob9_b_0aNxPgLEJqmz0eUJC483q86LlsjMOActSwconTunYNQXhtiPzWqs6DKfqc00MOvWtf932zUfCfQvEGtKUUpL45WBF9bHVM2UgJBirEZnS7KYMt2PEuKZ8lG4-yaRf1Pgi2rHQIgnSg6Hxnbx8-X1RRTXQ7vLRMrjbzsEyBLrtLtHD-fwkFJ-Nz-dITDVTnclItzrjTxqytrc-NjsakjyVXC-ASD7Hz7boHUYnj0ltM7zczUFCqGcS6AN74ZyKHP8wnkuzsjv-U2zMBBX4WgV7L95N77xDil_tBDv8Q-b8bRiWMY_TJlSdINH3klr1kjs5g-Ro8keLVXwzzFS37gzrYIiZu77MbaV3vfq6UNBV1KTXJzWYGNW2iwO9hT6rhtWIes5Ihzo8Z_wTU1ieYhNoSLhaF2eRK333BCY5ABXtUBm_26tm-oZkZkBzmFRsuyGQFBS61wNLtf1EJr3Llf7_0W00" \* MERGEFORMATINET </w:instrText>
      </w:r>
      <w:r w:rsidR="00000000">
        <w:fldChar w:fldCharType="separate"/>
      </w:r>
      <w:r w:rsidR="00AE24EA">
        <w:pict w14:anchorId="6DA90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8.2pt;height:663.6pt">
            <v:imagedata r:id="rId14" r:href="rId15"/>
          </v:shape>
        </w:pict>
      </w:r>
      <w:r w:rsidR="00000000">
        <w:fldChar w:fldCharType="end"/>
      </w:r>
      <w:r>
        <w:fldChar w:fldCharType="end"/>
      </w:r>
      <w:r>
        <w:fldChar w:fldCharType="end"/>
      </w:r>
      <w:r>
        <w:fldChar w:fldCharType="end"/>
      </w:r>
      <w:r>
        <w:fldChar w:fldCharType="end"/>
      </w:r>
    </w:p>
    <w:p w14:paraId="3516CF87" w14:textId="77777777" w:rsidR="00BD7749" w:rsidRDefault="00BD7749" w:rsidP="0021499C">
      <w:pPr>
        <w:spacing w:line="360" w:lineRule="auto"/>
        <w:ind w:firstLine="708"/>
        <w:jc w:val="center"/>
        <w:rPr>
          <w:lang w:val="uk-UA"/>
        </w:rPr>
      </w:pPr>
      <w:r w:rsidRPr="00BD7749">
        <w:rPr>
          <w:lang w:val="uk-UA"/>
        </w:rPr>
        <w:t>Рисунок 1 – Діаграма класів</w:t>
      </w:r>
    </w:p>
    <w:p w14:paraId="4A545B49" w14:textId="213ED8D6" w:rsidR="00BD7749" w:rsidRPr="00BD7749" w:rsidRDefault="00BD7749" w:rsidP="0021499C">
      <w:pPr>
        <w:pStyle w:val="ListParagraph"/>
        <w:numPr>
          <w:ilvl w:val="1"/>
          <w:numId w:val="16"/>
        </w:numPr>
        <w:spacing w:line="360" w:lineRule="auto"/>
        <w:jc w:val="both"/>
        <w:rPr>
          <w:b/>
          <w:bCs/>
          <w:lang w:val="uk-UA"/>
        </w:rPr>
      </w:pPr>
      <w:r w:rsidRPr="00BD7749">
        <w:rPr>
          <w:lang w:val="uk-UA"/>
        </w:rPr>
        <w:br w:type="column"/>
      </w:r>
      <w:r w:rsidRPr="00BD7749">
        <w:rPr>
          <w:b/>
          <w:bCs/>
          <w:lang w:val="uk-UA"/>
        </w:rPr>
        <w:lastRenderedPageBreak/>
        <w:t xml:space="preserve">Патерни проектування для системи </w:t>
      </w:r>
    </w:p>
    <w:p w14:paraId="524954ED" w14:textId="77777777" w:rsidR="00BD7749" w:rsidRPr="00BD7749" w:rsidRDefault="00BD7749" w:rsidP="0021499C">
      <w:pPr>
        <w:spacing w:line="360" w:lineRule="auto"/>
        <w:ind w:firstLine="708"/>
        <w:jc w:val="both"/>
        <w:rPr>
          <w:lang w:val="uk-UA"/>
        </w:rPr>
      </w:pPr>
      <w:r w:rsidRPr="00BD7749">
        <w:rPr>
          <w:lang w:val="uk-UA"/>
        </w:rPr>
        <w:t>Патерни проектування, які можна використати в системі «Симулятор мініігор», зважаючи на те, що система має клієнтську частину, бізнес-логіку та роботу з внутрішньою валютою і результатами ігор:</w:t>
      </w:r>
    </w:p>
    <w:p w14:paraId="1532D9D6" w14:textId="4E7BE19C" w:rsidR="00BD7749" w:rsidRPr="00BD7749" w:rsidRDefault="00BD7749" w:rsidP="0021499C">
      <w:pPr>
        <w:spacing w:line="360" w:lineRule="auto"/>
        <w:ind w:left="708"/>
        <w:jc w:val="both"/>
        <w:rPr>
          <w:lang w:val="uk-UA"/>
        </w:rPr>
      </w:pPr>
      <w:r w:rsidRPr="00BD7749">
        <w:rPr>
          <w:lang w:val="uk-UA"/>
        </w:rPr>
        <w:t>1.</w:t>
      </w:r>
      <w:r w:rsidRPr="00BD7749">
        <w:rPr>
          <w:lang w:val="uk-UA"/>
        </w:rPr>
        <w:tab/>
        <w:t>Container/Presentational components</w:t>
      </w:r>
    </w:p>
    <w:p w14:paraId="5ADB9A24" w14:textId="77777777" w:rsidR="00BD7749" w:rsidRPr="00BD7749" w:rsidRDefault="00BD7749" w:rsidP="0021499C">
      <w:pPr>
        <w:spacing w:line="360" w:lineRule="auto"/>
        <w:ind w:firstLine="708"/>
        <w:jc w:val="both"/>
        <w:rPr>
          <w:lang w:val="uk-UA"/>
        </w:rPr>
      </w:pPr>
      <w:r w:rsidRPr="0020051D">
        <w:rPr>
          <w:b/>
          <w:bCs/>
          <w:lang w:val="uk-UA"/>
        </w:rPr>
        <w:t>Презентаційні компоненти:</w:t>
      </w:r>
      <w:r w:rsidRPr="00BD7749">
        <w:rPr>
          <w:lang w:val="uk-UA"/>
        </w:rPr>
        <w:t xml:space="preserve"> відповідають лише за відображення інтерфейсу. Вони отримують дані про мініігри, баланс, історію та результати через пропси і не містять бізнес-логіки.</w:t>
      </w:r>
    </w:p>
    <w:p w14:paraId="069D90F5" w14:textId="018B054D" w:rsidR="00BD7749" w:rsidRPr="00BD7749" w:rsidRDefault="00BD7749" w:rsidP="0021499C">
      <w:pPr>
        <w:spacing w:line="360" w:lineRule="auto"/>
        <w:ind w:firstLine="708"/>
        <w:jc w:val="both"/>
        <w:rPr>
          <w:lang w:val="uk-UA"/>
        </w:rPr>
      </w:pPr>
      <w:r w:rsidRPr="00BD7749">
        <w:rPr>
          <w:lang w:val="uk-UA"/>
        </w:rPr>
        <w:t>Приклади: GameCard (картка гри), BalanceWidget (віджет балансу), HistoryItem (елемент історії), ResultModal (вікно результату). Ці компоненти не знають, звідки прийшли дані — вони лише рендерять назву гри, ліміти ставки, суму балансу та підсумок результату.</w:t>
      </w:r>
    </w:p>
    <w:p w14:paraId="65CEAE7D" w14:textId="77777777" w:rsidR="00BD7749" w:rsidRPr="00BD7749" w:rsidRDefault="00BD7749" w:rsidP="0021499C">
      <w:pPr>
        <w:spacing w:line="360" w:lineRule="auto"/>
        <w:ind w:firstLine="708"/>
        <w:jc w:val="both"/>
        <w:rPr>
          <w:lang w:val="uk-UA"/>
        </w:rPr>
      </w:pPr>
      <w:r w:rsidRPr="0020051D">
        <w:rPr>
          <w:b/>
          <w:bCs/>
          <w:lang w:val="uk-UA"/>
        </w:rPr>
        <w:t>Контейнерні компоненти:</w:t>
      </w:r>
      <w:r w:rsidRPr="00BD7749">
        <w:rPr>
          <w:lang w:val="uk-UA"/>
        </w:rPr>
        <w:t xml:space="preserve"> відповідають за логіку. Вони виконують запити до API (отримати каталог ігор, отримати баланс, отримати історію), керують станом завантаження та помилками, і передають дані у презентаційні компоненти.</w:t>
      </w:r>
    </w:p>
    <w:p w14:paraId="019497F2" w14:textId="7481AF1A" w:rsidR="00BD7749" w:rsidRPr="00BD7749" w:rsidRDefault="00BD7749" w:rsidP="0021499C">
      <w:pPr>
        <w:spacing w:line="360" w:lineRule="auto"/>
        <w:ind w:firstLine="708"/>
        <w:jc w:val="both"/>
        <w:rPr>
          <w:lang w:val="uk-UA"/>
        </w:rPr>
      </w:pPr>
      <w:r w:rsidRPr="00BD7749">
        <w:rPr>
          <w:lang w:val="uk-UA"/>
        </w:rPr>
        <w:t>Приклади: GameCatalogContainer (завантаження каталогу та фільтрація), BalanceContainer (отримання балансу і поповнення), GameSessionContainer (запуск гри/ставки та отримання результату), HistoryContainer (завантаження історії ігор).</w:t>
      </w:r>
    </w:p>
    <w:p w14:paraId="3C95D78F" w14:textId="2E277D5F" w:rsidR="00BD7749" w:rsidRPr="00BD7749" w:rsidRDefault="0020051D" w:rsidP="0021499C">
      <w:pPr>
        <w:spacing w:line="360" w:lineRule="auto"/>
        <w:ind w:left="708"/>
        <w:jc w:val="both"/>
        <w:rPr>
          <w:lang w:val="uk-UA"/>
        </w:rPr>
      </w:pPr>
      <w:r w:rsidRPr="00503BBE">
        <w:rPr>
          <w:noProof/>
        </w:rPr>
        <w:drawing>
          <wp:inline distT="0" distB="0" distL="0" distR="0" wp14:anchorId="4866AD57" wp14:editId="7A1ACB97">
            <wp:extent cx="5791200" cy="1066800"/>
            <wp:effectExtent l="0" t="0" r="0" b="0"/>
            <wp:docPr id="1908423449"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1200" cy="1066800"/>
                    </a:xfrm>
                    <a:prstGeom prst="rect">
                      <a:avLst/>
                    </a:prstGeom>
                    <a:noFill/>
                    <a:ln>
                      <a:noFill/>
                    </a:ln>
                  </pic:spPr>
                </pic:pic>
              </a:graphicData>
            </a:graphic>
          </wp:inline>
        </w:drawing>
      </w:r>
    </w:p>
    <w:p w14:paraId="29612750" w14:textId="5E7E1DCC" w:rsidR="00BD7749" w:rsidRPr="00BD7749" w:rsidRDefault="00BD7749" w:rsidP="0021499C">
      <w:pPr>
        <w:spacing w:line="360" w:lineRule="auto"/>
        <w:ind w:left="708"/>
        <w:jc w:val="both"/>
        <w:rPr>
          <w:lang w:val="uk-UA"/>
        </w:rPr>
      </w:pPr>
      <w:r w:rsidRPr="00BD7749">
        <w:rPr>
          <w:lang w:val="uk-UA"/>
        </w:rPr>
        <w:t>Рисунок 1 – Патерн «Container/Presentational components».</w:t>
      </w:r>
    </w:p>
    <w:p w14:paraId="6E3AA411" w14:textId="15DDAEA5" w:rsidR="00BD7749" w:rsidRPr="00BD7749" w:rsidRDefault="00BD7749" w:rsidP="0021499C">
      <w:pPr>
        <w:spacing w:line="360" w:lineRule="auto"/>
        <w:ind w:left="708"/>
        <w:jc w:val="both"/>
        <w:rPr>
          <w:lang w:val="uk-UA"/>
        </w:rPr>
      </w:pPr>
      <w:r w:rsidRPr="00BD7749">
        <w:rPr>
          <w:lang w:val="uk-UA"/>
        </w:rPr>
        <w:t>2.</w:t>
      </w:r>
      <w:r w:rsidRPr="00BD7749">
        <w:rPr>
          <w:lang w:val="uk-UA"/>
        </w:rPr>
        <w:tab/>
        <w:t>State Management (керування станом застосунку)</w:t>
      </w:r>
    </w:p>
    <w:p w14:paraId="5AB52326" w14:textId="77777777" w:rsidR="00BD7749" w:rsidRPr="00BD7749" w:rsidRDefault="00BD7749" w:rsidP="0021499C">
      <w:pPr>
        <w:spacing w:line="360" w:lineRule="auto"/>
        <w:ind w:firstLine="708"/>
        <w:jc w:val="both"/>
        <w:rPr>
          <w:lang w:val="uk-UA"/>
        </w:rPr>
      </w:pPr>
      <w:r w:rsidRPr="00BD7749">
        <w:rPr>
          <w:lang w:val="uk-UA"/>
        </w:rPr>
        <w:t>Оскільки система містить кілька ключових модулів (користувач, баланс внутрішньої валюти, активна гра, історія ігор, результат), необхідно централізовано керувати станом, щоб дані синхронно відображались у різних частинах інтерфейсу.</w:t>
      </w:r>
    </w:p>
    <w:p w14:paraId="447EE3FD" w14:textId="77777777" w:rsidR="00BD7749" w:rsidRPr="00BD7749" w:rsidRDefault="00BD7749" w:rsidP="0021499C">
      <w:pPr>
        <w:spacing w:line="360" w:lineRule="auto"/>
        <w:ind w:firstLine="708"/>
        <w:jc w:val="both"/>
        <w:rPr>
          <w:lang w:val="uk-UA"/>
        </w:rPr>
      </w:pPr>
      <w:r w:rsidRPr="0020051D">
        <w:rPr>
          <w:b/>
          <w:bCs/>
          <w:lang w:val="uk-UA"/>
        </w:rPr>
        <w:lastRenderedPageBreak/>
        <w:t>Реалізація:</w:t>
      </w:r>
      <w:r w:rsidRPr="00BD7749">
        <w:rPr>
          <w:lang w:val="uk-UA"/>
        </w:rPr>
        <w:t xml:space="preserve"> створюється глобальне сховище стану (наприклад, store/контекст), яке зберігає:</w:t>
      </w:r>
    </w:p>
    <w:p w14:paraId="52FD3D25" w14:textId="77777777" w:rsidR="00BD7749" w:rsidRPr="00BD7749" w:rsidRDefault="00BD7749" w:rsidP="0021499C">
      <w:pPr>
        <w:spacing w:line="360" w:lineRule="auto"/>
        <w:ind w:left="708"/>
        <w:jc w:val="both"/>
        <w:rPr>
          <w:lang w:val="uk-UA"/>
        </w:rPr>
      </w:pPr>
      <w:r w:rsidRPr="00BD7749">
        <w:rPr>
          <w:lang w:val="uk-UA"/>
        </w:rPr>
        <w:t>дані про поточного користувача (currentUser);</w:t>
      </w:r>
    </w:p>
    <w:p w14:paraId="581FA548" w14:textId="77777777" w:rsidR="00BD7749" w:rsidRPr="00BD7749" w:rsidRDefault="00BD7749" w:rsidP="0021499C">
      <w:pPr>
        <w:spacing w:line="360" w:lineRule="auto"/>
        <w:ind w:left="708"/>
        <w:jc w:val="both"/>
        <w:rPr>
          <w:lang w:val="uk-UA"/>
        </w:rPr>
      </w:pPr>
      <w:r w:rsidRPr="00BD7749">
        <w:rPr>
          <w:lang w:val="uk-UA"/>
        </w:rPr>
        <w:t>поточний баланс (balance);</w:t>
      </w:r>
    </w:p>
    <w:p w14:paraId="5114AA20" w14:textId="77777777" w:rsidR="00BD7749" w:rsidRPr="00BD7749" w:rsidRDefault="00BD7749" w:rsidP="0021499C">
      <w:pPr>
        <w:spacing w:line="360" w:lineRule="auto"/>
        <w:ind w:left="708"/>
        <w:jc w:val="both"/>
        <w:rPr>
          <w:lang w:val="uk-UA"/>
        </w:rPr>
      </w:pPr>
      <w:r w:rsidRPr="00BD7749">
        <w:rPr>
          <w:lang w:val="uk-UA"/>
        </w:rPr>
        <w:t>активну гру/сесію (activeGame, session);</w:t>
      </w:r>
    </w:p>
    <w:p w14:paraId="20CF67D7" w14:textId="77777777" w:rsidR="00BD7749" w:rsidRPr="00BD7749" w:rsidRDefault="00BD7749" w:rsidP="0021499C">
      <w:pPr>
        <w:spacing w:line="360" w:lineRule="auto"/>
        <w:ind w:left="708"/>
        <w:jc w:val="both"/>
        <w:rPr>
          <w:lang w:val="uk-UA"/>
        </w:rPr>
      </w:pPr>
      <w:r w:rsidRPr="00BD7749">
        <w:rPr>
          <w:lang w:val="uk-UA"/>
        </w:rPr>
        <w:t>історію ігор та результати (history, results).</w:t>
      </w:r>
    </w:p>
    <w:p w14:paraId="4FCF7141" w14:textId="77777777" w:rsidR="00BD7749" w:rsidRPr="00BD7749" w:rsidRDefault="00BD7749" w:rsidP="0021499C">
      <w:pPr>
        <w:spacing w:line="360" w:lineRule="auto"/>
        <w:ind w:firstLine="708"/>
        <w:jc w:val="both"/>
        <w:rPr>
          <w:lang w:val="uk-UA"/>
        </w:rPr>
      </w:pPr>
      <w:r w:rsidRPr="00BD7749">
        <w:rPr>
          <w:lang w:val="uk-UA"/>
        </w:rPr>
        <w:t>При зміні балансу після завершення гри або після поповнення — всі компоненти, що відображають баланс/історію, автоматично отримують актуальні значення.</w:t>
      </w:r>
    </w:p>
    <w:p w14:paraId="6EA1C9F0" w14:textId="18E5E7D1" w:rsidR="00BD7749" w:rsidRPr="00BD7749" w:rsidRDefault="00BD7749" w:rsidP="0021499C">
      <w:pPr>
        <w:spacing w:line="360" w:lineRule="auto"/>
        <w:ind w:left="708"/>
        <w:jc w:val="both"/>
        <w:rPr>
          <w:lang w:val="uk-UA"/>
        </w:rPr>
      </w:pPr>
      <w:r w:rsidRPr="00BD7749">
        <w:rPr>
          <w:lang w:val="uk-UA"/>
        </w:rPr>
        <w:t xml:space="preserve"> </w:t>
      </w:r>
      <w:r w:rsidR="0020051D" w:rsidRPr="00503BBE">
        <w:rPr>
          <w:noProof/>
        </w:rPr>
        <w:drawing>
          <wp:inline distT="0" distB="0" distL="0" distR="0" wp14:anchorId="6BBEE89B" wp14:editId="1F851095">
            <wp:extent cx="5666740" cy="2114594"/>
            <wp:effectExtent l="0" t="0" r="0" b="0"/>
            <wp:docPr id="924702926"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70816" cy="2116115"/>
                    </a:xfrm>
                    <a:prstGeom prst="rect">
                      <a:avLst/>
                    </a:prstGeom>
                    <a:noFill/>
                    <a:ln>
                      <a:noFill/>
                    </a:ln>
                  </pic:spPr>
                </pic:pic>
              </a:graphicData>
            </a:graphic>
          </wp:inline>
        </w:drawing>
      </w:r>
    </w:p>
    <w:p w14:paraId="4FCCDCB2" w14:textId="77777777" w:rsidR="00BD7749" w:rsidRPr="00BD7749" w:rsidRDefault="00BD7749" w:rsidP="0021499C">
      <w:pPr>
        <w:spacing w:line="360" w:lineRule="auto"/>
        <w:ind w:left="708"/>
        <w:jc w:val="both"/>
        <w:rPr>
          <w:lang w:val="uk-UA"/>
        </w:rPr>
      </w:pPr>
      <w:r w:rsidRPr="00BD7749">
        <w:rPr>
          <w:lang w:val="uk-UA"/>
        </w:rPr>
        <w:t>3.</w:t>
      </w:r>
      <w:r w:rsidRPr="00BD7749">
        <w:rPr>
          <w:lang w:val="uk-UA"/>
        </w:rPr>
        <w:tab/>
        <w:t>Observer (Спостерігач)</w:t>
      </w:r>
    </w:p>
    <w:p w14:paraId="013B70B5" w14:textId="77777777" w:rsidR="00BD7749" w:rsidRPr="00BD7749" w:rsidRDefault="00BD7749" w:rsidP="0021499C">
      <w:pPr>
        <w:spacing w:line="360" w:lineRule="auto"/>
        <w:ind w:firstLine="708"/>
        <w:jc w:val="both"/>
        <w:rPr>
          <w:lang w:val="uk-UA"/>
        </w:rPr>
      </w:pPr>
      <w:r w:rsidRPr="00BD7749">
        <w:rPr>
          <w:lang w:val="uk-UA"/>
        </w:rPr>
        <w:t>У контексті UI та глобального стану цей патерн реалізується нативно: компоненти “підписуються” на зміни у сховищі. Коли стан змінюється, відповідні компоненти автоматично оновлюються без ручного перерендеру сторінки.</w:t>
      </w:r>
    </w:p>
    <w:p w14:paraId="605F93A3" w14:textId="77777777" w:rsidR="00BD7749" w:rsidRPr="00BD7749" w:rsidRDefault="00BD7749" w:rsidP="0021499C">
      <w:pPr>
        <w:spacing w:line="360" w:lineRule="auto"/>
        <w:ind w:firstLine="708"/>
        <w:jc w:val="both"/>
        <w:rPr>
          <w:lang w:val="uk-UA"/>
        </w:rPr>
      </w:pPr>
      <w:r w:rsidRPr="0020051D">
        <w:rPr>
          <w:b/>
          <w:bCs/>
          <w:lang w:val="uk-UA"/>
        </w:rPr>
        <w:t>Реалізація:</w:t>
      </w:r>
      <w:r w:rsidRPr="00BD7749">
        <w:rPr>
          <w:lang w:val="uk-UA"/>
        </w:rPr>
        <w:t xml:space="preserve"> наприклад, віджет BalanceWidget спостерігає за значенням balance у сховищі. Після виконання дії “Запуск гри/ставка” та отримання результату, система оновлює баланс (credit/debit), і BalanceWidget миттєво відображає нову суму. Аналогічно HistoryContainer спостерігає за history і одразу показує новий запис про зіграну сесію.</w:t>
      </w:r>
    </w:p>
    <w:p w14:paraId="18324C60" w14:textId="70D426B4" w:rsidR="00BD7749" w:rsidRPr="00BD7749" w:rsidRDefault="00BD7749" w:rsidP="0021499C">
      <w:pPr>
        <w:spacing w:line="360" w:lineRule="auto"/>
        <w:ind w:left="708"/>
        <w:jc w:val="both"/>
        <w:rPr>
          <w:lang w:val="uk-UA"/>
        </w:rPr>
      </w:pPr>
      <w:r w:rsidRPr="00BD7749">
        <w:rPr>
          <w:lang w:val="uk-UA"/>
        </w:rPr>
        <w:lastRenderedPageBreak/>
        <w:t xml:space="preserve"> </w:t>
      </w:r>
      <w:r w:rsidR="0020051D" w:rsidRPr="00503BBE">
        <w:rPr>
          <w:noProof/>
        </w:rPr>
        <w:drawing>
          <wp:inline distT="0" distB="0" distL="0" distR="0" wp14:anchorId="7C4D7A2E" wp14:editId="68AED2C5">
            <wp:extent cx="5920105" cy="1933461"/>
            <wp:effectExtent l="0" t="0" r="4445" b="0"/>
            <wp:docPr id="171318763"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443" cy="1938470"/>
                    </a:xfrm>
                    <a:prstGeom prst="rect">
                      <a:avLst/>
                    </a:prstGeom>
                    <a:noFill/>
                    <a:ln>
                      <a:noFill/>
                    </a:ln>
                  </pic:spPr>
                </pic:pic>
              </a:graphicData>
            </a:graphic>
          </wp:inline>
        </w:drawing>
      </w:r>
    </w:p>
    <w:p w14:paraId="5CA8B5F2" w14:textId="77777777" w:rsidR="00BD7749" w:rsidRPr="00BD7749" w:rsidRDefault="00BD7749" w:rsidP="0021499C">
      <w:pPr>
        <w:spacing w:line="360" w:lineRule="auto"/>
        <w:ind w:left="708"/>
        <w:jc w:val="both"/>
        <w:rPr>
          <w:lang w:val="uk-UA"/>
        </w:rPr>
      </w:pPr>
      <w:r w:rsidRPr="00BD7749">
        <w:rPr>
          <w:lang w:val="uk-UA"/>
        </w:rPr>
        <w:t>4.</w:t>
      </w:r>
      <w:r w:rsidRPr="00BD7749">
        <w:rPr>
          <w:lang w:val="uk-UA"/>
        </w:rPr>
        <w:tab/>
        <w:t>MVC (Model-View-Controller)</w:t>
      </w:r>
    </w:p>
    <w:p w14:paraId="224EE24B" w14:textId="6983655A" w:rsidR="00BD7749" w:rsidRPr="00BD7749" w:rsidRDefault="00BD7749" w:rsidP="0021499C">
      <w:pPr>
        <w:spacing w:line="360" w:lineRule="auto"/>
        <w:ind w:firstLine="708"/>
        <w:jc w:val="both"/>
        <w:rPr>
          <w:lang w:val="uk-UA"/>
        </w:rPr>
      </w:pPr>
      <w:r w:rsidRPr="00BD7749">
        <w:rPr>
          <w:lang w:val="uk-UA"/>
        </w:rPr>
        <w:t>Хоча UI частина може бути реалізована на компонентному підході (View), у рамках архітектури системи “Симулятор мініігор” можна логічно виділити ролі MVC.</w:t>
      </w:r>
    </w:p>
    <w:p w14:paraId="474C1117" w14:textId="77777777" w:rsidR="00BD7749" w:rsidRPr="00BD7749" w:rsidRDefault="00BD7749" w:rsidP="0021499C">
      <w:pPr>
        <w:spacing w:line="360" w:lineRule="auto"/>
        <w:ind w:left="708"/>
        <w:jc w:val="both"/>
        <w:rPr>
          <w:lang w:val="uk-UA"/>
        </w:rPr>
      </w:pPr>
      <w:r w:rsidRPr="0020051D">
        <w:rPr>
          <w:b/>
          <w:bCs/>
          <w:lang w:val="uk-UA"/>
        </w:rPr>
        <w:t>Model (Модель):</w:t>
      </w:r>
      <w:r w:rsidRPr="00BD7749">
        <w:rPr>
          <w:lang w:val="uk-UA"/>
        </w:rPr>
        <w:t xml:space="preserve"> структури даних, що описують сутності системи.</w:t>
      </w:r>
    </w:p>
    <w:p w14:paraId="2EDBB5D6" w14:textId="2209B577" w:rsidR="00BD7749" w:rsidRPr="00BD7749" w:rsidRDefault="00BD7749" w:rsidP="0021499C">
      <w:pPr>
        <w:spacing w:line="360" w:lineRule="auto"/>
        <w:ind w:left="708"/>
        <w:jc w:val="both"/>
        <w:rPr>
          <w:lang w:val="uk-UA"/>
        </w:rPr>
      </w:pPr>
      <w:r w:rsidRPr="00BD7749">
        <w:rPr>
          <w:lang w:val="uk-UA"/>
        </w:rPr>
        <w:t>Приклади: User (користувач), Balance (баланс), Game (гра), GameSession (сесія), GameResult (результат), Transaction (операція балансу). Дані зазвичай зберігаються у базі даних та передаються у форматі JSON.</w:t>
      </w:r>
    </w:p>
    <w:p w14:paraId="3DDB9A73" w14:textId="77777777" w:rsidR="00BD7749" w:rsidRPr="00BD7749" w:rsidRDefault="00BD7749" w:rsidP="0021499C">
      <w:pPr>
        <w:spacing w:line="360" w:lineRule="auto"/>
        <w:ind w:left="708"/>
        <w:jc w:val="both"/>
        <w:rPr>
          <w:lang w:val="uk-UA"/>
        </w:rPr>
      </w:pPr>
      <w:r w:rsidRPr="0020051D">
        <w:rPr>
          <w:b/>
          <w:bCs/>
          <w:lang w:val="uk-UA"/>
        </w:rPr>
        <w:t>View (Представлення):</w:t>
      </w:r>
      <w:r w:rsidRPr="00BD7749">
        <w:rPr>
          <w:lang w:val="uk-UA"/>
        </w:rPr>
        <w:t xml:space="preserve"> UI-компоненти, що відображають дані користувачу.</w:t>
      </w:r>
    </w:p>
    <w:p w14:paraId="0353F553" w14:textId="35A55063" w:rsidR="00BD7749" w:rsidRPr="00BD7749" w:rsidRDefault="00BD7749" w:rsidP="0021499C">
      <w:pPr>
        <w:spacing w:line="360" w:lineRule="auto"/>
        <w:ind w:left="708"/>
        <w:jc w:val="both"/>
        <w:rPr>
          <w:lang w:val="uk-UA"/>
        </w:rPr>
      </w:pPr>
      <w:r w:rsidRPr="00BD7749">
        <w:rPr>
          <w:lang w:val="uk-UA"/>
        </w:rPr>
        <w:t>Приклади: сторінка GameCatalogPage (каталог ігор), GamePage (сторінка гри), BalancePage (баланс), HistoryPage (історія), AdminPage (панель адміністратора), а також компоненти GameCard, ResultModal.</w:t>
      </w:r>
    </w:p>
    <w:p w14:paraId="46F73171" w14:textId="77777777" w:rsidR="00BD7749" w:rsidRPr="00BD7749" w:rsidRDefault="00BD7749" w:rsidP="0021499C">
      <w:pPr>
        <w:spacing w:line="360" w:lineRule="auto"/>
        <w:ind w:left="708"/>
        <w:jc w:val="both"/>
        <w:rPr>
          <w:lang w:val="uk-UA"/>
        </w:rPr>
      </w:pPr>
      <w:r w:rsidRPr="0020051D">
        <w:rPr>
          <w:b/>
          <w:bCs/>
          <w:lang w:val="uk-UA"/>
        </w:rPr>
        <w:t>Controller (Контролер):</w:t>
      </w:r>
      <w:r w:rsidRPr="00BD7749">
        <w:rPr>
          <w:lang w:val="uk-UA"/>
        </w:rPr>
        <w:t xml:space="preserve"> бізнес-логіка, що обробляє дії користувача та оновлює модель.</w:t>
      </w:r>
    </w:p>
    <w:p w14:paraId="37ADA100" w14:textId="77777777" w:rsidR="0020051D" w:rsidRDefault="00BD7749" w:rsidP="0021499C">
      <w:pPr>
        <w:spacing w:line="360" w:lineRule="auto"/>
        <w:ind w:left="708"/>
        <w:jc w:val="both"/>
        <w:rPr>
          <w:lang w:val="uk-UA"/>
        </w:rPr>
      </w:pPr>
      <w:r w:rsidRPr="00BD7749">
        <w:rPr>
          <w:lang w:val="uk-UA"/>
        </w:rPr>
        <w:t xml:space="preserve">Приклади: обробники подій (handleStartGame, handleTopUp), </w:t>
      </w:r>
    </w:p>
    <w:p w14:paraId="1430900D" w14:textId="1B0652CC" w:rsidR="00BD7749" w:rsidRPr="00BD7749" w:rsidRDefault="0020051D" w:rsidP="0021499C">
      <w:pPr>
        <w:spacing w:line="360" w:lineRule="auto"/>
        <w:ind w:left="708"/>
        <w:jc w:val="both"/>
        <w:rPr>
          <w:lang w:val="uk-UA"/>
        </w:rPr>
      </w:pPr>
      <w:r>
        <w:rPr>
          <w:lang w:val="uk-UA"/>
        </w:rPr>
        <w:br w:type="column"/>
      </w:r>
      <w:r w:rsidR="00BD7749" w:rsidRPr="00BD7749">
        <w:rPr>
          <w:lang w:val="uk-UA"/>
        </w:rPr>
        <w:lastRenderedPageBreak/>
        <w:t>сервіси/контролери API (GameController, BalanceController), які виконують валідацію ставки, перевірку доступності гри, оновлення балансу та збереження історії.</w:t>
      </w:r>
    </w:p>
    <w:p w14:paraId="428BC3F6" w14:textId="77777777" w:rsidR="0020051D" w:rsidRDefault="0020051D" w:rsidP="0021499C">
      <w:pPr>
        <w:spacing w:line="360" w:lineRule="auto"/>
        <w:ind w:left="708"/>
        <w:jc w:val="both"/>
        <w:rPr>
          <w:b/>
          <w:bCs/>
          <w:lang w:val="uk-UA"/>
        </w:rPr>
      </w:pPr>
      <w:r w:rsidRPr="00503BBE">
        <w:rPr>
          <w:noProof/>
        </w:rPr>
        <w:drawing>
          <wp:inline distT="0" distB="0" distL="0" distR="0" wp14:anchorId="0EE12CD6" wp14:editId="3B7732CC">
            <wp:extent cx="5819775" cy="2822268"/>
            <wp:effectExtent l="0" t="0" r="0" b="0"/>
            <wp:docPr id="48082917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23615" cy="2824130"/>
                    </a:xfrm>
                    <a:prstGeom prst="rect">
                      <a:avLst/>
                    </a:prstGeom>
                    <a:noFill/>
                    <a:ln>
                      <a:noFill/>
                    </a:ln>
                  </pic:spPr>
                </pic:pic>
              </a:graphicData>
            </a:graphic>
          </wp:inline>
        </w:drawing>
      </w:r>
    </w:p>
    <w:p w14:paraId="72A45116" w14:textId="3843A762" w:rsidR="0020051D" w:rsidRDefault="0020051D" w:rsidP="0021499C">
      <w:pPr>
        <w:pStyle w:val="ListParagraph"/>
        <w:numPr>
          <w:ilvl w:val="1"/>
          <w:numId w:val="16"/>
        </w:numPr>
        <w:spacing w:line="360" w:lineRule="auto"/>
        <w:jc w:val="both"/>
        <w:rPr>
          <w:b/>
          <w:bCs/>
          <w:lang w:val="uk-UA"/>
        </w:rPr>
      </w:pPr>
      <w:r w:rsidRPr="0020051D">
        <w:rPr>
          <w:b/>
          <w:bCs/>
          <w:lang w:val="uk-UA"/>
        </w:rPr>
        <w:t>Комунікації і послідовність взаємодії об’єктів системи</w:t>
      </w:r>
    </w:p>
    <w:p w14:paraId="61FACFA4" w14:textId="6D3657D2" w:rsidR="0020051D" w:rsidRPr="0020051D" w:rsidRDefault="0020051D" w:rsidP="0021499C">
      <w:pPr>
        <w:spacing w:line="360" w:lineRule="auto"/>
        <w:ind w:firstLine="708"/>
        <w:jc w:val="both"/>
        <w:rPr>
          <w:lang w:val="ru-UA"/>
        </w:rPr>
      </w:pPr>
      <w:r w:rsidRPr="0020051D">
        <w:rPr>
          <w:lang w:val="ru-UA"/>
        </w:rPr>
        <w:t>Метою цього розділу є моделювання динамічної поведінки системи. Для цього було розроблено діаграму послідовності, яка демонструє часовий порядок обміну повідомленнями між об’єктами під час виконання основного бізнес-процесу — запуску мініігри зі ставкою у внутрішній валюті та отримання результату.</w:t>
      </w:r>
    </w:p>
    <w:p w14:paraId="325F0CBB" w14:textId="77777777" w:rsidR="0020051D" w:rsidRPr="0020051D" w:rsidRDefault="0020051D" w:rsidP="0021499C">
      <w:pPr>
        <w:spacing w:line="360" w:lineRule="auto"/>
        <w:ind w:firstLine="708"/>
        <w:jc w:val="both"/>
        <w:rPr>
          <w:lang w:val="uk-UA"/>
        </w:rPr>
      </w:pPr>
      <w:r w:rsidRPr="0020051D">
        <w:rPr>
          <w:lang w:val="uk-UA"/>
        </w:rPr>
        <w:t>Для реалізації сценарію “Запуск мініігри зі ставкою та отримання результату” у взаємодію вступають наступні екземпляри класів:</w:t>
      </w:r>
    </w:p>
    <w:p w14:paraId="03783927" w14:textId="77777777" w:rsidR="0020051D" w:rsidRPr="0020051D" w:rsidRDefault="0020051D" w:rsidP="0021499C">
      <w:pPr>
        <w:spacing w:line="360" w:lineRule="auto"/>
        <w:ind w:firstLine="708"/>
        <w:jc w:val="both"/>
        <w:rPr>
          <w:lang w:val="uk-UA"/>
        </w:rPr>
      </w:pPr>
      <w:r w:rsidRPr="0020051D">
        <w:rPr>
          <w:lang w:val="uk-UA"/>
        </w:rPr>
        <w:t>User (Користувач) — зовнішній актор, який ініціює події.</w:t>
      </w:r>
    </w:p>
    <w:p w14:paraId="36355121" w14:textId="77777777" w:rsidR="0020051D" w:rsidRPr="0020051D" w:rsidRDefault="0020051D" w:rsidP="0021499C">
      <w:pPr>
        <w:spacing w:line="360" w:lineRule="auto"/>
        <w:ind w:left="708"/>
        <w:jc w:val="both"/>
        <w:rPr>
          <w:lang w:val="uk-UA"/>
        </w:rPr>
      </w:pPr>
      <w:r w:rsidRPr="0020051D">
        <w:rPr>
          <w:lang w:val="uk-UA"/>
        </w:rPr>
        <w:t>App — головний екземпляр програми, що керує навігацією та викликами модулів.</w:t>
      </w:r>
    </w:p>
    <w:p w14:paraId="36762F2A" w14:textId="77777777" w:rsidR="0020051D" w:rsidRPr="0020051D" w:rsidRDefault="0020051D" w:rsidP="0021499C">
      <w:pPr>
        <w:spacing w:line="360" w:lineRule="auto"/>
        <w:ind w:left="708"/>
        <w:jc w:val="both"/>
        <w:rPr>
          <w:lang w:val="uk-UA"/>
        </w:rPr>
      </w:pPr>
      <w:r w:rsidRPr="0020051D">
        <w:rPr>
          <w:lang w:val="uk-UA"/>
        </w:rPr>
        <w:t>GameCatalog — екземпляр каталогу, що містить перелік доступних мініігор.</w:t>
      </w:r>
    </w:p>
    <w:p w14:paraId="6EFC1F5E" w14:textId="77777777" w:rsidR="0020051D" w:rsidRPr="0020051D" w:rsidRDefault="0020051D" w:rsidP="0021499C">
      <w:pPr>
        <w:spacing w:line="360" w:lineRule="auto"/>
        <w:ind w:firstLine="708"/>
        <w:jc w:val="both"/>
        <w:rPr>
          <w:lang w:val="uk-UA"/>
        </w:rPr>
      </w:pPr>
      <w:r w:rsidRPr="0020051D">
        <w:rPr>
          <w:lang w:val="uk-UA"/>
        </w:rPr>
        <w:t>Game — екземпляр конкретної обраної гри.</w:t>
      </w:r>
    </w:p>
    <w:p w14:paraId="594C536E" w14:textId="77777777" w:rsidR="0020051D" w:rsidRPr="0020051D" w:rsidRDefault="0020051D" w:rsidP="0021499C">
      <w:pPr>
        <w:spacing w:line="360" w:lineRule="auto"/>
        <w:ind w:firstLine="708"/>
        <w:jc w:val="both"/>
        <w:rPr>
          <w:lang w:val="uk-UA"/>
        </w:rPr>
      </w:pPr>
      <w:r w:rsidRPr="0020051D">
        <w:rPr>
          <w:lang w:val="uk-UA"/>
        </w:rPr>
        <w:t>Balance — екземпляр балансу користувача (внутрішня валюта).</w:t>
      </w:r>
    </w:p>
    <w:p w14:paraId="60298D95" w14:textId="77777777" w:rsidR="0020051D" w:rsidRPr="0020051D" w:rsidRDefault="0020051D" w:rsidP="0021499C">
      <w:pPr>
        <w:spacing w:line="360" w:lineRule="auto"/>
        <w:ind w:firstLine="708"/>
        <w:jc w:val="both"/>
        <w:rPr>
          <w:lang w:val="uk-UA"/>
        </w:rPr>
      </w:pPr>
      <w:r w:rsidRPr="0020051D">
        <w:rPr>
          <w:lang w:val="uk-UA"/>
        </w:rPr>
        <w:t>GameSession — екземпляр сесії гри (ставка, статус, час).</w:t>
      </w:r>
    </w:p>
    <w:p w14:paraId="3529792D" w14:textId="35D79011" w:rsidR="00386DC1" w:rsidRDefault="0020051D" w:rsidP="0021499C">
      <w:pPr>
        <w:spacing w:line="360" w:lineRule="auto"/>
        <w:ind w:firstLine="708"/>
        <w:jc w:val="both"/>
        <w:rPr>
          <w:lang w:val="uk-UA"/>
        </w:rPr>
      </w:pPr>
      <w:r w:rsidRPr="0020051D">
        <w:rPr>
          <w:lang w:val="uk-UA"/>
        </w:rPr>
        <w:t>GameEngine — екземпляр логіки гри, що обчислює результат.</w:t>
      </w:r>
    </w:p>
    <w:p w14:paraId="131A8A58" w14:textId="29BEADED" w:rsidR="0020051D" w:rsidRPr="0020051D" w:rsidRDefault="00386DC1" w:rsidP="00386DC1">
      <w:pPr>
        <w:spacing w:line="360" w:lineRule="auto"/>
        <w:ind w:firstLine="708"/>
        <w:jc w:val="both"/>
        <w:rPr>
          <w:lang w:val="uk-UA"/>
        </w:rPr>
      </w:pPr>
      <w:r>
        <w:rPr>
          <w:lang w:val="uk-UA"/>
        </w:rPr>
        <w:br w:type="column"/>
      </w:r>
      <w:r w:rsidR="0020051D" w:rsidRPr="0020051D">
        <w:rPr>
          <w:lang w:val="uk-UA"/>
        </w:rPr>
        <w:lastRenderedPageBreak/>
        <w:t>HistoryService — екземпляр, що зберігає історію ігор та результати.</w:t>
      </w:r>
    </w:p>
    <w:p w14:paraId="58461FB7" w14:textId="0DB5019A" w:rsidR="0020051D" w:rsidRPr="0020051D" w:rsidRDefault="0020051D" w:rsidP="0021499C">
      <w:pPr>
        <w:spacing w:line="360" w:lineRule="auto"/>
        <w:ind w:left="708"/>
        <w:jc w:val="both"/>
        <w:rPr>
          <w:lang w:val="uk-UA"/>
        </w:rPr>
      </w:pPr>
      <w:r w:rsidRPr="0020051D">
        <w:rPr>
          <w:lang w:val="uk-UA"/>
        </w:rPr>
        <w:t>AdminPanel — екземпляр, який використовується адміністратором для керування іграми/користувачами та перегляду статистики (у сценарії може отримувати дані для статистики).</w:t>
      </w:r>
    </w:p>
    <w:p w14:paraId="153B95E9" w14:textId="77777777" w:rsidR="0020051D" w:rsidRPr="0020051D" w:rsidRDefault="0020051D" w:rsidP="0021499C">
      <w:pPr>
        <w:spacing w:line="360" w:lineRule="auto"/>
        <w:ind w:firstLine="708"/>
        <w:jc w:val="both"/>
        <w:rPr>
          <w:lang w:val="uk-UA"/>
        </w:rPr>
      </w:pPr>
      <w:r w:rsidRPr="0020051D">
        <w:rPr>
          <w:lang w:val="uk-UA"/>
        </w:rPr>
        <w:t>Класи обмінюються повідомленнями, які відповідають визначеним раніше методам класів. Основні повідомлення сценарію:</w:t>
      </w:r>
    </w:p>
    <w:p w14:paraId="29F2CABC" w14:textId="77777777" w:rsidR="0020051D" w:rsidRPr="0020051D" w:rsidRDefault="0020051D" w:rsidP="0021499C">
      <w:pPr>
        <w:spacing w:line="360" w:lineRule="auto"/>
        <w:ind w:firstLine="708"/>
        <w:jc w:val="both"/>
        <w:rPr>
          <w:lang w:val="uk-UA"/>
        </w:rPr>
      </w:pPr>
      <w:r w:rsidRPr="0020051D">
        <w:rPr>
          <w:lang w:val="uk-UA"/>
        </w:rPr>
        <w:t>1.</w:t>
      </w:r>
      <w:r w:rsidRPr="0020051D">
        <w:rPr>
          <w:lang w:val="uk-UA"/>
        </w:rPr>
        <w:tab/>
        <w:t>navigateToSection('Games') — перехід до каталогу мініігор.</w:t>
      </w:r>
    </w:p>
    <w:p w14:paraId="625865E3" w14:textId="77777777" w:rsidR="0020051D" w:rsidRPr="0020051D" w:rsidRDefault="0020051D" w:rsidP="0021499C">
      <w:pPr>
        <w:spacing w:line="360" w:lineRule="auto"/>
        <w:ind w:firstLine="708"/>
        <w:jc w:val="both"/>
        <w:rPr>
          <w:lang w:val="uk-UA"/>
        </w:rPr>
      </w:pPr>
      <w:r w:rsidRPr="0020051D">
        <w:rPr>
          <w:lang w:val="uk-UA"/>
        </w:rPr>
        <w:t>2.</w:t>
      </w:r>
      <w:r w:rsidRPr="0020051D">
        <w:rPr>
          <w:lang w:val="uk-UA"/>
        </w:rPr>
        <w:tab/>
        <w:t>fetchGames() — запит на отримання списку мініігор.</w:t>
      </w:r>
    </w:p>
    <w:p w14:paraId="74499C43" w14:textId="77777777" w:rsidR="0020051D" w:rsidRPr="0020051D" w:rsidRDefault="0020051D" w:rsidP="0021499C">
      <w:pPr>
        <w:spacing w:line="360" w:lineRule="auto"/>
        <w:ind w:firstLine="708"/>
        <w:jc w:val="both"/>
        <w:rPr>
          <w:lang w:val="uk-UA"/>
        </w:rPr>
      </w:pPr>
      <w:r w:rsidRPr="0020051D">
        <w:rPr>
          <w:lang w:val="uk-UA"/>
        </w:rPr>
        <w:t>3.</w:t>
      </w:r>
      <w:r w:rsidRPr="0020051D">
        <w:rPr>
          <w:lang w:val="uk-UA"/>
        </w:rPr>
        <w:tab/>
        <w:t>openGame(gameId) — відкриття сторінки конкретної гри.</w:t>
      </w:r>
    </w:p>
    <w:p w14:paraId="46FCBEA2" w14:textId="77777777" w:rsidR="0020051D" w:rsidRPr="0020051D" w:rsidRDefault="0020051D" w:rsidP="0021499C">
      <w:pPr>
        <w:spacing w:line="360" w:lineRule="auto"/>
        <w:ind w:firstLine="708"/>
        <w:jc w:val="both"/>
        <w:rPr>
          <w:lang w:val="uk-UA"/>
        </w:rPr>
      </w:pPr>
      <w:r w:rsidRPr="0020051D">
        <w:rPr>
          <w:lang w:val="uk-UA"/>
        </w:rPr>
        <w:t>4.</w:t>
      </w:r>
      <w:r w:rsidRPr="0020051D">
        <w:rPr>
          <w:lang w:val="uk-UA"/>
        </w:rPr>
        <w:tab/>
        <w:t>startSession(gameId, bet) — запуск гри зі ставкою.</w:t>
      </w:r>
    </w:p>
    <w:p w14:paraId="692A3646" w14:textId="77777777" w:rsidR="0020051D" w:rsidRPr="0020051D" w:rsidRDefault="0020051D" w:rsidP="0021499C">
      <w:pPr>
        <w:spacing w:line="360" w:lineRule="auto"/>
        <w:ind w:firstLine="708"/>
        <w:jc w:val="both"/>
        <w:rPr>
          <w:lang w:val="uk-UA"/>
        </w:rPr>
      </w:pPr>
      <w:r w:rsidRPr="0020051D">
        <w:rPr>
          <w:lang w:val="uk-UA"/>
        </w:rPr>
        <w:t>5.</w:t>
      </w:r>
      <w:r w:rsidRPr="0020051D">
        <w:rPr>
          <w:lang w:val="uk-UA"/>
        </w:rPr>
        <w:tab/>
        <w:t>checkBalance(bet) — перевірка достатності валюти.</w:t>
      </w:r>
    </w:p>
    <w:p w14:paraId="13710B13" w14:textId="77777777" w:rsidR="0020051D" w:rsidRPr="0020051D" w:rsidRDefault="0020051D" w:rsidP="0021499C">
      <w:pPr>
        <w:spacing w:line="360" w:lineRule="auto"/>
        <w:ind w:firstLine="708"/>
        <w:jc w:val="both"/>
        <w:rPr>
          <w:lang w:val="uk-UA"/>
        </w:rPr>
      </w:pPr>
      <w:r w:rsidRPr="0020051D">
        <w:rPr>
          <w:lang w:val="uk-UA"/>
        </w:rPr>
        <w:t>6.</w:t>
      </w:r>
      <w:r w:rsidRPr="0020051D">
        <w:rPr>
          <w:lang w:val="uk-UA"/>
        </w:rPr>
        <w:tab/>
        <w:t>debit(bet) — списання ставки з балансу.</w:t>
      </w:r>
    </w:p>
    <w:p w14:paraId="72C2A41A" w14:textId="77777777" w:rsidR="0020051D" w:rsidRPr="0020051D" w:rsidRDefault="0020051D" w:rsidP="0021499C">
      <w:pPr>
        <w:spacing w:line="360" w:lineRule="auto"/>
        <w:ind w:firstLine="708"/>
        <w:jc w:val="both"/>
        <w:rPr>
          <w:lang w:val="uk-UA"/>
        </w:rPr>
      </w:pPr>
      <w:r w:rsidRPr="0020051D">
        <w:rPr>
          <w:lang w:val="uk-UA"/>
        </w:rPr>
        <w:t>7.</w:t>
      </w:r>
      <w:r w:rsidRPr="0020051D">
        <w:rPr>
          <w:lang w:val="uk-UA"/>
        </w:rPr>
        <w:tab/>
        <w:t>calculateResult(session) — обчислення результату гри.</w:t>
      </w:r>
    </w:p>
    <w:p w14:paraId="301E6F3C" w14:textId="77777777" w:rsidR="0020051D" w:rsidRPr="0020051D" w:rsidRDefault="0020051D" w:rsidP="0021499C">
      <w:pPr>
        <w:spacing w:line="360" w:lineRule="auto"/>
        <w:ind w:firstLine="708"/>
        <w:jc w:val="both"/>
        <w:rPr>
          <w:lang w:val="uk-UA"/>
        </w:rPr>
      </w:pPr>
      <w:r w:rsidRPr="0020051D">
        <w:rPr>
          <w:lang w:val="uk-UA"/>
        </w:rPr>
        <w:t>8.</w:t>
      </w:r>
      <w:r w:rsidRPr="0020051D">
        <w:rPr>
          <w:lang w:val="uk-UA"/>
        </w:rPr>
        <w:tab/>
        <w:t>credit(winAmount) — нарахування виграшу (за потреби).</w:t>
      </w:r>
    </w:p>
    <w:p w14:paraId="1A9E18F5" w14:textId="77777777" w:rsidR="0020051D" w:rsidRPr="0020051D" w:rsidRDefault="0020051D" w:rsidP="0021499C">
      <w:pPr>
        <w:spacing w:line="360" w:lineRule="auto"/>
        <w:ind w:firstLine="708"/>
        <w:jc w:val="both"/>
        <w:rPr>
          <w:lang w:val="uk-UA"/>
        </w:rPr>
      </w:pPr>
      <w:r w:rsidRPr="0020051D">
        <w:rPr>
          <w:lang w:val="uk-UA"/>
        </w:rPr>
        <w:t>9.</w:t>
      </w:r>
      <w:r w:rsidRPr="0020051D">
        <w:rPr>
          <w:lang w:val="uk-UA"/>
        </w:rPr>
        <w:tab/>
        <w:t>addHistory(record) — збереження сесії та результату в історії.</w:t>
      </w:r>
    </w:p>
    <w:p w14:paraId="3E301F68" w14:textId="77777777" w:rsidR="0020051D" w:rsidRPr="0020051D" w:rsidRDefault="0020051D" w:rsidP="0021499C">
      <w:pPr>
        <w:spacing w:line="360" w:lineRule="auto"/>
        <w:ind w:firstLine="708"/>
        <w:jc w:val="both"/>
        <w:rPr>
          <w:lang w:val="uk-UA"/>
        </w:rPr>
      </w:pPr>
      <w:r w:rsidRPr="0020051D">
        <w:rPr>
          <w:lang w:val="uk-UA"/>
        </w:rPr>
        <w:t>10.</w:t>
      </w:r>
      <w:r w:rsidRPr="0020051D">
        <w:rPr>
          <w:lang w:val="uk-UA"/>
        </w:rPr>
        <w:tab/>
        <w:t>showResult(result) — відображення результату користувачу.</w:t>
      </w:r>
    </w:p>
    <w:p w14:paraId="5731BFA8" w14:textId="0CE21423" w:rsidR="0020051D" w:rsidRPr="0020051D" w:rsidRDefault="0020051D" w:rsidP="0021499C">
      <w:pPr>
        <w:spacing w:line="360" w:lineRule="auto"/>
        <w:ind w:left="708"/>
        <w:jc w:val="both"/>
        <w:rPr>
          <w:lang w:val="uk-UA"/>
        </w:rPr>
      </w:pPr>
      <w:r w:rsidRPr="0020051D">
        <w:rPr>
          <w:lang w:val="uk-UA"/>
        </w:rPr>
        <w:t>11.</w:t>
      </w:r>
      <w:r w:rsidRPr="0020051D">
        <w:rPr>
          <w:lang w:val="uk-UA"/>
        </w:rPr>
        <w:tab/>
        <w:t>viewStatistics() — передача даних у модуль статистики/адмін-панель</w:t>
      </w:r>
      <w:r>
        <w:rPr>
          <w:lang w:val="uk-UA"/>
        </w:rPr>
        <w:t>.</w:t>
      </w:r>
    </w:p>
    <w:p w14:paraId="2A9278EF" w14:textId="1800A508" w:rsidR="0020051D" w:rsidRPr="0020051D" w:rsidRDefault="0020051D" w:rsidP="0021499C">
      <w:pPr>
        <w:spacing w:line="360" w:lineRule="auto"/>
        <w:rPr>
          <w:lang w:val="uk-UA"/>
        </w:rPr>
      </w:pPr>
      <w:r w:rsidRPr="0020051D">
        <w:rPr>
          <w:lang w:val="uk-UA"/>
        </w:rPr>
        <w:t xml:space="preserve"> </w:t>
      </w:r>
      <w:r w:rsidRPr="004724AC">
        <w:rPr>
          <w:noProof/>
        </w:rPr>
        <w:drawing>
          <wp:inline distT="0" distB="0" distL="0" distR="0" wp14:anchorId="3A5BFF8E" wp14:editId="50E90F66">
            <wp:extent cx="5981700" cy="2533650"/>
            <wp:effectExtent l="0" t="0" r="0" b="0"/>
            <wp:docPr id="391544349"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81700" cy="2533650"/>
                    </a:xfrm>
                    <a:prstGeom prst="rect">
                      <a:avLst/>
                    </a:prstGeom>
                    <a:noFill/>
                    <a:ln>
                      <a:noFill/>
                    </a:ln>
                  </pic:spPr>
                </pic:pic>
              </a:graphicData>
            </a:graphic>
          </wp:inline>
        </w:drawing>
      </w:r>
    </w:p>
    <w:p w14:paraId="503627B0" w14:textId="77777777" w:rsidR="0020051D" w:rsidRPr="0020051D" w:rsidRDefault="0020051D" w:rsidP="0021499C">
      <w:pPr>
        <w:spacing w:line="360" w:lineRule="auto"/>
        <w:ind w:firstLine="708"/>
        <w:jc w:val="both"/>
        <w:rPr>
          <w:lang w:val="uk-UA"/>
        </w:rPr>
      </w:pPr>
      <w:r w:rsidRPr="0020051D">
        <w:rPr>
          <w:lang w:val="uk-UA"/>
        </w:rPr>
        <w:t>Процес взаємодії відбувається у такій хронологічній послідовності:</w:t>
      </w:r>
    </w:p>
    <w:p w14:paraId="489D73FD" w14:textId="77777777" w:rsidR="0020051D" w:rsidRPr="0020051D" w:rsidRDefault="0020051D" w:rsidP="0021499C">
      <w:pPr>
        <w:spacing w:line="360" w:lineRule="auto"/>
        <w:ind w:left="1413" w:hanging="705"/>
        <w:jc w:val="both"/>
        <w:rPr>
          <w:lang w:val="uk-UA"/>
        </w:rPr>
      </w:pPr>
      <w:r w:rsidRPr="0020051D">
        <w:rPr>
          <w:lang w:val="uk-UA"/>
        </w:rPr>
        <w:t>1.</w:t>
      </w:r>
      <w:r w:rsidRPr="0020051D">
        <w:rPr>
          <w:lang w:val="uk-UA"/>
        </w:rPr>
        <w:tab/>
        <w:t>Початок: Користувач взаємодіє з App для переходу в розділ мініігор. Фокус управління знаходиться у App, який делегує запит до GameCatalog.</w:t>
      </w:r>
    </w:p>
    <w:p w14:paraId="5B777DB6" w14:textId="77777777" w:rsidR="0020051D" w:rsidRPr="0020051D" w:rsidRDefault="0020051D" w:rsidP="0021499C">
      <w:pPr>
        <w:spacing w:line="360" w:lineRule="auto"/>
        <w:ind w:left="1413" w:hanging="705"/>
        <w:jc w:val="both"/>
        <w:rPr>
          <w:lang w:val="uk-UA"/>
        </w:rPr>
      </w:pPr>
      <w:r w:rsidRPr="0020051D">
        <w:rPr>
          <w:lang w:val="uk-UA"/>
        </w:rPr>
        <w:lastRenderedPageBreak/>
        <w:t>2.</w:t>
      </w:r>
      <w:r w:rsidRPr="0020051D">
        <w:rPr>
          <w:lang w:val="uk-UA"/>
        </w:rPr>
        <w:tab/>
        <w:t>Вибір гри: Користувач обирає Game, після чого App відкриває сторінку гри та ініціює створення GameSession.</w:t>
      </w:r>
    </w:p>
    <w:p w14:paraId="121E8FED" w14:textId="77777777" w:rsidR="0020051D" w:rsidRPr="0020051D" w:rsidRDefault="0020051D" w:rsidP="0021499C">
      <w:pPr>
        <w:spacing w:line="360" w:lineRule="auto"/>
        <w:ind w:left="1413" w:hanging="705"/>
        <w:jc w:val="both"/>
        <w:rPr>
          <w:lang w:val="uk-UA"/>
        </w:rPr>
      </w:pPr>
      <w:r w:rsidRPr="0020051D">
        <w:rPr>
          <w:lang w:val="uk-UA"/>
        </w:rPr>
        <w:t>3.</w:t>
      </w:r>
      <w:r w:rsidRPr="0020051D">
        <w:rPr>
          <w:lang w:val="uk-UA"/>
        </w:rPr>
        <w:tab/>
        <w:t>Перевірка та списання: Фокус переходить до Balance — система перевіряє достатність валюти та списує ставку.</w:t>
      </w:r>
    </w:p>
    <w:p w14:paraId="398444A6" w14:textId="77777777" w:rsidR="0020051D" w:rsidRPr="0020051D" w:rsidRDefault="0020051D" w:rsidP="0021499C">
      <w:pPr>
        <w:spacing w:line="360" w:lineRule="auto"/>
        <w:ind w:left="1413" w:hanging="705"/>
        <w:jc w:val="both"/>
        <w:rPr>
          <w:lang w:val="uk-UA"/>
        </w:rPr>
      </w:pPr>
      <w:r w:rsidRPr="0020051D">
        <w:rPr>
          <w:lang w:val="uk-UA"/>
        </w:rPr>
        <w:t>4.</w:t>
      </w:r>
      <w:r w:rsidRPr="0020051D">
        <w:rPr>
          <w:lang w:val="uk-UA"/>
        </w:rPr>
        <w:tab/>
        <w:t>Обчислення результату: GameSession використовує GameEngine для визначення результату.</w:t>
      </w:r>
    </w:p>
    <w:p w14:paraId="224A6E12" w14:textId="77777777" w:rsidR="0020051D" w:rsidRPr="0020051D" w:rsidRDefault="0020051D" w:rsidP="0021499C">
      <w:pPr>
        <w:spacing w:line="360" w:lineRule="auto"/>
        <w:ind w:left="1413" w:hanging="705"/>
        <w:jc w:val="both"/>
        <w:rPr>
          <w:lang w:val="uk-UA"/>
        </w:rPr>
      </w:pPr>
      <w:r w:rsidRPr="0020051D">
        <w:rPr>
          <w:lang w:val="uk-UA"/>
        </w:rPr>
        <w:t>5.</w:t>
      </w:r>
      <w:r w:rsidRPr="0020051D">
        <w:rPr>
          <w:lang w:val="uk-UA"/>
        </w:rPr>
        <w:tab/>
        <w:t>Завершення: Результат впливає на баланс (нарахування виграшу), зберігається в HistoryService, після чого App відображає результат користувачу. Додатково дані можуть бути доступні адміністратору через AdminPanel/Statistics.</w:t>
      </w:r>
    </w:p>
    <w:p w14:paraId="634D2C45" w14:textId="64D3AEE1" w:rsidR="0020051D" w:rsidRDefault="0020051D" w:rsidP="0021499C">
      <w:pPr>
        <w:spacing w:line="360" w:lineRule="auto"/>
        <w:jc w:val="both"/>
        <w:rPr>
          <w:lang w:val="uk-UA"/>
        </w:rPr>
      </w:pPr>
      <w:r>
        <w:fldChar w:fldCharType="begin"/>
      </w:r>
      <w:r>
        <w:instrText xml:space="preserve"> INCLUDEPICTURE "https://www.plantuml.com/plantuml/png/ZLLVJnD147-_Jp7f2zS432r_498Qq10bCMgin0VZmtAtbWlNk-Pk2_6jXKHz89eGh0c9qOy0HK85sdw5kQ_W9t5cRsdBjOcISDsT-StiRtypSxSQAn6fUjMtbATy2VWJEqdpNX7-D8u1ZvCMdk9vqg3d3Pu2zh6NDF6QpB-mXstiyZxPJrehWDy8r4yEo7y5U4EGRjAY9qTt8Dddy1v1QSUvi4l-Bq3R2xnC3YZd8MC8S63Hdt1K644EJoY68lWG0hK9y3478ePDgqQyFSUhYK11RcMjLjDs-iru7ekgV2IKyCEAHfZr19HsyoBZUoXy4JYfczOJ8iioZhqmq0Ypde1Q3ofUaAP9bndC4o-cIxylosZNCyUnANjJj-e5BqGWVOtGMyigbG2_ie3OXm8LuuXKFYFz6s0AK2fPcp3pW0M25IX087QzYb3oLLYMZYB2zXHpZAVo5a4OQOGYT17UIULiQx-TjsuTCuDqSr1XtvktQIpPDyaw3_Y3kkIAI5roPOa5RpJBQtASMwEK5Y2ioO3Fi3dPXZiWmZO2B8u3j6T8Omd27R2fDI_ICvAMkNt-ha35JBSQYV2I0fAc1hM9QI_vd97jFkXnCIMsjwGQa3Gs0YtV0Hckqw31bh5o1BKILs8Md6tfx9WcirEOy1NWTxpWCKiPqNytESGUQ6AVUEQmRO7ECdFd_481N1buqYNluBXXvOiWeoYCxDn_vC_bASTeIGjp4shQ9yCDTgYcLpIyqeybuCam2OmVOdWR4GpbBK-PsmCCPJAZaZ9tXE_KVUhQbpAk-ygEKnYnDB2i57CGfSYmhfomAgTXpmlMgc4zICzXdOqBIl1wundP0CQBD0zE95qYE18Em5ST2N_wlBp-h_XP7HUucKlod3Dk0OJhclU07KadZ5mAqExirHOX5hiocqY_3jYz1FMQIqgLbL3nRIg0AS0UzVq7AinlVdjRavk46dqxt3CgfnAEjS8ou97v49mb3TqG7Mw82Uzqu4ayqsD_IXtGj5Y1LNhGX-Sl" \* MERGEFORMATINET </w:instrText>
      </w:r>
      <w:r>
        <w:fldChar w:fldCharType="separate"/>
      </w:r>
      <w:r>
        <w:fldChar w:fldCharType="begin"/>
      </w:r>
      <w:r>
        <w:instrText xml:space="preserve"> INCLUDEPICTURE  "https://www.plantuml.com/plantuml/png/ZLLVJnD147-_Jp7f2zS432r_498Qq10bCMgin0VZmtAtbWlNk-Pk2_6jXKHz89eGh0c9qOy0HK85sdw5kQ_W9t5cRsdBjOcISDsT-StiRtypSxSQAn6fUjMtbATy2VWJEqdpNX7-D8u1ZvCMdk9vqg3d3Pu2zh6NDF6QpB-mXstiyZxPJrehWDy8r4yEo7y5U4EGRjAY9qTt8Dddy1v1QSUvi4l-Bq3R2xnC3YZd8MC8S63Hdt1K644EJoY68lWG0hK9y3478ePDgqQyFSUhYK11RcMjLjDs-iru7ekgV2IKyCEAHfZr19HsyoBZUoXy4JYfczOJ8iioZhqmq0Ypde1Q3ofUaAP9bndC4o-cIxylosZNCyUnANjJj-e5BqGWVOtGMyigbG2_ie3OXm8LuuXKFYFz6s0AK2fPcp3pW0M25IX087QzYb3oLLYMZYB2zXHpZAVo5a4OQOGYT17UIULiQx-TjsuTCuDqSr1XtvktQIpPDyaw3_Y3kkIAI5roPOa5RpJBQtASMwEK5Y2ioO3Fi3dPXZiWmZO2B8u3j6T8Omd27R2fDI_ICvAMkNt-ha35JBSQYV2I0fAc1hM9QI_vd97jFkXnCIMsjwGQa3Gs0YtV0Hckqw31bh5o1BKILs8Md6tfx9WcirEOy1NWTxpWCKiPqNytESGUQ6AVUEQmRO7ECdFd_481N1buqYNluBXXvOiWeoYCxDn_vC_bASTeIGjp4shQ9yCDTgYcLpIyqeybuCam2OmVOdWR4GpbBK-PsmCCPJAZaZ9tXE_KVUhQbpAk-ygEKnYnDB2i57CGfSYmhfomAgTXpmlMgc4zICzXdOqBIl1wundP0CQBD0zE95qYE18Em5ST2N_wlBp-h_XP7HUucKlod3Dk0OJhclU07KadZ5mAqExirHOX5hiocqY_3jYz1FMQIqgLbL3nRIg0AS0UzVq7AinlVdjRavk46dqxt3CgfnAEjS8ou97v49mb3TqG7Mw82Uzqu4ayqsD_IXtGj5Y1LNhGX-Sl" \* MERGEFORMATINET </w:instrText>
      </w:r>
      <w:r>
        <w:fldChar w:fldCharType="separate"/>
      </w:r>
      <w:r>
        <w:fldChar w:fldCharType="begin"/>
      </w:r>
      <w:r>
        <w:instrText xml:space="preserve"> INCLUDEPICTURE  "https://www.plantuml.com/plantuml/png/ZLLVJnD147-_Jp7f2zS432r_498Qq10bCMgin0VZmtAtbWlNk-Pk2_6jXKHz89eGh0c9qOy0HK85sdw5kQ_W9t5cRsdBjOcISDsT-StiRtypSxSQAn6fUjMtbATy2VWJEqdpNX7-D8u1ZvCMdk9vqg3d3Pu2zh6NDF6QpB-mXstiyZxPJrehWDy8r4yEo7y5U4EGRjAY9qTt8Dddy1v1QSUvi4l-Bq3R2xnC3YZd8MC8S63Hdt1K644EJoY68lWG0hK9y3478ePDgqQyFSUhYK11RcMjLjDs-iru7ekgV2IKyCEAHfZr19HsyoBZUoXy4JYfczOJ8iioZhqmq0Ypde1Q3ofUaAP9bndC4o-cIxylosZNCyUnANjJj-e5BqGWVOtGMyigbG2_ie3OXm8LuuXKFYFz6s0AK2fPcp3pW0M25IX087QzYb3oLLYMZYB2zXHpZAVo5a4OQOGYT17UIULiQx-TjsuTCuDqSr1XtvktQIpPDyaw3_Y3kkIAI5roPOa5RpJBQtASMwEK5Y2ioO3Fi3dPXZiWmZO2B8u3j6T8Omd27R2fDI_ICvAMkNt-ha35JBSQYV2I0fAc1hM9QI_vd97jFkXnCIMsjwGQa3Gs0YtV0Hckqw31bh5o1BKILs8Md6tfx9WcirEOy1NWTxpWCKiPqNytESGUQ6AVUEQmRO7ECdFd_481N1buqYNluBXXvOiWeoYCxDn_vC_bASTeIGjp4shQ9yCDTgYcLpIyqeybuCam2OmVOdWR4GpbBK-PsmCCPJAZaZ9tXE_KVUhQbpAk-ygEKnYnDB2i57CGfSYmhfomAgTXpmlMgc4zICzXdOqBIl1wundP0CQBD0zE95qYE18Em5ST2N_wlBp-h_XP7HUucKlod3Dk0OJhclU07KadZ5mAqExirHOX5hiocqY_3jYz1FMQIqgLbL3nRIg0AS0UzVq7AinlVdjRavk46dqxt3CgfnAEjS8ou97v49mb3TqG7Mw82Uzqu4ayqsD_IXtGj5Y1LNhGX-Sl" \* MERGEFORMATINET </w:instrText>
      </w:r>
      <w:r>
        <w:fldChar w:fldCharType="separate"/>
      </w:r>
      <w:r>
        <w:fldChar w:fldCharType="begin"/>
      </w:r>
      <w:r>
        <w:instrText xml:space="preserve"> INCLUDEPICTURE  "https://www.plantuml.com/plantuml/png/ZLLVJnD147-_Jp7f2zS432r_498Qq10bCMgin0VZmtAtbWlNk-Pk2_6jXKHz89eGh0c9qOy0HK85sdw5kQ_W9t5cRsdBjOcISDsT-StiRtypSxSQAn6fUjMtbATy2VWJEqdpNX7-D8u1ZvCMdk9vqg3d3Pu2zh6NDF6QpB-mXstiyZxPJrehWDy8r4yEo7y5U4EGRjAY9qTt8Dddy1v1QSUvi4l-Bq3R2xnC3YZd8MC8S63Hdt1K644EJoY68lWG0hK9y3478ePDgqQyFSUhYK11RcMjLjDs-iru7ekgV2IKyCEAHfZr19HsyoBZUoXy4JYfczOJ8iioZhqmq0Ypde1Q3ofUaAP9bndC4o-cIxylosZNCyUnANjJj-e5BqGWVOtGMyigbG2_ie3OXm8LuuXKFYFz6s0AK2fPcp3pW0M25IX087QzYb3oLLYMZYB2zXHpZAVo5a4OQOGYT17UIULiQx-TjsuTCuDqSr1XtvktQIpPDyaw3_Y3kkIAI5roPOa5RpJBQtASMwEK5Y2ioO3Fi3dPXZiWmZO2B8u3j6T8Omd27R2fDI_ICvAMkNt-ha35JBSQYV2I0fAc1hM9QI_vd97jFkXnCIMsjwGQa3Gs0YtV0Hckqw31bh5o1BKILs8Md6tfx9WcirEOy1NWTxpWCKiPqNytESGUQ6AVUEQmRO7ECdFd_481N1buqYNluBXXvOiWeoYCxDn_vC_bASTeIGjp4shQ9yCDTgYcLpIyqeybuCam2OmVOdWR4GpbBK-PsmCCPJAZaZ9tXE_KVUhQbpAk-ygEKnYnDB2i57CGfSYmhfomAgTXpmlMgc4zICzXdOqBIl1wundP0CQBD0zE95qYE18Em5ST2N_wlBp-h_XP7HUucKlod3Dk0OJhclU07KadZ5mAqExirHOX5hiocqY_3jYz1FMQIqgLbL3nRIg0AS0UzVq7AinlVdjRavk46dqxt3CgfnAEjS8ou97v49mb3TqG7Mw82Uzqu4ayqsD_IXtGj5Y1LNhGX-Sl" \* MERGEFORMATINET </w:instrText>
      </w:r>
      <w:r>
        <w:fldChar w:fldCharType="separate"/>
      </w:r>
      <w:r w:rsidR="00000000">
        <w:fldChar w:fldCharType="begin"/>
      </w:r>
      <w:r w:rsidR="00000000">
        <w:instrText xml:space="preserve"> INCLUDEPICTURE  "https://www.plantuml.com/plantuml/png/ZLLVJnD147-_Jp7f2zS432r_498Qq10bCMgin0VZmtAtbWlNk-Pk2_6jXKHz89eGh0c9qOy0HK85sdw5kQ_W9t5cRsdBjOcISDsT-StiRtypSxSQAn6fUjMtbATy2VWJEqdpNX7-D8u1ZvCMdk9vqg3d3Pu2zh6NDF6QpB-mXstiyZxPJrehWDy8r4yEo7y5U4EGRjAY9qTt8Dddy1v1QSUvi4l-Bq3R2xnC3YZd8MC8S63Hdt1K644EJoY68lWG0hK9y3478ePDgqQyFSUhYK11RcMjLjDs-iru7ekgV2IKyCEAHfZr19HsyoBZUoXy4JYfczOJ8iioZhqmq0Ypde1Q3ofUaAP9bndC4o-cIxylosZNCyUnANjJj-e5BqGWVOtGMyigbG2_ie3OXm8LuuXKFYFz6s0AK2fPcp3pW0M25IX087QzYb3oLLYMZYB2zXHpZAVo5a4OQOGYT17UIULiQx-TjsuTCuDqSr1XtvktQIpPDyaw3_Y3kkIAI5roPOa5RpJBQtASMwEK5Y2ioO3Fi3dPXZiWmZO2B8u3j6T8Omd27R2fDI_ICvAMkNt-ha35JBSQYV2I0fAc1hM9QI_vd97jFkXnCIMsjwGQa3Gs0YtV0Hckqw31bh5o1BKILs8Md6tfx9WcirEOy1NWTxpWCKiPqNytESGUQ6AVUEQmRO7ECdFd_481N1buqYNluBXXvOiWeoYCxDn_vC_bASTeIGjp4shQ9yCDTgYcLpIyqeybuCam2OmVOdWR4GpbBK-PsmCCPJAZaZ9tXE_KVUhQbpAk-ygEKnYnDB2i57CGfSYmhfomAgTXpmlMgc4zICzXdOqBIl1wundP0CQBD0zE95qYE18Em5ST2N_wlBp-h_XP7HUucKlod3Dk0OJhclU07KadZ5mAqExirHOX5hiocqY_3jYz1FMQIqgLbL3nRIg0AS0UzVq7AinlVdjRavk46dqxt3CgfnAEjS8ou97v49mb3TqG7Mw82Uzqu4ayqsD_IXtGj5Y1LNhGX-Sl" \* MERGEFORMATINET </w:instrText>
      </w:r>
      <w:r w:rsidR="00000000">
        <w:fldChar w:fldCharType="separate"/>
      </w:r>
      <w:r w:rsidR="00AE24EA">
        <w:pict w14:anchorId="6409BE3A">
          <v:shape id="_x0000_i1026" type="#_x0000_t75" style="width:428.6pt;height:343pt">
            <v:imagedata r:id="rId21" r:href="rId22"/>
          </v:shape>
        </w:pict>
      </w:r>
      <w:r w:rsidR="00000000">
        <w:fldChar w:fldCharType="end"/>
      </w:r>
      <w:r>
        <w:fldChar w:fldCharType="end"/>
      </w:r>
      <w:r>
        <w:fldChar w:fldCharType="end"/>
      </w:r>
      <w:r>
        <w:fldChar w:fldCharType="end"/>
      </w:r>
      <w:r>
        <w:fldChar w:fldCharType="end"/>
      </w:r>
    </w:p>
    <w:p w14:paraId="138791C4" w14:textId="71BC1BE5" w:rsidR="00B36053" w:rsidRPr="00B36053" w:rsidRDefault="00B36053" w:rsidP="0021499C">
      <w:pPr>
        <w:spacing w:line="360" w:lineRule="auto"/>
        <w:ind w:left="2832" w:firstLine="708"/>
        <w:jc w:val="both"/>
        <w:rPr>
          <w:b/>
          <w:bCs/>
          <w:lang w:val="uk-UA"/>
        </w:rPr>
      </w:pPr>
      <w:r w:rsidRPr="00B36053">
        <w:rPr>
          <w:b/>
          <w:bCs/>
          <w:lang w:val="uk-UA"/>
        </w:rPr>
        <w:t>Висновки до розділу 2</w:t>
      </w:r>
    </w:p>
    <w:p w14:paraId="4439BDD3" w14:textId="77777777" w:rsidR="00386DC1" w:rsidRDefault="00B36053" w:rsidP="0021499C">
      <w:pPr>
        <w:spacing w:line="360" w:lineRule="auto"/>
        <w:ind w:firstLine="708"/>
        <w:jc w:val="both"/>
        <w:rPr>
          <w:lang w:val="uk-UA"/>
        </w:rPr>
      </w:pPr>
      <w:r w:rsidRPr="00B36053">
        <w:rPr>
          <w:lang w:val="uk-UA"/>
        </w:rPr>
        <w:t xml:space="preserve">У другому розділі було спроєктовано архітектуру веб-орієнтованої системи «Симулятор мініігор», базуючись на об’єктно-орієнтованому аналізі та компонентному підході клієнтського застосунку Vue (реалізація на Vue + Vite). Було детально розроблено статичну структуру та динамічні моделі поведінки </w:t>
      </w:r>
    </w:p>
    <w:p w14:paraId="52F263DF" w14:textId="46E7A81D" w:rsidR="00B36053" w:rsidRPr="00B36053" w:rsidRDefault="00386DC1" w:rsidP="00386DC1">
      <w:pPr>
        <w:spacing w:line="360" w:lineRule="auto"/>
        <w:ind w:firstLine="708"/>
        <w:jc w:val="both"/>
        <w:rPr>
          <w:lang w:val="uk-UA"/>
        </w:rPr>
      </w:pPr>
      <w:r>
        <w:rPr>
          <w:lang w:val="uk-UA"/>
        </w:rPr>
        <w:br w:type="column"/>
      </w:r>
      <w:r w:rsidR="00B36053" w:rsidRPr="00B36053">
        <w:rPr>
          <w:lang w:val="uk-UA"/>
        </w:rPr>
        <w:lastRenderedPageBreak/>
        <w:t>системи.</w:t>
      </w:r>
    </w:p>
    <w:p w14:paraId="4D43A049" w14:textId="517CE540" w:rsidR="00B36053" w:rsidRPr="00B36053" w:rsidRDefault="00B36053" w:rsidP="0021499C">
      <w:pPr>
        <w:spacing w:line="360" w:lineRule="auto"/>
        <w:ind w:firstLine="708"/>
        <w:jc w:val="both"/>
        <w:rPr>
          <w:lang w:val="uk-UA"/>
        </w:rPr>
      </w:pPr>
      <w:r w:rsidRPr="00B36053">
        <w:rPr>
          <w:lang w:val="uk-UA"/>
        </w:rPr>
        <w:t>Зокрема, побудована діаграма класів відображає ключові сутності предметної області та їх взаємозв’язки: користувачі й ролі, баланс внутрішньої валюти, транзакції, каталог мініігор, ігрові сесії, результати та історія. Такий підхід дозволив відокремити представлення інтерфейсу від бізнес-логіки й даних, що відповідає сучасним принципам розробки (Separation of Concerns).</w:t>
      </w:r>
    </w:p>
    <w:p w14:paraId="70BA4B30" w14:textId="588716A7" w:rsidR="00B36053" w:rsidRPr="00B36053" w:rsidRDefault="00B36053" w:rsidP="0021499C">
      <w:pPr>
        <w:spacing w:line="360" w:lineRule="auto"/>
        <w:ind w:firstLine="708"/>
        <w:jc w:val="both"/>
        <w:rPr>
          <w:lang w:val="uk-UA"/>
        </w:rPr>
      </w:pPr>
      <w:r w:rsidRPr="00B36053">
        <w:rPr>
          <w:lang w:val="uk-UA"/>
        </w:rPr>
        <w:t>Важливим етапом стало застосування патернів проєктування, адаптованих під компонентну архітектуру SPA. Використання підходу Container/Presentational components забезпечило розподіл відповідальностей між компонентами, а централізоване керування станом (Store) надало можливість реактивного оновлення критичних даних — балансу, активної сесії та історії ігор. Це покращує узгодженість даних між сторінками й спрощує підтримку системи.</w:t>
      </w:r>
    </w:p>
    <w:p w14:paraId="20648594" w14:textId="35E36507" w:rsidR="00B36053" w:rsidRDefault="00B36053" w:rsidP="0021499C">
      <w:pPr>
        <w:spacing w:line="360" w:lineRule="auto"/>
        <w:ind w:firstLine="708"/>
        <w:jc w:val="both"/>
        <w:rPr>
          <w:lang w:val="uk-UA"/>
        </w:rPr>
      </w:pPr>
      <w:r w:rsidRPr="00B36053">
        <w:rPr>
          <w:lang w:val="uk-UA"/>
        </w:rPr>
        <w:t>Розроблені діаграми активності та послідовності підтвердили коректність спроєктованих алгоритмів взаємодії об’єктів у часі — від вибору мініігри та запуску сесії зі ставкою до перевірки балансу, обчислення результату, оновлення внутрішньої валюти та збереження історії. Таким чином, у розділі сформовано цілісну модель структури й поведінки системи, що створює основу для етапу реалізації та тестування прототипу.</w:t>
      </w:r>
    </w:p>
    <w:p w14:paraId="76AFD09B" w14:textId="7E73362C" w:rsidR="00B36053" w:rsidRPr="001919F9" w:rsidRDefault="00B36053" w:rsidP="0021499C">
      <w:pPr>
        <w:pStyle w:val="ListParagraph"/>
        <w:keepNext/>
        <w:keepLines/>
        <w:numPr>
          <w:ilvl w:val="0"/>
          <w:numId w:val="16"/>
        </w:numPr>
        <w:spacing w:line="360" w:lineRule="auto"/>
        <w:outlineLvl w:val="1"/>
        <w:rPr>
          <w:b/>
          <w:bCs/>
          <w:sz w:val="32"/>
          <w:szCs w:val="26"/>
          <w:lang w:val="uk-UA"/>
        </w:rPr>
      </w:pPr>
      <w:r w:rsidRPr="00B36053">
        <w:rPr>
          <w:b/>
          <w:bCs/>
          <w:sz w:val="32"/>
          <w:szCs w:val="26"/>
          <w:lang w:val="uk-UA"/>
        </w:rPr>
        <w:t>МОДЕЛЮВА</w:t>
      </w:r>
      <w:r>
        <w:rPr>
          <w:b/>
          <w:bCs/>
          <w:sz w:val="32"/>
          <w:szCs w:val="26"/>
          <w:lang w:val="uk-UA"/>
        </w:rPr>
        <w:t>ННЯ</w:t>
      </w:r>
      <w:r w:rsidRPr="00B36053">
        <w:rPr>
          <w:b/>
          <w:bCs/>
          <w:sz w:val="32"/>
          <w:szCs w:val="26"/>
          <w:lang w:val="uk-UA"/>
        </w:rPr>
        <w:t xml:space="preserve"> ПРОГРАМН</w:t>
      </w:r>
      <w:r>
        <w:rPr>
          <w:b/>
          <w:bCs/>
          <w:sz w:val="32"/>
          <w:szCs w:val="26"/>
          <w:lang w:val="uk-UA"/>
        </w:rPr>
        <w:t>ОЇ</w:t>
      </w:r>
      <w:r w:rsidRPr="00B36053">
        <w:rPr>
          <w:b/>
          <w:bCs/>
          <w:sz w:val="32"/>
          <w:szCs w:val="26"/>
          <w:lang w:val="uk-UA"/>
        </w:rPr>
        <w:t xml:space="preserve"> СИСТЕМИ ЗА ДОПОМОГОЮ КОМПОНЕНТНИХ ДІАГРАМ UML, </w:t>
      </w:r>
    </w:p>
    <w:p w14:paraId="216D5664" w14:textId="02225685" w:rsidR="00B36053" w:rsidRDefault="00B36053" w:rsidP="0021499C">
      <w:pPr>
        <w:pStyle w:val="ListParagraph"/>
        <w:numPr>
          <w:ilvl w:val="1"/>
          <w:numId w:val="19"/>
        </w:numPr>
        <w:spacing w:line="360" w:lineRule="auto"/>
        <w:jc w:val="both"/>
        <w:rPr>
          <w:b/>
          <w:bCs/>
          <w:szCs w:val="28"/>
          <w:lang w:val="uk-UA"/>
        </w:rPr>
      </w:pPr>
      <w:r>
        <w:rPr>
          <w:b/>
          <w:bCs/>
          <w:szCs w:val="28"/>
          <w:lang w:val="uk-UA"/>
        </w:rPr>
        <w:t>С</w:t>
      </w:r>
      <w:r w:rsidRPr="00B36053">
        <w:rPr>
          <w:b/>
          <w:bCs/>
          <w:szCs w:val="28"/>
          <w:lang w:val="uk-UA"/>
        </w:rPr>
        <w:t>труктур</w:t>
      </w:r>
      <w:r>
        <w:rPr>
          <w:b/>
          <w:bCs/>
          <w:szCs w:val="28"/>
          <w:lang w:val="uk-UA"/>
        </w:rPr>
        <w:t>а</w:t>
      </w:r>
      <w:r w:rsidRPr="00B36053">
        <w:rPr>
          <w:b/>
          <w:bCs/>
          <w:szCs w:val="28"/>
          <w:lang w:val="uk-UA"/>
        </w:rPr>
        <w:t xml:space="preserve"> компонентів, їх взаємоді</w:t>
      </w:r>
      <w:r>
        <w:rPr>
          <w:b/>
          <w:bCs/>
          <w:szCs w:val="28"/>
          <w:lang w:val="uk-UA"/>
        </w:rPr>
        <w:t>я</w:t>
      </w:r>
      <w:r w:rsidRPr="00B36053">
        <w:rPr>
          <w:b/>
          <w:bCs/>
          <w:szCs w:val="28"/>
          <w:lang w:val="uk-UA"/>
        </w:rPr>
        <w:t xml:space="preserve"> та залежності</w:t>
      </w:r>
    </w:p>
    <w:p w14:paraId="1D797F2B" w14:textId="08651675" w:rsidR="00B36053" w:rsidRPr="00B36053" w:rsidRDefault="00B36053" w:rsidP="0021499C">
      <w:pPr>
        <w:pStyle w:val="ListParagraph"/>
        <w:numPr>
          <w:ilvl w:val="0"/>
          <w:numId w:val="21"/>
        </w:numPr>
        <w:spacing w:line="360" w:lineRule="auto"/>
        <w:jc w:val="both"/>
        <w:rPr>
          <w:lang w:val="uk-UA"/>
        </w:rPr>
      </w:pPr>
      <w:r w:rsidRPr="00B36053">
        <w:rPr>
          <w:lang w:val="uk-UA"/>
        </w:rPr>
        <w:t>Визначення основних компонентів системи</w:t>
      </w:r>
    </w:p>
    <w:p w14:paraId="6031FE2F" w14:textId="28F658AF" w:rsidR="00B36053" w:rsidRPr="00585D12" w:rsidRDefault="00B36053" w:rsidP="0021499C">
      <w:pPr>
        <w:spacing w:line="360" w:lineRule="auto"/>
        <w:ind w:left="720"/>
        <w:jc w:val="both"/>
        <w:rPr>
          <w:lang w:val="uk-UA"/>
        </w:rPr>
      </w:pPr>
      <w:r w:rsidRPr="00585D12">
        <w:rPr>
          <w:lang w:val="uk-UA"/>
        </w:rPr>
        <w:t>Враховуючи</w:t>
      </w:r>
      <w:r>
        <w:rPr>
          <w:lang w:val="uk-UA"/>
        </w:rPr>
        <w:t xml:space="preserve"> використання стеку </w:t>
      </w:r>
      <w:r>
        <w:rPr>
          <w:lang w:val="en-US"/>
        </w:rPr>
        <w:t>Vue</w:t>
      </w:r>
      <w:r w:rsidRPr="00585D12">
        <w:rPr>
          <w:lang w:val="uk-UA"/>
        </w:rPr>
        <w:t xml:space="preserve"> та містить користувацький інтерфейс, бізнес-логіку мініігор, роботу з внутрішньою валютою та роль адміністратора, архітектура поділяється на клієнтську частину (Client-side) та серверну частину (Server-side).</w:t>
      </w:r>
    </w:p>
    <w:p w14:paraId="78F13E17" w14:textId="77777777" w:rsidR="00B36053" w:rsidRPr="00585D12" w:rsidRDefault="00B36053" w:rsidP="0021499C">
      <w:pPr>
        <w:spacing w:line="360" w:lineRule="auto"/>
        <w:ind w:left="720"/>
        <w:jc w:val="both"/>
        <w:rPr>
          <w:lang w:val="uk-UA"/>
        </w:rPr>
      </w:pPr>
      <w:r w:rsidRPr="00585D12">
        <w:rPr>
          <w:lang w:val="uk-UA"/>
        </w:rPr>
        <w:t>User Interface (Client Layer)</w:t>
      </w:r>
    </w:p>
    <w:p w14:paraId="59E80392" w14:textId="77777777" w:rsidR="00B36053" w:rsidRPr="00585D12" w:rsidRDefault="00B36053" w:rsidP="0021499C">
      <w:pPr>
        <w:spacing w:line="360" w:lineRule="auto"/>
        <w:ind w:left="720" w:firstLine="696"/>
        <w:jc w:val="both"/>
        <w:rPr>
          <w:lang w:val="uk-UA"/>
        </w:rPr>
      </w:pPr>
      <w:r w:rsidRPr="00585D12">
        <w:rPr>
          <w:lang w:val="uk-UA"/>
        </w:rPr>
        <w:t>Технології: Vue</w:t>
      </w:r>
      <w:r w:rsidRPr="00585D12">
        <w:rPr>
          <w:lang w:val="en-US"/>
        </w:rPr>
        <w:t>+</w:t>
      </w:r>
      <w:r>
        <w:rPr>
          <w:lang w:val="en-US"/>
        </w:rPr>
        <w:t>Vite</w:t>
      </w:r>
      <w:r w:rsidRPr="00585D12">
        <w:rPr>
          <w:lang w:val="uk-UA"/>
        </w:rPr>
        <w:t>, UI-kit.</w:t>
      </w:r>
    </w:p>
    <w:p w14:paraId="7A5949CE" w14:textId="6134282E" w:rsidR="00B36053" w:rsidRPr="00585D12" w:rsidRDefault="00B36053" w:rsidP="0021499C">
      <w:pPr>
        <w:spacing w:line="360" w:lineRule="auto"/>
        <w:ind w:left="1416"/>
        <w:jc w:val="both"/>
        <w:rPr>
          <w:lang w:val="uk-UA"/>
        </w:rPr>
      </w:pPr>
      <w:r w:rsidRPr="00585D12">
        <w:rPr>
          <w:lang w:val="uk-UA"/>
        </w:rPr>
        <w:lastRenderedPageBreak/>
        <w:t>Опис: Набір сторінок та компонентів відповідає за відображення каталогу мініігор, балансу, історії ігор, результатів, а також адмін-панелі.</w:t>
      </w:r>
    </w:p>
    <w:p w14:paraId="2520AFFC" w14:textId="77777777" w:rsidR="00B36053" w:rsidRPr="00585D12" w:rsidRDefault="00B36053" w:rsidP="0021499C">
      <w:pPr>
        <w:spacing w:line="360" w:lineRule="auto"/>
        <w:ind w:left="720"/>
        <w:jc w:val="both"/>
        <w:rPr>
          <w:lang w:val="uk-UA"/>
        </w:rPr>
      </w:pPr>
      <w:r w:rsidRPr="00585D12">
        <w:rPr>
          <w:lang w:val="uk-UA"/>
        </w:rPr>
        <w:t>Client State Manager (Store)</w:t>
      </w:r>
    </w:p>
    <w:p w14:paraId="720C1017" w14:textId="77777777" w:rsidR="00B36053" w:rsidRPr="00585D12" w:rsidRDefault="00B36053" w:rsidP="0021499C">
      <w:pPr>
        <w:spacing w:line="360" w:lineRule="auto"/>
        <w:ind w:left="720" w:firstLine="696"/>
        <w:jc w:val="both"/>
        <w:rPr>
          <w:lang w:val="uk-UA"/>
        </w:rPr>
      </w:pPr>
      <w:r w:rsidRPr="00585D12">
        <w:rPr>
          <w:lang w:val="uk-UA"/>
        </w:rPr>
        <w:t>Технології: менеджер стану Pinia.</w:t>
      </w:r>
    </w:p>
    <w:p w14:paraId="41705ACE" w14:textId="3DAAB03A" w:rsidR="00B36053" w:rsidRPr="00585D12" w:rsidRDefault="00B36053" w:rsidP="0021499C">
      <w:pPr>
        <w:spacing w:line="360" w:lineRule="auto"/>
        <w:ind w:left="1416"/>
        <w:jc w:val="both"/>
        <w:rPr>
          <w:lang w:val="uk-UA"/>
        </w:rPr>
      </w:pPr>
      <w:r w:rsidRPr="00585D12">
        <w:rPr>
          <w:lang w:val="uk-UA"/>
        </w:rPr>
        <w:t>Опис: Компонент управління клієнтським станом. Зберігає тимчасові дані: поточного користувача, баланс, активну гру/сесію, історію ігор (або її кеш), щоб зменшити кількість запитів до серверу та забезпечити миттєве оновлення UI.</w:t>
      </w:r>
    </w:p>
    <w:p w14:paraId="0E585E04" w14:textId="77777777" w:rsidR="00B36053" w:rsidRPr="00585D12" w:rsidRDefault="00B36053" w:rsidP="0021499C">
      <w:pPr>
        <w:spacing w:line="360" w:lineRule="auto"/>
        <w:ind w:left="720"/>
        <w:jc w:val="both"/>
        <w:rPr>
          <w:lang w:val="uk-UA"/>
        </w:rPr>
      </w:pPr>
      <w:r w:rsidRPr="00585D12">
        <w:rPr>
          <w:lang w:val="uk-UA"/>
        </w:rPr>
        <w:t>Business Logic (Server Layer)</w:t>
      </w:r>
    </w:p>
    <w:p w14:paraId="6F1B765F" w14:textId="77777777" w:rsidR="00B36053" w:rsidRPr="00585D12" w:rsidRDefault="00B36053" w:rsidP="0021499C">
      <w:pPr>
        <w:spacing w:line="360" w:lineRule="auto"/>
        <w:ind w:left="720" w:firstLine="696"/>
        <w:jc w:val="both"/>
        <w:rPr>
          <w:lang w:val="uk-UA"/>
        </w:rPr>
      </w:pPr>
      <w:r w:rsidRPr="00585D12">
        <w:rPr>
          <w:lang w:val="uk-UA"/>
        </w:rPr>
        <w:t>Технології: API Routes / REST API.</w:t>
      </w:r>
    </w:p>
    <w:p w14:paraId="0B992030" w14:textId="77777777" w:rsidR="00B36053" w:rsidRPr="00585D12" w:rsidRDefault="00B36053" w:rsidP="0021499C">
      <w:pPr>
        <w:spacing w:line="360" w:lineRule="auto"/>
        <w:ind w:left="720" w:firstLine="696"/>
        <w:jc w:val="both"/>
        <w:rPr>
          <w:lang w:val="uk-UA"/>
        </w:rPr>
      </w:pPr>
      <w:r w:rsidRPr="00585D12">
        <w:rPr>
          <w:lang w:val="uk-UA"/>
        </w:rPr>
        <w:t>Підкомпоненти:</w:t>
      </w:r>
    </w:p>
    <w:p w14:paraId="0C7486B7" w14:textId="77777777" w:rsidR="00B36053" w:rsidRPr="00B36053" w:rsidRDefault="00B36053" w:rsidP="0021499C">
      <w:pPr>
        <w:spacing w:line="360" w:lineRule="auto"/>
        <w:ind w:left="1416"/>
        <w:jc w:val="both"/>
        <w:rPr>
          <w:lang w:val="uk-UA"/>
        </w:rPr>
      </w:pPr>
      <w:r w:rsidRPr="00585D12">
        <w:rPr>
          <w:lang w:val="uk-UA"/>
        </w:rPr>
        <w:t>Game Manager: обробляє логіку запуску гри, перевірку лімітів ставки, формування ігрової сесії.</w:t>
      </w:r>
    </w:p>
    <w:p w14:paraId="6D60D393" w14:textId="77777777" w:rsidR="00B36053" w:rsidRPr="00585D12" w:rsidRDefault="00B36053" w:rsidP="0021499C">
      <w:pPr>
        <w:spacing w:line="360" w:lineRule="auto"/>
        <w:ind w:left="1416"/>
        <w:jc w:val="both"/>
        <w:rPr>
          <w:lang w:val="uk-UA"/>
        </w:rPr>
      </w:pPr>
      <w:r w:rsidRPr="00585D12">
        <w:rPr>
          <w:lang w:val="uk-UA"/>
        </w:rPr>
        <w:t>Balance Manager: відповідає за поповнення внутрішньої валюти, списання ставок, нарахування виграшів, створення транзакцій.</w:t>
      </w:r>
    </w:p>
    <w:p w14:paraId="36A197FA" w14:textId="77777777" w:rsidR="00B36053" w:rsidRPr="00585D12" w:rsidRDefault="00B36053" w:rsidP="0021499C">
      <w:pPr>
        <w:spacing w:line="360" w:lineRule="auto"/>
        <w:ind w:left="708" w:firstLine="708"/>
        <w:jc w:val="both"/>
        <w:rPr>
          <w:lang w:val="uk-UA"/>
        </w:rPr>
      </w:pPr>
      <w:r w:rsidRPr="00585D12">
        <w:rPr>
          <w:lang w:val="uk-UA"/>
        </w:rPr>
        <w:t>History/Leaderboard Manager: формує історію ігор та рейтинг.</w:t>
      </w:r>
    </w:p>
    <w:p w14:paraId="7ADA6E6C" w14:textId="77777777" w:rsidR="00B36053" w:rsidRDefault="00B36053" w:rsidP="0021499C">
      <w:pPr>
        <w:spacing w:line="360" w:lineRule="auto"/>
        <w:ind w:left="1416"/>
        <w:jc w:val="both"/>
        <w:rPr>
          <w:lang w:val="uk-UA"/>
        </w:rPr>
      </w:pPr>
      <w:r w:rsidRPr="00585D12">
        <w:rPr>
          <w:lang w:val="uk-UA"/>
        </w:rPr>
        <w:t>Admin Manager: забезпечує CRUD-операції для мініігор та керування користувачами (блок/розблок), перегляд статистики.</w:t>
      </w:r>
    </w:p>
    <w:p w14:paraId="6FBF8948" w14:textId="792E28A6" w:rsidR="00B36053" w:rsidRPr="00585D12" w:rsidRDefault="00B36053" w:rsidP="0021499C">
      <w:pPr>
        <w:spacing w:line="360" w:lineRule="auto"/>
        <w:ind w:firstLine="708"/>
        <w:jc w:val="both"/>
        <w:rPr>
          <w:lang w:val="uk-UA"/>
        </w:rPr>
      </w:pPr>
      <w:r w:rsidRPr="00585D12">
        <w:rPr>
          <w:lang w:val="uk-UA"/>
        </w:rPr>
        <w:t>Auth Module (Security)</w:t>
      </w:r>
    </w:p>
    <w:p w14:paraId="22027702" w14:textId="77777777" w:rsidR="00B36053" w:rsidRPr="00585D12" w:rsidRDefault="00B36053" w:rsidP="0021499C">
      <w:pPr>
        <w:spacing w:line="360" w:lineRule="auto"/>
        <w:ind w:left="708" w:firstLine="708"/>
        <w:jc w:val="both"/>
        <w:rPr>
          <w:lang w:val="uk-UA"/>
        </w:rPr>
      </w:pPr>
      <w:r w:rsidRPr="00585D12">
        <w:rPr>
          <w:lang w:val="uk-UA"/>
        </w:rPr>
        <w:t>Технології: JWT/Session/Auth middleware.</w:t>
      </w:r>
    </w:p>
    <w:p w14:paraId="2FF35963" w14:textId="693BFECB" w:rsidR="00B36053" w:rsidRPr="00585D12" w:rsidRDefault="00B36053" w:rsidP="0021499C">
      <w:pPr>
        <w:spacing w:line="360" w:lineRule="auto"/>
        <w:ind w:left="708" w:firstLine="708"/>
        <w:jc w:val="both"/>
        <w:rPr>
          <w:lang w:val="uk-UA"/>
        </w:rPr>
      </w:pPr>
      <w:r w:rsidRPr="00585D12">
        <w:rPr>
          <w:lang w:val="uk-UA"/>
        </w:rPr>
        <w:t>Опис: Модуль автентифікації, що керує входом, ролями та захистом маршрутів (користувач/адміністратор).</w:t>
      </w:r>
    </w:p>
    <w:p w14:paraId="25B8EA48" w14:textId="77777777" w:rsidR="00B36053" w:rsidRPr="00585D12" w:rsidRDefault="00B36053" w:rsidP="0021499C">
      <w:pPr>
        <w:spacing w:line="360" w:lineRule="auto"/>
        <w:ind w:firstLine="708"/>
        <w:jc w:val="both"/>
        <w:rPr>
          <w:lang w:val="uk-UA"/>
        </w:rPr>
      </w:pPr>
      <w:r w:rsidRPr="00585D12">
        <w:rPr>
          <w:lang w:val="uk-UA"/>
        </w:rPr>
        <w:t>Data Access Layer (ORM/Repository)</w:t>
      </w:r>
    </w:p>
    <w:p w14:paraId="4200924A" w14:textId="77777777" w:rsidR="00B36053" w:rsidRPr="00585D12" w:rsidRDefault="00B36053" w:rsidP="0021499C">
      <w:pPr>
        <w:spacing w:line="360" w:lineRule="auto"/>
        <w:ind w:left="720" w:firstLine="696"/>
        <w:jc w:val="both"/>
        <w:rPr>
          <w:lang w:val="uk-UA"/>
        </w:rPr>
      </w:pPr>
      <w:r w:rsidRPr="00585D12">
        <w:rPr>
          <w:lang w:val="uk-UA"/>
        </w:rPr>
        <w:t>Технології: Prisma.</w:t>
      </w:r>
    </w:p>
    <w:p w14:paraId="2CCE5BD9" w14:textId="4071CFC1" w:rsidR="00B36053" w:rsidRPr="00585D12" w:rsidRDefault="00B36053" w:rsidP="0021499C">
      <w:pPr>
        <w:spacing w:line="360" w:lineRule="auto"/>
        <w:ind w:left="1416"/>
        <w:jc w:val="both"/>
        <w:rPr>
          <w:lang w:val="uk-UA"/>
        </w:rPr>
      </w:pPr>
      <w:r w:rsidRPr="00585D12">
        <w:rPr>
          <w:lang w:val="uk-UA"/>
        </w:rPr>
        <w:t>Опис: Прошарок доступу до даних. Перетворює виклики сервісів на запити до бази даних.</w:t>
      </w:r>
    </w:p>
    <w:p w14:paraId="03A64C42" w14:textId="77777777" w:rsidR="00B36053" w:rsidRPr="00585D12" w:rsidRDefault="00B36053" w:rsidP="0021499C">
      <w:pPr>
        <w:spacing w:line="360" w:lineRule="auto"/>
        <w:ind w:left="720"/>
        <w:jc w:val="both"/>
        <w:rPr>
          <w:lang w:val="uk-UA"/>
        </w:rPr>
      </w:pPr>
      <w:r w:rsidRPr="00585D12">
        <w:rPr>
          <w:lang w:val="uk-UA"/>
        </w:rPr>
        <w:t>Database / Storage</w:t>
      </w:r>
    </w:p>
    <w:p w14:paraId="1DC82AD7" w14:textId="77777777" w:rsidR="00B36053" w:rsidRPr="00585D12" w:rsidRDefault="00B36053" w:rsidP="0021499C">
      <w:pPr>
        <w:spacing w:line="360" w:lineRule="auto"/>
        <w:ind w:left="720" w:firstLine="696"/>
        <w:jc w:val="both"/>
        <w:rPr>
          <w:lang w:val="uk-UA"/>
        </w:rPr>
      </w:pPr>
      <w:r w:rsidRPr="00585D12">
        <w:rPr>
          <w:lang w:val="uk-UA"/>
        </w:rPr>
        <w:t>Технології: PostgreSQL.</w:t>
      </w:r>
    </w:p>
    <w:p w14:paraId="23EC0587" w14:textId="22375984" w:rsidR="00B36053" w:rsidRPr="00585D12" w:rsidRDefault="00B36053" w:rsidP="0021499C">
      <w:pPr>
        <w:spacing w:line="360" w:lineRule="auto"/>
        <w:ind w:left="1416"/>
        <w:jc w:val="both"/>
        <w:rPr>
          <w:lang w:val="uk-UA"/>
        </w:rPr>
      </w:pPr>
      <w:r w:rsidRPr="00585D12">
        <w:rPr>
          <w:lang w:val="uk-UA"/>
        </w:rPr>
        <w:lastRenderedPageBreak/>
        <w:t>Опис: Реляційна база даних для надійного зберігання користувачів, ігор, балансів, транзакцій, сесій, результатів, історії та статистики.</w:t>
      </w:r>
    </w:p>
    <w:p w14:paraId="309CD58D" w14:textId="77777777" w:rsidR="00B36053" w:rsidRPr="006C4440" w:rsidRDefault="00B36053" w:rsidP="0021499C">
      <w:pPr>
        <w:numPr>
          <w:ilvl w:val="0"/>
          <w:numId w:val="21"/>
        </w:numPr>
        <w:spacing w:line="360" w:lineRule="auto"/>
        <w:jc w:val="both"/>
        <w:rPr>
          <w:lang w:val="en-US"/>
        </w:rPr>
      </w:pPr>
      <w:r w:rsidRPr="00585D12">
        <w:rPr>
          <w:lang w:val="uk-UA"/>
        </w:rPr>
        <w:t>Взаємодія між компонентами</w:t>
      </w:r>
      <w:r>
        <w:rPr>
          <w:lang w:val="en-US"/>
        </w:rPr>
        <w:t>^</w:t>
      </w:r>
    </w:p>
    <w:p w14:paraId="0BB93CF8" w14:textId="77777777" w:rsidR="00B36053" w:rsidRPr="00585D12" w:rsidRDefault="00B36053" w:rsidP="0021499C">
      <w:pPr>
        <w:spacing w:line="360" w:lineRule="auto"/>
        <w:ind w:left="720" w:firstLine="348"/>
        <w:jc w:val="both"/>
        <w:rPr>
          <w:lang w:val="uk-UA"/>
        </w:rPr>
      </w:pPr>
      <w:r w:rsidRPr="00585D12">
        <w:rPr>
          <w:lang w:val="uk-UA"/>
        </w:rPr>
        <w:t>UI звертається до серверних менеджерів через API (отримати каталог ігор, баланс, запустити гру, отримати результат, отримати історію).</w:t>
      </w:r>
    </w:p>
    <w:p w14:paraId="5C64B927" w14:textId="77777777" w:rsidR="00B36053" w:rsidRPr="00585D12" w:rsidRDefault="00B36053" w:rsidP="0021499C">
      <w:pPr>
        <w:spacing w:line="360" w:lineRule="auto"/>
        <w:ind w:left="720" w:firstLine="348"/>
        <w:jc w:val="both"/>
        <w:rPr>
          <w:lang w:val="uk-UA"/>
        </w:rPr>
      </w:pPr>
      <w:r w:rsidRPr="00585D12">
        <w:rPr>
          <w:lang w:val="uk-UA"/>
        </w:rPr>
        <w:t>Auth Module перевіряє токен/сесію та роль перед виконанням запитів.</w:t>
      </w:r>
    </w:p>
    <w:p w14:paraId="1F1FFCD0" w14:textId="77777777" w:rsidR="00B36053" w:rsidRPr="00585D12" w:rsidRDefault="00B36053" w:rsidP="0021499C">
      <w:pPr>
        <w:spacing w:line="360" w:lineRule="auto"/>
        <w:ind w:left="720" w:firstLine="348"/>
        <w:jc w:val="both"/>
        <w:rPr>
          <w:lang w:val="uk-UA"/>
        </w:rPr>
      </w:pPr>
      <w:r w:rsidRPr="00585D12">
        <w:rPr>
          <w:lang w:val="uk-UA"/>
        </w:rPr>
        <w:t>Менеджери обробляють бізнес-логіку, валідують ставки/ліміти та взаємодіють з БД через Data Access Layer.</w:t>
      </w:r>
    </w:p>
    <w:p w14:paraId="11F5C5A1" w14:textId="7283B98A" w:rsidR="00B36053" w:rsidRPr="00585D12" w:rsidRDefault="00B36053" w:rsidP="0021499C">
      <w:pPr>
        <w:spacing w:line="360" w:lineRule="auto"/>
        <w:ind w:left="720" w:firstLine="348"/>
        <w:jc w:val="both"/>
        <w:rPr>
          <w:lang w:val="uk-UA"/>
        </w:rPr>
      </w:pPr>
      <w:r w:rsidRPr="00585D12">
        <w:rPr>
          <w:lang w:val="uk-UA"/>
        </w:rPr>
        <w:t>Client State Manager зберігає кешовані дані та забезпечує автоматичне оновлення UI при зміні стану (баланс, історія, активна сесія).</w:t>
      </w:r>
    </w:p>
    <w:p w14:paraId="1CAB79A6" w14:textId="77777777" w:rsidR="00B36053" w:rsidRPr="00585D12" w:rsidRDefault="00B36053" w:rsidP="0021499C">
      <w:pPr>
        <w:numPr>
          <w:ilvl w:val="0"/>
          <w:numId w:val="21"/>
        </w:numPr>
        <w:spacing w:line="360" w:lineRule="auto"/>
        <w:jc w:val="both"/>
        <w:rPr>
          <w:lang w:val="uk-UA"/>
        </w:rPr>
      </w:pPr>
      <w:r w:rsidRPr="00585D12">
        <w:rPr>
          <w:lang w:val="uk-UA"/>
        </w:rPr>
        <w:t>Ролі компонентів</w:t>
      </w:r>
    </w:p>
    <w:p w14:paraId="796685B5" w14:textId="77777777" w:rsidR="00B36053" w:rsidRPr="00585D12" w:rsidRDefault="00B36053" w:rsidP="0021499C">
      <w:pPr>
        <w:spacing w:line="360" w:lineRule="auto"/>
        <w:ind w:left="720" w:firstLine="348"/>
        <w:jc w:val="both"/>
        <w:rPr>
          <w:lang w:val="uk-UA"/>
        </w:rPr>
      </w:pPr>
      <w:r w:rsidRPr="00585D12">
        <w:rPr>
          <w:lang w:val="uk-UA"/>
        </w:rPr>
        <w:t>Фронтенд: User Interface, Client State Manager — відповідають за відображення даних та взаємодію з користувачем.</w:t>
      </w:r>
    </w:p>
    <w:p w14:paraId="6D2457A1" w14:textId="77777777" w:rsidR="00B36053" w:rsidRPr="00585D12" w:rsidRDefault="00B36053" w:rsidP="0021499C">
      <w:pPr>
        <w:spacing w:line="360" w:lineRule="auto"/>
        <w:ind w:left="720" w:firstLine="348"/>
        <w:jc w:val="both"/>
        <w:rPr>
          <w:lang w:val="uk-UA"/>
        </w:rPr>
      </w:pPr>
      <w:r w:rsidRPr="00585D12">
        <w:rPr>
          <w:lang w:val="uk-UA"/>
        </w:rPr>
        <w:t>Безпека: Auth Module — відповідає за автентифікацію та авторизацію.</w:t>
      </w:r>
    </w:p>
    <w:p w14:paraId="2642A477" w14:textId="77777777" w:rsidR="00B36053" w:rsidRPr="00585D12" w:rsidRDefault="00B36053" w:rsidP="0021499C">
      <w:pPr>
        <w:spacing w:line="360" w:lineRule="auto"/>
        <w:ind w:left="1068"/>
        <w:jc w:val="both"/>
        <w:rPr>
          <w:lang w:val="uk-UA"/>
        </w:rPr>
      </w:pPr>
      <w:r w:rsidRPr="00585D12">
        <w:rPr>
          <w:lang w:val="uk-UA"/>
        </w:rPr>
        <w:t>Бізнес-логіка: Game Manager, Balance Manager, History/Leaderboard Manager, Admin Manager — відповідають за правила роботи та обробку запитів.</w:t>
      </w:r>
    </w:p>
    <w:p w14:paraId="19993D9D" w14:textId="6C46C86C" w:rsidR="00B36053" w:rsidRPr="00585D12" w:rsidRDefault="00B36053" w:rsidP="0021499C">
      <w:pPr>
        <w:spacing w:line="360" w:lineRule="auto"/>
        <w:ind w:left="720" w:firstLine="348"/>
        <w:jc w:val="both"/>
        <w:rPr>
          <w:lang w:val="uk-UA"/>
        </w:rPr>
      </w:pPr>
      <w:r w:rsidRPr="00585D12">
        <w:rPr>
          <w:lang w:val="uk-UA"/>
        </w:rPr>
        <w:t>Доступ до даних: Data Access Layer та Database — відповідають за збереження та отримання інформації.</w:t>
      </w:r>
    </w:p>
    <w:p w14:paraId="26DD7918" w14:textId="77777777" w:rsidR="00B36053" w:rsidRPr="00585D12" w:rsidRDefault="00B36053" w:rsidP="0021499C">
      <w:pPr>
        <w:numPr>
          <w:ilvl w:val="0"/>
          <w:numId w:val="21"/>
        </w:numPr>
        <w:spacing w:line="360" w:lineRule="auto"/>
        <w:jc w:val="both"/>
        <w:rPr>
          <w:lang w:val="uk-UA"/>
        </w:rPr>
      </w:pPr>
      <w:r w:rsidRPr="00585D12">
        <w:rPr>
          <w:lang w:val="uk-UA"/>
        </w:rPr>
        <w:t>Позначення залежності та напрямку взаємодії</w:t>
      </w:r>
    </w:p>
    <w:p w14:paraId="197B4505" w14:textId="77777777" w:rsidR="00B36053" w:rsidRPr="00585D12" w:rsidRDefault="00B36053" w:rsidP="0021499C">
      <w:pPr>
        <w:spacing w:line="360" w:lineRule="auto"/>
        <w:ind w:left="720" w:firstLine="348"/>
        <w:jc w:val="both"/>
        <w:rPr>
          <w:lang w:val="uk-UA"/>
        </w:rPr>
      </w:pPr>
      <w:r w:rsidRPr="00585D12">
        <w:rPr>
          <w:lang w:val="uk-UA"/>
        </w:rPr>
        <w:t>UI залежить від Client State Manager (для стану) та API (для даних).</w:t>
      </w:r>
    </w:p>
    <w:p w14:paraId="2913863E" w14:textId="77777777" w:rsidR="00B36053" w:rsidRPr="00585D12" w:rsidRDefault="00B36053" w:rsidP="0021499C">
      <w:pPr>
        <w:spacing w:line="360" w:lineRule="auto"/>
        <w:ind w:left="1068"/>
        <w:jc w:val="both"/>
        <w:rPr>
          <w:lang w:val="uk-UA"/>
        </w:rPr>
      </w:pPr>
      <w:r w:rsidRPr="00585D12">
        <w:rPr>
          <w:lang w:val="uk-UA"/>
        </w:rPr>
        <w:t>Server Managers залежать від Auth Module (перевірка доступу) та Data Access Layer (дані).</w:t>
      </w:r>
    </w:p>
    <w:p w14:paraId="6D11BF8E" w14:textId="77777777" w:rsidR="00B36053" w:rsidRPr="00585D12" w:rsidRDefault="00B36053" w:rsidP="0021499C">
      <w:pPr>
        <w:spacing w:line="360" w:lineRule="auto"/>
        <w:ind w:left="720" w:firstLine="348"/>
        <w:jc w:val="both"/>
        <w:rPr>
          <w:lang w:val="uk-UA"/>
        </w:rPr>
      </w:pPr>
      <w:r w:rsidRPr="00585D12">
        <w:rPr>
          <w:lang w:val="uk-UA"/>
        </w:rPr>
        <w:t>Data Access Layer залежить від Database.</w:t>
      </w:r>
    </w:p>
    <w:p w14:paraId="467A8E69" w14:textId="4271C8F6" w:rsidR="00B36053" w:rsidRPr="00585D12" w:rsidRDefault="00B36053" w:rsidP="0021499C">
      <w:pPr>
        <w:spacing w:line="360" w:lineRule="auto"/>
        <w:ind w:left="720" w:firstLine="348"/>
        <w:jc w:val="both"/>
        <w:rPr>
          <w:lang w:val="uk-UA"/>
        </w:rPr>
      </w:pPr>
      <w:r w:rsidRPr="00585D12">
        <w:rPr>
          <w:lang w:val="uk-UA"/>
        </w:rPr>
        <w:t>Admin Manager має доступ до операцій керування іграми та користувачами.</w:t>
      </w:r>
    </w:p>
    <w:p w14:paraId="66B63C64" w14:textId="77777777" w:rsidR="00B36053" w:rsidRPr="00585D12" w:rsidRDefault="00B36053" w:rsidP="0021499C">
      <w:pPr>
        <w:numPr>
          <w:ilvl w:val="0"/>
          <w:numId w:val="21"/>
        </w:numPr>
        <w:spacing w:line="360" w:lineRule="auto"/>
        <w:jc w:val="both"/>
        <w:rPr>
          <w:lang w:val="uk-UA"/>
        </w:rPr>
      </w:pPr>
      <w:r w:rsidRPr="00585D12">
        <w:rPr>
          <w:lang w:val="uk-UA"/>
        </w:rPr>
        <w:t>Опис проєкту</w:t>
      </w:r>
    </w:p>
    <w:p w14:paraId="7837B7E5" w14:textId="77777777" w:rsidR="00B36053" w:rsidRPr="00585D12" w:rsidRDefault="00B36053" w:rsidP="0021499C">
      <w:pPr>
        <w:spacing w:line="360" w:lineRule="auto"/>
        <w:ind w:left="720" w:firstLine="348"/>
        <w:jc w:val="both"/>
        <w:rPr>
          <w:lang w:val="uk-UA"/>
        </w:rPr>
      </w:pPr>
      <w:r w:rsidRPr="00585D12">
        <w:rPr>
          <w:lang w:val="uk-UA"/>
        </w:rPr>
        <w:t xml:space="preserve">Розроблена система являє собою вебзастосунок “Симулятор мініігор”, де користувачі можуть переглядати каталог ігор, поповнювати баланс внутрішньою валютою, запускати гру зі ставкою та отримувати результат. </w:t>
      </w:r>
      <w:r w:rsidRPr="00585D12">
        <w:rPr>
          <w:lang w:val="uk-UA"/>
        </w:rPr>
        <w:lastRenderedPageBreak/>
        <w:t>Для швидкодії інтерфейсу використовується менеджер стану на клієнті, який миттєво відображає баланс та історію, а синхронізація з сервером виконується через API. Серверна частина перевіряє авторизацію та роль, виконує бізнес-логіку гри, оновлює баланс і зберігає результати у базі даних через окремий прошарок доступу до даних. Адміністратор має доступ до керування мінііграми (CRUD, доступність, ліміти), користувачами (блок/розблок) та перегляду статистики системи. Така компонентна структура забезпечує модульність, безпеку та можливість масштабування.</w:t>
      </w:r>
    </w:p>
    <w:p w14:paraId="4F9AD676" w14:textId="3F535771" w:rsidR="00B36053" w:rsidRPr="00B36053" w:rsidRDefault="00B36053" w:rsidP="0021499C">
      <w:pPr>
        <w:spacing w:line="360" w:lineRule="auto"/>
        <w:jc w:val="both"/>
        <w:rPr>
          <w:b/>
          <w:bCs/>
          <w:szCs w:val="28"/>
          <w:lang w:val="uk-UA"/>
        </w:rPr>
      </w:pPr>
      <w:r w:rsidRPr="00C302BE">
        <w:rPr>
          <w:noProof/>
        </w:rPr>
        <w:drawing>
          <wp:inline distT="0" distB="0" distL="0" distR="0" wp14:anchorId="25F1826A" wp14:editId="6F4B0858">
            <wp:extent cx="5734050" cy="2771775"/>
            <wp:effectExtent l="0" t="0" r="0" b="9525"/>
            <wp:docPr id="851110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4050" cy="2771775"/>
                    </a:xfrm>
                    <a:prstGeom prst="rect">
                      <a:avLst/>
                    </a:prstGeom>
                    <a:noFill/>
                    <a:ln>
                      <a:noFill/>
                    </a:ln>
                  </pic:spPr>
                </pic:pic>
              </a:graphicData>
            </a:graphic>
          </wp:inline>
        </w:drawing>
      </w:r>
    </w:p>
    <w:p w14:paraId="37BB2553" w14:textId="679DAA8A" w:rsidR="009C78F5" w:rsidRDefault="007F7830" w:rsidP="0021499C">
      <w:pPr>
        <w:spacing w:line="360" w:lineRule="auto"/>
        <w:ind w:firstLine="708"/>
        <w:jc w:val="both"/>
        <w:rPr>
          <w:b/>
          <w:bCs/>
          <w:szCs w:val="28"/>
          <w:lang w:val="uk-UA"/>
        </w:rPr>
      </w:pPr>
      <w:r w:rsidRPr="007F7830">
        <w:rPr>
          <w:b/>
          <w:bCs/>
          <w:color w:val="000000"/>
          <w:szCs w:val="20"/>
          <w:shd w:val="clear" w:color="auto" w:fill="FFFFFF"/>
          <w:lang w:val="uk-UA"/>
        </w:rPr>
        <w:br w:type="column"/>
      </w:r>
      <w:r w:rsidRPr="007F7830">
        <w:rPr>
          <w:b/>
          <w:bCs/>
          <w:color w:val="000000"/>
          <w:szCs w:val="20"/>
          <w:shd w:val="clear" w:color="auto" w:fill="FFFFFF"/>
          <w:lang w:val="uk-UA"/>
        </w:rPr>
        <w:lastRenderedPageBreak/>
        <w:t>3.2</w:t>
      </w:r>
      <w:r>
        <w:rPr>
          <w:b/>
          <w:bCs/>
          <w:color w:val="000000"/>
          <w:szCs w:val="20"/>
          <w:shd w:val="clear" w:color="auto" w:fill="FFFFFF"/>
          <w:lang w:val="uk-UA"/>
        </w:rPr>
        <w:t xml:space="preserve"> </w:t>
      </w:r>
      <w:r w:rsidRPr="007F7830">
        <w:rPr>
          <w:b/>
          <w:bCs/>
          <w:szCs w:val="28"/>
          <w:lang w:val="uk-UA"/>
        </w:rPr>
        <w:t>Генерування програмного коду для прототипу програмного</w:t>
      </w:r>
      <w:r w:rsidR="009C78F5">
        <w:rPr>
          <w:b/>
          <w:bCs/>
          <w:szCs w:val="28"/>
          <w:lang w:val="uk-UA"/>
        </w:rPr>
        <w:t xml:space="preserve"> к</w:t>
      </w:r>
      <w:r w:rsidRPr="007F7830">
        <w:rPr>
          <w:b/>
          <w:bCs/>
          <w:szCs w:val="28"/>
          <w:lang w:val="uk-UA"/>
        </w:rPr>
        <w:t>омплексу</w:t>
      </w:r>
    </w:p>
    <w:p w14:paraId="4368569D" w14:textId="3DE93C4D" w:rsidR="009C78F5" w:rsidRPr="009C78F5" w:rsidRDefault="009C78F5" w:rsidP="0021499C">
      <w:pPr>
        <w:spacing w:line="360" w:lineRule="auto"/>
        <w:ind w:firstLine="708"/>
        <w:jc w:val="both"/>
        <w:rPr>
          <w:szCs w:val="28"/>
          <w:lang w:val="uk-UA"/>
        </w:rPr>
      </w:pPr>
      <w:r w:rsidRPr="009C78F5">
        <w:rPr>
          <w:szCs w:val="28"/>
          <w:lang w:val="uk-UA"/>
        </w:rPr>
        <w:t>Реалізація прототипу веб-орієнтованої системи “Симулятор мініігор” виконана з використанням фреймворку Vue 3 та збирача Vite. Для маршрутизації застосовано Vue Router, а для управління глобальним станом — Pinia. Прототип реалізує ключові сценарії: перегляд каталогу мініігор, запуск гри зі ставкою у внутрішній валюті, оновлення балансу, перегляд історії ігор і рейтингу, а також адміністрування (керування мінііграми та ролями користувачів). На етапі прототипу серверна частина та реальна БД замінені на імітацію API і збереження даних у localStorage, що дозволяє відтворити поведінку системи без розгортання бекенду.</w:t>
      </w:r>
    </w:p>
    <w:p w14:paraId="7900EC38" w14:textId="77777777" w:rsidR="009C78F5" w:rsidRPr="009C78F5" w:rsidRDefault="009C78F5" w:rsidP="0021499C">
      <w:pPr>
        <w:spacing w:line="360" w:lineRule="auto"/>
        <w:ind w:firstLine="708"/>
        <w:jc w:val="both"/>
        <w:rPr>
          <w:szCs w:val="28"/>
          <w:lang w:val="uk-UA"/>
        </w:rPr>
      </w:pPr>
      <w:r w:rsidRPr="009C78F5">
        <w:rPr>
          <w:szCs w:val="28"/>
          <w:lang w:val="uk-UA"/>
        </w:rPr>
        <w:t>Налаштування середовища та залежностей</w:t>
      </w:r>
    </w:p>
    <w:p w14:paraId="35D8E0EE" w14:textId="63E51EE5" w:rsidR="007F7830" w:rsidRDefault="009C78F5" w:rsidP="0021499C">
      <w:pPr>
        <w:spacing w:line="360" w:lineRule="auto"/>
        <w:ind w:firstLine="708"/>
        <w:jc w:val="both"/>
        <w:rPr>
          <w:szCs w:val="28"/>
          <w:lang w:val="uk-UA"/>
        </w:rPr>
      </w:pPr>
      <w:r w:rsidRPr="009C78F5">
        <w:rPr>
          <w:szCs w:val="28"/>
          <w:lang w:val="uk-UA"/>
        </w:rPr>
        <w:t>У файлі package.json визначено перелік основних бібліотек, необхідних для роботи системи: vue (ядро), vue-router (маршрутизація), pinia (глобальний стан), а також vite та плагін @vitejs/plugin-vue (збірка і запуск).</w:t>
      </w:r>
    </w:p>
    <w:p w14:paraId="0A37AA4B" w14:textId="1855A14A" w:rsidR="009C78F5" w:rsidRDefault="009C78F5" w:rsidP="0021499C">
      <w:pPr>
        <w:spacing w:line="360" w:lineRule="auto"/>
        <w:ind w:firstLine="708"/>
        <w:jc w:val="both"/>
        <w:rPr>
          <w:szCs w:val="28"/>
          <w:lang w:val="uk-UA"/>
        </w:rPr>
      </w:pPr>
      <w:r w:rsidRPr="009C78F5">
        <w:rPr>
          <w:szCs w:val="28"/>
          <w:lang w:val="uk-UA"/>
        </w:rPr>
        <w:t>Лістинг 3.1 – Файл конфігурації package.json</w:t>
      </w:r>
    </w:p>
    <w:p w14:paraId="7AFD887A" w14:textId="77777777" w:rsidR="00932FBA" w:rsidRPr="0021499C" w:rsidRDefault="00932FBA" w:rsidP="0021499C">
      <w:pPr>
        <w:ind w:firstLine="708"/>
        <w:jc w:val="both"/>
        <w:rPr>
          <w:sz w:val="24"/>
          <w:lang w:val="uk-UA"/>
        </w:rPr>
      </w:pPr>
      <w:r w:rsidRPr="0021499C">
        <w:rPr>
          <w:sz w:val="24"/>
          <w:lang w:val="uk-UA"/>
        </w:rPr>
        <w:t>{</w:t>
      </w:r>
    </w:p>
    <w:p w14:paraId="6B69B10B" w14:textId="77777777" w:rsidR="00932FBA" w:rsidRPr="0021499C" w:rsidRDefault="00932FBA" w:rsidP="0021499C">
      <w:pPr>
        <w:ind w:firstLine="708"/>
        <w:jc w:val="both"/>
        <w:rPr>
          <w:sz w:val="24"/>
          <w:lang w:val="uk-UA"/>
        </w:rPr>
      </w:pPr>
      <w:r w:rsidRPr="0021499C">
        <w:rPr>
          <w:sz w:val="24"/>
          <w:lang w:val="uk-UA"/>
        </w:rPr>
        <w:t xml:space="preserve">  "name": "minigames-simulator",</w:t>
      </w:r>
    </w:p>
    <w:p w14:paraId="50B9F598" w14:textId="77777777" w:rsidR="00932FBA" w:rsidRPr="0021499C" w:rsidRDefault="00932FBA" w:rsidP="0021499C">
      <w:pPr>
        <w:ind w:firstLine="708"/>
        <w:jc w:val="both"/>
        <w:rPr>
          <w:sz w:val="24"/>
          <w:lang w:val="uk-UA"/>
        </w:rPr>
      </w:pPr>
      <w:r w:rsidRPr="0021499C">
        <w:rPr>
          <w:sz w:val="24"/>
          <w:lang w:val="uk-UA"/>
        </w:rPr>
        <w:t xml:space="preserve">  "private": true,</w:t>
      </w:r>
    </w:p>
    <w:p w14:paraId="090FB924" w14:textId="77777777" w:rsidR="00932FBA" w:rsidRPr="0021499C" w:rsidRDefault="00932FBA" w:rsidP="0021499C">
      <w:pPr>
        <w:ind w:firstLine="708"/>
        <w:jc w:val="both"/>
        <w:rPr>
          <w:sz w:val="24"/>
          <w:lang w:val="uk-UA"/>
        </w:rPr>
      </w:pPr>
      <w:r w:rsidRPr="0021499C">
        <w:rPr>
          <w:sz w:val="24"/>
          <w:lang w:val="uk-UA"/>
        </w:rPr>
        <w:t xml:space="preserve">  "version": "0.1.0",</w:t>
      </w:r>
    </w:p>
    <w:p w14:paraId="3B3E434A" w14:textId="77777777" w:rsidR="00932FBA" w:rsidRPr="0021499C" w:rsidRDefault="00932FBA" w:rsidP="0021499C">
      <w:pPr>
        <w:ind w:firstLine="708"/>
        <w:jc w:val="both"/>
        <w:rPr>
          <w:sz w:val="24"/>
          <w:lang w:val="uk-UA"/>
        </w:rPr>
      </w:pPr>
      <w:r w:rsidRPr="0021499C">
        <w:rPr>
          <w:sz w:val="24"/>
          <w:lang w:val="uk-UA"/>
        </w:rPr>
        <w:t xml:space="preserve">  "type": "module",</w:t>
      </w:r>
    </w:p>
    <w:p w14:paraId="5EA843F9" w14:textId="77777777" w:rsidR="00932FBA" w:rsidRPr="0021499C" w:rsidRDefault="00932FBA" w:rsidP="0021499C">
      <w:pPr>
        <w:ind w:firstLine="708"/>
        <w:jc w:val="both"/>
        <w:rPr>
          <w:sz w:val="24"/>
          <w:lang w:val="uk-UA"/>
        </w:rPr>
      </w:pPr>
      <w:r w:rsidRPr="0021499C">
        <w:rPr>
          <w:sz w:val="24"/>
          <w:lang w:val="uk-UA"/>
        </w:rPr>
        <w:t xml:space="preserve">  "scripts": {</w:t>
      </w:r>
    </w:p>
    <w:p w14:paraId="78449C58" w14:textId="77777777" w:rsidR="00932FBA" w:rsidRPr="0021499C" w:rsidRDefault="00932FBA" w:rsidP="0021499C">
      <w:pPr>
        <w:ind w:firstLine="708"/>
        <w:jc w:val="both"/>
        <w:rPr>
          <w:sz w:val="24"/>
          <w:lang w:val="uk-UA"/>
        </w:rPr>
      </w:pPr>
      <w:r w:rsidRPr="0021499C">
        <w:rPr>
          <w:sz w:val="24"/>
          <w:lang w:val="uk-UA"/>
        </w:rPr>
        <w:t xml:space="preserve">    "dev": "vite",</w:t>
      </w:r>
    </w:p>
    <w:p w14:paraId="7B2EC397" w14:textId="77777777" w:rsidR="00932FBA" w:rsidRPr="0021499C" w:rsidRDefault="00932FBA" w:rsidP="0021499C">
      <w:pPr>
        <w:ind w:firstLine="708"/>
        <w:jc w:val="both"/>
        <w:rPr>
          <w:sz w:val="24"/>
          <w:lang w:val="uk-UA"/>
        </w:rPr>
      </w:pPr>
      <w:r w:rsidRPr="0021499C">
        <w:rPr>
          <w:sz w:val="24"/>
          <w:lang w:val="uk-UA"/>
        </w:rPr>
        <w:t xml:space="preserve">    "build": "vite build",</w:t>
      </w:r>
    </w:p>
    <w:p w14:paraId="4C128026" w14:textId="77777777" w:rsidR="00932FBA" w:rsidRPr="0021499C" w:rsidRDefault="00932FBA" w:rsidP="0021499C">
      <w:pPr>
        <w:ind w:firstLine="708"/>
        <w:jc w:val="both"/>
        <w:rPr>
          <w:sz w:val="24"/>
          <w:lang w:val="uk-UA"/>
        </w:rPr>
      </w:pPr>
      <w:r w:rsidRPr="0021499C">
        <w:rPr>
          <w:sz w:val="24"/>
          <w:lang w:val="uk-UA"/>
        </w:rPr>
        <w:t xml:space="preserve">    "preview": "vite preview"</w:t>
      </w:r>
    </w:p>
    <w:p w14:paraId="7CCB1B3A" w14:textId="77777777" w:rsidR="00932FBA" w:rsidRPr="0021499C" w:rsidRDefault="00932FBA" w:rsidP="0021499C">
      <w:pPr>
        <w:ind w:firstLine="708"/>
        <w:jc w:val="both"/>
        <w:rPr>
          <w:sz w:val="24"/>
          <w:lang w:val="uk-UA"/>
        </w:rPr>
      </w:pPr>
      <w:r w:rsidRPr="0021499C">
        <w:rPr>
          <w:sz w:val="24"/>
          <w:lang w:val="uk-UA"/>
        </w:rPr>
        <w:t xml:space="preserve">  },</w:t>
      </w:r>
    </w:p>
    <w:p w14:paraId="16E06FB7" w14:textId="77777777" w:rsidR="00932FBA" w:rsidRPr="0021499C" w:rsidRDefault="00932FBA" w:rsidP="0021499C">
      <w:pPr>
        <w:ind w:firstLine="708"/>
        <w:jc w:val="both"/>
        <w:rPr>
          <w:sz w:val="24"/>
          <w:lang w:val="uk-UA"/>
        </w:rPr>
      </w:pPr>
      <w:r w:rsidRPr="0021499C">
        <w:rPr>
          <w:sz w:val="24"/>
          <w:lang w:val="uk-UA"/>
        </w:rPr>
        <w:t xml:space="preserve">  "dependencies": {</w:t>
      </w:r>
    </w:p>
    <w:p w14:paraId="3B2A8BD5" w14:textId="77777777" w:rsidR="00932FBA" w:rsidRPr="0021499C" w:rsidRDefault="00932FBA" w:rsidP="0021499C">
      <w:pPr>
        <w:ind w:firstLine="708"/>
        <w:jc w:val="both"/>
        <w:rPr>
          <w:sz w:val="24"/>
          <w:lang w:val="uk-UA"/>
        </w:rPr>
      </w:pPr>
      <w:r w:rsidRPr="0021499C">
        <w:rPr>
          <w:sz w:val="24"/>
          <w:lang w:val="uk-UA"/>
        </w:rPr>
        <w:t xml:space="preserve">    "pinia": "^2.2.1",</w:t>
      </w:r>
    </w:p>
    <w:p w14:paraId="6A4347BD" w14:textId="77777777" w:rsidR="00932FBA" w:rsidRPr="0021499C" w:rsidRDefault="00932FBA" w:rsidP="0021499C">
      <w:pPr>
        <w:ind w:firstLine="708"/>
        <w:jc w:val="both"/>
        <w:rPr>
          <w:sz w:val="24"/>
          <w:lang w:val="uk-UA"/>
        </w:rPr>
      </w:pPr>
      <w:r w:rsidRPr="0021499C">
        <w:rPr>
          <w:sz w:val="24"/>
          <w:lang w:val="uk-UA"/>
        </w:rPr>
        <w:t xml:space="preserve">    "vue": "^3.5.0",</w:t>
      </w:r>
    </w:p>
    <w:p w14:paraId="322403F0" w14:textId="77777777" w:rsidR="00932FBA" w:rsidRPr="0021499C" w:rsidRDefault="00932FBA" w:rsidP="0021499C">
      <w:pPr>
        <w:ind w:firstLine="708"/>
        <w:jc w:val="both"/>
        <w:rPr>
          <w:sz w:val="24"/>
          <w:lang w:val="uk-UA"/>
        </w:rPr>
      </w:pPr>
      <w:r w:rsidRPr="0021499C">
        <w:rPr>
          <w:sz w:val="24"/>
          <w:lang w:val="uk-UA"/>
        </w:rPr>
        <w:t xml:space="preserve">    "vue-router": "^4.4.5"</w:t>
      </w:r>
    </w:p>
    <w:p w14:paraId="2AB7E5B5" w14:textId="77777777" w:rsidR="00932FBA" w:rsidRPr="0021499C" w:rsidRDefault="00932FBA" w:rsidP="0021499C">
      <w:pPr>
        <w:ind w:firstLine="708"/>
        <w:jc w:val="both"/>
        <w:rPr>
          <w:sz w:val="24"/>
          <w:lang w:val="uk-UA"/>
        </w:rPr>
      </w:pPr>
      <w:r w:rsidRPr="0021499C">
        <w:rPr>
          <w:sz w:val="24"/>
          <w:lang w:val="uk-UA"/>
        </w:rPr>
        <w:t xml:space="preserve">  },</w:t>
      </w:r>
    </w:p>
    <w:p w14:paraId="6BF40A39" w14:textId="77777777" w:rsidR="00932FBA" w:rsidRPr="0021499C" w:rsidRDefault="00932FBA" w:rsidP="0021499C">
      <w:pPr>
        <w:ind w:firstLine="708"/>
        <w:jc w:val="both"/>
        <w:rPr>
          <w:sz w:val="24"/>
          <w:lang w:val="uk-UA"/>
        </w:rPr>
      </w:pPr>
      <w:r w:rsidRPr="0021499C">
        <w:rPr>
          <w:sz w:val="24"/>
          <w:lang w:val="uk-UA"/>
        </w:rPr>
        <w:t xml:space="preserve">  "devDependencies": {</w:t>
      </w:r>
    </w:p>
    <w:p w14:paraId="0C3912C3" w14:textId="77777777" w:rsidR="00932FBA" w:rsidRPr="0021499C" w:rsidRDefault="00932FBA" w:rsidP="0021499C">
      <w:pPr>
        <w:ind w:firstLine="708"/>
        <w:jc w:val="both"/>
        <w:rPr>
          <w:sz w:val="24"/>
          <w:lang w:val="uk-UA"/>
        </w:rPr>
      </w:pPr>
      <w:r w:rsidRPr="0021499C">
        <w:rPr>
          <w:sz w:val="24"/>
          <w:lang w:val="uk-UA"/>
        </w:rPr>
        <w:t xml:space="preserve">    "@vitejs/plugin-vue": "^5.1.2",</w:t>
      </w:r>
    </w:p>
    <w:p w14:paraId="0491859B" w14:textId="77777777" w:rsidR="00932FBA" w:rsidRPr="0021499C" w:rsidRDefault="00932FBA" w:rsidP="0021499C">
      <w:pPr>
        <w:ind w:firstLine="708"/>
        <w:jc w:val="both"/>
        <w:rPr>
          <w:sz w:val="24"/>
          <w:lang w:val="uk-UA"/>
        </w:rPr>
      </w:pPr>
      <w:r w:rsidRPr="0021499C">
        <w:rPr>
          <w:sz w:val="24"/>
          <w:lang w:val="uk-UA"/>
        </w:rPr>
        <w:t xml:space="preserve">    "vite": "^5.4.0"</w:t>
      </w:r>
    </w:p>
    <w:p w14:paraId="5DBF38B7" w14:textId="77777777" w:rsidR="00932FBA" w:rsidRPr="0021499C" w:rsidRDefault="00932FBA" w:rsidP="0021499C">
      <w:pPr>
        <w:ind w:firstLine="708"/>
        <w:jc w:val="both"/>
        <w:rPr>
          <w:sz w:val="24"/>
          <w:lang w:val="uk-UA"/>
        </w:rPr>
      </w:pPr>
      <w:r w:rsidRPr="0021499C">
        <w:rPr>
          <w:sz w:val="24"/>
          <w:lang w:val="uk-UA"/>
        </w:rPr>
        <w:t xml:space="preserve">  }</w:t>
      </w:r>
    </w:p>
    <w:p w14:paraId="0E6C8467" w14:textId="0306BC8D" w:rsidR="00932FBA" w:rsidRDefault="00932FBA" w:rsidP="0021499C">
      <w:pPr>
        <w:ind w:firstLine="708"/>
        <w:jc w:val="both"/>
        <w:rPr>
          <w:szCs w:val="28"/>
          <w:lang w:val="uk-UA"/>
        </w:rPr>
      </w:pPr>
      <w:r w:rsidRPr="0021499C">
        <w:rPr>
          <w:sz w:val="24"/>
          <w:lang w:val="uk-UA"/>
        </w:rPr>
        <w:t>}</w:t>
      </w:r>
    </w:p>
    <w:p w14:paraId="552F53E6" w14:textId="1C6FF73C" w:rsidR="009C78F5" w:rsidRPr="009C78F5" w:rsidRDefault="009C78F5" w:rsidP="0021499C">
      <w:pPr>
        <w:spacing w:line="360" w:lineRule="auto"/>
        <w:ind w:firstLine="708"/>
        <w:jc w:val="both"/>
        <w:rPr>
          <w:szCs w:val="28"/>
          <w:lang w:val="uk-UA"/>
        </w:rPr>
      </w:pPr>
      <w:r w:rsidRPr="009C78F5">
        <w:rPr>
          <w:szCs w:val="28"/>
          <w:lang w:val="uk-UA"/>
        </w:rPr>
        <w:t>Структура проєкту та маршрутизація</w:t>
      </w:r>
    </w:p>
    <w:p w14:paraId="73A3F3CF" w14:textId="13B2716E" w:rsidR="009C78F5" w:rsidRDefault="009C78F5" w:rsidP="0021499C">
      <w:pPr>
        <w:spacing w:line="360" w:lineRule="auto"/>
        <w:ind w:firstLine="708"/>
        <w:jc w:val="both"/>
        <w:rPr>
          <w:szCs w:val="28"/>
          <w:lang w:val="uk-UA"/>
        </w:rPr>
      </w:pPr>
      <w:r w:rsidRPr="009C78F5">
        <w:rPr>
          <w:szCs w:val="28"/>
          <w:lang w:val="uk-UA"/>
        </w:rPr>
        <w:t xml:space="preserve">Файлова архітектура прототипу побудована за принципом розділення відповідальностей: сторінки (pages), компоненти (components), глобальні </w:t>
      </w:r>
      <w:r w:rsidRPr="009C78F5">
        <w:rPr>
          <w:szCs w:val="28"/>
          <w:lang w:val="uk-UA"/>
        </w:rPr>
        <w:lastRenderedPageBreak/>
        <w:t>сховища стану (stores), сервісний шар (services), стилі (styles). Маршрутизація реалізована у файлі src/main.js через Vue Router. Доступ до деяких сторінок обмежено за допомогою route-guard: сторінка історії доступна лише авторизованим, а адмін-панель — лише користувачу з роллю “admin”. Динамічна маршрутизація використовується для сторінки гри через параметр /game/:id.</w:t>
      </w:r>
    </w:p>
    <w:p w14:paraId="70CDE55A" w14:textId="58489598" w:rsidR="009C78F5" w:rsidRPr="009C78F5" w:rsidRDefault="009C78F5" w:rsidP="0021499C">
      <w:pPr>
        <w:spacing w:line="360" w:lineRule="auto"/>
        <w:ind w:firstLine="708"/>
        <w:jc w:val="both"/>
        <w:rPr>
          <w:szCs w:val="28"/>
          <w:lang w:val="uk-UA"/>
        </w:rPr>
      </w:pPr>
      <w:r>
        <w:rPr>
          <w:noProof/>
        </w:rPr>
        <w:drawing>
          <wp:inline distT="0" distB="0" distL="0" distR="0" wp14:anchorId="739FD400" wp14:editId="5594FC2F">
            <wp:extent cx="4248150" cy="7639050"/>
            <wp:effectExtent l="0" t="0" r="0" b="0"/>
            <wp:docPr id="167209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93936" name=""/>
                    <pic:cNvPicPr/>
                  </pic:nvPicPr>
                  <pic:blipFill>
                    <a:blip r:embed="rId24"/>
                    <a:stretch>
                      <a:fillRect/>
                    </a:stretch>
                  </pic:blipFill>
                  <pic:spPr>
                    <a:xfrm>
                      <a:off x="0" y="0"/>
                      <a:ext cx="4248150" cy="7639050"/>
                    </a:xfrm>
                    <a:prstGeom prst="rect">
                      <a:avLst/>
                    </a:prstGeom>
                  </pic:spPr>
                </pic:pic>
              </a:graphicData>
            </a:graphic>
          </wp:inline>
        </w:drawing>
      </w:r>
    </w:p>
    <w:p w14:paraId="07FA46EF" w14:textId="31069425" w:rsidR="007F7830" w:rsidRDefault="009C78F5" w:rsidP="0021499C">
      <w:pPr>
        <w:pStyle w:val="ListParagraph"/>
        <w:spacing w:after="200" w:line="360" w:lineRule="auto"/>
        <w:jc w:val="both"/>
        <w:outlineLvl w:val="0"/>
        <w:rPr>
          <w:b/>
          <w:bCs/>
          <w:color w:val="000000"/>
          <w:szCs w:val="20"/>
          <w:shd w:val="clear" w:color="auto" w:fill="FFFFFF"/>
          <w:lang w:val="uk-UA"/>
        </w:rPr>
      </w:pPr>
      <w:r w:rsidRPr="009C78F5">
        <w:rPr>
          <w:b/>
          <w:bCs/>
          <w:color w:val="000000"/>
          <w:szCs w:val="20"/>
          <w:shd w:val="clear" w:color="auto" w:fill="FFFFFF"/>
          <w:lang w:val="uk-UA"/>
        </w:rPr>
        <w:lastRenderedPageBreak/>
        <w:t xml:space="preserve">Рисунок 3.3 – Структура проєкту Vue + Vite </w:t>
      </w:r>
    </w:p>
    <w:p w14:paraId="744FEC2B" w14:textId="22FE38D4" w:rsidR="009C78F5" w:rsidRDefault="009C78F5" w:rsidP="0021499C">
      <w:pPr>
        <w:pStyle w:val="ListParagraph"/>
        <w:spacing w:after="200" w:line="360" w:lineRule="auto"/>
        <w:jc w:val="both"/>
        <w:outlineLvl w:val="0"/>
        <w:rPr>
          <w:color w:val="000000"/>
          <w:szCs w:val="20"/>
          <w:shd w:val="clear" w:color="auto" w:fill="FFFFFF"/>
          <w:lang w:val="uk-UA"/>
        </w:rPr>
      </w:pPr>
      <w:bookmarkStart w:id="17" w:name="_Hlk223025527"/>
      <w:r w:rsidRPr="009C78F5">
        <w:rPr>
          <w:color w:val="000000"/>
          <w:szCs w:val="20"/>
          <w:shd w:val="clear" w:color="auto" w:fill="FFFFFF"/>
          <w:lang w:val="uk-UA"/>
        </w:rPr>
        <w:t>Лістинг 3.2 – Ініціалізація застосунку та маршрутизація (src/main.js)</w:t>
      </w:r>
    </w:p>
    <w:bookmarkEnd w:id="17"/>
    <w:p w14:paraId="5D667D26"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import { createApp } from 'vue';</w:t>
      </w:r>
    </w:p>
    <w:p w14:paraId="3FDBFF95"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import { createPinia } from 'pinia';</w:t>
      </w:r>
    </w:p>
    <w:p w14:paraId="75E8DCBB"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import { createRouter, createWebHistory } from 'vue-router';</w:t>
      </w:r>
    </w:p>
    <w:p w14:paraId="0168D777"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p>
    <w:p w14:paraId="2E1EA881"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import App from './App.vue';</w:t>
      </w:r>
    </w:p>
    <w:p w14:paraId="69332026"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import './styles.css';</w:t>
      </w:r>
    </w:p>
    <w:p w14:paraId="69653B7D"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p>
    <w:p w14:paraId="6BA81F4C"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import HomePage from './pages/HomePage.vue';</w:t>
      </w:r>
    </w:p>
    <w:p w14:paraId="2BC58E3D"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import CatalogPage from './pages/CatalogPage.vue';</w:t>
      </w:r>
    </w:p>
    <w:p w14:paraId="54EE75BA"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import GamePage from './pages/GamePage.vue';</w:t>
      </w:r>
    </w:p>
    <w:p w14:paraId="5B2749EB"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import HistoryPage from './pages/HistoryPage.vue';</w:t>
      </w:r>
    </w:p>
    <w:p w14:paraId="0D4BA50D"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import LeaderboardPage from './pages/LeaderboardPage.vue';</w:t>
      </w:r>
    </w:p>
    <w:p w14:paraId="2A078DAF"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import AdminPage from './pages/AdminPage.vue';</w:t>
      </w:r>
    </w:p>
    <w:p w14:paraId="7ED3419F"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import LoginPage from './pages/LoginPage.vue';</w:t>
      </w:r>
    </w:p>
    <w:p w14:paraId="098962CE"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import RegisterPage from './pages/RegisterPage.vue';</w:t>
      </w:r>
    </w:p>
    <w:p w14:paraId="76A03DFE"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import NotFound from './pages/NotFound.vue';</w:t>
      </w:r>
    </w:p>
    <w:p w14:paraId="7C772C36"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p>
    <w:p w14:paraId="02E80609"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import { useAuthStore } from './stores/auth';</w:t>
      </w:r>
    </w:p>
    <w:p w14:paraId="1A3C48D6"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p>
    <w:p w14:paraId="15C2EAC0"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const routes = [</w:t>
      </w:r>
    </w:p>
    <w:p w14:paraId="71B48A49"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 path: '/', component: HomePage },</w:t>
      </w:r>
    </w:p>
    <w:p w14:paraId="3629F7C0"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 path: '/catalog', component: CatalogPage },</w:t>
      </w:r>
    </w:p>
    <w:p w14:paraId="03124384"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 path: '/game/:id', component: GamePage, props: true },</w:t>
      </w:r>
    </w:p>
    <w:p w14:paraId="6EB4CC5B"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 path: '/history', component: HistoryPage, meta: { auth: true } },</w:t>
      </w:r>
    </w:p>
    <w:p w14:paraId="2910C21D"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 path: '/leaderboard', component: LeaderboardPage },</w:t>
      </w:r>
    </w:p>
    <w:p w14:paraId="02F3911B"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 path: '/admin', component: AdminPage, meta: { auth: true, role: 'admin' } },</w:t>
      </w:r>
    </w:p>
    <w:p w14:paraId="55125F9F"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 path: '/login', component: LoginPage },</w:t>
      </w:r>
    </w:p>
    <w:p w14:paraId="3CEB340D"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 path: '/register', component: RegisterPage },</w:t>
      </w:r>
    </w:p>
    <w:p w14:paraId="2638A6AC"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 path: '/:pathMatch(.*)*', component: NotFound },</w:t>
      </w:r>
    </w:p>
    <w:p w14:paraId="665EE70E"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w:t>
      </w:r>
    </w:p>
    <w:p w14:paraId="61D2E45E"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p>
    <w:p w14:paraId="728FD3A5"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const router = createRouter({</w:t>
      </w:r>
    </w:p>
    <w:p w14:paraId="12B7578E"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history: createWebHistory(),</w:t>
      </w:r>
    </w:p>
    <w:p w14:paraId="1EA6AABF"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routes,</w:t>
      </w:r>
    </w:p>
    <w:p w14:paraId="7AF111CA"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scrollBehavior: () =&gt; ({ top: 0 }),</w:t>
      </w:r>
    </w:p>
    <w:p w14:paraId="0D445943"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w:t>
      </w:r>
    </w:p>
    <w:p w14:paraId="122121F4"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p>
    <w:p w14:paraId="1C20537A"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router.beforeEach((to) =&gt; {</w:t>
      </w:r>
    </w:p>
    <w:p w14:paraId="1F2F2DE3"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const auth = useAuthStore();</w:t>
      </w:r>
    </w:p>
    <w:p w14:paraId="70002AA3"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auth.ensureBootstrapped();</w:t>
      </w:r>
    </w:p>
    <w:p w14:paraId="5170B2DD"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p>
    <w:p w14:paraId="6B8AA7AB"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if (to.meta?.auth &amp;&amp; !auth.isAuthenticated) {</w:t>
      </w:r>
    </w:p>
    <w:p w14:paraId="414F2DBA"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return { path: '/login', query: { next: to.fullPath } };</w:t>
      </w:r>
    </w:p>
    <w:p w14:paraId="159A13E9"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52FA953B"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p>
    <w:p w14:paraId="723BCC20"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const role = to.meta?.role;</w:t>
      </w:r>
    </w:p>
    <w:p w14:paraId="7B12E3B4"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if (role &amp;&amp; auth.user?.role !== role) {</w:t>
      </w:r>
    </w:p>
    <w:p w14:paraId="1EB668CE"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return { path: '/', query: { denied: '1' } };</w:t>
      </w:r>
    </w:p>
    <w:p w14:paraId="56DF566A"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51030775"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lastRenderedPageBreak/>
        <w:t>});</w:t>
      </w:r>
    </w:p>
    <w:p w14:paraId="7C42035E"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p>
    <w:p w14:paraId="4E0FB9EF" w14:textId="77777777" w:rsid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createApp(App).use(createPinia()).use(router).mount('#app');</w:t>
      </w:r>
    </w:p>
    <w:p w14:paraId="7EA2A1ED" w14:textId="03577AD4" w:rsidR="009C78F5" w:rsidRPr="009C78F5" w:rsidRDefault="009C78F5" w:rsidP="0021499C">
      <w:pPr>
        <w:pStyle w:val="ListParagraph"/>
        <w:spacing w:after="200" w:line="360" w:lineRule="auto"/>
        <w:ind w:firstLine="696"/>
        <w:jc w:val="both"/>
        <w:outlineLvl w:val="0"/>
        <w:rPr>
          <w:color w:val="000000"/>
          <w:szCs w:val="20"/>
          <w:shd w:val="clear" w:color="auto" w:fill="FFFFFF"/>
          <w:lang w:val="uk-UA"/>
        </w:rPr>
      </w:pPr>
      <w:r w:rsidRPr="009C78F5">
        <w:rPr>
          <w:color w:val="000000"/>
          <w:szCs w:val="20"/>
          <w:shd w:val="clear" w:color="auto" w:fill="FFFFFF"/>
          <w:lang w:val="uk-UA"/>
        </w:rPr>
        <w:t>Реалізація моделей даних та імітація збереження (localStorage)</w:t>
      </w:r>
    </w:p>
    <w:p w14:paraId="402B0FE9" w14:textId="77777777" w:rsidR="009C78F5" w:rsidRPr="009C78F5" w:rsidRDefault="009C78F5" w:rsidP="0021499C">
      <w:pPr>
        <w:pStyle w:val="ListParagraph"/>
        <w:spacing w:after="200" w:line="360" w:lineRule="auto"/>
        <w:jc w:val="both"/>
        <w:outlineLvl w:val="0"/>
        <w:rPr>
          <w:color w:val="000000"/>
          <w:szCs w:val="20"/>
          <w:shd w:val="clear" w:color="auto" w:fill="FFFFFF"/>
          <w:lang w:val="uk-UA"/>
        </w:rPr>
      </w:pPr>
      <w:r w:rsidRPr="009C78F5">
        <w:rPr>
          <w:color w:val="000000"/>
          <w:szCs w:val="20"/>
          <w:shd w:val="clear" w:color="auto" w:fill="FFFFFF"/>
          <w:lang w:val="uk-UA"/>
        </w:rPr>
        <w:t>Оскільки на етапі прототипу база даних ще не підключена, дані системи зберігаються у localStorage. Для цього створено сервісний модуль src/services/db.js, який містить функції завантаження/збереження “бази” (користувачі, мініігри, ігрові сесії) та початкові seed-дані. Такий підхід емулює роботу з реальною БД PostgreSQL і дозволяє тестувати бізнес-сценарії: списання ставки, нарахування виграшу, формування історії та рейтингу.</w:t>
      </w:r>
    </w:p>
    <w:p w14:paraId="4F0E3F93" w14:textId="77777777" w:rsidR="009C78F5" w:rsidRPr="009C78F5" w:rsidRDefault="009C78F5" w:rsidP="0021499C">
      <w:pPr>
        <w:pStyle w:val="ListParagraph"/>
        <w:spacing w:after="200" w:line="360" w:lineRule="auto"/>
        <w:jc w:val="both"/>
        <w:outlineLvl w:val="0"/>
        <w:rPr>
          <w:color w:val="000000"/>
          <w:szCs w:val="20"/>
          <w:shd w:val="clear" w:color="auto" w:fill="FFFFFF"/>
          <w:lang w:val="uk-UA"/>
        </w:rPr>
      </w:pPr>
    </w:p>
    <w:p w14:paraId="6353A10C" w14:textId="70A9D3C0" w:rsidR="009C78F5" w:rsidRDefault="009C78F5" w:rsidP="0021499C">
      <w:pPr>
        <w:pStyle w:val="ListParagraph"/>
        <w:spacing w:after="200" w:line="360" w:lineRule="auto"/>
        <w:jc w:val="both"/>
        <w:outlineLvl w:val="0"/>
        <w:rPr>
          <w:color w:val="000000"/>
          <w:szCs w:val="20"/>
          <w:shd w:val="clear" w:color="auto" w:fill="FFFFFF"/>
          <w:lang w:val="uk-UA"/>
        </w:rPr>
      </w:pPr>
      <w:r w:rsidRPr="009C78F5">
        <w:rPr>
          <w:color w:val="000000"/>
          <w:szCs w:val="20"/>
          <w:shd w:val="clear" w:color="auto" w:fill="FFFFFF"/>
          <w:lang w:val="uk-UA"/>
        </w:rPr>
        <w:t>Лістинг 3.3 – Seed-дані та локальне сховище (src/services/db.js)</w:t>
      </w:r>
    </w:p>
    <w:p w14:paraId="7B54935C"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const KEY = 'minigames_sim_db_v1';</w:t>
      </w:r>
    </w:p>
    <w:p w14:paraId="76A63CFC"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p>
    <w:p w14:paraId="627E8675"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function nowIso() {</w:t>
      </w:r>
    </w:p>
    <w:p w14:paraId="2AF91A89"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return new Date().toISOString();</w:t>
      </w:r>
    </w:p>
    <w:p w14:paraId="317BC00E"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w:t>
      </w:r>
    </w:p>
    <w:p w14:paraId="73839B18"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p>
    <w:p w14:paraId="1AE1E8E6"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function defaultDb() {</w:t>
      </w:r>
    </w:p>
    <w:p w14:paraId="67B078B9"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const games = [</w:t>
      </w:r>
    </w:p>
    <w:p w14:paraId="781441BF"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3C2B35D9"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id: 'g1',</w:t>
      </w:r>
    </w:p>
    <w:p w14:paraId="60BD8A3D"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title: 'Кидок кубика',</w:t>
      </w:r>
    </w:p>
    <w:p w14:paraId="626D4024"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category: 'Випадковість',</w:t>
      </w:r>
    </w:p>
    <w:p w14:paraId="14429A32"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minBet: 1,</w:t>
      </w:r>
    </w:p>
    <w:p w14:paraId="5A221FF8"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maxBet: 50,</w:t>
      </w:r>
    </w:p>
    <w:p w14:paraId="6A314296"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description:</w:t>
      </w:r>
    </w:p>
    <w:p w14:paraId="7ED457FE"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'Ставка. Якщо випаде 6 — виграш x5, якщо 4-5 — x2, інакше програш.',</w:t>
      </w:r>
    </w:p>
    <w:p w14:paraId="3340B3DE"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54412A95"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630B7549"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id: 'g2',</w:t>
      </w:r>
    </w:p>
    <w:p w14:paraId="499F6595"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title: 'Монетка',</w:t>
      </w:r>
    </w:p>
    <w:p w14:paraId="0308ECD5"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category: 'Випадковість',</w:t>
      </w:r>
    </w:p>
    <w:p w14:paraId="087269D8"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minBet: 1,</w:t>
      </w:r>
    </w:p>
    <w:p w14:paraId="28533B5F"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maxBet: 100,</w:t>
      </w:r>
    </w:p>
    <w:p w14:paraId="1C1962F4"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description: 'Орел/решка. Вгадав — x2, не вгадав — 0.',</w:t>
      </w:r>
    </w:p>
    <w:p w14:paraId="14F5DEC2"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376F6579"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47949C80"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id: 'g3',</w:t>
      </w:r>
    </w:p>
    <w:p w14:paraId="2B44ABE0"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title: 'Сейф (1..10)',</w:t>
      </w:r>
    </w:p>
    <w:p w14:paraId="04826DE5"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category: 'Удача',</w:t>
      </w:r>
    </w:p>
    <w:p w14:paraId="1ABEA28A"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minBet: 5,</w:t>
      </w:r>
    </w:p>
    <w:p w14:paraId="1E6E5264"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maxBet: 200,</w:t>
      </w:r>
    </w:p>
    <w:p w14:paraId="095B7A08"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description:</w:t>
      </w:r>
    </w:p>
    <w:p w14:paraId="1565451F"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lastRenderedPageBreak/>
        <w:t xml:space="preserve">        'Вибери число. Якщо вгадав — x8, якщо поруч — x2, інакше програш.',</w:t>
      </w:r>
    </w:p>
    <w:p w14:paraId="69198349"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12CE7D3C"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16A727FD"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p>
    <w:p w14:paraId="25B5C970"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const users = [</w:t>
      </w:r>
    </w:p>
    <w:p w14:paraId="49FD8DD3"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1F36C413"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id: 'u_admin',</w:t>
      </w:r>
    </w:p>
    <w:p w14:paraId="130CE060"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username: 'admin',</w:t>
      </w:r>
    </w:p>
    <w:p w14:paraId="700883AF"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password: 'admin',</w:t>
      </w:r>
    </w:p>
    <w:p w14:paraId="11B0D55A"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role: 'admin',</w:t>
      </w:r>
    </w:p>
    <w:p w14:paraId="47F58C13"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balance: 500,</w:t>
      </w:r>
    </w:p>
    <w:p w14:paraId="320B9F74"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02F0E3DC"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6E6223AB"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id: 'u_user',</w:t>
      </w:r>
    </w:p>
    <w:p w14:paraId="45FF5288"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username: 'user',</w:t>
      </w:r>
    </w:p>
    <w:p w14:paraId="6F0DFC1A"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password: 'user',</w:t>
      </w:r>
    </w:p>
    <w:p w14:paraId="068D6357"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role: 'user',</w:t>
      </w:r>
    </w:p>
    <w:p w14:paraId="7928B7AD"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balance: 100,</w:t>
      </w:r>
    </w:p>
    <w:p w14:paraId="2A1B5518"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759C4D43"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084CF17D"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p>
    <w:p w14:paraId="0AD8FC7D"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const sessions = [];</w:t>
      </w:r>
    </w:p>
    <w:p w14:paraId="415B041A"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p>
    <w:p w14:paraId="5BB9383A"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return { users, games, sessions, createdAt: nowIso() };</w:t>
      </w:r>
    </w:p>
    <w:p w14:paraId="6BAF00A7"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w:t>
      </w:r>
    </w:p>
    <w:p w14:paraId="33B902FA"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p>
    <w:p w14:paraId="5BB3F17B"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export function loadDb() {</w:t>
      </w:r>
    </w:p>
    <w:p w14:paraId="2143F286"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const raw = localStorage.getItem(KEY);</w:t>
      </w:r>
    </w:p>
    <w:p w14:paraId="46BBB54D"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p>
    <w:p w14:paraId="2A2734C6"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if (!raw) {</w:t>
      </w:r>
    </w:p>
    <w:p w14:paraId="3D2055B0"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const seeded = defaultDb();</w:t>
      </w:r>
    </w:p>
    <w:p w14:paraId="1C841EE6"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localStorage.setItem(KEY, JSON.stringify(seeded));</w:t>
      </w:r>
    </w:p>
    <w:p w14:paraId="13A22EDB"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return seeded;</w:t>
      </w:r>
    </w:p>
    <w:p w14:paraId="4FEC3E1B"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351774A4"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p>
    <w:p w14:paraId="5FE28175"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try {</w:t>
      </w:r>
    </w:p>
    <w:p w14:paraId="0F8D4318"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return JSON.parse(raw);</w:t>
      </w:r>
    </w:p>
    <w:p w14:paraId="39539E2D"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 catch {</w:t>
      </w:r>
    </w:p>
    <w:p w14:paraId="57E7EF80"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const seeded = defaultDb();</w:t>
      </w:r>
    </w:p>
    <w:p w14:paraId="77DBE274"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localStorage.setItem(KEY, JSON.stringify(seeded));</w:t>
      </w:r>
    </w:p>
    <w:p w14:paraId="498B7DFE"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return seeded;</w:t>
      </w:r>
    </w:p>
    <w:p w14:paraId="076D4AE0"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06DE1F70"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w:t>
      </w:r>
    </w:p>
    <w:p w14:paraId="1268B7AC"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p>
    <w:p w14:paraId="565B0CDC"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export function saveDb(db) {</w:t>
      </w:r>
    </w:p>
    <w:p w14:paraId="7E0949C8" w14:textId="77777777" w:rsidR="002C1D99" w:rsidRP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localStorage.setItem(KEY, JSON.stringify(db));</w:t>
      </w:r>
    </w:p>
    <w:p w14:paraId="2551A43F" w14:textId="77777777" w:rsidR="002C1D99" w:rsidRDefault="002C1D99" w:rsidP="0021499C">
      <w:pPr>
        <w:pStyle w:val="ListParagraph"/>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w:t>
      </w:r>
    </w:p>
    <w:p w14:paraId="61BCDDB1" w14:textId="202E2517" w:rsidR="009C78F5" w:rsidRDefault="009C78F5" w:rsidP="0021499C">
      <w:pPr>
        <w:pStyle w:val="ListParagraph"/>
        <w:spacing w:after="200" w:line="360" w:lineRule="auto"/>
        <w:jc w:val="both"/>
        <w:outlineLvl w:val="0"/>
        <w:rPr>
          <w:color w:val="000000"/>
          <w:szCs w:val="20"/>
          <w:shd w:val="clear" w:color="auto" w:fill="FFFFFF"/>
          <w:lang w:val="uk-UA"/>
        </w:rPr>
      </w:pPr>
      <w:r w:rsidRPr="009C78F5">
        <w:rPr>
          <w:color w:val="000000"/>
          <w:szCs w:val="20"/>
          <w:shd w:val="clear" w:color="auto" w:fill="FFFFFF"/>
          <w:lang w:val="uk-UA"/>
        </w:rPr>
        <w:t>Лістинг 3.3 – Seed-дані та локальне сховище (src/services/db.js)</w:t>
      </w:r>
    </w:p>
    <w:p w14:paraId="3EB6DFC9"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const KEY = 'minigames_sim_db_v1';</w:t>
      </w:r>
    </w:p>
    <w:p w14:paraId="08B4023B" w14:textId="77777777" w:rsidR="0021499C" w:rsidRPr="0021499C" w:rsidRDefault="0021499C" w:rsidP="0021499C">
      <w:pPr>
        <w:spacing w:after="200"/>
        <w:jc w:val="both"/>
        <w:outlineLvl w:val="0"/>
        <w:rPr>
          <w:color w:val="000000"/>
          <w:sz w:val="24"/>
          <w:shd w:val="clear" w:color="auto" w:fill="FFFFFF"/>
          <w:lang w:val="uk-UA"/>
        </w:rPr>
      </w:pPr>
    </w:p>
    <w:p w14:paraId="7CC64D99"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lastRenderedPageBreak/>
        <w:t>function nowIso() {</w:t>
      </w:r>
    </w:p>
    <w:p w14:paraId="5E9BE150"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return new Date().toISOString();</w:t>
      </w:r>
    </w:p>
    <w:p w14:paraId="1D1FA849"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w:t>
      </w:r>
    </w:p>
    <w:p w14:paraId="6287B369" w14:textId="77777777" w:rsidR="0021499C" w:rsidRPr="0021499C" w:rsidRDefault="0021499C" w:rsidP="0021499C">
      <w:pPr>
        <w:spacing w:after="200"/>
        <w:jc w:val="both"/>
        <w:outlineLvl w:val="0"/>
        <w:rPr>
          <w:color w:val="000000"/>
          <w:sz w:val="24"/>
          <w:shd w:val="clear" w:color="auto" w:fill="FFFFFF"/>
          <w:lang w:val="uk-UA"/>
        </w:rPr>
      </w:pPr>
    </w:p>
    <w:p w14:paraId="0AFABA82"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function defaultDb() {</w:t>
      </w:r>
    </w:p>
    <w:p w14:paraId="4FD1CE44"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const games = [</w:t>
      </w:r>
    </w:p>
    <w:p w14:paraId="3EE2D3A8"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w:t>
      </w:r>
    </w:p>
    <w:p w14:paraId="1EDE9C6A"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id: 'g1',</w:t>
      </w:r>
    </w:p>
    <w:p w14:paraId="5D2353D1"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title: 'Кидок кубика',</w:t>
      </w:r>
    </w:p>
    <w:p w14:paraId="2F535371"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category: 'Випадковість',</w:t>
      </w:r>
    </w:p>
    <w:p w14:paraId="2AB4D9B6"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minBet: 1,</w:t>
      </w:r>
    </w:p>
    <w:p w14:paraId="7710F5C7"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maxBet: 50,</w:t>
      </w:r>
    </w:p>
    <w:p w14:paraId="60B1CB40"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description:</w:t>
      </w:r>
    </w:p>
    <w:p w14:paraId="1FCF4F1D"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'Ставка. Якщо випаде 6 — виграш x5, якщо 4-5 — x2, інакше програш.',</w:t>
      </w:r>
    </w:p>
    <w:p w14:paraId="6F1ABE7C"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w:t>
      </w:r>
    </w:p>
    <w:p w14:paraId="700A88AA"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w:t>
      </w:r>
    </w:p>
    <w:p w14:paraId="5F29D811"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id: 'g2',</w:t>
      </w:r>
    </w:p>
    <w:p w14:paraId="6352FD2F"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title: 'Монетка',</w:t>
      </w:r>
    </w:p>
    <w:p w14:paraId="01C7DB54"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category: 'Випадковість',</w:t>
      </w:r>
    </w:p>
    <w:p w14:paraId="6B35E487"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minBet: 1,</w:t>
      </w:r>
    </w:p>
    <w:p w14:paraId="0D8D0609"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maxBet: 100,</w:t>
      </w:r>
    </w:p>
    <w:p w14:paraId="762D3C8A"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description: 'Орел/решка. Вгадав — x2, не вгадав — 0.',</w:t>
      </w:r>
    </w:p>
    <w:p w14:paraId="40787FF4"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w:t>
      </w:r>
    </w:p>
    <w:p w14:paraId="69D19D5D"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w:t>
      </w:r>
    </w:p>
    <w:p w14:paraId="298EDDF1"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id: 'g3',</w:t>
      </w:r>
    </w:p>
    <w:p w14:paraId="68E52244"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title: 'Сейф (1..10)',</w:t>
      </w:r>
    </w:p>
    <w:p w14:paraId="396081FD"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category: 'Удача',</w:t>
      </w:r>
    </w:p>
    <w:p w14:paraId="4667A758"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minBet: 5,</w:t>
      </w:r>
    </w:p>
    <w:p w14:paraId="118BAC0B"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maxBet: 200,</w:t>
      </w:r>
    </w:p>
    <w:p w14:paraId="3653EA01"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description:</w:t>
      </w:r>
    </w:p>
    <w:p w14:paraId="4C44F131"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'Вибери число. Якщо вгадав — x8, якщо поруч — x2, інакше програш.',</w:t>
      </w:r>
    </w:p>
    <w:p w14:paraId="0BE5D3EC"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lastRenderedPageBreak/>
        <w:t xml:space="preserve">    },</w:t>
      </w:r>
    </w:p>
    <w:p w14:paraId="0AFFC686"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w:t>
      </w:r>
    </w:p>
    <w:p w14:paraId="116FC897" w14:textId="77777777" w:rsidR="0021499C" w:rsidRPr="0021499C" w:rsidRDefault="0021499C" w:rsidP="0021499C">
      <w:pPr>
        <w:spacing w:after="200"/>
        <w:jc w:val="both"/>
        <w:outlineLvl w:val="0"/>
        <w:rPr>
          <w:color w:val="000000"/>
          <w:sz w:val="24"/>
          <w:shd w:val="clear" w:color="auto" w:fill="FFFFFF"/>
          <w:lang w:val="uk-UA"/>
        </w:rPr>
      </w:pPr>
    </w:p>
    <w:p w14:paraId="086F0E65"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const users = [</w:t>
      </w:r>
    </w:p>
    <w:p w14:paraId="2787DB63"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w:t>
      </w:r>
    </w:p>
    <w:p w14:paraId="21F81C44"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id: 'u_admin',</w:t>
      </w:r>
    </w:p>
    <w:p w14:paraId="46611220"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username: 'admin',</w:t>
      </w:r>
    </w:p>
    <w:p w14:paraId="15014306"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password: 'admin',</w:t>
      </w:r>
    </w:p>
    <w:p w14:paraId="6C74F825"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role: 'admin',</w:t>
      </w:r>
    </w:p>
    <w:p w14:paraId="5E60A1C5"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balance: 500,</w:t>
      </w:r>
    </w:p>
    <w:p w14:paraId="3C2AE5FF"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w:t>
      </w:r>
    </w:p>
    <w:p w14:paraId="54C642E6"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w:t>
      </w:r>
    </w:p>
    <w:p w14:paraId="55015489"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id: 'u_user',</w:t>
      </w:r>
    </w:p>
    <w:p w14:paraId="2F14E396"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username: 'user',</w:t>
      </w:r>
    </w:p>
    <w:p w14:paraId="4F6BC6D6"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password: 'user',</w:t>
      </w:r>
    </w:p>
    <w:p w14:paraId="74B7D54F"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role: 'user',</w:t>
      </w:r>
    </w:p>
    <w:p w14:paraId="4B7F222C"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balance: 100,</w:t>
      </w:r>
    </w:p>
    <w:p w14:paraId="674ED02B"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w:t>
      </w:r>
    </w:p>
    <w:p w14:paraId="5594E7D3"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w:t>
      </w:r>
    </w:p>
    <w:p w14:paraId="4C8E5A33" w14:textId="77777777" w:rsidR="0021499C" w:rsidRPr="0021499C" w:rsidRDefault="0021499C" w:rsidP="0021499C">
      <w:pPr>
        <w:spacing w:after="200"/>
        <w:jc w:val="both"/>
        <w:outlineLvl w:val="0"/>
        <w:rPr>
          <w:color w:val="000000"/>
          <w:sz w:val="24"/>
          <w:shd w:val="clear" w:color="auto" w:fill="FFFFFF"/>
          <w:lang w:val="uk-UA"/>
        </w:rPr>
      </w:pPr>
    </w:p>
    <w:p w14:paraId="0C273A7C"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const sessions = [];</w:t>
      </w:r>
    </w:p>
    <w:p w14:paraId="57FB665C" w14:textId="77777777" w:rsidR="0021499C" w:rsidRPr="0021499C" w:rsidRDefault="0021499C" w:rsidP="0021499C">
      <w:pPr>
        <w:spacing w:after="200"/>
        <w:jc w:val="both"/>
        <w:outlineLvl w:val="0"/>
        <w:rPr>
          <w:color w:val="000000"/>
          <w:sz w:val="24"/>
          <w:shd w:val="clear" w:color="auto" w:fill="FFFFFF"/>
          <w:lang w:val="uk-UA"/>
        </w:rPr>
      </w:pPr>
    </w:p>
    <w:p w14:paraId="6292C3EB"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return { users, games, sessions, createdAt: nowIso() };</w:t>
      </w:r>
    </w:p>
    <w:p w14:paraId="3372E8D0"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w:t>
      </w:r>
    </w:p>
    <w:p w14:paraId="5A5A3041" w14:textId="77777777" w:rsidR="0021499C" w:rsidRPr="0021499C" w:rsidRDefault="0021499C" w:rsidP="0021499C">
      <w:pPr>
        <w:spacing w:after="200"/>
        <w:jc w:val="both"/>
        <w:outlineLvl w:val="0"/>
        <w:rPr>
          <w:color w:val="000000"/>
          <w:sz w:val="24"/>
          <w:shd w:val="clear" w:color="auto" w:fill="FFFFFF"/>
          <w:lang w:val="uk-UA"/>
        </w:rPr>
      </w:pPr>
    </w:p>
    <w:p w14:paraId="50FA0C66"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export function loadDb() {</w:t>
      </w:r>
    </w:p>
    <w:p w14:paraId="23BA7647"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const raw = localStorage.getItem(KEY);</w:t>
      </w:r>
    </w:p>
    <w:p w14:paraId="435857BC" w14:textId="77777777" w:rsidR="0021499C" w:rsidRPr="0021499C" w:rsidRDefault="0021499C" w:rsidP="0021499C">
      <w:pPr>
        <w:spacing w:after="200"/>
        <w:jc w:val="both"/>
        <w:outlineLvl w:val="0"/>
        <w:rPr>
          <w:color w:val="000000"/>
          <w:sz w:val="24"/>
          <w:shd w:val="clear" w:color="auto" w:fill="FFFFFF"/>
          <w:lang w:val="uk-UA"/>
        </w:rPr>
      </w:pPr>
    </w:p>
    <w:p w14:paraId="2F2AAE40"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if (!raw) {</w:t>
      </w:r>
    </w:p>
    <w:p w14:paraId="136B96C2"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const seeded = defaultDb();</w:t>
      </w:r>
    </w:p>
    <w:p w14:paraId="21834B39"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localStorage.setItem(KEY, JSON.stringify(seeded));</w:t>
      </w:r>
    </w:p>
    <w:p w14:paraId="44E98CC5"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lastRenderedPageBreak/>
        <w:t xml:space="preserve">    return seeded;</w:t>
      </w:r>
    </w:p>
    <w:p w14:paraId="4ECA2AD8"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w:t>
      </w:r>
    </w:p>
    <w:p w14:paraId="3CDA9309" w14:textId="77777777" w:rsidR="0021499C" w:rsidRPr="0021499C" w:rsidRDefault="0021499C" w:rsidP="0021499C">
      <w:pPr>
        <w:spacing w:after="200"/>
        <w:jc w:val="both"/>
        <w:outlineLvl w:val="0"/>
        <w:rPr>
          <w:color w:val="000000"/>
          <w:sz w:val="24"/>
          <w:shd w:val="clear" w:color="auto" w:fill="FFFFFF"/>
          <w:lang w:val="uk-UA"/>
        </w:rPr>
      </w:pPr>
    </w:p>
    <w:p w14:paraId="28478FB2"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try {</w:t>
      </w:r>
    </w:p>
    <w:p w14:paraId="5C6067D2"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return JSON.parse(raw);</w:t>
      </w:r>
    </w:p>
    <w:p w14:paraId="797BBA0E"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 catch {</w:t>
      </w:r>
    </w:p>
    <w:p w14:paraId="1A9D91F7"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const seeded = defaultDb();</w:t>
      </w:r>
    </w:p>
    <w:p w14:paraId="29F57358"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localStorage.setItem(KEY, JSON.stringify(seeded));</w:t>
      </w:r>
    </w:p>
    <w:p w14:paraId="4856BCCD"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return seeded;</w:t>
      </w:r>
    </w:p>
    <w:p w14:paraId="4295E967"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w:t>
      </w:r>
    </w:p>
    <w:p w14:paraId="0C27E199"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w:t>
      </w:r>
    </w:p>
    <w:p w14:paraId="71066180" w14:textId="77777777" w:rsidR="0021499C" w:rsidRPr="0021499C" w:rsidRDefault="0021499C" w:rsidP="0021499C">
      <w:pPr>
        <w:spacing w:after="200"/>
        <w:jc w:val="both"/>
        <w:outlineLvl w:val="0"/>
        <w:rPr>
          <w:color w:val="000000"/>
          <w:sz w:val="24"/>
          <w:shd w:val="clear" w:color="auto" w:fill="FFFFFF"/>
          <w:lang w:val="uk-UA"/>
        </w:rPr>
      </w:pPr>
    </w:p>
    <w:p w14:paraId="1CD7712D"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export function saveDb(db) {</w:t>
      </w:r>
    </w:p>
    <w:p w14:paraId="101D80A0" w14:textId="77777777"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 xml:space="preserve">  localStorage.setItem(KEY, JSON.stringify(db));</w:t>
      </w:r>
    </w:p>
    <w:p w14:paraId="379EB49F" w14:textId="56DC3338" w:rsidR="0021499C" w:rsidRPr="0021499C" w:rsidRDefault="0021499C" w:rsidP="0021499C">
      <w:pPr>
        <w:spacing w:after="200"/>
        <w:jc w:val="both"/>
        <w:outlineLvl w:val="0"/>
        <w:rPr>
          <w:color w:val="000000"/>
          <w:sz w:val="24"/>
          <w:shd w:val="clear" w:color="auto" w:fill="FFFFFF"/>
          <w:lang w:val="uk-UA"/>
        </w:rPr>
      </w:pPr>
      <w:r w:rsidRPr="0021499C">
        <w:rPr>
          <w:color w:val="000000"/>
          <w:sz w:val="24"/>
          <w:shd w:val="clear" w:color="auto" w:fill="FFFFFF"/>
          <w:lang w:val="uk-UA"/>
        </w:rPr>
        <w:t>}</w:t>
      </w:r>
    </w:p>
    <w:p w14:paraId="028A47AB" w14:textId="0934549D" w:rsidR="009C78F5" w:rsidRPr="002C1D99" w:rsidRDefault="009C78F5" w:rsidP="0021499C">
      <w:pPr>
        <w:spacing w:after="200" w:line="360" w:lineRule="auto"/>
        <w:ind w:left="2136" w:firstLine="708"/>
        <w:jc w:val="both"/>
        <w:outlineLvl w:val="0"/>
        <w:rPr>
          <w:color w:val="000000"/>
          <w:szCs w:val="20"/>
          <w:shd w:val="clear" w:color="auto" w:fill="FFFFFF"/>
          <w:lang w:val="uk-UA"/>
        </w:rPr>
      </w:pPr>
      <w:r w:rsidRPr="002C1D99">
        <w:rPr>
          <w:color w:val="000000"/>
          <w:szCs w:val="20"/>
          <w:shd w:val="clear" w:color="auto" w:fill="FFFFFF"/>
          <w:lang w:val="uk-UA"/>
        </w:rPr>
        <w:t>Реалізація бізнес-логіки як “API сервісу”</w:t>
      </w:r>
    </w:p>
    <w:p w14:paraId="3449245C" w14:textId="77777777" w:rsidR="009C78F5" w:rsidRDefault="009C78F5" w:rsidP="0021499C">
      <w:pPr>
        <w:pStyle w:val="ListParagraph"/>
        <w:spacing w:after="200" w:line="360" w:lineRule="auto"/>
        <w:ind w:firstLine="696"/>
        <w:jc w:val="both"/>
        <w:outlineLvl w:val="0"/>
        <w:rPr>
          <w:color w:val="000000"/>
          <w:szCs w:val="20"/>
          <w:shd w:val="clear" w:color="auto" w:fill="FFFFFF"/>
          <w:lang w:val="uk-UA"/>
        </w:rPr>
      </w:pPr>
      <w:r w:rsidRPr="009C78F5">
        <w:rPr>
          <w:color w:val="000000"/>
          <w:szCs w:val="20"/>
          <w:shd w:val="clear" w:color="auto" w:fill="FFFFFF"/>
          <w:lang w:val="uk-UA"/>
        </w:rPr>
        <w:t>Для моделювання серверного шару створено файл src/services/api.js.</w:t>
      </w:r>
    </w:p>
    <w:p w14:paraId="0DEC22A5" w14:textId="31D4302E" w:rsidR="009C78F5" w:rsidRPr="009C78F5" w:rsidRDefault="009C78F5" w:rsidP="0021499C">
      <w:pPr>
        <w:pStyle w:val="ListParagraph"/>
        <w:spacing w:after="200" w:line="360" w:lineRule="auto"/>
        <w:jc w:val="both"/>
        <w:outlineLvl w:val="0"/>
        <w:rPr>
          <w:color w:val="000000"/>
          <w:szCs w:val="20"/>
          <w:shd w:val="clear" w:color="auto" w:fill="FFFFFF"/>
          <w:lang w:val="uk-UA"/>
        </w:rPr>
      </w:pPr>
      <w:r w:rsidRPr="009C78F5">
        <w:rPr>
          <w:color w:val="000000"/>
          <w:szCs w:val="20"/>
          <w:shd w:val="clear" w:color="auto" w:fill="FFFFFF"/>
          <w:lang w:val="uk-UA"/>
        </w:rPr>
        <w:t>Він містить функції “API” для реєстрації/входу, отримання каталогу ігор, запуску ігрової сесії зі ставкою, формування історії та рейтингу, поповнення балансу внутрішньої валюти, а також адмін-операції (CRUD мініігор, зміна ролей користувачів). У функції запуску сесії реалізована валідація ставки, списання з балансу, визначення результату (WIN/LOSE) та нарахування виграшу.</w:t>
      </w:r>
    </w:p>
    <w:p w14:paraId="36F9DE46" w14:textId="77777777" w:rsidR="009C78F5" w:rsidRPr="009C78F5" w:rsidRDefault="009C78F5" w:rsidP="0021499C">
      <w:pPr>
        <w:pStyle w:val="ListParagraph"/>
        <w:spacing w:after="200" w:line="360" w:lineRule="auto"/>
        <w:jc w:val="both"/>
        <w:outlineLvl w:val="0"/>
        <w:rPr>
          <w:color w:val="000000"/>
          <w:szCs w:val="20"/>
          <w:shd w:val="clear" w:color="auto" w:fill="FFFFFF"/>
          <w:lang w:val="uk-UA"/>
        </w:rPr>
      </w:pPr>
    </w:p>
    <w:p w14:paraId="66A2FE5C" w14:textId="2AD0F51A" w:rsidR="009C78F5" w:rsidRDefault="009C78F5" w:rsidP="0021499C">
      <w:pPr>
        <w:pStyle w:val="ListParagraph"/>
        <w:spacing w:after="200" w:line="360" w:lineRule="auto"/>
        <w:jc w:val="both"/>
        <w:outlineLvl w:val="0"/>
        <w:rPr>
          <w:color w:val="000000"/>
          <w:szCs w:val="20"/>
          <w:shd w:val="clear" w:color="auto" w:fill="FFFFFF"/>
          <w:lang w:val="uk-UA"/>
        </w:rPr>
      </w:pPr>
      <w:r w:rsidRPr="009C78F5">
        <w:rPr>
          <w:color w:val="000000"/>
          <w:szCs w:val="20"/>
          <w:shd w:val="clear" w:color="auto" w:fill="FFFFFF"/>
          <w:lang w:val="uk-UA"/>
        </w:rPr>
        <w:t>Лістинг 3.4 – Запуск гри, обробка ставки та результату (фрагмент src/services/api.js)</w:t>
      </w:r>
    </w:p>
    <w:p w14:paraId="15D4F124"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export function apiStartSession({ userId, gameId, bet, choice }) {</w:t>
      </w:r>
    </w:p>
    <w:p w14:paraId="2533AAF3"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const db = loadDb();</w:t>
      </w:r>
    </w:p>
    <w:p w14:paraId="4A3200F2" w14:textId="0A69CDEF" w:rsidR="00386DC1"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const user = db.users.find((u) =&gt; u.id === userId);</w:t>
      </w:r>
    </w:p>
    <w:p w14:paraId="06ABDDD4" w14:textId="77777777" w:rsidR="002C1D99" w:rsidRPr="002C1D99" w:rsidRDefault="00386DC1" w:rsidP="0021499C">
      <w:pPr>
        <w:spacing w:after="200"/>
        <w:jc w:val="both"/>
        <w:outlineLvl w:val="0"/>
        <w:rPr>
          <w:color w:val="000000"/>
          <w:sz w:val="24"/>
          <w:szCs w:val="18"/>
          <w:shd w:val="clear" w:color="auto" w:fill="FFFFFF"/>
          <w:lang w:val="uk-UA"/>
        </w:rPr>
      </w:pPr>
      <w:r>
        <w:rPr>
          <w:color w:val="000000"/>
          <w:sz w:val="24"/>
          <w:szCs w:val="18"/>
          <w:shd w:val="clear" w:color="auto" w:fill="FFFFFF"/>
          <w:lang w:val="uk-UA"/>
        </w:rPr>
        <w:br w:type="column"/>
      </w:r>
    </w:p>
    <w:p w14:paraId="7B5B277E"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const game = db.games.find((g) =&gt; g.id === gameId);</w:t>
      </w:r>
    </w:p>
    <w:p w14:paraId="7306F5F8" w14:textId="77777777" w:rsidR="002C1D99" w:rsidRPr="002C1D99" w:rsidRDefault="002C1D99" w:rsidP="0021499C">
      <w:pPr>
        <w:spacing w:after="200"/>
        <w:jc w:val="both"/>
        <w:outlineLvl w:val="0"/>
        <w:rPr>
          <w:color w:val="000000"/>
          <w:sz w:val="24"/>
          <w:szCs w:val="18"/>
          <w:shd w:val="clear" w:color="auto" w:fill="FFFFFF"/>
          <w:lang w:val="uk-UA"/>
        </w:rPr>
      </w:pPr>
    </w:p>
    <w:p w14:paraId="6D172C31"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bet = Number(bet);</w:t>
      </w:r>
    </w:p>
    <w:p w14:paraId="2D0752CE" w14:textId="77777777" w:rsidR="002C1D99" w:rsidRPr="002C1D99" w:rsidRDefault="002C1D99" w:rsidP="0021499C">
      <w:pPr>
        <w:spacing w:after="200"/>
        <w:jc w:val="both"/>
        <w:outlineLvl w:val="0"/>
        <w:rPr>
          <w:color w:val="000000"/>
          <w:sz w:val="24"/>
          <w:szCs w:val="18"/>
          <w:shd w:val="clear" w:color="auto" w:fill="FFFFFF"/>
          <w:lang w:val="uk-UA"/>
        </w:rPr>
      </w:pPr>
    </w:p>
    <w:p w14:paraId="0D007E2F"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if (bet &lt; game.minBet) {</w:t>
      </w:r>
    </w:p>
    <w:p w14:paraId="66F58047"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throw new Error(`Мінімальна ставка: ${game.minBet}`);</w:t>
      </w:r>
    </w:p>
    <w:p w14:paraId="73470E43"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07FB24D1" w14:textId="77777777" w:rsidR="002C1D99" w:rsidRPr="002C1D99" w:rsidRDefault="002C1D99" w:rsidP="0021499C">
      <w:pPr>
        <w:spacing w:after="200"/>
        <w:jc w:val="both"/>
        <w:outlineLvl w:val="0"/>
        <w:rPr>
          <w:color w:val="000000"/>
          <w:sz w:val="24"/>
          <w:szCs w:val="18"/>
          <w:shd w:val="clear" w:color="auto" w:fill="FFFFFF"/>
          <w:lang w:val="uk-UA"/>
        </w:rPr>
      </w:pPr>
    </w:p>
    <w:p w14:paraId="48C01ECC"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if (bet &gt; game.maxBet) {</w:t>
      </w:r>
    </w:p>
    <w:p w14:paraId="0D6A4CC8"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throw new Error(`Максимальна ставка: ${game.maxBet}`);</w:t>
      </w:r>
    </w:p>
    <w:p w14:paraId="421051DF"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0721C137" w14:textId="77777777" w:rsidR="002C1D99" w:rsidRPr="002C1D99" w:rsidRDefault="002C1D99" w:rsidP="0021499C">
      <w:pPr>
        <w:spacing w:after="200"/>
        <w:jc w:val="both"/>
        <w:outlineLvl w:val="0"/>
        <w:rPr>
          <w:color w:val="000000"/>
          <w:sz w:val="24"/>
          <w:szCs w:val="18"/>
          <w:shd w:val="clear" w:color="auto" w:fill="FFFFFF"/>
          <w:lang w:val="uk-UA"/>
        </w:rPr>
      </w:pPr>
    </w:p>
    <w:p w14:paraId="34FE0F5B"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if (user.balance &lt; bet) {</w:t>
      </w:r>
    </w:p>
    <w:p w14:paraId="119FEEA1"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throw new Error('Недостатньо коштів на балансі.');</w:t>
      </w:r>
    </w:p>
    <w:p w14:paraId="3F923E6D"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6871AE51" w14:textId="77777777" w:rsidR="002C1D99" w:rsidRPr="002C1D99" w:rsidRDefault="002C1D99" w:rsidP="0021499C">
      <w:pPr>
        <w:spacing w:after="200"/>
        <w:jc w:val="both"/>
        <w:outlineLvl w:val="0"/>
        <w:rPr>
          <w:color w:val="000000"/>
          <w:sz w:val="24"/>
          <w:szCs w:val="18"/>
          <w:shd w:val="clear" w:color="auto" w:fill="FFFFFF"/>
          <w:lang w:val="uk-UA"/>
        </w:rPr>
      </w:pPr>
    </w:p>
    <w:p w14:paraId="6C3947A5"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user.balance -= bet;</w:t>
      </w:r>
    </w:p>
    <w:p w14:paraId="6C7E6632" w14:textId="77777777" w:rsidR="002C1D99" w:rsidRPr="002C1D99" w:rsidRDefault="002C1D99" w:rsidP="0021499C">
      <w:pPr>
        <w:spacing w:after="200"/>
        <w:jc w:val="both"/>
        <w:outlineLvl w:val="0"/>
        <w:rPr>
          <w:color w:val="000000"/>
          <w:sz w:val="24"/>
          <w:szCs w:val="18"/>
          <w:shd w:val="clear" w:color="auto" w:fill="FFFFFF"/>
          <w:lang w:val="uk-UA"/>
        </w:rPr>
      </w:pPr>
    </w:p>
    <w:p w14:paraId="482383AD"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let outcome = 'LOSE';</w:t>
      </w:r>
    </w:p>
    <w:p w14:paraId="157F52E6"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let winAmount = 0;</w:t>
      </w:r>
    </w:p>
    <w:p w14:paraId="509C0D3B" w14:textId="77777777" w:rsidR="002C1D99" w:rsidRPr="002C1D99" w:rsidRDefault="002C1D99" w:rsidP="0021499C">
      <w:pPr>
        <w:spacing w:after="200"/>
        <w:jc w:val="both"/>
        <w:outlineLvl w:val="0"/>
        <w:rPr>
          <w:color w:val="000000"/>
          <w:sz w:val="24"/>
          <w:szCs w:val="18"/>
          <w:shd w:val="clear" w:color="auto" w:fill="FFFFFF"/>
          <w:lang w:val="uk-UA"/>
        </w:rPr>
      </w:pPr>
    </w:p>
    <w:p w14:paraId="0DB47BCF"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if (gameId === 'g1') {</w:t>
      </w:r>
    </w:p>
    <w:p w14:paraId="5FFE72D6"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const roll = 1 + Math.floor(Math.random() * 6);</w:t>
      </w:r>
    </w:p>
    <w:p w14:paraId="3F887640" w14:textId="77777777" w:rsidR="002C1D99" w:rsidRPr="002C1D99" w:rsidRDefault="002C1D99" w:rsidP="0021499C">
      <w:pPr>
        <w:spacing w:after="200"/>
        <w:jc w:val="both"/>
        <w:outlineLvl w:val="0"/>
        <w:rPr>
          <w:color w:val="000000"/>
          <w:sz w:val="24"/>
          <w:szCs w:val="18"/>
          <w:shd w:val="clear" w:color="auto" w:fill="FFFFFF"/>
          <w:lang w:val="uk-UA"/>
        </w:rPr>
      </w:pPr>
    </w:p>
    <w:p w14:paraId="712D4E69"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if (roll === 6) {</w:t>
      </w:r>
    </w:p>
    <w:p w14:paraId="72261830"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outcome = 'WIN';</w:t>
      </w:r>
    </w:p>
    <w:p w14:paraId="3A7AE7FE"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winAmount = bet * 5;</w:t>
      </w:r>
    </w:p>
    <w:p w14:paraId="1822CD2C"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 else if (roll &gt;= 4) {</w:t>
      </w:r>
    </w:p>
    <w:p w14:paraId="0A25D8EB"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outcome = 'WIN';</w:t>
      </w:r>
    </w:p>
    <w:p w14:paraId="68FF713B"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winAmount = bet * 2;</w:t>
      </w:r>
    </w:p>
    <w:p w14:paraId="2AA7D7AD"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lastRenderedPageBreak/>
        <w:t xml:space="preserve">    }</w:t>
      </w:r>
    </w:p>
    <w:p w14:paraId="0409C944" w14:textId="77777777" w:rsidR="002C1D99" w:rsidRPr="002C1D99" w:rsidRDefault="002C1D99" w:rsidP="0021499C">
      <w:pPr>
        <w:spacing w:after="200"/>
        <w:jc w:val="both"/>
        <w:outlineLvl w:val="0"/>
        <w:rPr>
          <w:color w:val="000000"/>
          <w:sz w:val="24"/>
          <w:szCs w:val="18"/>
          <w:shd w:val="clear" w:color="auto" w:fill="FFFFFF"/>
          <w:lang w:val="uk-UA"/>
        </w:rPr>
      </w:pPr>
    </w:p>
    <w:p w14:paraId="067AD8C6"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choice = { roll };</w:t>
      </w:r>
    </w:p>
    <w:p w14:paraId="31DAD7B5"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339201F0" w14:textId="77777777" w:rsidR="002C1D99" w:rsidRPr="002C1D99" w:rsidRDefault="002C1D99" w:rsidP="0021499C">
      <w:pPr>
        <w:spacing w:after="200"/>
        <w:jc w:val="both"/>
        <w:outlineLvl w:val="0"/>
        <w:rPr>
          <w:color w:val="000000"/>
          <w:sz w:val="24"/>
          <w:szCs w:val="18"/>
          <w:shd w:val="clear" w:color="auto" w:fill="FFFFFF"/>
          <w:lang w:val="uk-UA"/>
        </w:rPr>
      </w:pPr>
    </w:p>
    <w:p w14:paraId="03611D19"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if (winAmount &gt; 0) {</w:t>
      </w:r>
    </w:p>
    <w:p w14:paraId="3FA5F171"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user.balance += winAmount;</w:t>
      </w:r>
    </w:p>
    <w:p w14:paraId="5C2C6014"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2D6ECBEA" w14:textId="77777777" w:rsidR="002C1D99" w:rsidRPr="002C1D99" w:rsidRDefault="002C1D99" w:rsidP="0021499C">
      <w:pPr>
        <w:spacing w:after="200"/>
        <w:jc w:val="both"/>
        <w:outlineLvl w:val="0"/>
        <w:rPr>
          <w:color w:val="000000"/>
          <w:sz w:val="24"/>
          <w:szCs w:val="18"/>
          <w:shd w:val="clear" w:color="auto" w:fill="FFFFFF"/>
          <w:lang w:val="uk-UA"/>
        </w:rPr>
      </w:pPr>
    </w:p>
    <w:p w14:paraId="0E919206"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const session = {</w:t>
      </w:r>
    </w:p>
    <w:p w14:paraId="019BA4A2"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id: uid('s'),</w:t>
      </w:r>
    </w:p>
    <w:p w14:paraId="4B079406"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userId: user.id,</w:t>
      </w:r>
    </w:p>
    <w:p w14:paraId="7CC6745B"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gameId: game.id,</w:t>
      </w:r>
    </w:p>
    <w:p w14:paraId="646ACBFB"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bet,</w:t>
      </w:r>
    </w:p>
    <w:p w14:paraId="70203F03"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outcome,</w:t>
      </w:r>
    </w:p>
    <w:p w14:paraId="201E4656"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winAmount,</w:t>
      </w:r>
    </w:p>
    <w:p w14:paraId="447D089D"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meta: choice || null,</w:t>
      </w:r>
    </w:p>
    <w:p w14:paraId="0BC051CB"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createdAt: new Date().toISOString(),</w:t>
      </w:r>
    </w:p>
    <w:p w14:paraId="6C0E9BA8"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07765DBE" w14:textId="77777777" w:rsidR="002C1D99" w:rsidRPr="002C1D99" w:rsidRDefault="002C1D99" w:rsidP="0021499C">
      <w:pPr>
        <w:spacing w:after="200"/>
        <w:jc w:val="both"/>
        <w:outlineLvl w:val="0"/>
        <w:rPr>
          <w:color w:val="000000"/>
          <w:sz w:val="24"/>
          <w:szCs w:val="18"/>
          <w:shd w:val="clear" w:color="auto" w:fill="FFFFFF"/>
          <w:lang w:val="uk-UA"/>
        </w:rPr>
      </w:pPr>
    </w:p>
    <w:p w14:paraId="62F6F01A"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db.sessions.unshift(session);</w:t>
      </w:r>
    </w:p>
    <w:p w14:paraId="36660A7C"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saveDb(db);</w:t>
      </w:r>
    </w:p>
    <w:p w14:paraId="03AD0640" w14:textId="77777777" w:rsidR="002C1D99" w:rsidRPr="002C1D99" w:rsidRDefault="002C1D99" w:rsidP="0021499C">
      <w:pPr>
        <w:spacing w:after="200"/>
        <w:jc w:val="both"/>
        <w:outlineLvl w:val="0"/>
        <w:rPr>
          <w:color w:val="000000"/>
          <w:sz w:val="24"/>
          <w:szCs w:val="18"/>
          <w:shd w:val="clear" w:color="auto" w:fill="FFFFFF"/>
          <w:lang w:val="uk-UA"/>
        </w:rPr>
      </w:pPr>
    </w:p>
    <w:p w14:paraId="1FD57881"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return { session, user: sanitizeUser(user), game };</w:t>
      </w:r>
    </w:p>
    <w:p w14:paraId="5172F173" w14:textId="58846B3D" w:rsidR="009C78F5" w:rsidRPr="009C78F5"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w:t>
      </w:r>
    </w:p>
    <w:p w14:paraId="3BF0770F" w14:textId="6E8F08EE" w:rsidR="009C78F5" w:rsidRPr="002C1D99" w:rsidRDefault="009C78F5" w:rsidP="0021499C">
      <w:pPr>
        <w:pStyle w:val="ListParagraph"/>
        <w:spacing w:after="200" w:line="360" w:lineRule="auto"/>
        <w:ind w:left="2844" w:firstLine="696"/>
        <w:jc w:val="both"/>
        <w:outlineLvl w:val="0"/>
        <w:rPr>
          <w:color w:val="000000"/>
          <w:szCs w:val="20"/>
          <w:shd w:val="clear" w:color="auto" w:fill="FFFFFF"/>
          <w:lang w:val="uk-UA"/>
        </w:rPr>
      </w:pPr>
      <w:r w:rsidRPr="009C78F5">
        <w:rPr>
          <w:color w:val="000000"/>
          <w:szCs w:val="20"/>
          <w:shd w:val="clear" w:color="auto" w:fill="FFFFFF"/>
          <w:lang w:val="uk-UA"/>
        </w:rPr>
        <w:t>Реалізація управління станом (Pinia)</w:t>
      </w:r>
    </w:p>
    <w:p w14:paraId="13145ABC" w14:textId="77777777" w:rsidR="009C78F5" w:rsidRPr="009C78F5" w:rsidRDefault="009C78F5" w:rsidP="0021499C">
      <w:pPr>
        <w:pStyle w:val="ListParagraph"/>
        <w:spacing w:after="200" w:line="360" w:lineRule="auto"/>
        <w:ind w:firstLine="696"/>
        <w:jc w:val="both"/>
        <w:outlineLvl w:val="0"/>
        <w:rPr>
          <w:color w:val="000000"/>
          <w:szCs w:val="20"/>
          <w:shd w:val="clear" w:color="auto" w:fill="FFFFFF"/>
          <w:lang w:val="uk-UA"/>
        </w:rPr>
      </w:pPr>
      <w:r w:rsidRPr="009C78F5">
        <w:rPr>
          <w:color w:val="000000"/>
          <w:szCs w:val="20"/>
          <w:shd w:val="clear" w:color="auto" w:fill="FFFFFF"/>
          <w:lang w:val="uk-UA"/>
        </w:rPr>
        <w:t xml:space="preserve">Ключовим елементом прототипу є глобальні сховища Pinia. Store auth відповідає за дані користувача, роль та баланс, а також за збереження сесії у localStorage. Store games відповідає за роботу з каталогом мініігор, запуск сесій, отримання історії та рейтингу. Така структура дозволяє </w:t>
      </w:r>
      <w:r w:rsidRPr="009C78F5">
        <w:rPr>
          <w:color w:val="000000"/>
          <w:szCs w:val="20"/>
          <w:shd w:val="clear" w:color="auto" w:fill="FFFFFF"/>
          <w:lang w:val="uk-UA"/>
        </w:rPr>
        <w:lastRenderedPageBreak/>
        <w:t>забезпечити реактивне оновлення інтерфейсу: після запуску гри баланс і результат оновлюються миттєво без перезавантаження сторінки.</w:t>
      </w:r>
    </w:p>
    <w:p w14:paraId="0EE9A170" w14:textId="77777777" w:rsidR="009C78F5" w:rsidRPr="009C78F5" w:rsidRDefault="009C78F5" w:rsidP="0021499C">
      <w:pPr>
        <w:pStyle w:val="ListParagraph"/>
        <w:spacing w:after="200" w:line="360" w:lineRule="auto"/>
        <w:jc w:val="both"/>
        <w:outlineLvl w:val="0"/>
        <w:rPr>
          <w:color w:val="000000"/>
          <w:szCs w:val="20"/>
          <w:shd w:val="clear" w:color="auto" w:fill="FFFFFF"/>
          <w:lang w:val="uk-UA"/>
        </w:rPr>
      </w:pPr>
    </w:p>
    <w:p w14:paraId="1E8FBBA1" w14:textId="33E2EF93" w:rsidR="009C78F5" w:rsidRDefault="009C78F5" w:rsidP="0021499C">
      <w:pPr>
        <w:pStyle w:val="ListParagraph"/>
        <w:spacing w:after="200" w:line="360" w:lineRule="auto"/>
        <w:jc w:val="both"/>
        <w:outlineLvl w:val="0"/>
        <w:rPr>
          <w:color w:val="000000"/>
          <w:szCs w:val="20"/>
          <w:shd w:val="clear" w:color="auto" w:fill="FFFFFF"/>
          <w:lang w:val="uk-UA"/>
        </w:rPr>
      </w:pPr>
      <w:r w:rsidRPr="009C78F5">
        <w:rPr>
          <w:color w:val="000000"/>
          <w:szCs w:val="20"/>
          <w:shd w:val="clear" w:color="auto" w:fill="FFFFFF"/>
          <w:lang w:val="uk-UA"/>
        </w:rPr>
        <w:t>Лістинг 3.5 – Store авторизації та балансу (src/stores/auth.js)</w:t>
      </w:r>
    </w:p>
    <w:p w14:paraId="27828B26"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import { defineStore } from 'pinia';</w:t>
      </w:r>
    </w:p>
    <w:p w14:paraId="56210326"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import { apiLogin, apiRegister, apiTopUp } from '../services/api';</w:t>
      </w:r>
    </w:p>
    <w:p w14:paraId="4B82BA8C" w14:textId="77777777" w:rsidR="002C1D99" w:rsidRPr="002C1D99" w:rsidRDefault="002C1D99" w:rsidP="0021499C">
      <w:pPr>
        <w:spacing w:after="200"/>
        <w:jc w:val="both"/>
        <w:outlineLvl w:val="0"/>
        <w:rPr>
          <w:color w:val="000000"/>
          <w:sz w:val="24"/>
          <w:szCs w:val="18"/>
          <w:shd w:val="clear" w:color="auto" w:fill="FFFFFF"/>
          <w:lang w:val="uk-UA"/>
        </w:rPr>
      </w:pPr>
    </w:p>
    <w:p w14:paraId="713B5C5B"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const LS_KEY = 'minigames_auth_v1';</w:t>
      </w:r>
    </w:p>
    <w:p w14:paraId="0D53048D" w14:textId="77777777" w:rsidR="002C1D99" w:rsidRPr="002C1D99" w:rsidRDefault="002C1D99" w:rsidP="0021499C">
      <w:pPr>
        <w:spacing w:after="200"/>
        <w:jc w:val="both"/>
        <w:outlineLvl w:val="0"/>
        <w:rPr>
          <w:color w:val="000000"/>
          <w:sz w:val="24"/>
          <w:szCs w:val="18"/>
          <w:shd w:val="clear" w:color="auto" w:fill="FFFFFF"/>
          <w:lang w:val="uk-UA"/>
        </w:rPr>
      </w:pPr>
    </w:p>
    <w:p w14:paraId="44E24181"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export const useAuthStore = defineStore('auth', {</w:t>
      </w:r>
    </w:p>
    <w:p w14:paraId="36F7D91E"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state: () =&gt; ({ user: null, bootstrapped: false, balance: 0 }),</w:t>
      </w:r>
    </w:p>
    <w:p w14:paraId="5D5112E9"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getters: { isAuthenticated: (s) =&gt; !!s.user },</w:t>
      </w:r>
    </w:p>
    <w:p w14:paraId="0A4F6BA2"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actions: {</w:t>
      </w:r>
    </w:p>
    <w:p w14:paraId="23E0EA6A"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ensureBootstrapped() {</w:t>
      </w:r>
    </w:p>
    <w:p w14:paraId="068D9FB4"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if (this.bootstrapped) return;</w:t>
      </w:r>
    </w:p>
    <w:p w14:paraId="023482E7" w14:textId="77777777" w:rsidR="002C1D99" w:rsidRPr="002C1D99" w:rsidRDefault="002C1D99" w:rsidP="0021499C">
      <w:pPr>
        <w:spacing w:after="200"/>
        <w:jc w:val="both"/>
        <w:outlineLvl w:val="0"/>
        <w:rPr>
          <w:color w:val="000000"/>
          <w:sz w:val="24"/>
          <w:szCs w:val="18"/>
          <w:shd w:val="clear" w:color="auto" w:fill="FFFFFF"/>
          <w:lang w:val="uk-UA"/>
        </w:rPr>
      </w:pPr>
    </w:p>
    <w:p w14:paraId="338E8879"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this.bootstrapped = true;</w:t>
      </w:r>
    </w:p>
    <w:p w14:paraId="7E165868" w14:textId="77777777" w:rsidR="002C1D99" w:rsidRPr="002C1D99" w:rsidRDefault="002C1D99" w:rsidP="0021499C">
      <w:pPr>
        <w:spacing w:after="200"/>
        <w:jc w:val="both"/>
        <w:outlineLvl w:val="0"/>
        <w:rPr>
          <w:color w:val="000000"/>
          <w:sz w:val="24"/>
          <w:szCs w:val="18"/>
          <w:shd w:val="clear" w:color="auto" w:fill="FFFFFF"/>
          <w:lang w:val="uk-UA"/>
        </w:rPr>
      </w:pPr>
    </w:p>
    <w:p w14:paraId="3A4A8571"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const raw = localStorage.getItem(LS_KEY);</w:t>
      </w:r>
    </w:p>
    <w:p w14:paraId="57EE1D09"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if (!raw) return;</w:t>
      </w:r>
    </w:p>
    <w:p w14:paraId="64DCCC11" w14:textId="77777777" w:rsidR="002C1D99" w:rsidRPr="002C1D99" w:rsidRDefault="002C1D99" w:rsidP="0021499C">
      <w:pPr>
        <w:spacing w:after="200"/>
        <w:jc w:val="both"/>
        <w:outlineLvl w:val="0"/>
        <w:rPr>
          <w:color w:val="000000"/>
          <w:sz w:val="24"/>
          <w:szCs w:val="18"/>
          <w:shd w:val="clear" w:color="auto" w:fill="FFFFFF"/>
          <w:lang w:val="uk-UA"/>
        </w:rPr>
      </w:pPr>
    </w:p>
    <w:p w14:paraId="058D944D"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const saved = JSON.parse(raw);</w:t>
      </w:r>
    </w:p>
    <w:p w14:paraId="237F0592"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this.user = saved.user || null;</w:t>
      </w:r>
    </w:p>
    <w:p w14:paraId="5B058356"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this.balance = saved.balance || (saved.user?.balance ?? 0);</w:t>
      </w:r>
    </w:p>
    <w:p w14:paraId="7D8C5726"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0BF85600" w14:textId="77777777" w:rsidR="002C1D99" w:rsidRPr="002C1D99" w:rsidRDefault="002C1D99" w:rsidP="0021499C">
      <w:pPr>
        <w:spacing w:after="200"/>
        <w:jc w:val="both"/>
        <w:outlineLvl w:val="0"/>
        <w:rPr>
          <w:color w:val="000000"/>
          <w:sz w:val="24"/>
          <w:szCs w:val="18"/>
          <w:shd w:val="clear" w:color="auto" w:fill="FFFFFF"/>
          <w:lang w:val="uk-UA"/>
        </w:rPr>
      </w:pPr>
    </w:p>
    <w:p w14:paraId="510807F4"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persist() {</w:t>
      </w:r>
    </w:p>
    <w:p w14:paraId="3C260032"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localStorage.setItem(</w:t>
      </w:r>
    </w:p>
    <w:p w14:paraId="18E24EDD"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LS_KEY,</w:t>
      </w:r>
    </w:p>
    <w:p w14:paraId="3CF83FD0"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JSON.stringify({ user: this.user, balance: this.balance })</w:t>
      </w:r>
    </w:p>
    <w:p w14:paraId="1AB4EC00"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lastRenderedPageBreak/>
        <w:t xml:space="preserve">      );</w:t>
      </w:r>
    </w:p>
    <w:p w14:paraId="29CE82E2"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727FEB7E" w14:textId="77777777" w:rsidR="002C1D99" w:rsidRPr="002C1D99" w:rsidRDefault="002C1D99" w:rsidP="0021499C">
      <w:pPr>
        <w:spacing w:after="200"/>
        <w:jc w:val="both"/>
        <w:outlineLvl w:val="0"/>
        <w:rPr>
          <w:color w:val="000000"/>
          <w:sz w:val="24"/>
          <w:szCs w:val="18"/>
          <w:shd w:val="clear" w:color="auto" w:fill="FFFFFF"/>
          <w:lang w:val="uk-UA"/>
        </w:rPr>
      </w:pPr>
    </w:p>
    <w:p w14:paraId="307A4759"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async login({ username, password }) {</w:t>
      </w:r>
    </w:p>
    <w:p w14:paraId="5E0FDD7F"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const user = apiLogin({ username, password });</w:t>
      </w:r>
    </w:p>
    <w:p w14:paraId="21B14BDF"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this.user = user;</w:t>
      </w:r>
    </w:p>
    <w:p w14:paraId="29B871B8"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this.balance = user.balance;</w:t>
      </w:r>
    </w:p>
    <w:p w14:paraId="23EF732B"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this.persist();</w:t>
      </w:r>
    </w:p>
    <w:p w14:paraId="3421EB80"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14544DCB" w14:textId="77777777" w:rsidR="002C1D99" w:rsidRPr="002C1D99" w:rsidRDefault="002C1D99" w:rsidP="0021499C">
      <w:pPr>
        <w:spacing w:after="200"/>
        <w:jc w:val="both"/>
        <w:outlineLvl w:val="0"/>
        <w:rPr>
          <w:color w:val="000000"/>
          <w:sz w:val="24"/>
          <w:szCs w:val="18"/>
          <w:shd w:val="clear" w:color="auto" w:fill="FFFFFF"/>
          <w:lang w:val="uk-UA"/>
        </w:rPr>
      </w:pPr>
    </w:p>
    <w:p w14:paraId="01391262"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logout() {</w:t>
      </w:r>
    </w:p>
    <w:p w14:paraId="0582DE78"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this.user = null;</w:t>
      </w:r>
    </w:p>
    <w:p w14:paraId="089D6329"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this.balance = 0;</w:t>
      </w:r>
    </w:p>
    <w:p w14:paraId="18F1D866"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localStorage.removeItem(LS_KEY);</w:t>
      </w:r>
    </w:p>
    <w:p w14:paraId="1107739E"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65EB20A9" w14:textId="77777777" w:rsidR="002C1D99" w:rsidRPr="002C1D99" w:rsidRDefault="002C1D99" w:rsidP="0021499C">
      <w:pPr>
        <w:spacing w:after="200"/>
        <w:jc w:val="both"/>
        <w:outlineLvl w:val="0"/>
        <w:rPr>
          <w:color w:val="000000"/>
          <w:sz w:val="24"/>
          <w:szCs w:val="18"/>
          <w:shd w:val="clear" w:color="auto" w:fill="FFFFFF"/>
          <w:lang w:val="uk-UA"/>
        </w:rPr>
      </w:pPr>
    </w:p>
    <w:p w14:paraId="0850E280"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async topUp(amount) {</w:t>
      </w:r>
    </w:p>
    <w:p w14:paraId="220DEBCB"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const user = apiTopUp({ userId: this.user.id, amount });</w:t>
      </w:r>
    </w:p>
    <w:p w14:paraId="0B1B936E"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this.user = user;</w:t>
      </w:r>
    </w:p>
    <w:p w14:paraId="3BF39DC8"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this.balance = user.balance;</w:t>
      </w:r>
    </w:p>
    <w:p w14:paraId="0BF8CBB0"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this.persist();</w:t>
      </w:r>
    </w:p>
    <w:p w14:paraId="62AAE418"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50FD5FA8" w14:textId="77777777" w:rsidR="002C1D99" w:rsidRPr="002C1D99"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 xml:space="preserve">  },</w:t>
      </w:r>
    </w:p>
    <w:p w14:paraId="5A1A3593" w14:textId="5458470E" w:rsidR="009C78F5" w:rsidRPr="00CC0F25" w:rsidRDefault="002C1D99" w:rsidP="0021499C">
      <w:pPr>
        <w:spacing w:after="200"/>
        <w:jc w:val="both"/>
        <w:outlineLvl w:val="0"/>
        <w:rPr>
          <w:color w:val="000000"/>
          <w:sz w:val="24"/>
          <w:szCs w:val="18"/>
          <w:shd w:val="clear" w:color="auto" w:fill="FFFFFF"/>
          <w:lang w:val="uk-UA"/>
        </w:rPr>
      </w:pPr>
      <w:r w:rsidRPr="002C1D99">
        <w:rPr>
          <w:color w:val="000000"/>
          <w:sz w:val="24"/>
          <w:szCs w:val="18"/>
          <w:shd w:val="clear" w:color="auto" w:fill="FFFFFF"/>
          <w:lang w:val="uk-UA"/>
        </w:rPr>
        <w:t>});</w:t>
      </w:r>
    </w:p>
    <w:p w14:paraId="59642C17" w14:textId="578765F6" w:rsidR="00CC0F25" w:rsidRPr="002C1D99" w:rsidRDefault="00CC0F25" w:rsidP="0021499C">
      <w:pPr>
        <w:pStyle w:val="ListParagraph"/>
        <w:spacing w:after="200" w:line="360" w:lineRule="auto"/>
        <w:ind w:left="2136" w:firstLine="696"/>
        <w:jc w:val="both"/>
        <w:outlineLvl w:val="0"/>
        <w:rPr>
          <w:color w:val="000000"/>
          <w:szCs w:val="20"/>
          <w:shd w:val="clear" w:color="auto" w:fill="FFFFFF"/>
          <w:lang w:val="uk-UA"/>
        </w:rPr>
      </w:pPr>
      <w:r w:rsidRPr="00CC0F25">
        <w:rPr>
          <w:color w:val="000000"/>
          <w:szCs w:val="20"/>
          <w:shd w:val="clear" w:color="auto" w:fill="FFFFFF"/>
          <w:lang w:val="uk-UA"/>
        </w:rPr>
        <w:t>Реалізація компонентів інтерфейсу</w:t>
      </w:r>
    </w:p>
    <w:p w14:paraId="72FC4A97" w14:textId="77777777" w:rsidR="00CC0F25" w:rsidRPr="00CC0F25" w:rsidRDefault="00CC0F25" w:rsidP="0021499C">
      <w:pPr>
        <w:pStyle w:val="ListParagraph"/>
        <w:spacing w:after="200" w:line="360" w:lineRule="auto"/>
        <w:ind w:firstLine="696"/>
        <w:jc w:val="both"/>
        <w:outlineLvl w:val="0"/>
        <w:rPr>
          <w:color w:val="000000"/>
          <w:szCs w:val="20"/>
          <w:shd w:val="clear" w:color="auto" w:fill="FFFFFF"/>
          <w:lang w:val="uk-UA"/>
        </w:rPr>
      </w:pPr>
      <w:r w:rsidRPr="00CC0F25">
        <w:rPr>
          <w:color w:val="000000"/>
          <w:szCs w:val="20"/>
          <w:shd w:val="clear" w:color="auto" w:fill="FFFFFF"/>
          <w:lang w:val="uk-UA"/>
        </w:rPr>
        <w:t>Інтерфейс прототипу складається з набору сторінок та компонентів Vue. Компонент навігації TopNav відображає основні розділи (Каталог, Рейтинг, Історія, Адмін) та поточний баланс. Він підписаний на зміни в auth-store, тому після ставки/виграшу значення балансу оновлюється автоматично.</w:t>
      </w:r>
    </w:p>
    <w:p w14:paraId="53C673B2" w14:textId="77777777" w:rsidR="00CC0F25" w:rsidRPr="00CC0F25" w:rsidRDefault="00CC0F25" w:rsidP="0021499C">
      <w:pPr>
        <w:pStyle w:val="ListParagraph"/>
        <w:spacing w:after="200" w:line="360" w:lineRule="auto"/>
        <w:jc w:val="both"/>
        <w:outlineLvl w:val="0"/>
        <w:rPr>
          <w:color w:val="000000"/>
          <w:szCs w:val="20"/>
          <w:shd w:val="clear" w:color="auto" w:fill="FFFFFF"/>
          <w:lang w:val="uk-UA"/>
        </w:rPr>
      </w:pPr>
    </w:p>
    <w:p w14:paraId="096E25A7" w14:textId="7F5162C7" w:rsidR="00CC0F25" w:rsidRDefault="00CC0F25" w:rsidP="0021499C">
      <w:pPr>
        <w:pStyle w:val="ListParagraph"/>
        <w:spacing w:after="200" w:line="360" w:lineRule="auto"/>
        <w:jc w:val="both"/>
        <w:outlineLvl w:val="0"/>
        <w:rPr>
          <w:color w:val="000000"/>
          <w:szCs w:val="20"/>
          <w:shd w:val="clear" w:color="auto" w:fill="FFFFFF"/>
          <w:lang w:val="uk-UA"/>
        </w:rPr>
      </w:pPr>
      <w:r w:rsidRPr="00CC0F25">
        <w:rPr>
          <w:color w:val="000000"/>
          <w:szCs w:val="20"/>
          <w:shd w:val="clear" w:color="auto" w:fill="FFFFFF"/>
          <w:lang w:val="uk-UA"/>
        </w:rPr>
        <w:lastRenderedPageBreak/>
        <w:t>Лістинг 3.6 – Компонент навігації та відображення балансу (src/components/TopNav.vue, фрагмент)</w:t>
      </w:r>
    </w:p>
    <w:p w14:paraId="5E70C418"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&lt;template&gt;</w:t>
      </w:r>
    </w:p>
    <w:p w14:paraId="271FAC54"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 xml:space="preserve">  &lt;header class="topnav"&gt;</w:t>
      </w:r>
    </w:p>
    <w:p w14:paraId="0522E3AB"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 xml:space="preserve">    &lt;div class="container topnav__inner"&gt;</w:t>
      </w:r>
    </w:p>
    <w:p w14:paraId="2684BFBC"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 xml:space="preserve">      &lt;router-link class="brand" to="/"&gt;</w:t>
      </w:r>
      <w:r w:rsidRPr="002C1D99">
        <w:rPr>
          <w:rFonts w:ascii="Segoe UI Emoji" w:hAnsi="Segoe UI Emoji" w:cs="Segoe UI Emoji"/>
          <w:color w:val="000000"/>
          <w:sz w:val="24"/>
          <w:shd w:val="clear" w:color="auto" w:fill="FFFFFF"/>
          <w:lang w:val="uk-UA"/>
        </w:rPr>
        <w:t>🎮</w:t>
      </w:r>
      <w:r w:rsidRPr="002C1D99">
        <w:rPr>
          <w:color w:val="000000"/>
          <w:sz w:val="24"/>
          <w:shd w:val="clear" w:color="auto" w:fill="FFFFFF"/>
          <w:lang w:val="uk-UA"/>
        </w:rPr>
        <w:t xml:space="preserve"> Симулятор мініігор&lt;/router-link&gt;</w:t>
      </w:r>
    </w:p>
    <w:p w14:paraId="4DBC5401" w14:textId="77777777" w:rsidR="002C1D99" w:rsidRPr="002C1D99" w:rsidRDefault="002C1D99" w:rsidP="0021499C">
      <w:pPr>
        <w:spacing w:after="200"/>
        <w:jc w:val="both"/>
        <w:outlineLvl w:val="0"/>
        <w:rPr>
          <w:color w:val="000000"/>
          <w:sz w:val="24"/>
          <w:shd w:val="clear" w:color="auto" w:fill="FFFFFF"/>
          <w:lang w:val="uk-UA"/>
        </w:rPr>
      </w:pPr>
    </w:p>
    <w:p w14:paraId="4CEF99DB"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 xml:space="preserve">      &lt;nav class="navlinks"&gt;</w:t>
      </w:r>
    </w:p>
    <w:p w14:paraId="1EEE4B31"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 xml:space="preserve">        &lt;router-link to="/catalog"&gt;Каталог&lt;/router-link&gt;</w:t>
      </w:r>
    </w:p>
    <w:p w14:paraId="36C7481B"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 xml:space="preserve">        &lt;router-link to="/leaderboard"&gt;Рейтинг&lt;/router-link&gt;</w:t>
      </w:r>
    </w:p>
    <w:p w14:paraId="1625FB38"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 xml:space="preserve">        &lt;router-link v-if="auth.isAuthenticated" to="/history"&gt;Історія&lt;/router-link&gt;</w:t>
      </w:r>
    </w:p>
    <w:p w14:paraId="4A234ACA"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 xml:space="preserve">        &lt;router-link v-if="auth.user?.role === 'admin'" to="/admin"&gt;Адмін&lt;/router-link&gt;</w:t>
      </w:r>
    </w:p>
    <w:p w14:paraId="46F9111B"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 xml:space="preserve">      &lt;/nav&gt;</w:t>
      </w:r>
    </w:p>
    <w:p w14:paraId="5C121DF6" w14:textId="77777777" w:rsidR="002C1D99" w:rsidRPr="002C1D99" w:rsidRDefault="002C1D99" w:rsidP="0021499C">
      <w:pPr>
        <w:spacing w:after="200"/>
        <w:jc w:val="both"/>
        <w:outlineLvl w:val="0"/>
        <w:rPr>
          <w:color w:val="000000"/>
          <w:sz w:val="24"/>
          <w:shd w:val="clear" w:color="auto" w:fill="FFFFFF"/>
          <w:lang w:val="uk-UA"/>
        </w:rPr>
      </w:pPr>
    </w:p>
    <w:p w14:paraId="3E144873"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 xml:space="preserve">      &lt;div class="row"&gt;</w:t>
      </w:r>
    </w:p>
    <w:p w14:paraId="2B2C34B4"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 xml:space="preserve">        &lt;span v-if="auth.isAuthenticated" class="badge"&gt;</w:t>
      </w:r>
    </w:p>
    <w:p w14:paraId="59EE9775"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 xml:space="preserve">          </w:t>
      </w:r>
      <w:r w:rsidRPr="002C1D99">
        <w:rPr>
          <w:rFonts w:ascii="Segoe UI Emoji" w:hAnsi="Segoe UI Emoji" w:cs="Segoe UI Emoji"/>
          <w:color w:val="000000"/>
          <w:sz w:val="24"/>
          <w:shd w:val="clear" w:color="auto" w:fill="FFFFFF"/>
          <w:lang w:val="uk-UA"/>
        </w:rPr>
        <w:t>💰</w:t>
      </w:r>
      <w:r w:rsidRPr="002C1D99">
        <w:rPr>
          <w:color w:val="000000"/>
          <w:sz w:val="24"/>
          <w:shd w:val="clear" w:color="auto" w:fill="FFFFFF"/>
          <w:lang w:val="uk-UA"/>
        </w:rPr>
        <w:t xml:space="preserve"> Баланс: &lt;b&gt;{{ auth.balance }}&lt;/b&gt;</w:t>
      </w:r>
    </w:p>
    <w:p w14:paraId="31355AF1"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 xml:space="preserve">        &lt;/span&gt;</w:t>
      </w:r>
    </w:p>
    <w:p w14:paraId="66EE978E"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 xml:space="preserve">      &lt;/div&gt;</w:t>
      </w:r>
    </w:p>
    <w:p w14:paraId="6A3911C7"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 xml:space="preserve">    &lt;/div&gt;</w:t>
      </w:r>
    </w:p>
    <w:p w14:paraId="2A6BEE6A"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 xml:space="preserve">  &lt;/header&gt;</w:t>
      </w:r>
    </w:p>
    <w:p w14:paraId="09A61A4C"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&lt;/template&gt;</w:t>
      </w:r>
    </w:p>
    <w:p w14:paraId="444B9B84" w14:textId="77777777" w:rsidR="002C1D99" w:rsidRPr="002C1D99" w:rsidRDefault="002C1D99" w:rsidP="0021499C">
      <w:pPr>
        <w:spacing w:after="200"/>
        <w:jc w:val="both"/>
        <w:outlineLvl w:val="0"/>
        <w:rPr>
          <w:color w:val="000000"/>
          <w:sz w:val="24"/>
          <w:shd w:val="clear" w:color="auto" w:fill="FFFFFF"/>
          <w:lang w:val="uk-UA"/>
        </w:rPr>
      </w:pPr>
    </w:p>
    <w:p w14:paraId="239A02DA"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&lt;script setup&gt;</w:t>
      </w:r>
    </w:p>
    <w:p w14:paraId="666C2E40"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import { useAuthStore } from '../stores/auth';</w:t>
      </w:r>
    </w:p>
    <w:p w14:paraId="5F372AE9" w14:textId="77777777" w:rsidR="002C1D99" w:rsidRPr="002C1D99" w:rsidRDefault="002C1D99" w:rsidP="0021499C">
      <w:pPr>
        <w:spacing w:after="200"/>
        <w:jc w:val="both"/>
        <w:outlineLvl w:val="0"/>
        <w:rPr>
          <w:color w:val="000000"/>
          <w:sz w:val="24"/>
          <w:shd w:val="clear" w:color="auto" w:fill="FFFFFF"/>
          <w:lang w:val="uk-UA"/>
        </w:rPr>
      </w:pPr>
    </w:p>
    <w:p w14:paraId="6276086E"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const auth = useAuthStore();</w:t>
      </w:r>
    </w:p>
    <w:p w14:paraId="652E515B"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auth.ensureBootstrapped();</w:t>
      </w:r>
    </w:p>
    <w:p w14:paraId="7C86A16A" w14:textId="7580614A" w:rsidR="00CC0F25" w:rsidRPr="00CC0F25"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&lt;/script&gt;</w:t>
      </w:r>
    </w:p>
    <w:p w14:paraId="47676E07" w14:textId="77777777" w:rsidR="00CC0F25" w:rsidRPr="00CC0F25" w:rsidRDefault="00CC0F25" w:rsidP="0021499C">
      <w:pPr>
        <w:pStyle w:val="ListParagraph"/>
        <w:spacing w:after="200" w:line="360" w:lineRule="auto"/>
        <w:ind w:firstLine="696"/>
        <w:jc w:val="both"/>
        <w:outlineLvl w:val="0"/>
        <w:rPr>
          <w:color w:val="000000"/>
          <w:szCs w:val="20"/>
          <w:shd w:val="clear" w:color="auto" w:fill="FFFFFF"/>
          <w:lang w:val="uk-UA"/>
        </w:rPr>
      </w:pPr>
      <w:r w:rsidRPr="00CC0F25">
        <w:rPr>
          <w:color w:val="000000"/>
          <w:szCs w:val="20"/>
          <w:shd w:val="clear" w:color="auto" w:fill="FFFFFF"/>
          <w:lang w:val="uk-UA"/>
        </w:rPr>
        <w:lastRenderedPageBreak/>
        <w:t>Сторінка запуску гри реалізована як динамічна сторінка /game/:id. Вона отримує параметр id з URL, завантажує відповідну гру з каталогу, виконує валідацію ставки та запускає сесію через store games, після чого відображає результат та деталі виконання.</w:t>
      </w:r>
    </w:p>
    <w:p w14:paraId="65F4E72B" w14:textId="77777777" w:rsidR="00CC0F25" w:rsidRPr="00CC0F25" w:rsidRDefault="00CC0F25" w:rsidP="0021499C">
      <w:pPr>
        <w:pStyle w:val="ListParagraph"/>
        <w:spacing w:after="200" w:line="360" w:lineRule="auto"/>
        <w:jc w:val="both"/>
        <w:outlineLvl w:val="0"/>
        <w:rPr>
          <w:color w:val="000000"/>
          <w:szCs w:val="20"/>
          <w:shd w:val="clear" w:color="auto" w:fill="FFFFFF"/>
          <w:lang w:val="uk-UA"/>
        </w:rPr>
      </w:pPr>
    </w:p>
    <w:p w14:paraId="5F58322C" w14:textId="7F555AA6" w:rsidR="00CC0F25" w:rsidRDefault="00CC0F25" w:rsidP="0021499C">
      <w:pPr>
        <w:pStyle w:val="ListParagraph"/>
        <w:spacing w:after="200" w:line="360" w:lineRule="auto"/>
        <w:jc w:val="both"/>
        <w:outlineLvl w:val="0"/>
        <w:rPr>
          <w:color w:val="000000"/>
          <w:szCs w:val="20"/>
          <w:shd w:val="clear" w:color="auto" w:fill="FFFFFF"/>
          <w:lang w:val="uk-UA"/>
        </w:rPr>
      </w:pPr>
      <w:r w:rsidRPr="00CC0F25">
        <w:rPr>
          <w:color w:val="000000"/>
          <w:szCs w:val="20"/>
          <w:shd w:val="clear" w:color="auto" w:fill="FFFFFF"/>
          <w:lang w:val="uk-UA"/>
        </w:rPr>
        <w:t>Лістинг 3.7 – Динамічна сторінка гри зі ставкою (src/pages/GamePage.vue, фрагмент)</w:t>
      </w:r>
    </w:p>
    <w:p w14:paraId="6C81B246"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&lt;script setup&gt;</w:t>
      </w:r>
    </w:p>
    <w:p w14:paraId="46A11F2A"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import { onMounted, ref } from 'vue';</w:t>
      </w:r>
    </w:p>
    <w:p w14:paraId="2E35724A"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import { useRoute } from 'vue-router';</w:t>
      </w:r>
    </w:p>
    <w:p w14:paraId="536E472A" w14:textId="77777777" w:rsidR="002C1D99" w:rsidRPr="002C1D99" w:rsidRDefault="002C1D99" w:rsidP="0021499C">
      <w:pPr>
        <w:spacing w:after="200"/>
        <w:jc w:val="both"/>
        <w:outlineLvl w:val="0"/>
        <w:rPr>
          <w:color w:val="000000"/>
          <w:sz w:val="24"/>
          <w:shd w:val="clear" w:color="auto" w:fill="FFFFFF"/>
          <w:lang w:val="uk-UA"/>
        </w:rPr>
      </w:pPr>
    </w:p>
    <w:p w14:paraId="48ACFEA2"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import { useGamesStore } from '../stores/games';</w:t>
      </w:r>
    </w:p>
    <w:p w14:paraId="2FB167AA"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import { useAuthStore } from '../stores/auth';</w:t>
      </w:r>
    </w:p>
    <w:p w14:paraId="43E2C44B" w14:textId="77777777" w:rsidR="002C1D99" w:rsidRPr="002C1D99" w:rsidRDefault="002C1D99" w:rsidP="0021499C">
      <w:pPr>
        <w:spacing w:after="200"/>
        <w:jc w:val="both"/>
        <w:outlineLvl w:val="0"/>
        <w:rPr>
          <w:color w:val="000000"/>
          <w:sz w:val="24"/>
          <w:shd w:val="clear" w:color="auto" w:fill="FFFFFF"/>
          <w:lang w:val="uk-UA"/>
        </w:rPr>
      </w:pPr>
    </w:p>
    <w:p w14:paraId="6D913B6C"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const route = useRoute();</w:t>
      </w:r>
    </w:p>
    <w:p w14:paraId="77A197B1"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const id = String(route.params.id);</w:t>
      </w:r>
    </w:p>
    <w:p w14:paraId="0D454C14" w14:textId="77777777" w:rsidR="002C1D99" w:rsidRPr="002C1D99" w:rsidRDefault="002C1D99" w:rsidP="0021499C">
      <w:pPr>
        <w:spacing w:after="200"/>
        <w:jc w:val="both"/>
        <w:outlineLvl w:val="0"/>
        <w:rPr>
          <w:color w:val="000000"/>
          <w:sz w:val="24"/>
          <w:shd w:val="clear" w:color="auto" w:fill="FFFFFF"/>
          <w:lang w:val="uk-UA"/>
        </w:rPr>
      </w:pPr>
    </w:p>
    <w:p w14:paraId="36844899"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const store = useGamesStore();</w:t>
      </w:r>
    </w:p>
    <w:p w14:paraId="0BE1EB4E"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const auth = useAuthStore();</w:t>
      </w:r>
    </w:p>
    <w:p w14:paraId="750CBB04"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auth.ensureBootstrapped();</w:t>
      </w:r>
    </w:p>
    <w:p w14:paraId="046F84B0" w14:textId="77777777" w:rsidR="002C1D99" w:rsidRPr="002C1D99" w:rsidRDefault="002C1D99" w:rsidP="0021499C">
      <w:pPr>
        <w:spacing w:after="200"/>
        <w:jc w:val="both"/>
        <w:outlineLvl w:val="0"/>
        <w:rPr>
          <w:color w:val="000000"/>
          <w:sz w:val="24"/>
          <w:shd w:val="clear" w:color="auto" w:fill="FFFFFF"/>
          <w:lang w:val="uk-UA"/>
        </w:rPr>
      </w:pPr>
    </w:p>
    <w:p w14:paraId="45420DB5"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const game = ref(null);</w:t>
      </w:r>
    </w:p>
    <w:p w14:paraId="1214B452"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const bet = ref(10);</w:t>
      </w:r>
    </w:p>
    <w:p w14:paraId="3F565FEB"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const choice = ref('');</w:t>
      </w:r>
    </w:p>
    <w:p w14:paraId="6FAA81B3"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const error = ref('');</w:t>
      </w:r>
    </w:p>
    <w:p w14:paraId="7B3EAD3B" w14:textId="77777777" w:rsidR="002C1D99" w:rsidRPr="002C1D99" w:rsidRDefault="002C1D99" w:rsidP="0021499C">
      <w:pPr>
        <w:spacing w:after="200"/>
        <w:jc w:val="both"/>
        <w:outlineLvl w:val="0"/>
        <w:rPr>
          <w:color w:val="000000"/>
          <w:sz w:val="24"/>
          <w:shd w:val="clear" w:color="auto" w:fill="FFFFFF"/>
          <w:lang w:val="uk-UA"/>
        </w:rPr>
      </w:pPr>
    </w:p>
    <w:p w14:paraId="2E889E5B"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function play() {</w:t>
      </w:r>
    </w:p>
    <w:p w14:paraId="4A2FCE84"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 xml:space="preserve">  error.value = '';</w:t>
      </w:r>
    </w:p>
    <w:p w14:paraId="27128668" w14:textId="77777777" w:rsidR="002C1D99" w:rsidRPr="002C1D99" w:rsidRDefault="002C1D99" w:rsidP="0021499C">
      <w:pPr>
        <w:spacing w:after="200"/>
        <w:jc w:val="both"/>
        <w:outlineLvl w:val="0"/>
        <w:rPr>
          <w:color w:val="000000"/>
          <w:sz w:val="24"/>
          <w:shd w:val="clear" w:color="auto" w:fill="FFFFFF"/>
          <w:lang w:val="uk-UA"/>
        </w:rPr>
      </w:pPr>
    </w:p>
    <w:p w14:paraId="0CBAFF34"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 xml:space="preserve">  try {</w:t>
      </w:r>
    </w:p>
    <w:p w14:paraId="7CDD22F0"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lastRenderedPageBreak/>
        <w:t xml:space="preserve">    store.startGame({ gameId: id, bet: bet.value, choice: choice.value });</w:t>
      </w:r>
    </w:p>
    <w:p w14:paraId="4A92421B"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 xml:space="preserve">  } catch (e) {</w:t>
      </w:r>
    </w:p>
    <w:p w14:paraId="67FED575"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 xml:space="preserve">    error.value = e?.message || 'Помилка';</w:t>
      </w:r>
    </w:p>
    <w:p w14:paraId="364FC691"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 xml:space="preserve">  }</w:t>
      </w:r>
    </w:p>
    <w:p w14:paraId="2D817315"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w:t>
      </w:r>
    </w:p>
    <w:p w14:paraId="5A28AE44" w14:textId="77777777" w:rsidR="002C1D99" w:rsidRPr="002C1D99" w:rsidRDefault="002C1D99" w:rsidP="0021499C">
      <w:pPr>
        <w:spacing w:after="200"/>
        <w:jc w:val="both"/>
        <w:outlineLvl w:val="0"/>
        <w:rPr>
          <w:color w:val="000000"/>
          <w:sz w:val="24"/>
          <w:shd w:val="clear" w:color="auto" w:fill="FFFFFF"/>
          <w:lang w:val="uk-UA"/>
        </w:rPr>
      </w:pPr>
    </w:p>
    <w:p w14:paraId="65B24509"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onMounted(() =&gt; {</w:t>
      </w:r>
    </w:p>
    <w:p w14:paraId="030F5E6A"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 xml:space="preserve">  game.value = store.getGame(id);</w:t>
      </w:r>
    </w:p>
    <w:p w14:paraId="7FA5AA72"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 xml:space="preserve">  bet.value = game.value.minBet;</w:t>
      </w:r>
    </w:p>
    <w:p w14:paraId="1188E27D" w14:textId="77777777" w:rsidR="002C1D99" w:rsidRPr="002C1D99"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w:t>
      </w:r>
    </w:p>
    <w:p w14:paraId="4737DCF4" w14:textId="4B7763A5" w:rsidR="00CC0F25" w:rsidRPr="00CC0F25" w:rsidRDefault="002C1D99" w:rsidP="0021499C">
      <w:pPr>
        <w:spacing w:after="200"/>
        <w:jc w:val="both"/>
        <w:outlineLvl w:val="0"/>
        <w:rPr>
          <w:color w:val="000000"/>
          <w:sz w:val="24"/>
          <w:shd w:val="clear" w:color="auto" w:fill="FFFFFF"/>
          <w:lang w:val="uk-UA"/>
        </w:rPr>
      </w:pPr>
      <w:r w:rsidRPr="002C1D99">
        <w:rPr>
          <w:color w:val="000000"/>
          <w:sz w:val="24"/>
          <w:shd w:val="clear" w:color="auto" w:fill="FFFFFF"/>
          <w:lang w:val="uk-UA"/>
        </w:rPr>
        <w:t>&lt;/script&gt;</w:t>
      </w:r>
    </w:p>
    <w:p w14:paraId="1DA17917" w14:textId="3E369D5D" w:rsidR="009C78F5" w:rsidRPr="009C78F5" w:rsidRDefault="002C1D99" w:rsidP="0021499C">
      <w:pPr>
        <w:pStyle w:val="ListParagraph"/>
        <w:spacing w:after="200"/>
        <w:ind w:left="2844" w:firstLine="696"/>
        <w:jc w:val="both"/>
        <w:outlineLvl w:val="0"/>
        <w:rPr>
          <w:color w:val="000000"/>
          <w:szCs w:val="20"/>
          <w:shd w:val="clear" w:color="auto" w:fill="FFFFFF"/>
          <w:lang w:val="uk-UA"/>
        </w:rPr>
      </w:pPr>
      <w:r>
        <w:rPr>
          <w:color w:val="000000"/>
          <w:szCs w:val="20"/>
          <w:shd w:val="clear" w:color="auto" w:fill="FFFFFF"/>
          <w:lang w:val="uk-UA"/>
        </w:rPr>
        <w:br w:type="column"/>
      </w:r>
      <w:r w:rsidR="009C78F5" w:rsidRPr="009C78F5">
        <w:rPr>
          <w:color w:val="000000"/>
          <w:szCs w:val="20"/>
          <w:shd w:val="clear" w:color="auto" w:fill="FFFFFF"/>
          <w:lang w:val="uk-UA"/>
        </w:rPr>
        <w:lastRenderedPageBreak/>
        <w:t>Результати роботи прототипу</w:t>
      </w:r>
    </w:p>
    <w:p w14:paraId="56AF2159" w14:textId="77777777" w:rsidR="009C78F5" w:rsidRPr="009C78F5" w:rsidRDefault="009C78F5" w:rsidP="0021499C">
      <w:pPr>
        <w:pStyle w:val="ListParagraph"/>
        <w:spacing w:after="200" w:line="360" w:lineRule="auto"/>
        <w:ind w:firstLine="696"/>
        <w:jc w:val="both"/>
        <w:outlineLvl w:val="0"/>
        <w:rPr>
          <w:color w:val="000000"/>
          <w:szCs w:val="20"/>
          <w:shd w:val="clear" w:color="auto" w:fill="FFFFFF"/>
          <w:lang w:val="uk-UA"/>
        </w:rPr>
      </w:pPr>
      <w:r w:rsidRPr="009C78F5">
        <w:rPr>
          <w:color w:val="000000"/>
          <w:szCs w:val="20"/>
          <w:shd w:val="clear" w:color="auto" w:fill="FFFFFF"/>
          <w:lang w:val="uk-UA"/>
        </w:rPr>
        <w:t>Після завершення етапу програмної реалізації було проведено тестування роботи прототипу у браузері. Інтерфейс, створений на Vue-компонентах та стилізований через загальний файл styles.css, забезпечує коректне відображення сторінок та логіки взаємодії. На рисунку 3.4 зображено сторінку каталогу мініігор (пошук/фільтрація) (XX). На рисунку 3.5 представлено сторінку запуску гри зі ставкою та відображення результату WIN/LOSE (XX). На рисунку 3.6 показано сторінку історії сесій та таблицю результатів (XX). На рисунку 3.7 відображено адмін-панель з керуванням мінііграми та ролями користувачів (XX). Отже, був розроблений прототип, який реалізує базові сценарії взаємодії користувача з системою, підтверджуючи коректність обраної архітектури та працездатність програмного коду.</w:t>
      </w:r>
    </w:p>
    <w:p w14:paraId="179F43CD" w14:textId="77777777" w:rsidR="009C78F5" w:rsidRPr="009C78F5" w:rsidRDefault="009C78F5" w:rsidP="0021499C">
      <w:pPr>
        <w:pStyle w:val="ListParagraph"/>
        <w:spacing w:after="200" w:line="360" w:lineRule="auto"/>
        <w:jc w:val="both"/>
        <w:outlineLvl w:val="0"/>
        <w:rPr>
          <w:color w:val="000000"/>
          <w:szCs w:val="20"/>
          <w:shd w:val="clear" w:color="auto" w:fill="FFFFFF"/>
          <w:lang w:val="uk-UA"/>
        </w:rPr>
      </w:pPr>
    </w:p>
    <w:p w14:paraId="0D0D6B68" w14:textId="1323576D" w:rsidR="009C78F5" w:rsidRPr="009C78F5" w:rsidRDefault="009C78F5" w:rsidP="0021499C">
      <w:pPr>
        <w:pStyle w:val="ListParagraph"/>
        <w:spacing w:after="200" w:line="360" w:lineRule="auto"/>
        <w:ind w:left="3552"/>
        <w:jc w:val="both"/>
        <w:outlineLvl w:val="0"/>
        <w:rPr>
          <w:b/>
          <w:bCs/>
          <w:color w:val="000000"/>
          <w:szCs w:val="20"/>
          <w:shd w:val="clear" w:color="auto" w:fill="FFFFFF"/>
          <w:lang w:val="uk-UA"/>
        </w:rPr>
      </w:pPr>
      <w:r>
        <w:rPr>
          <w:b/>
          <w:bCs/>
          <w:color w:val="000000"/>
          <w:szCs w:val="20"/>
          <w:shd w:val="clear" w:color="auto" w:fill="FFFFFF"/>
          <w:lang w:val="uk-UA"/>
        </w:rPr>
        <w:br w:type="column"/>
      </w:r>
      <w:r w:rsidRPr="009C78F5">
        <w:rPr>
          <w:b/>
          <w:bCs/>
          <w:color w:val="000000"/>
          <w:szCs w:val="20"/>
          <w:shd w:val="clear" w:color="auto" w:fill="FFFFFF"/>
          <w:lang w:val="uk-UA"/>
        </w:rPr>
        <w:lastRenderedPageBreak/>
        <w:t>Висновки до розділу 3</w:t>
      </w:r>
    </w:p>
    <w:p w14:paraId="21B2F50F" w14:textId="782E4E13" w:rsidR="009C78F5" w:rsidRPr="00C863E7" w:rsidRDefault="009C78F5" w:rsidP="0021499C">
      <w:pPr>
        <w:pStyle w:val="ListParagraph"/>
        <w:spacing w:after="200" w:line="360" w:lineRule="auto"/>
        <w:ind w:firstLine="696"/>
        <w:jc w:val="both"/>
        <w:outlineLvl w:val="0"/>
        <w:rPr>
          <w:color w:val="000000"/>
          <w:szCs w:val="20"/>
          <w:shd w:val="clear" w:color="auto" w:fill="FFFFFF"/>
          <w:lang w:val="uk-UA"/>
        </w:rPr>
      </w:pPr>
      <w:r w:rsidRPr="009C78F5">
        <w:rPr>
          <w:color w:val="000000"/>
          <w:szCs w:val="20"/>
          <w:shd w:val="clear" w:color="auto" w:fill="FFFFFF"/>
          <w:lang w:val="uk-UA"/>
        </w:rPr>
        <w:t>У третьому розділі здійснено програмну реалізацію прототипу веб-орієнтованої системи “Симулятор мініігор”, базуючись на спроєктованій раніше моделі. Як технологічний стек було обрано Vue 3 та Vite, що забезпечило швидку розробку інтерфейсу, модульність компонентів та зручну збірку проєкту. Архітектура прототипу логічно розділена на рівні представлення (UI), управління станом (Pinia), сервісний шар (імітація API) та шар збереження даних (localStorage), що відповідає принципам розділення відповідальностей.</w:t>
      </w:r>
    </w:p>
    <w:p w14:paraId="7E7BDFB1" w14:textId="011A147A" w:rsidR="00C863E7" w:rsidRDefault="009C78F5" w:rsidP="0021499C">
      <w:pPr>
        <w:pStyle w:val="ListParagraph"/>
        <w:spacing w:after="200" w:line="360" w:lineRule="auto"/>
        <w:ind w:firstLine="696"/>
        <w:jc w:val="both"/>
        <w:outlineLvl w:val="0"/>
        <w:rPr>
          <w:color w:val="000000"/>
          <w:szCs w:val="20"/>
          <w:shd w:val="clear" w:color="auto" w:fill="FFFFFF"/>
          <w:lang w:val="uk-UA"/>
        </w:rPr>
      </w:pPr>
      <w:r w:rsidRPr="009C78F5">
        <w:rPr>
          <w:color w:val="000000"/>
          <w:szCs w:val="20"/>
          <w:shd w:val="clear" w:color="auto" w:fill="FFFFFF"/>
          <w:lang w:val="uk-UA"/>
        </w:rPr>
        <w:t>Ключовим досягненням стала реалізація механізму глобального управління станом за допомогою Pinia, завдяки чому баланс внутрішньої валюти, результати сесій та доступ до адмін-функцій оновлюються реактивно без перезавантаження сторінки. Імітація серверної логіки через сервіс api.js дозволила відтворити бізнес-процеси системи: валідацію ставок, списання коштів, нарахування виграшів, формування історії та рейтингу. Проведене тестування прототипу підтвердило працездатність основних функціональних модулів і відповідність реалізації вимогам до симулятора мініігор з внутрішньою валютою та роллю адміністратора.</w:t>
      </w:r>
    </w:p>
    <w:p w14:paraId="0719BAA6" w14:textId="61C8E87D" w:rsidR="009C78F5" w:rsidRDefault="00C863E7" w:rsidP="0021499C">
      <w:pPr>
        <w:pStyle w:val="ListParagraph"/>
        <w:spacing w:after="200" w:line="360" w:lineRule="auto"/>
        <w:ind w:firstLine="696"/>
        <w:jc w:val="center"/>
        <w:outlineLvl w:val="0"/>
        <w:rPr>
          <w:b/>
          <w:bCs/>
          <w:color w:val="000000"/>
          <w:szCs w:val="20"/>
          <w:shd w:val="clear" w:color="auto" w:fill="FFFFFF"/>
          <w:lang w:val="uk-UA"/>
        </w:rPr>
      </w:pPr>
      <w:r>
        <w:rPr>
          <w:color w:val="000000"/>
          <w:szCs w:val="20"/>
          <w:shd w:val="clear" w:color="auto" w:fill="FFFFFF"/>
          <w:lang w:val="uk-UA"/>
        </w:rPr>
        <w:br w:type="column"/>
      </w:r>
      <w:r w:rsidRPr="00C863E7">
        <w:rPr>
          <w:b/>
          <w:bCs/>
          <w:color w:val="000000"/>
          <w:szCs w:val="20"/>
          <w:shd w:val="clear" w:color="auto" w:fill="FFFFFF"/>
          <w:lang w:val="uk-UA"/>
        </w:rPr>
        <w:lastRenderedPageBreak/>
        <w:t>ВИСНОВКИ</w:t>
      </w:r>
    </w:p>
    <w:p w14:paraId="6D14B3DB" w14:textId="192BB224" w:rsidR="007B7C4A" w:rsidRPr="007B7C4A" w:rsidRDefault="007B7C4A" w:rsidP="0021499C">
      <w:pPr>
        <w:pStyle w:val="ListParagraph"/>
        <w:spacing w:after="200" w:line="360" w:lineRule="auto"/>
        <w:ind w:firstLine="696"/>
        <w:jc w:val="both"/>
        <w:outlineLvl w:val="0"/>
        <w:rPr>
          <w:color w:val="000000"/>
          <w:szCs w:val="20"/>
          <w:shd w:val="clear" w:color="auto" w:fill="FFFFFF"/>
          <w:lang w:val="uk-UA"/>
        </w:rPr>
      </w:pPr>
      <w:r w:rsidRPr="007B7C4A">
        <w:rPr>
          <w:color w:val="000000"/>
          <w:szCs w:val="20"/>
          <w:shd w:val="clear" w:color="auto" w:fill="FFFFFF"/>
          <w:lang w:val="uk-UA"/>
        </w:rPr>
        <w:t>У процесі виконання курсової роботи було досягнуто поставлених цілей, спрямованих на розробку веб-орієнтованої системи “Симулятор мініігор”. Аналіз предметної області, об’єктно-орієнтоване моделювання та програмна реалізація дозволили створити прототип, що відповідає вимогам сучасних вебзастосунків: модульність, керованість станом, безпека доступу за ролями та зручна взаємодія з користувачем.</w:t>
      </w:r>
    </w:p>
    <w:p w14:paraId="40D532D4" w14:textId="19CAAE5B" w:rsidR="007B7C4A" w:rsidRPr="007B7C4A" w:rsidRDefault="007B7C4A" w:rsidP="0021499C">
      <w:pPr>
        <w:pStyle w:val="ListParagraph"/>
        <w:spacing w:after="200" w:line="360" w:lineRule="auto"/>
        <w:ind w:firstLine="696"/>
        <w:jc w:val="both"/>
        <w:outlineLvl w:val="0"/>
        <w:rPr>
          <w:color w:val="000000"/>
          <w:szCs w:val="20"/>
          <w:shd w:val="clear" w:color="auto" w:fill="FFFFFF"/>
          <w:lang w:val="uk-UA"/>
        </w:rPr>
      </w:pPr>
      <w:r w:rsidRPr="007B7C4A">
        <w:rPr>
          <w:color w:val="000000"/>
          <w:szCs w:val="20"/>
          <w:shd w:val="clear" w:color="auto" w:fill="FFFFFF"/>
          <w:lang w:val="uk-UA"/>
        </w:rPr>
        <w:t>У першому розділі обґрунтовано концепцію проєкту та сформовано технічне завдання. Визначено систему як платформу для запуску мініігор з внутрішньою валютою, ведення історії сесій і формування рейтингу. Описано ролі (незареєстрований, зареєстрований користувач, адміністратор) та їх обмеження. Обґрунтовано вибір підходу «Diagrams as Code» і PlantUML, що забезпечило швидке створення UML-діаграм як основи проєктування.</w:t>
      </w:r>
    </w:p>
    <w:p w14:paraId="33E079D8" w14:textId="45AF0AB5" w:rsidR="007B7C4A" w:rsidRPr="007B7C4A" w:rsidRDefault="007B7C4A" w:rsidP="0021499C">
      <w:pPr>
        <w:pStyle w:val="ListParagraph"/>
        <w:spacing w:after="200" w:line="360" w:lineRule="auto"/>
        <w:ind w:firstLine="696"/>
        <w:jc w:val="both"/>
        <w:outlineLvl w:val="0"/>
        <w:rPr>
          <w:color w:val="000000"/>
          <w:szCs w:val="20"/>
          <w:shd w:val="clear" w:color="auto" w:fill="FFFFFF"/>
          <w:lang w:val="uk-UA"/>
        </w:rPr>
      </w:pPr>
      <w:r w:rsidRPr="007B7C4A">
        <w:rPr>
          <w:color w:val="000000"/>
          <w:szCs w:val="20"/>
          <w:shd w:val="clear" w:color="auto" w:fill="FFFFFF"/>
          <w:lang w:val="uk-UA"/>
        </w:rPr>
        <w:t>У другому розділі спроєктовано архітектуру та поведінку системи на основі UML-моделей. Розроблено діаграми класів, діяльності та взаємодії, які описують ключові сутності (користувач, мінігра, баланс, сесія, транзакції) і процеси (вибір гри, ставка, результат, оновлення балансу, історія та рейтинг). Визначені патерни (поділ на UI, керування станом, сервісний шар і модуль безпеки) забезпечили розмежування бізнес-логіки й представлення та передумови для масштабування.</w:t>
      </w:r>
    </w:p>
    <w:p w14:paraId="576055AC" w14:textId="003B2954" w:rsidR="00C863E7" w:rsidRPr="00C863E7" w:rsidRDefault="007B7C4A" w:rsidP="0021499C">
      <w:pPr>
        <w:pStyle w:val="ListParagraph"/>
        <w:spacing w:after="200" w:line="360" w:lineRule="auto"/>
        <w:ind w:firstLine="696"/>
        <w:jc w:val="both"/>
        <w:outlineLvl w:val="0"/>
        <w:rPr>
          <w:color w:val="000000"/>
          <w:szCs w:val="20"/>
          <w:shd w:val="clear" w:color="auto" w:fill="FFFFFF"/>
          <w:lang w:val="uk-UA"/>
        </w:rPr>
      </w:pPr>
      <w:r w:rsidRPr="007B7C4A">
        <w:rPr>
          <w:color w:val="000000"/>
          <w:szCs w:val="20"/>
          <w:shd w:val="clear" w:color="auto" w:fill="FFFFFF"/>
          <w:lang w:val="uk-UA"/>
        </w:rPr>
        <w:t>У третьому розділі виконано реалізацію і перевірку працездатності прототипу. Обрано стек Vue 3 + Vite, використано Vue Router і Pinia. Прототип реалізує основні сценарії: каталог мініігор, запуск гри зі ставкою, результат WIN/LOSE, оновлення балансу, перегляд історії та рейтингу, а також адмін-панель. Дані зберігаються у localStorage як імітація БД, що дозволило протестувати бізнес-процеси без серверної інфраструктури. Тестування підтвердило коректність логіки та готовність системи до подальшого розвитку й підключення реального бекенду та БД.</w:t>
      </w:r>
    </w:p>
    <w:p w14:paraId="5B73AF5F" w14:textId="77777777" w:rsidR="009C78F5" w:rsidRPr="007B7C4A" w:rsidRDefault="009C78F5" w:rsidP="0021499C">
      <w:pPr>
        <w:spacing w:after="200" w:line="360" w:lineRule="auto"/>
        <w:outlineLvl w:val="0"/>
        <w:rPr>
          <w:color w:val="000000"/>
          <w:sz w:val="24"/>
          <w:szCs w:val="18"/>
          <w:shd w:val="clear" w:color="auto" w:fill="FFFFFF"/>
          <w:lang w:val="uk-UA"/>
        </w:rPr>
      </w:pPr>
    </w:p>
    <w:p w14:paraId="7C43F1EC" w14:textId="12094073" w:rsidR="00642A3F" w:rsidRPr="00642A3F" w:rsidRDefault="007F7830" w:rsidP="0021499C">
      <w:pPr>
        <w:pStyle w:val="ListParagraph"/>
        <w:spacing w:after="200" w:line="360" w:lineRule="auto"/>
        <w:jc w:val="center"/>
        <w:outlineLvl w:val="0"/>
        <w:rPr>
          <w:b/>
          <w:bCs/>
          <w:color w:val="000000"/>
          <w:szCs w:val="20"/>
          <w:shd w:val="clear" w:color="auto" w:fill="FFFFFF"/>
          <w:lang w:val="uk-UA"/>
        </w:rPr>
      </w:pPr>
      <w:r>
        <w:rPr>
          <w:b/>
          <w:bCs/>
          <w:color w:val="000000"/>
          <w:szCs w:val="20"/>
          <w:shd w:val="clear" w:color="auto" w:fill="FFFFFF"/>
          <w:lang w:val="uk-UA"/>
        </w:rPr>
        <w:br w:type="column"/>
      </w:r>
      <w:r w:rsidR="00642A3F" w:rsidRPr="00642A3F">
        <w:rPr>
          <w:b/>
          <w:bCs/>
          <w:color w:val="000000"/>
          <w:szCs w:val="20"/>
          <w:shd w:val="clear" w:color="auto" w:fill="FFFFFF"/>
          <w:lang w:val="uk-UA"/>
        </w:rPr>
        <w:lastRenderedPageBreak/>
        <w:t>СПИСОК ВИКОРИСТАНИХ ДЖЕРЕЛ</w:t>
      </w:r>
    </w:p>
    <w:p w14:paraId="76E2615A" w14:textId="0DB0A42E" w:rsidR="00CC0F25" w:rsidRPr="00CC0F25" w:rsidRDefault="009C78F5" w:rsidP="0021499C">
      <w:pPr>
        <w:numPr>
          <w:ilvl w:val="0"/>
          <w:numId w:val="12"/>
        </w:numPr>
        <w:spacing w:line="360" w:lineRule="auto"/>
        <w:jc w:val="both"/>
        <w:textAlignment w:val="baseline"/>
        <w:rPr>
          <w:color w:val="000000"/>
          <w:szCs w:val="28"/>
          <w:lang w:val="uk-UA" w:eastAsia="uk-UA"/>
        </w:rPr>
      </w:pPr>
      <w:r w:rsidRPr="009C78F5">
        <w:rPr>
          <w:color w:val="000000"/>
          <w:szCs w:val="28"/>
          <w:lang w:val="uk-UA" w:eastAsia="uk-UA"/>
        </w:rPr>
        <w:t xml:space="preserve">Документація Vue.js – Режим доступу до ресурсу: </w:t>
      </w:r>
      <w:hyperlink r:id="rId25" w:history="1">
        <w:r w:rsidR="00CC0F25" w:rsidRPr="00F25072">
          <w:rPr>
            <w:rStyle w:val="Hyperlink"/>
            <w:szCs w:val="28"/>
            <w:lang w:val="uk-UA" w:eastAsia="uk-UA"/>
          </w:rPr>
          <w:t>https://vuejs.org/guide</w:t>
        </w:r>
      </w:hyperlink>
      <w:r w:rsidR="00CC0F25">
        <w:rPr>
          <w:color w:val="000000"/>
          <w:szCs w:val="28"/>
          <w:lang w:val="uk-UA" w:eastAsia="uk-UA"/>
        </w:rPr>
        <w:t xml:space="preserve"> </w:t>
      </w:r>
    </w:p>
    <w:p w14:paraId="456C0191" w14:textId="3EA8677F" w:rsidR="009C78F5" w:rsidRPr="009C78F5" w:rsidRDefault="009C78F5" w:rsidP="0021499C">
      <w:pPr>
        <w:numPr>
          <w:ilvl w:val="0"/>
          <w:numId w:val="12"/>
        </w:numPr>
        <w:spacing w:line="360" w:lineRule="auto"/>
        <w:jc w:val="both"/>
        <w:textAlignment w:val="baseline"/>
        <w:rPr>
          <w:color w:val="000000"/>
          <w:szCs w:val="28"/>
          <w:lang w:val="uk-UA" w:eastAsia="uk-UA"/>
        </w:rPr>
      </w:pPr>
      <w:r w:rsidRPr="009C78F5">
        <w:rPr>
          <w:color w:val="000000"/>
          <w:szCs w:val="28"/>
          <w:lang w:val="uk-UA" w:eastAsia="uk-UA"/>
        </w:rPr>
        <w:t xml:space="preserve">Документація Vite – Режим доступу до ресурсу: </w:t>
      </w:r>
      <w:hyperlink r:id="rId26" w:history="1">
        <w:r w:rsidR="00CC0F25" w:rsidRPr="00F25072">
          <w:rPr>
            <w:rStyle w:val="Hyperlink"/>
            <w:szCs w:val="28"/>
            <w:lang w:val="uk-UA" w:eastAsia="uk-UA"/>
          </w:rPr>
          <w:t>https://vite.dev/guide/</w:t>
        </w:r>
      </w:hyperlink>
      <w:r w:rsidR="00CC0F25">
        <w:rPr>
          <w:color w:val="000000"/>
          <w:szCs w:val="28"/>
          <w:lang w:val="uk-UA" w:eastAsia="uk-UA"/>
        </w:rPr>
        <w:t xml:space="preserve"> </w:t>
      </w:r>
    </w:p>
    <w:p w14:paraId="5B84F988" w14:textId="70A93CA6" w:rsidR="009C78F5" w:rsidRPr="009C78F5" w:rsidRDefault="009C78F5" w:rsidP="0021499C">
      <w:pPr>
        <w:numPr>
          <w:ilvl w:val="0"/>
          <w:numId w:val="12"/>
        </w:numPr>
        <w:spacing w:line="360" w:lineRule="auto"/>
        <w:jc w:val="both"/>
        <w:textAlignment w:val="baseline"/>
        <w:rPr>
          <w:color w:val="000000"/>
          <w:szCs w:val="28"/>
          <w:lang w:val="uk-UA" w:eastAsia="uk-UA"/>
        </w:rPr>
      </w:pPr>
      <w:r w:rsidRPr="009C78F5">
        <w:rPr>
          <w:color w:val="000000"/>
          <w:szCs w:val="28"/>
          <w:lang w:val="uk-UA" w:eastAsia="uk-UA"/>
        </w:rPr>
        <w:t xml:space="preserve">Документація Vue Router – Режим доступу до ресурсу: </w:t>
      </w:r>
      <w:hyperlink r:id="rId27" w:history="1">
        <w:r w:rsidR="00CC0F25" w:rsidRPr="00F25072">
          <w:rPr>
            <w:rStyle w:val="Hyperlink"/>
            <w:szCs w:val="28"/>
            <w:lang w:val="uk-UA" w:eastAsia="uk-UA"/>
          </w:rPr>
          <w:t>https://router.vuejs.org/</w:t>
        </w:r>
      </w:hyperlink>
      <w:r w:rsidR="00CC0F25">
        <w:rPr>
          <w:color w:val="000000"/>
          <w:szCs w:val="28"/>
          <w:lang w:val="uk-UA" w:eastAsia="uk-UA"/>
        </w:rPr>
        <w:t xml:space="preserve"> </w:t>
      </w:r>
    </w:p>
    <w:p w14:paraId="1765B8CA" w14:textId="00C93AFD" w:rsidR="009C78F5" w:rsidRPr="009C78F5" w:rsidRDefault="009C78F5" w:rsidP="0021499C">
      <w:pPr>
        <w:numPr>
          <w:ilvl w:val="0"/>
          <w:numId w:val="12"/>
        </w:numPr>
        <w:spacing w:line="360" w:lineRule="auto"/>
        <w:jc w:val="both"/>
        <w:textAlignment w:val="baseline"/>
        <w:rPr>
          <w:color w:val="000000"/>
          <w:szCs w:val="28"/>
          <w:lang w:val="uk-UA" w:eastAsia="uk-UA"/>
        </w:rPr>
      </w:pPr>
      <w:r w:rsidRPr="009C78F5">
        <w:rPr>
          <w:color w:val="000000"/>
          <w:szCs w:val="28"/>
          <w:lang w:val="uk-UA" w:eastAsia="uk-UA"/>
        </w:rPr>
        <w:t xml:space="preserve">Документація Pinia – Режим доступу до ресурсу: </w:t>
      </w:r>
      <w:hyperlink r:id="rId28" w:history="1">
        <w:r w:rsidR="00CC0F25" w:rsidRPr="00F25072">
          <w:rPr>
            <w:rStyle w:val="Hyperlink"/>
            <w:szCs w:val="28"/>
            <w:lang w:val="uk-UA" w:eastAsia="uk-UA"/>
          </w:rPr>
          <w:t>https://pinia.vuejs.org/</w:t>
        </w:r>
      </w:hyperlink>
      <w:r w:rsidR="00CC0F25">
        <w:rPr>
          <w:color w:val="000000"/>
          <w:szCs w:val="28"/>
          <w:lang w:val="uk-UA" w:eastAsia="uk-UA"/>
        </w:rPr>
        <w:t xml:space="preserve"> </w:t>
      </w:r>
    </w:p>
    <w:p w14:paraId="346EE3D1" w14:textId="07006D5B" w:rsidR="009C78F5" w:rsidRPr="009C78F5" w:rsidRDefault="009C78F5" w:rsidP="0021499C">
      <w:pPr>
        <w:numPr>
          <w:ilvl w:val="0"/>
          <w:numId w:val="12"/>
        </w:numPr>
        <w:spacing w:line="360" w:lineRule="auto"/>
        <w:jc w:val="both"/>
        <w:textAlignment w:val="baseline"/>
        <w:rPr>
          <w:color w:val="000000"/>
          <w:szCs w:val="28"/>
          <w:lang w:val="uk-UA" w:eastAsia="uk-UA"/>
        </w:rPr>
      </w:pPr>
      <w:r w:rsidRPr="009C78F5">
        <w:rPr>
          <w:color w:val="000000"/>
          <w:szCs w:val="28"/>
          <w:lang w:val="uk-UA" w:eastAsia="uk-UA"/>
        </w:rPr>
        <w:t xml:space="preserve">Документація JavaScript (MDN Web Docs) – Режим доступу до ресурсу: </w:t>
      </w:r>
      <w:hyperlink r:id="rId29" w:history="1">
        <w:r w:rsidR="00CC0F25" w:rsidRPr="00F25072">
          <w:rPr>
            <w:rStyle w:val="Hyperlink"/>
            <w:szCs w:val="28"/>
            <w:lang w:val="uk-UA" w:eastAsia="uk-UA"/>
          </w:rPr>
          <w:t>https://developer.mozilla.org/en-US/docs/Web/JavaScript</w:t>
        </w:r>
      </w:hyperlink>
      <w:r w:rsidR="00CC0F25">
        <w:rPr>
          <w:color w:val="000000"/>
          <w:szCs w:val="28"/>
          <w:lang w:val="uk-UA" w:eastAsia="uk-UA"/>
        </w:rPr>
        <w:t xml:space="preserve"> </w:t>
      </w:r>
    </w:p>
    <w:p w14:paraId="1D2698E0" w14:textId="73D7D19A" w:rsidR="009C78F5" w:rsidRPr="009C78F5" w:rsidRDefault="009C78F5" w:rsidP="0021499C">
      <w:pPr>
        <w:numPr>
          <w:ilvl w:val="0"/>
          <w:numId w:val="12"/>
        </w:numPr>
        <w:spacing w:line="360" w:lineRule="auto"/>
        <w:jc w:val="both"/>
        <w:textAlignment w:val="baseline"/>
        <w:rPr>
          <w:color w:val="000000"/>
          <w:szCs w:val="28"/>
          <w:lang w:val="uk-UA" w:eastAsia="uk-UA"/>
        </w:rPr>
      </w:pPr>
      <w:r w:rsidRPr="009C78F5">
        <w:rPr>
          <w:color w:val="000000"/>
          <w:szCs w:val="28"/>
          <w:lang w:val="uk-UA" w:eastAsia="uk-UA"/>
        </w:rPr>
        <w:t xml:space="preserve">Документація Web Storage API (localStorage) (MDN Web Docs) – Режим доступу до ресурсу: </w:t>
      </w:r>
      <w:hyperlink r:id="rId30" w:history="1">
        <w:r w:rsidR="00CC0F25" w:rsidRPr="00F25072">
          <w:rPr>
            <w:rStyle w:val="Hyperlink"/>
            <w:szCs w:val="28"/>
            <w:lang w:val="uk-UA" w:eastAsia="uk-UA"/>
          </w:rPr>
          <w:t>https://developer.mozilla.org/en-US/docs/Web/API/Web_Storage_API</w:t>
        </w:r>
      </w:hyperlink>
      <w:r w:rsidR="00CC0F25">
        <w:rPr>
          <w:color w:val="000000"/>
          <w:szCs w:val="28"/>
          <w:lang w:val="uk-UA" w:eastAsia="uk-UA"/>
        </w:rPr>
        <w:t xml:space="preserve"> </w:t>
      </w:r>
    </w:p>
    <w:p w14:paraId="6CC39BF2" w14:textId="403BC7B5" w:rsidR="009C78F5" w:rsidRPr="009C78F5" w:rsidRDefault="009C78F5" w:rsidP="0021499C">
      <w:pPr>
        <w:numPr>
          <w:ilvl w:val="0"/>
          <w:numId w:val="12"/>
        </w:numPr>
        <w:spacing w:line="360" w:lineRule="auto"/>
        <w:jc w:val="both"/>
        <w:textAlignment w:val="baseline"/>
        <w:rPr>
          <w:color w:val="000000"/>
          <w:szCs w:val="28"/>
          <w:lang w:val="uk-UA" w:eastAsia="uk-UA"/>
        </w:rPr>
      </w:pPr>
      <w:r w:rsidRPr="009C78F5">
        <w:rPr>
          <w:color w:val="000000"/>
          <w:szCs w:val="28"/>
          <w:lang w:val="uk-UA" w:eastAsia="uk-UA"/>
        </w:rPr>
        <w:t xml:space="preserve">HTTP Semantics (RFC 9110) – Режим доступу до ресурсу: </w:t>
      </w:r>
      <w:hyperlink r:id="rId31" w:history="1">
        <w:r w:rsidR="00CC0F25" w:rsidRPr="00F25072">
          <w:rPr>
            <w:rStyle w:val="Hyperlink"/>
            <w:szCs w:val="28"/>
            <w:lang w:val="uk-UA" w:eastAsia="uk-UA"/>
          </w:rPr>
          <w:t>https://www.rfc-editor.org/rfc/rfc9110</w:t>
        </w:r>
      </w:hyperlink>
      <w:r w:rsidR="00CC0F25">
        <w:rPr>
          <w:color w:val="000000"/>
          <w:szCs w:val="28"/>
          <w:lang w:val="uk-UA" w:eastAsia="uk-UA"/>
        </w:rPr>
        <w:t xml:space="preserve"> </w:t>
      </w:r>
    </w:p>
    <w:p w14:paraId="27427333" w14:textId="5FFD69B7" w:rsidR="009C78F5" w:rsidRPr="009C78F5" w:rsidRDefault="009C78F5" w:rsidP="0021499C">
      <w:pPr>
        <w:numPr>
          <w:ilvl w:val="0"/>
          <w:numId w:val="12"/>
        </w:numPr>
        <w:spacing w:line="360" w:lineRule="auto"/>
        <w:jc w:val="both"/>
        <w:textAlignment w:val="baseline"/>
        <w:rPr>
          <w:color w:val="000000"/>
          <w:szCs w:val="28"/>
          <w:lang w:val="uk-UA" w:eastAsia="uk-UA"/>
        </w:rPr>
      </w:pPr>
      <w:r w:rsidRPr="009C78F5">
        <w:rPr>
          <w:color w:val="000000"/>
          <w:szCs w:val="28"/>
          <w:lang w:val="uk-UA" w:eastAsia="uk-UA"/>
        </w:rPr>
        <w:t xml:space="preserve">Вступ до продуктивності веб-застосунків (Web.dev) – Режим доступу до ресурсу: </w:t>
      </w:r>
      <w:hyperlink r:id="rId32" w:history="1">
        <w:r w:rsidR="00CC0F25" w:rsidRPr="00F25072">
          <w:rPr>
            <w:rStyle w:val="Hyperlink"/>
            <w:szCs w:val="28"/>
            <w:lang w:val="uk-UA" w:eastAsia="uk-UA"/>
          </w:rPr>
          <w:t>https://web.dev/performance/</w:t>
        </w:r>
      </w:hyperlink>
      <w:r w:rsidR="00CC0F25">
        <w:rPr>
          <w:color w:val="000000"/>
          <w:szCs w:val="28"/>
          <w:lang w:val="uk-UA" w:eastAsia="uk-UA"/>
        </w:rPr>
        <w:t xml:space="preserve"> </w:t>
      </w:r>
    </w:p>
    <w:p w14:paraId="3B4A2EBD" w14:textId="1C665C2E" w:rsidR="009C78F5" w:rsidRPr="009C78F5" w:rsidRDefault="009C78F5" w:rsidP="0021499C">
      <w:pPr>
        <w:numPr>
          <w:ilvl w:val="0"/>
          <w:numId w:val="12"/>
        </w:numPr>
        <w:spacing w:line="360" w:lineRule="auto"/>
        <w:jc w:val="both"/>
        <w:textAlignment w:val="baseline"/>
        <w:rPr>
          <w:color w:val="000000"/>
          <w:szCs w:val="28"/>
          <w:lang w:val="uk-UA" w:eastAsia="uk-UA"/>
        </w:rPr>
      </w:pPr>
      <w:r w:rsidRPr="009C78F5">
        <w:rPr>
          <w:color w:val="000000"/>
          <w:szCs w:val="28"/>
          <w:lang w:val="uk-UA" w:eastAsia="uk-UA"/>
        </w:rPr>
        <w:t xml:space="preserve">Документація PostgreSQL – Режим доступу до ресурсу: </w:t>
      </w:r>
      <w:hyperlink r:id="rId33" w:history="1">
        <w:r w:rsidR="00CC0F25" w:rsidRPr="00F25072">
          <w:rPr>
            <w:rStyle w:val="Hyperlink"/>
            <w:szCs w:val="28"/>
            <w:lang w:val="uk-UA" w:eastAsia="uk-UA"/>
          </w:rPr>
          <w:t>https://www.postgresql.org/docs/</w:t>
        </w:r>
      </w:hyperlink>
      <w:r w:rsidR="00CC0F25">
        <w:rPr>
          <w:color w:val="000000"/>
          <w:szCs w:val="28"/>
          <w:lang w:val="uk-UA" w:eastAsia="uk-UA"/>
        </w:rPr>
        <w:t xml:space="preserve"> </w:t>
      </w:r>
    </w:p>
    <w:p w14:paraId="27EFDFE1" w14:textId="639D9318" w:rsidR="009C78F5" w:rsidRPr="009C78F5" w:rsidRDefault="009C78F5" w:rsidP="0021499C">
      <w:pPr>
        <w:numPr>
          <w:ilvl w:val="0"/>
          <w:numId w:val="12"/>
        </w:numPr>
        <w:spacing w:line="360" w:lineRule="auto"/>
        <w:jc w:val="both"/>
        <w:textAlignment w:val="baseline"/>
        <w:rPr>
          <w:color w:val="000000"/>
          <w:szCs w:val="28"/>
          <w:lang w:val="uk-UA" w:eastAsia="uk-UA"/>
        </w:rPr>
      </w:pPr>
      <w:r w:rsidRPr="009C78F5">
        <w:rPr>
          <w:color w:val="000000"/>
          <w:szCs w:val="28"/>
          <w:lang w:val="uk-UA" w:eastAsia="uk-UA"/>
        </w:rPr>
        <w:t xml:space="preserve">Документація Prisma ORM – Режим доступу до ресурсу: </w:t>
      </w:r>
      <w:hyperlink r:id="rId34" w:history="1">
        <w:r w:rsidR="00CC0F25" w:rsidRPr="00F25072">
          <w:rPr>
            <w:rStyle w:val="Hyperlink"/>
            <w:szCs w:val="28"/>
            <w:lang w:val="uk-UA" w:eastAsia="uk-UA"/>
          </w:rPr>
          <w:t>https://www.prisma.io/docs/</w:t>
        </w:r>
      </w:hyperlink>
      <w:r w:rsidR="00CC0F25">
        <w:rPr>
          <w:color w:val="000000"/>
          <w:szCs w:val="28"/>
          <w:lang w:val="uk-UA" w:eastAsia="uk-UA"/>
        </w:rPr>
        <w:t xml:space="preserve"> </w:t>
      </w:r>
    </w:p>
    <w:p w14:paraId="090BF5C4" w14:textId="45061AAB" w:rsidR="008E7AFF" w:rsidRPr="009C78F5" w:rsidRDefault="008E7AFF" w:rsidP="009C78F5">
      <w:pPr>
        <w:numPr>
          <w:ilvl w:val="0"/>
          <w:numId w:val="12"/>
        </w:numPr>
        <w:spacing w:line="360" w:lineRule="auto"/>
        <w:jc w:val="both"/>
        <w:textAlignment w:val="baseline"/>
        <w:rPr>
          <w:color w:val="000000"/>
          <w:szCs w:val="28"/>
          <w:lang w:val="uk-UA" w:eastAsia="uk-UA"/>
        </w:rPr>
      </w:pPr>
      <w:r w:rsidRPr="009C78F5">
        <w:rPr>
          <w:lang w:val="uk-UA"/>
        </w:rPr>
        <w:br w:type="page"/>
      </w:r>
    </w:p>
    <w:p w14:paraId="2AE013AE" w14:textId="77777777" w:rsidR="008E7AFF" w:rsidRDefault="008E7AFF" w:rsidP="000F49B1">
      <w:pPr>
        <w:spacing w:line="360" w:lineRule="auto"/>
        <w:jc w:val="both"/>
        <w:rPr>
          <w:noProof/>
          <w:szCs w:val="28"/>
          <w:lang w:val="uk-UA"/>
        </w:rPr>
      </w:pPr>
    </w:p>
    <w:p w14:paraId="715FCBE1" w14:textId="77777777" w:rsidR="008E7AFF" w:rsidRDefault="008E7AFF" w:rsidP="000F49B1">
      <w:pPr>
        <w:spacing w:after="200" w:line="360" w:lineRule="auto"/>
        <w:ind w:firstLine="709"/>
        <w:jc w:val="both"/>
        <w:rPr>
          <w:b/>
          <w:bCs/>
          <w:noProof/>
          <w:color w:val="000000" w:themeColor="text1"/>
          <w:sz w:val="72"/>
          <w:szCs w:val="72"/>
          <w:lang w:val="uk-UA"/>
        </w:rPr>
      </w:pPr>
    </w:p>
    <w:p w14:paraId="031D767F" w14:textId="77777777" w:rsidR="008E7AFF" w:rsidRDefault="008E7AFF" w:rsidP="000F49B1">
      <w:pPr>
        <w:spacing w:after="200" w:line="360" w:lineRule="auto"/>
        <w:ind w:firstLine="709"/>
        <w:jc w:val="both"/>
        <w:rPr>
          <w:b/>
          <w:bCs/>
          <w:noProof/>
          <w:color w:val="000000" w:themeColor="text1"/>
          <w:sz w:val="72"/>
          <w:szCs w:val="72"/>
          <w:lang w:val="uk-UA"/>
        </w:rPr>
      </w:pPr>
    </w:p>
    <w:p w14:paraId="1C578E13" w14:textId="77777777" w:rsidR="008E7AFF" w:rsidRDefault="008E7AFF" w:rsidP="000F49B1">
      <w:pPr>
        <w:spacing w:after="200" w:line="360" w:lineRule="auto"/>
        <w:ind w:firstLine="709"/>
        <w:jc w:val="both"/>
        <w:rPr>
          <w:b/>
          <w:bCs/>
          <w:noProof/>
          <w:color w:val="000000" w:themeColor="text1"/>
          <w:sz w:val="72"/>
          <w:szCs w:val="72"/>
          <w:lang w:val="uk-UA"/>
        </w:rPr>
      </w:pPr>
    </w:p>
    <w:p w14:paraId="65F241A0" w14:textId="77777777" w:rsidR="008E7AFF" w:rsidRDefault="008E7AFF" w:rsidP="000F49B1">
      <w:pPr>
        <w:spacing w:after="200" w:line="360" w:lineRule="auto"/>
        <w:ind w:firstLine="709"/>
        <w:jc w:val="both"/>
        <w:rPr>
          <w:b/>
          <w:bCs/>
          <w:noProof/>
          <w:color w:val="000000" w:themeColor="text1"/>
          <w:sz w:val="72"/>
          <w:szCs w:val="72"/>
          <w:lang w:val="uk-UA"/>
        </w:rPr>
      </w:pPr>
    </w:p>
    <w:p w14:paraId="19CC75FD" w14:textId="77777777" w:rsidR="00274666" w:rsidRDefault="00274666" w:rsidP="000F49B1">
      <w:pPr>
        <w:spacing w:after="200" w:line="360" w:lineRule="auto"/>
        <w:ind w:firstLine="709"/>
        <w:jc w:val="center"/>
        <w:outlineLvl w:val="0"/>
        <w:rPr>
          <w:b/>
          <w:color w:val="000000"/>
          <w:sz w:val="72"/>
          <w:szCs w:val="72"/>
          <w:shd w:val="clear" w:color="auto" w:fill="FFFFFF"/>
        </w:rPr>
      </w:pPr>
      <w:bookmarkStart w:id="18" w:name="_Hlk136901617"/>
      <w:r w:rsidRPr="00524DB7">
        <w:rPr>
          <w:b/>
          <w:color w:val="000000"/>
          <w:sz w:val="72"/>
          <w:szCs w:val="72"/>
          <w:shd w:val="clear" w:color="auto" w:fill="FFFFFF"/>
          <w:lang w:val="uk-UA"/>
        </w:rPr>
        <w:t>ДОДАТКИ</w:t>
      </w:r>
    </w:p>
    <w:bookmarkEnd w:id="18"/>
    <w:p w14:paraId="53D71CBD" w14:textId="77777777" w:rsidR="008E7AFF" w:rsidRDefault="008E7AFF" w:rsidP="000F49B1">
      <w:pPr>
        <w:spacing w:line="360" w:lineRule="auto"/>
        <w:jc w:val="both"/>
      </w:pPr>
      <w:r>
        <w:br w:type="page"/>
      </w:r>
    </w:p>
    <w:p w14:paraId="7E76507A" w14:textId="77777777" w:rsidR="008E7AFF" w:rsidRDefault="008E7AFF" w:rsidP="000F49B1">
      <w:pPr>
        <w:spacing w:line="360" w:lineRule="auto"/>
        <w:ind w:left="720"/>
        <w:jc w:val="right"/>
        <w:rPr>
          <w:b/>
          <w:bCs/>
          <w:noProof/>
          <w:color w:val="000000" w:themeColor="text1"/>
          <w:szCs w:val="28"/>
        </w:rPr>
      </w:pPr>
      <w:r w:rsidRPr="576000FB">
        <w:rPr>
          <w:b/>
          <w:bCs/>
          <w:noProof/>
          <w:color w:val="000000" w:themeColor="text1"/>
          <w:szCs w:val="28"/>
        </w:rPr>
        <w:lastRenderedPageBreak/>
        <w:t>Додаток А</w:t>
      </w:r>
    </w:p>
    <w:p w14:paraId="1BFA6603" w14:textId="75AA6B6E" w:rsidR="00173FE6" w:rsidRPr="00173FE6" w:rsidRDefault="00B36053" w:rsidP="000F49B1">
      <w:pPr>
        <w:spacing w:line="360" w:lineRule="auto"/>
        <w:ind w:left="720"/>
        <w:jc w:val="center"/>
        <w:rPr>
          <w:b/>
          <w:bCs/>
        </w:rPr>
      </w:pPr>
      <w:r w:rsidRPr="00B36053">
        <w:rPr>
          <w:b/>
          <w:bCs/>
        </w:rPr>
        <w:t>Каталог Вимог</w:t>
      </w:r>
    </w:p>
    <w:p w14:paraId="1479BDCF" w14:textId="77777777" w:rsidR="006D5CFD" w:rsidRPr="006D5CFD" w:rsidRDefault="006D5CFD" w:rsidP="006D5CFD">
      <w:pPr>
        <w:pStyle w:val="a2"/>
        <w:rPr>
          <w:lang w:val="ru-RU"/>
        </w:rPr>
      </w:pPr>
      <w:r w:rsidRPr="006D5CFD">
        <w:rPr>
          <w:lang w:val="ru-RU"/>
        </w:rPr>
        <w:t>Бізнес вимоги:</w:t>
      </w:r>
    </w:p>
    <w:p w14:paraId="1D735B75" w14:textId="77777777" w:rsidR="006D5CFD" w:rsidRPr="006D5CFD" w:rsidRDefault="006D5CFD" w:rsidP="006D5CFD">
      <w:pPr>
        <w:pStyle w:val="a2"/>
        <w:rPr>
          <w:lang w:val="ru-RU"/>
        </w:rPr>
      </w:pPr>
      <w:r w:rsidRPr="006D5CFD">
        <w:rPr>
          <w:lang w:val="ru-RU"/>
        </w:rPr>
        <w:t>1.</w:t>
      </w:r>
      <w:r w:rsidRPr="006D5CFD">
        <w:rPr>
          <w:lang w:val="ru-RU"/>
        </w:rPr>
        <w:tab/>
        <w:t>Основні цілі: проєкт створюється з метою спростити взаємодію користувачів із набором мініігор та автоматизувати процеси обліку внутрішньої валюти, ставок, результатів і статистики.</w:t>
      </w:r>
    </w:p>
    <w:p w14:paraId="6D886640" w14:textId="77777777" w:rsidR="006D5CFD" w:rsidRPr="006D5CFD" w:rsidRDefault="006D5CFD" w:rsidP="006D5CFD">
      <w:pPr>
        <w:pStyle w:val="a2"/>
        <w:rPr>
          <w:lang w:val="ru-RU"/>
        </w:rPr>
      </w:pPr>
      <w:r w:rsidRPr="006D5CFD">
        <w:rPr>
          <w:lang w:val="ru-RU"/>
        </w:rPr>
        <w:t>2.</w:t>
      </w:r>
      <w:r w:rsidRPr="006D5CFD">
        <w:rPr>
          <w:lang w:val="ru-RU"/>
        </w:rPr>
        <w:tab/>
        <w:t>Представлення проєкту: проєкт буде реалізовано у вигляді вебсайту, що містить структуровану інформацію про доступні мініігри, правила, баланс користувача, історію ігор та адміністративну частину для керування системою.</w:t>
      </w:r>
    </w:p>
    <w:p w14:paraId="24C7A1C8" w14:textId="77777777" w:rsidR="006D5CFD" w:rsidRPr="006D5CFD" w:rsidRDefault="006D5CFD" w:rsidP="006D5CFD">
      <w:pPr>
        <w:pStyle w:val="a2"/>
        <w:rPr>
          <w:lang w:val="ru-RU"/>
        </w:rPr>
      </w:pPr>
      <w:r w:rsidRPr="006D5CFD">
        <w:rPr>
          <w:lang w:val="ru-RU"/>
        </w:rPr>
        <w:t>Вимоги користувачів:</w:t>
      </w:r>
    </w:p>
    <w:p w14:paraId="19964B4D" w14:textId="77777777" w:rsidR="006D5CFD" w:rsidRPr="006D5CFD" w:rsidRDefault="006D5CFD" w:rsidP="006D5CFD">
      <w:pPr>
        <w:pStyle w:val="a2"/>
        <w:rPr>
          <w:lang w:val="ru-RU"/>
        </w:rPr>
      </w:pPr>
      <w:r w:rsidRPr="006D5CFD">
        <w:rPr>
          <w:lang w:val="ru-RU"/>
        </w:rPr>
        <w:t>1.</w:t>
      </w:r>
      <w:r w:rsidRPr="006D5CFD">
        <w:rPr>
          <w:lang w:val="ru-RU"/>
        </w:rPr>
        <w:tab/>
        <w:t>Можливість реєстрації та входу до системи.</w:t>
      </w:r>
    </w:p>
    <w:p w14:paraId="35D3940D" w14:textId="77777777" w:rsidR="006D5CFD" w:rsidRPr="006D5CFD" w:rsidRDefault="006D5CFD" w:rsidP="006D5CFD">
      <w:pPr>
        <w:pStyle w:val="a2"/>
        <w:rPr>
          <w:lang w:val="ru-RU"/>
        </w:rPr>
      </w:pPr>
      <w:r w:rsidRPr="006D5CFD">
        <w:rPr>
          <w:lang w:val="ru-RU"/>
        </w:rPr>
        <w:t>2.</w:t>
      </w:r>
      <w:r w:rsidRPr="006D5CFD">
        <w:rPr>
          <w:lang w:val="ru-RU"/>
        </w:rPr>
        <w:tab/>
        <w:t>Можливість перегляду та редагування особистих даних користувача.</w:t>
      </w:r>
    </w:p>
    <w:p w14:paraId="10E390B7" w14:textId="77777777" w:rsidR="006D5CFD" w:rsidRPr="006D5CFD" w:rsidRDefault="006D5CFD" w:rsidP="006D5CFD">
      <w:pPr>
        <w:pStyle w:val="a2"/>
        <w:rPr>
          <w:lang w:val="ru-RU"/>
        </w:rPr>
      </w:pPr>
      <w:r w:rsidRPr="006D5CFD">
        <w:rPr>
          <w:lang w:val="ru-RU"/>
        </w:rPr>
        <w:t>3.</w:t>
      </w:r>
      <w:r w:rsidRPr="006D5CFD">
        <w:rPr>
          <w:lang w:val="ru-RU"/>
        </w:rPr>
        <w:tab/>
        <w:t>Можливість переглядати список мініігор та правила обраної гри.</w:t>
      </w:r>
    </w:p>
    <w:p w14:paraId="053375BB" w14:textId="77777777" w:rsidR="006D5CFD" w:rsidRPr="006D5CFD" w:rsidRDefault="006D5CFD" w:rsidP="006D5CFD">
      <w:pPr>
        <w:pStyle w:val="a2"/>
        <w:rPr>
          <w:lang w:val="ru-RU"/>
        </w:rPr>
      </w:pPr>
      <w:r w:rsidRPr="006D5CFD">
        <w:rPr>
          <w:lang w:val="ru-RU"/>
        </w:rPr>
        <w:t>4.</w:t>
      </w:r>
      <w:r w:rsidRPr="006D5CFD">
        <w:rPr>
          <w:lang w:val="ru-RU"/>
        </w:rPr>
        <w:tab/>
        <w:t>Можливість переглядати баланс внутрішньої валюти.</w:t>
      </w:r>
    </w:p>
    <w:p w14:paraId="223831B8" w14:textId="77777777" w:rsidR="006D5CFD" w:rsidRPr="006D5CFD" w:rsidRDefault="006D5CFD" w:rsidP="006D5CFD">
      <w:pPr>
        <w:pStyle w:val="a2"/>
        <w:rPr>
          <w:lang w:val="ru-RU"/>
        </w:rPr>
      </w:pPr>
      <w:r w:rsidRPr="006D5CFD">
        <w:rPr>
          <w:lang w:val="ru-RU"/>
        </w:rPr>
        <w:t>5.</w:t>
      </w:r>
      <w:r w:rsidRPr="006D5CFD">
        <w:rPr>
          <w:lang w:val="ru-RU"/>
        </w:rPr>
        <w:tab/>
        <w:t>Можливість поповнювати баланс внутрішньою валютою в межах системи.</w:t>
      </w:r>
    </w:p>
    <w:p w14:paraId="60D82ED1" w14:textId="77777777" w:rsidR="006D5CFD" w:rsidRPr="006D5CFD" w:rsidRDefault="006D5CFD" w:rsidP="006D5CFD">
      <w:pPr>
        <w:pStyle w:val="a2"/>
        <w:rPr>
          <w:lang w:val="ru-RU"/>
        </w:rPr>
      </w:pPr>
      <w:r w:rsidRPr="006D5CFD">
        <w:rPr>
          <w:lang w:val="ru-RU"/>
        </w:rPr>
        <w:t>6.</w:t>
      </w:r>
      <w:r w:rsidRPr="006D5CFD">
        <w:rPr>
          <w:lang w:val="ru-RU"/>
        </w:rPr>
        <w:tab/>
        <w:t>Можливість запуску мініігри та здійснення ставки з використанням внутрішньої валюти.</w:t>
      </w:r>
    </w:p>
    <w:p w14:paraId="6088F2FF" w14:textId="77777777" w:rsidR="006D5CFD" w:rsidRPr="006D5CFD" w:rsidRDefault="006D5CFD" w:rsidP="006D5CFD">
      <w:pPr>
        <w:pStyle w:val="a2"/>
        <w:rPr>
          <w:lang w:val="ru-RU"/>
        </w:rPr>
      </w:pPr>
      <w:r w:rsidRPr="006D5CFD">
        <w:rPr>
          <w:lang w:val="ru-RU"/>
        </w:rPr>
        <w:t>7.</w:t>
      </w:r>
      <w:r w:rsidRPr="006D5CFD">
        <w:rPr>
          <w:lang w:val="ru-RU"/>
        </w:rPr>
        <w:tab/>
        <w:t>Можливість отримувати результат гри та автоматичне оновлення балансу після завершення.</w:t>
      </w:r>
    </w:p>
    <w:p w14:paraId="00DF1022" w14:textId="77777777" w:rsidR="006D5CFD" w:rsidRPr="006D5CFD" w:rsidRDefault="006D5CFD" w:rsidP="006D5CFD">
      <w:pPr>
        <w:pStyle w:val="a2"/>
        <w:rPr>
          <w:lang w:val="ru-RU"/>
        </w:rPr>
      </w:pPr>
      <w:r w:rsidRPr="006D5CFD">
        <w:rPr>
          <w:lang w:val="ru-RU"/>
        </w:rPr>
        <w:t>8.</w:t>
      </w:r>
      <w:r w:rsidRPr="006D5CFD">
        <w:rPr>
          <w:lang w:val="ru-RU"/>
        </w:rPr>
        <w:tab/>
        <w:t>Можливість перегляду історії ігор.</w:t>
      </w:r>
    </w:p>
    <w:p w14:paraId="087AA69F" w14:textId="77777777" w:rsidR="006D5CFD" w:rsidRPr="006D5CFD" w:rsidRDefault="006D5CFD" w:rsidP="006D5CFD">
      <w:pPr>
        <w:pStyle w:val="a2"/>
        <w:rPr>
          <w:lang w:val="ru-RU"/>
        </w:rPr>
      </w:pPr>
      <w:r w:rsidRPr="006D5CFD">
        <w:rPr>
          <w:lang w:val="ru-RU"/>
        </w:rPr>
        <w:t>9.</w:t>
      </w:r>
      <w:r w:rsidRPr="006D5CFD">
        <w:rPr>
          <w:lang w:val="ru-RU"/>
        </w:rPr>
        <w:tab/>
        <w:t>Можливість перегляду рейтингу/лідерборду.</w:t>
      </w:r>
    </w:p>
    <w:p w14:paraId="6456D310" w14:textId="77777777" w:rsidR="006D5CFD" w:rsidRPr="006D5CFD" w:rsidRDefault="006D5CFD" w:rsidP="006D5CFD">
      <w:pPr>
        <w:pStyle w:val="a2"/>
        <w:rPr>
          <w:lang w:val="ru-RU"/>
        </w:rPr>
      </w:pPr>
      <w:r w:rsidRPr="006D5CFD">
        <w:rPr>
          <w:lang w:val="ru-RU"/>
        </w:rPr>
        <w:t>Вимоги персоналу веб-додатку (Адміністратор):</w:t>
      </w:r>
    </w:p>
    <w:p w14:paraId="71EC0615" w14:textId="77777777" w:rsidR="006D5CFD" w:rsidRPr="006D5CFD" w:rsidRDefault="006D5CFD" w:rsidP="006D5CFD">
      <w:pPr>
        <w:pStyle w:val="a2"/>
        <w:rPr>
          <w:lang w:val="ru-RU"/>
        </w:rPr>
      </w:pPr>
      <w:r w:rsidRPr="006D5CFD">
        <w:rPr>
          <w:lang w:val="ru-RU"/>
        </w:rPr>
        <w:t>1.</w:t>
      </w:r>
      <w:r w:rsidRPr="006D5CFD">
        <w:rPr>
          <w:lang w:val="ru-RU"/>
        </w:rPr>
        <w:tab/>
        <w:t>Можливість перегляду списку, створення, редагування та видалення даних, що стосуються мініігор і параметрів ігор.</w:t>
      </w:r>
    </w:p>
    <w:p w14:paraId="06B24021" w14:textId="77777777" w:rsidR="006D5CFD" w:rsidRPr="006D5CFD" w:rsidRDefault="006D5CFD" w:rsidP="006D5CFD">
      <w:pPr>
        <w:pStyle w:val="a2"/>
        <w:rPr>
          <w:lang w:val="ru-RU"/>
        </w:rPr>
      </w:pPr>
      <w:r w:rsidRPr="006D5CFD">
        <w:rPr>
          <w:lang w:val="ru-RU"/>
        </w:rPr>
        <w:lastRenderedPageBreak/>
        <w:t>2.</w:t>
      </w:r>
      <w:r w:rsidRPr="006D5CFD">
        <w:rPr>
          <w:lang w:val="ru-RU"/>
        </w:rPr>
        <w:tab/>
        <w:t>Можливість керування користувачами (перегляд, блокування/розблокування, контроль активності).</w:t>
      </w:r>
    </w:p>
    <w:p w14:paraId="7F52E60F" w14:textId="77777777" w:rsidR="006D5CFD" w:rsidRPr="006D5CFD" w:rsidRDefault="006D5CFD" w:rsidP="006D5CFD">
      <w:pPr>
        <w:pStyle w:val="a2"/>
        <w:rPr>
          <w:lang w:val="ru-RU"/>
        </w:rPr>
      </w:pPr>
      <w:r w:rsidRPr="006D5CFD">
        <w:rPr>
          <w:lang w:val="ru-RU"/>
        </w:rPr>
        <w:t>3.</w:t>
      </w:r>
      <w:r w:rsidRPr="006D5CFD">
        <w:rPr>
          <w:lang w:val="ru-RU"/>
        </w:rPr>
        <w:tab/>
        <w:t>Можливість перегляду статистики системи (кількість запусків ігор, активність користувачів, загальна динаміка балансу тощо).</w:t>
      </w:r>
    </w:p>
    <w:p w14:paraId="2A50D6DF" w14:textId="77777777" w:rsidR="006D5CFD" w:rsidRPr="006D5CFD" w:rsidRDefault="006D5CFD" w:rsidP="006D5CFD">
      <w:pPr>
        <w:pStyle w:val="a2"/>
        <w:rPr>
          <w:lang w:val="ru-RU"/>
        </w:rPr>
      </w:pPr>
      <w:r w:rsidRPr="006D5CFD">
        <w:rPr>
          <w:lang w:val="ru-RU"/>
        </w:rPr>
        <w:t xml:space="preserve"> </w:t>
      </w:r>
    </w:p>
    <w:p w14:paraId="7A4FE194" w14:textId="77777777" w:rsidR="006D5CFD" w:rsidRPr="006D5CFD" w:rsidRDefault="006D5CFD" w:rsidP="006D5CFD">
      <w:pPr>
        <w:pStyle w:val="a2"/>
        <w:rPr>
          <w:lang w:val="ru-RU"/>
        </w:rPr>
      </w:pPr>
      <w:r w:rsidRPr="006D5CFD">
        <w:rPr>
          <w:lang w:val="ru-RU"/>
        </w:rPr>
        <w:t>Характеристика об’єкта комп’ютеризації:</w:t>
      </w:r>
    </w:p>
    <w:p w14:paraId="658DF049" w14:textId="77777777" w:rsidR="006D5CFD" w:rsidRPr="006D5CFD" w:rsidRDefault="006D5CFD" w:rsidP="006D5CFD">
      <w:pPr>
        <w:pStyle w:val="a2"/>
        <w:rPr>
          <w:lang w:val="ru-RU"/>
        </w:rPr>
      </w:pPr>
      <w:r w:rsidRPr="006D5CFD">
        <w:rPr>
          <w:lang w:val="ru-RU"/>
        </w:rPr>
        <w:t>Користувач системи має можливість переглядати доступні мініігри, ознайомлюватися з правилами та швидко запускати обрану гру. Система забезпечує прозоре керування внутрішньою валютою, збереження історії ігор та зручний інтерфейс для виконання типових дій.Адміністратор забезпечує актуальність контенту, керує даними користувачів та параметрами ігор.</w:t>
      </w:r>
    </w:p>
    <w:p w14:paraId="114814BD" w14:textId="77777777" w:rsidR="006D5CFD" w:rsidRPr="006D5CFD" w:rsidRDefault="006D5CFD" w:rsidP="006D5CFD">
      <w:pPr>
        <w:pStyle w:val="a2"/>
        <w:rPr>
          <w:lang w:val="ru-RU"/>
        </w:rPr>
      </w:pPr>
      <w:r w:rsidRPr="006D5CFD">
        <w:rPr>
          <w:lang w:val="ru-RU"/>
        </w:rPr>
        <w:t>Функціональні вимоги:</w:t>
      </w:r>
    </w:p>
    <w:p w14:paraId="15503F93" w14:textId="77777777" w:rsidR="006D5CFD" w:rsidRPr="006D5CFD" w:rsidRDefault="006D5CFD" w:rsidP="006D5CFD">
      <w:pPr>
        <w:pStyle w:val="a2"/>
        <w:rPr>
          <w:lang w:val="ru-RU"/>
        </w:rPr>
      </w:pPr>
      <w:r w:rsidRPr="006D5CFD">
        <w:rPr>
          <w:lang w:val="ru-RU"/>
        </w:rPr>
        <w:t>1.</w:t>
      </w:r>
      <w:r w:rsidRPr="006D5CFD">
        <w:rPr>
          <w:lang w:val="ru-RU"/>
        </w:rPr>
        <w:tab/>
        <w:t>Авторизація у системі: в системі повинна бути представлена можливість реєстрації користувача та присвоєння йому відповідної ролі.</w:t>
      </w:r>
    </w:p>
    <w:p w14:paraId="42A3A49F" w14:textId="77777777" w:rsidR="006D5CFD" w:rsidRPr="006D5CFD" w:rsidRDefault="006D5CFD" w:rsidP="006D5CFD">
      <w:pPr>
        <w:pStyle w:val="a2"/>
        <w:rPr>
          <w:lang w:val="ru-RU"/>
        </w:rPr>
      </w:pPr>
      <w:r w:rsidRPr="006D5CFD">
        <w:rPr>
          <w:lang w:val="ru-RU"/>
        </w:rPr>
        <w:t>2.</w:t>
      </w:r>
      <w:r w:rsidRPr="006D5CFD">
        <w:rPr>
          <w:lang w:val="ru-RU"/>
        </w:rPr>
        <w:tab/>
        <w:t>Можливість збереження інформації: система повинна зберігати інформацію та надавати можливість керувати нею відповідно до ролей.</w:t>
      </w:r>
    </w:p>
    <w:p w14:paraId="1AEF46C6" w14:textId="77777777" w:rsidR="006D5CFD" w:rsidRPr="006D5CFD" w:rsidRDefault="006D5CFD" w:rsidP="006D5CFD">
      <w:pPr>
        <w:pStyle w:val="a2"/>
        <w:rPr>
          <w:lang w:val="ru-RU"/>
        </w:rPr>
      </w:pPr>
      <w:r w:rsidRPr="006D5CFD">
        <w:rPr>
          <w:lang w:val="ru-RU"/>
        </w:rPr>
        <w:t>3.</w:t>
      </w:r>
      <w:r w:rsidRPr="006D5CFD">
        <w:rPr>
          <w:lang w:val="ru-RU"/>
        </w:rPr>
        <w:tab/>
        <w:t>Керування внутрішньою валютою: система повинна забезпечувати коректне нарахування та списання внутрішньої валюти під час поповнення, здійснення ставок та формування результатів гри.</w:t>
      </w:r>
    </w:p>
    <w:p w14:paraId="687AD9B1" w14:textId="77777777" w:rsidR="006D5CFD" w:rsidRPr="006D5CFD" w:rsidRDefault="006D5CFD" w:rsidP="006D5CFD">
      <w:pPr>
        <w:pStyle w:val="a2"/>
        <w:rPr>
          <w:lang w:val="ru-RU"/>
        </w:rPr>
      </w:pPr>
      <w:r w:rsidRPr="006D5CFD">
        <w:rPr>
          <w:lang w:val="ru-RU"/>
        </w:rPr>
        <w:t>Нефункціональні вимоги:</w:t>
      </w:r>
    </w:p>
    <w:p w14:paraId="4BFE4B3E" w14:textId="77777777" w:rsidR="006D5CFD" w:rsidRPr="006D5CFD" w:rsidRDefault="006D5CFD" w:rsidP="006D5CFD">
      <w:pPr>
        <w:pStyle w:val="a2"/>
        <w:rPr>
          <w:lang w:val="ru-RU"/>
        </w:rPr>
      </w:pPr>
      <w:r w:rsidRPr="006D5CFD">
        <w:rPr>
          <w:lang w:val="ru-RU"/>
        </w:rPr>
        <w:t>1.</w:t>
      </w:r>
      <w:r w:rsidRPr="006D5CFD">
        <w:rPr>
          <w:lang w:val="ru-RU"/>
        </w:rPr>
        <w:tab/>
        <w:t>Сприйняття:</w:t>
      </w:r>
    </w:p>
    <w:p w14:paraId="75997199" w14:textId="77777777" w:rsidR="006D5CFD" w:rsidRPr="006D5CFD" w:rsidRDefault="006D5CFD" w:rsidP="006D5CFD">
      <w:pPr>
        <w:pStyle w:val="a2"/>
        <w:rPr>
          <w:lang w:val="ru-RU"/>
        </w:rPr>
      </w:pPr>
      <w:r w:rsidRPr="006D5CFD">
        <w:rPr>
          <w:lang w:val="ru-RU"/>
        </w:rPr>
        <w:t>– час, необхідний для навчання звичайних користувачів – 2-4 години, а для просунутих користувачів – 1 година;</w:t>
      </w:r>
    </w:p>
    <w:p w14:paraId="1AA7DFE3" w14:textId="77777777" w:rsidR="006D5CFD" w:rsidRPr="006D5CFD" w:rsidRDefault="006D5CFD" w:rsidP="006D5CFD">
      <w:pPr>
        <w:pStyle w:val="a2"/>
        <w:rPr>
          <w:lang w:val="ru-RU"/>
        </w:rPr>
      </w:pPr>
      <w:r w:rsidRPr="006D5CFD">
        <w:rPr>
          <w:lang w:val="ru-RU"/>
        </w:rPr>
        <w:t>– час відгуку для типових задач – не більше 15 секунд, для складних завдань – не більше 30 секунд;</w:t>
      </w:r>
    </w:p>
    <w:p w14:paraId="3544D11F" w14:textId="5857A6D5" w:rsidR="006D5CFD" w:rsidRDefault="006D5CFD" w:rsidP="006D5CFD">
      <w:pPr>
        <w:pStyle w:val="a2"/>
        <w:rPr>
          <w:lang w:val="ru-RU"/>
        </w:rPr>
      </w:pPr>
      <w:r w:rsidRPr="006D5CFD">
        <w:rPr>
          <w:lang w:val="ru-RU"/>
        </w:rPr>
        <w:t>– інтерфейс має бути зрозумілим та з відповідними підказками.</w:t>
      </w:r>
    </w:p>
    <w:p w14:paraId="2C175AF2" w14:textId="35A81B16" w:rsidR="006D5CFD" w:rsidRPr="006D5CFD" w:rsidRDefault="006D5CFD" w:rsidP="006D5CFD">
      <w:pPr>
        <w:pStyle w:val="a2"/>
        <w:rPr>
          <w:lang w:val="ru-RU"/>
        </w:rPr>
      </w:pPr>
      <w:r>
        <w:rPr>
          <w:lang w:val="ru-RU"/>
        </w:rPr>
        <w:br w:type="column"/>
      </w:r>
      <w:r w:rsidRPr="006D5CFD">
        <w:rPr>
          <w:lang w:val="ru-RU"/>
        </w:rPr>
        <w:lastRenderedPageBreak/>
        <w:t>2.</w:t>
      </w:r>
      <w:r w:rsidRPr="006D5CFD">
        <w:rPr>
          <w:lang w:val="ru-RU"/>
        </w:rPr>
        <w:tab/>
        <w:t>Надійність</w:t>
      </w:r>
    </w:p>
    <w:p w14:paraId="1708B0BC" w14:textId="77777777" w:rsidR="006D5CFD" w:rsidRPr="006D5CFD" w:rsidRDefault="006D5CFD" w:rsidP="006D5CFD">
      <w:pPr>
        <w:pStyle w:val="a2"/>
        <w:rPr>
          <w:lang w:val="ru-RU"/>
        </w:rPr>
      </w:pPr>
      <w:r w:rsidRPr="006D5CFD">
        <w:rPr>
          <w:lang w:val="ru-RU"/>
        </w:rPr>
        <w:t>– доступність – час, що витрачається на обслуговування системи, не повинен перевищувати 6% від загального часу роботи;</w:t>
      </w:r>
    </w:p>
    <w:p w14:paraId="4370E653" w14:textId="77777777" w:rsidR="006D5CFD" w:rsidRPr="006D5CFD" w:rsidRDefault="006D5CFD" w:rsidP="006D5CFD">
      <w:pPr>
        <w:pStyle w:val="a2"/>
        <w:rPr>
          <w:lang w:val="ru-RU"/>
        </w:rPr>
      </w:pPr>
      <w:r w:rsidRPr="006D5CFD">
        <w:rPr>
          <w:lang w:val="ru-RU"/>
        </w:rPr>
        <w:t>– середній час безвідмовної роботи – 15 робочих днів;</w:t>
      </w:r>
    </w:p>
    <w:p w14:paraId="5D40E9AC" w14:textId="77777777" w:rsidR="006D5CFD" w:rsidRPr="006D5CFD" w:rsidRDefault="006D5CFD" w:rsidP="006D5CFD">
      <w:pPr>
        <w:pStyle w:val="a2"/>
        <w:rPr>
          <w:lang w:val="ru-RU"/>
        </w:rPr>
      </w:pPr>
      <w:r w:rsidRPr="006D5CFD">
        <w:rPr>
          <w:lang w:val="ru-RU"/>
        </w:rPr>
        <w:t>– максимальна норма помилок та дефектів в роботі системи – 1 помилка на десять тисяч рядків коду.</w:t>
      </w:r>
    </w:p>
    <w:p w14:paraId="1E515E6D" w14:textId="77777777" w:rsidR="006D5CFD" w:rsidRPr="006D5CFD" w:rsidRDefault="006D5CFD" w:rsidP="006D5CFD">
      <w:pPr>
        <w:pStyle w:val="a2"/>
        <w:rPr>
          <w:lang w:val="ru-RU"/>
        </w:rPr>
      </w:pPr>
      <w:r w:rsidRPr="006D5CFD">
        <w:rPr>
          <w:lang w:val="ru-RU"/>
        </w:rPr>
        <w:t>3.</w:t>
      </w:r>
      <w:r w:rsidRPr="006D5CFD">
        <w:rPr>
          <w:lang w:val="ru-RU"/>
        </w:rPr>
        <w:tab/>
        <w:t>Продуктивність</w:t>
      </w:r>
    </w:p>
    <w:p w14:paraId="32A04780" w14:textId="77777777" w:rsidR="006D5CFD" w:rsidRPr="006D5CFD" w:rsidRDefault="006D5CFD" w:rsidP="006D5CFD">
      <w:pPr>
        <w:pStyle w:val="a2"/>
        <w:rPr>
          <w:lang w:val="ru-RU"/>
        </w:rPr>
      </w:pPr>
      <w:r w:rsidRPr="006D5CFD">
        <w:rPr>
          <w:lang w:val="ru-RU"/>
        </w:rPr>
        <w:t>– система повинна підтримувати мінімум 40 одночасно працюючих користувачів, пов’язаних із загальною базою даних.</w:t>
      </w:r>
    </w:p>
    <w:p w14:paraId="49E3D36A" w14:textId="77777777" w:rsidR="006D5CFD" w:rsidRPr="006D5CFD" w:rsidRDefault="006D5CFD" w:rsidP="006D5CFD">
      <w:pPr>
        <w:pStyle w:val="a2"/>
        <w:rPr>
          <w:lang w:val="ru-RU"/>
        </w:rPr>
      </w:pPr>
      <w:r w:rsidRPr="006D5CFD">
        <w:rPr>
          <w:lang w:val="ru-RU"/>
        </w:rPr>
        <w:t>4.</w:t>
      </w:r>
      <w:r w:rsidRPr="006D5CFD">
        <w:rPr>
          <w:lang w:val="ru-RU"/>
        </w:rPr>
        <w:tab/>
        <w:t>Можливість експлуатації</w:t>
      </w:r>
    </w:p>
    <w:p w14:paraId="5E86088B" w14:textId="44326226" w:rsidR="00E434B2" w:rsidRPr="009F5C88" w:rsidRDefault="006D5CFD" w:rsidP="006D5CFD">
      <w:pPr>
        <w:pStyle w:val="a2"/>
        <w:rPr>
          <w:lang w:val="ru-RU"/>
        </w:rPr>
      </w:pPr>
      <w:r w:rsidRPr="006D5CFD">
        <w:rPr>
          <w:lang w:val="ru-RU"/>
        </w:rPr>
        <w:t>– масштабування – система повинна мати можливість збільшувати потужності (продуктивність) зі збільшенням користувачів таким чином, щоб це не вплинуло негативно на її роботу.</w:t>
      </w:r>
      <w:r w:rsidR="00E434B2" w:rsidRPr="009F5C88">
        <w:rPr>
          <w:lang w:val="ru-RU"/>
        </w:rPr>
        <w:br w:type="page"/>
      </w:r>
    </w:p>
    <w:p w14:paraId="57029CB4" w14:textId="77777777" w:rsidR="00E434B2" w:rsidRDefault="00E434B2" w:rsidP="000F49B1">
      <w:pPr>
        <w:spacing w:line="360" w:lineRule="auto"/>
        <w:jc w:val="both"/>
      </w:pPr>
    </w:p>
    <w:p w14:paraId="1A4287ED" w14:textId="77777777" w:rsidR="00A3653F" w:rsidRDefault="00A3653F" w:rsidP="000F49B1">
      <w:pPr>
        <w:spacing w:line="360" w:lineRule="auto"/>
        <w:jc w:val="both"/>
      </w:pPr>
    </w:p>
    <w:p w14:paraId="05653D1C" w14:textId="77777777" w:rsidR="008E7AFF" w:rsidRDefault="008E7AFF" w:rsidP="000F49B1">
      <w:pPr>
        <w:spacing w:line="360" w:lineRule="auto"/>
        <w:ind w:left="720"/>
        <w:jc w:val="right"/>
        <w:rPr>
          <w:noProof/>
          <w:sz w:val="72"/>
          <w:szCs w:val="72"/>
          <w:lang w:val="uk-UA"/>
        </w:rPr>
      </w:pPr>
      <w:r w:rsidRPr="576000FB">
        <w:rPr>
          <w:b/>
          <w:bCs/>
          <w:noProof/>
          <w:color w:val="000000" w:themeColor="text1"/>
          <w:szCs w:val="28"/>
        </w:rPr>
        <w:t xml:space="preserve">Додаток </w:t>
      </w:r>
      <w:r w:rsidRPr="576000FB">
        <w:rPr>
          <w:b/>
          <w:bCs/>
          <w:noProof/>
          <w:color w:val="000000" w:themeColor="text1"/>
          <w:szCs w:val="28"/>
          <w:lang w:val="uk-UA"/>
        </w:rPr>
        <w:t>Б</w:t>
      </w:r>
    </w:p>
    <w:p w14:paraId="17E5FC85" w14:textId="6E07D844" w:rsidR="009E216E" w:rsidRDefault="006D5CFD" w:rsidP="000F49B1">
      <w:pPr>
        <w:spacing w:line="360" w:lineRule="auto"/>
        <w:ind w:left="720"/>
        <w:jc w:val="center"/>
        <w:rPr>
          <w:b/>
          <w:bCs/>
          <w:noProof/>
          <w:color w:val="000000" w:themeColor="text1"/>
          <w:szCs w:val="28"/>
          <w:lang w:val="uk-UA"/>
        </w:rPr>
      </w:pPr>
      <w:r w:rsidRPr="006D5CFD">
        <w:rPr>
          <w:b/>
          <w:bCs/>
          <w:noProof/>
          <w:color w:val="000000" w:themeColor="text1"/>
          <w:szCs w:val="28"/>
        </w:rPr>
        <w:t>Глосарій</w:t>
      </w:r>
    </w:p>
    <w:p w14:paraId="382EF71E" w14:textId="2C16A9CF" w:rsidR="006D5CFD" w:rsidRDefault="006D5CFD" w:rsidP="006D5CFD">
      <w:pPr>
        <w:pStyle w:val="ListParagraph"/>
        <w:numPr>
          <w:ilvl w:val="0"/>
          <w:numId w:val="22"/>
        </w:numPr>
        <w:spacing w:line="360" w:lineRule="auto"/>
        <w:jc w:val="both"/>
        <w:rPr>
          <w:noProof/>
          <w:color w:val="000000" w:themeColor="text1"/>
          <w:szCs w:val="28"/>
          <w:lang w:val="uk-UA"/>
        </w:rPr>
      </w:pPr>
      <w:r w:rsidRPr="006D5CFD">
        <w:rPr>
          <w:noProof/>
          <w:color w:val="000000" w:themeColor="text1"/>
          <w:szCs w:val="28"/>
          <w:lang w:val="uk-UA"/>
        </w:rPr>
        <w:t>API (Application Programming Interface) — набір серверних маршрутів/методів, через які клієнтський інтерфейс отримує дані (каталог ігор, баланс, історія) та виконує дії (запуск гри, зміна балансу, адмін-операції).</w:t>
      </w:r>
    </w:p>
    <w:p w14:paraId="6CB94487" w14:textId="7F0F81E4" w:rsidR="006D5CFD" w:rsidRDefault="006D5CFD" w:rsidP="006D5CFD">
      <w:pPr>
        <w:pStyle w:val="ListParagraph"/>
        <w:numPr>
          <w:ilvl w:val="0"/>
          <w:numId w:val="22"/>
        </w:numPr>
        <w:spacing w:line="360" w:lineRule="auto"/>
        <w:jc w:val="both"/>
        <w:rPr>
          <w:noProof/>
          <w:color w:val="000000" w:themeColor="text1"/>
          <w:szCs w:val="28"/>
          <w:lang w:val="uk-UA"/>
        </w:rPr>
      </w:pPr>
      <w:r w:rsidRPr="006D5CFD">
        <w:rPr>
          <w:noProof/>
          <w:color w:val="000000" w:themeColor="text1"/>
          <w:szCs w:val="28"/>
          <w:lang w:val="uk-UA"/>
        </w:rPr>
        <w:t>Pinia (Store) — менеджер стану у Vue, який зберігає дані поточного користувача, баланс, активну гру/сесію та кешовані списки (каталог, історія) для швидкого оновлення UI.</w:t>
      </w:r>
    </w:p>
    <w:p w14:paraId="6EAE7BA7" w14:textId="0EB2C5DD" w:rsidR="006D5CFD" w:rsidRDefault="006D5CFD" w:rsidP="006D5CFD">
      <w:pPr>
        <w:pStyle w:val="ListParagraph"/>
        <w:numPr>
          <w:ilvl w:val="0"/>
          <w:numId w:val="22"/>
        </w:numPr>
        <w:spacing w:line="360" w:lineRule="auto"/>
        <w:jc w:val="both"/>
        <w:rPr>
          <w:noProof/>
          <w:color w:val="000000" w:themeColor="text1"/>
          <w:szCs w:val="28"/>
          <w:lang w:val="uk-UA"/>
        </w:rPr>
      </w:pPr>
      <w:r w:rsidRPr="006D5CFD">
        <w:rPr>
          <w:noProof/>
          <w:color w:val="000000" w:themeColor="text1"/>
          <w:szCs w:val="28"/>
          <w:lang w:val="uk-UA"/>
        </w:rPr>
        <w:t>CRUD (Create, Read, Update, Delete) — базові операції керування даними: створити, переглянути, змінити, видалити (наприклад, для мініігор).</w:t>
      </w:r>
    </w:p>
    <w:p w14:paraId="5C756BC0" w14:textId="0DF955D2" w:rsidR="007F7830" w:rsidRDefault="007F7830" w:rsidP="006D5CFD">
      <w:pPr>
        <w:pStyle w:val="ListParagraph"/>
        <w:numPr>
          <w:ilvl w:val="0"/>
          <w:numId w:val="22"/>
        </w:numPr>
        <w:spacing w:line="360" w:lineRule="auto"/>
        <w:jc w:val="both"/>
        <w:rPr>
          <w:noProof/>
          <w:color w:val="000000" w:themeColor="text1"/>
          <w:szCs w:val="28"/>
          <w:lang w:val="uk-UA"/>
        </w:rPr>
      </w:pPr>
      <w:r w:rsidRPr="007F7830">
        <w:rPr>
          <w:noProof/>
          <w:color w:val="000000" w:themeColor="text1"/>
          <w:szCs w:val="28"/>
          <w:lang w:val="uk-UA"/>
        </w:rPr>
        <w:t>JWT (JSON Web Token) — формат токена, який може використовуватися для зберігання даних сесії та підтвердження прав доступу під час запитів.</w:t>
      </w:r>
    </w:p>
    <w:p w14:paraId="03A8E403" w14:textId="4035E7BD" w:rsidR="007F7830" w:rsidRDefault="007F7830" w:rsidP="006D5CFD">
      <w:pPr>
        <w:pStyle w:val="ListParagraph"/>
        <w:numPr>
          <w:ilvl w:val="0"/>
          <w:numId w:val="22"/>
        </w:numPr>
        <w:spacing w:line="360" w:lineRule="auto"/>
        <w:jc w:val="both"/>
        <w:rPr>
          <w:noProof/>
          <w:color w:val="000000" w:themeColor="text1"/>
          <w:szCs w:val="28"/>
          <w:lang w:val="uk-UA"/>
        </w:rPr>
      </w:pPr>
      <w:r w:rsidRPr="007F7830">
        <w:rPr>
          <w:noProof/>
          <w:color w:val="000000" w:themeColor="text1"/>
          <w:szCs w:val="28"/>
          <w:lang w:val="uk-UA"/>
        </w:rPr>
        <w:t>ORM (Object-Relational Mapping) — підхід для роботи з базою даних через об’єкти та методи замість ручного написання SQL-запитів.</w:t>
      </w:r>
    </w:p>
    <w:p w14:paraId="212D4132" w14:textId="635CF227" w:rsidR="007F7830" w:rsidRDefault="007F7830" w:rsidP="006D5CFD">
      <w:pPr>
        <w:pStyle w:val="ListParagraph"/>
        <w:numPr>
          <w:ilvl w:val="0"/>
          <w:numId w:val="22"/>
        </w:numPr>
        <w:spacing w:line="360" w:lineRule="auto"/>
        <w:jc w:val="both"/>
        <w:rPr>
          <w:noProof/>
          <w:color w:val="000000" w:themeColor="text1"/>
          <w:szCs w:val="28"/>
          <w:lang w:val="uk-UA"/>
        </w:rPr>
      </w:pPr>
      <w:r w:rsidRPr="007F7830">
        <w:rPr>
          <w:noProof/>
          <w:color w:val="000000" w:themeColor="text1"/>
          <w:szCs w:val="28"/>
          <w:lang w:val="uk-UA"/>
        </w:rPr>
        <w:t>Prisma — ORM/інструмент доступу до даних, який перетворює запити з коду у SQL та забезпечує типізовану роботу з PostgreSQL.</w:t>
      </w:r>
    </w:p>
    <w:p w14:paraId="683B26A5" w14:textId="5DBC5847" w:rsidR="007F7830" w:rsidRDefault="007F7830" w:rsidP="006D5CFD">
      <w:pPr>
        <w:pStyle w:val="ListParagraph"/>
        <w:numPr>
          <w:ilvl w:val="0"/>
          <w:numId w:val="22"/>
        </w:numPr>
        <w:spacing w:line="360" w:lineRule="auto"/>
        <w:jc w:val="both"/>
        <w:rPr>
          <w:noProof/>
          <w:color w:val="000000" w:themeColor="text1"/>
          <w:szCs w:val="28"/>
          <w:lang w:val="uk-UA"/>
        </w:rPr>
      </w:pPr>
      <w:r w:rsidRPr="007F7830">
        <w:rPr>
          <w:noProof/>
          <w:color w:val="000000" w:themeColor="text1"/>
          <w:szCs w:val="28"/>
          <w:lang w:val="uk-UA"/>
        </w:rPr>
        <w:t>UI-kit — набір готових UI-компонентів/стилів, що забезпечує єдиний вигляд інтерфейсу (кнопки, поля вводу, таблиці, модальні вікна).</w:t>
      </w:r>
    </w:p>
    <w:p w14:paraId="3F679EC1" w14:textId="303ABDCA" w:rsidR="007F7830" w:rsidRPr="006D5CFD" w:rsidRDefault="007F7830" w:rsidP="006D5CFD">
      <w:pPr>
        <w:pStyle w:val="ListParagraph"/>
        <w:numPr>
          <w:ilvl w:val="0"/>
          <w:numId w:val="22"/>
        </w:numPr>
        <w:spacing w:line="360" w:lineRule="auto"/>
        <w:jc w:val="both"/>
        <w:rPr>
          <w:noProof/>
          <w:color w:val="000000" w:themeColor="text1"/>
          <w:szCs w:val="28"/>
          <w:lang w:val="uk-UA"/>
        </w:rPr>
      </w:pPr>
      <w:r w:rsidRPr="007F7830">
        <w:rPr>
          <w:noProof/>
          <w:color w:val="000000" w:themeColor="text1"/>
          <w:szCs w:val="28"/>
          <w:lang w:val="uk-UA"/>
        </w:rPr>
        <w:t>Кеш — тимчасове збереження даних на клієнті (у Pinia/LocalStorage) для швидшого доступу та зменшення кількості запитів.</w:t>
      </w:r>
    </w:p>
    <w:p w14:paraId="6D152745" w14:textId="0D23EF71" w:rsidR="009E216E" w:rsidRDefault="009E216E" w:rsidP="000F49B1">
      <w:pPr>
        <w:spacing w:after="200" w:line="360" w:lineRule="auto"/>
        <w:ind w:firstLine="709"/>
        <w:jc w:val="both"/>
        <w:rPr>
          <w:b/>
          <w:bCs/>
          <w:noProof/>
          <w:color w:val="000000" w:themeColor="text1"/>
          <w:sz w:val="72"/>
          <w:szCs w:val="72"/>
          <w:lang w:val="uk-UA"/>
        </w:rPr>
      </w:pPr>
    </w:p>
    <w:p w14:paraId="5F9081AB" w14:textId="77777777" w:rsidR="009E216E" w:rsidRDefault="009E216E" w:rsidP="000F49B1">
      <w:pPr>
        <w:spacing w:line="360" w:lineRule="auto"/>
        <w:jc w:val="both"/>
        <w:rPr>
          <w:b/>
          <w:bCs/>
          <w:noProof/>
          <w:color w:val="000000" w:themeColor="text1"/>
          <w:szCs w:val="28"/>
          <w:lang w:val="uk-UA"/>
        </w:rPr>
      </w:pPr>
      <w:r>
        <w:rPr>
          <w:b/>
          <w:bCs/>
          <w:noProof/>
          <w:color w:val="000000" w:themeColor="text1"/>
          <w:szCs w:val="28"/>
          <w:lang w:val="uk-UA"/>
        </w:rPr>
        <w:br w:type="page"/>
      </w:r>
    </w:p>
    <w:p w14:paraId="733DF9E7" w14:textId="0E893272" w:rsidR="00372783" w:rsidRDefault="00372783" w:rsidP="00372783">
      <w:pPr>
        <w:spacing w:line="360" w:lineRule="auto"/>
        <w:ind w:left="720"/>
        <w:jc w:val="right"/>
        <w:rPr>
          <w:noProof/>
          <w:sz w:val="72"/>
          <w:szCs w:val="72"/>
          <w:lang w:val="uk-UA"/>
        </w:rPr>
      </w:pPr>
      <w:r w:rsidRPr="00372783">
        <w:rPr>
          <w:b/>
          <w:bCs/>
          <w:noProof/>
          <w:color w:val="000000" w:themeColor="text1"/>
          <w:szCs w:val="28"/>
          <w:lang w:val="uk-UA"/>
        </w:rPr>
        <w:lastRenderedPageBreak/>
        <w:t xml:space="preserve">Додаток </w:t>
      </w:r>
      <w:r>
        <w:rPr>
          <w:b/>
          <w:bCs/>
          <w:noProof/>
          <w:color w:val="000000" w:themeColor="text1"/>
          <w:szCs w:val="28"/>
          <w:lang w:val="uk-UA"/>
        </w:rPr>
        <w:t>В</w:t>
      </w:r>
    </w:p>
    <w:p w14:paraId="26C256CC" w14:textId="1F39F1D1" w:rsidR="008E7AFF" w:rsidRPr="008B72B5" w:rsidRDefault="006D5CFD" w:rsidP="006D5CFD">
      <w:pPr>
        <w:spacing w:line="360" w:lineRule="auto"/>
        <w:ind w:left="720"/>
        <w:jc w:val="center"/>
        <w:rPr>
          <w:b/>
          <w:bCs/>
          <w:noProof/>
          <w:color w:val="000000" w:themeColor="text1"/>
          <w:szCs w:val="28"/>
          <w:lang w:val="uk-UA"/>
        </w:rPr>
      </w:pPr>
      <w:r w:rsidRPr="006D5CFD">
        <w:rPr>
          <w:b/>
          <w:bCs/>
          <w:noProof/>
          <w:color w:val="000000" w:themeColor="text1"/>
          <w:szCs w:val="28"/>
          <w:lang w:val="uk-UA"/>
        </w:rPr>
        <w:t>Код компонентів прототипу</w:t>
      </w:r>
    </w:p>
    <w:p w14:paraId="29F1436E" w14:textId="4A7FFFE8" w:rsidR="00CC0F25" w:rsidRPr="00CC0F25" w:rsidRDefault="00CC0F25" w:rsidP="00CC0F25">
      <w:pPr>
        <w:pStyle w:val="a0"/>
        <w:ind w:firstLine="0"/>
        <w:rPr>
          <w:b/>
          <w:bCs/>
        </w:rPr>
      </w:pPr>
      <w:r w:rsidRPr="00CC0F25">
        <w:rPr>
          <w:b/>
          <w:bCs/>
          <w:lang w:val="en-US"/>
        </w:rPr>
        <w:t>s</w:t>
      </w:r>
      <w:r w:rsidRPr="00CC0F25">
        <w:rPr>
          <w:b/>
          <w:bCs/>
        </w:rPr>
        <w:t>rc/App.vue</w:t>
      </w:r>
      <w:r>
        <w:rPr>
          <w:b/>
          <w:bCs/>
        </w:rPr>
        <w:t>:</w:t>
      </w:r>
    </w:p>
    <w:p w14:paraId="286AC1EA" w14:textId="77777777" w:rsidR="002C1D99" w:rsidRPr="002C1D99" w:rsidRDefault="002C1D99" w:rsidP="0021499C">
      <w:pPr>
        <w:pStyle w:val="a0"/>
        <w:spacing w:line="240" w:lineRule="auto"/>
        <w:rPr>
          <w:sz w:val="24"/>
          <w:szCs w:val="24"/>
        </w:rPr>
      </w:pPr>
      <w:r w:rsidRPr="002C1D99">
        <w:rPr>
          <w:sz w:val="24"/>
          <w:szCs w:val="24"/>
        </w:rPr>
        <w:t>&lt;template&gt;</w:t>
      </w:r>
    </w:p>
    <w:p w14:paraId="229DE947" w14:textId="77777777" w:rsidR="002C1D99" w:rsidRPr="002C1D99" w:rsidRDefault="002C1D99" w:rsidP="0021499C">
      <w:pPr>
        <w:pStyle w:val="a0"/>
        <w:spacing w:line="240" w:lineRule="auto"/>
        <w:rPr>
          <w:sz w:val="24"/>
          <w:szCs w:val="24"/>
        </w:rPr>
      </w:pPr>
      <w:r w:rsidRPr="002C1D99">
        <w:rPr>
          <w:sz w:val="24"/>
          <w:szCs w:val="24"/>
        </w:rPr>
        <w:t xml:space="preserve">  &lt;div class="app"&gt;</w:t>
      </w:r>
    </w:p>
    <w:p w14:paraId="1F0B1645" w14:textId="77777777" w:rsidR="002C1D99" w:rsidRPr="002C1D99" w:rsidRDefault="002C1D99" w:rsidP="0021499C">
      <w:pPr>
        <w:pStyle w:val="a0"/>
        <w:spacing w:line="240" w:lineRule="auto"/>
        <w:rPr>
          <w:sz w:val="24"/>
          <w:szCs w:val="24"/>
        </w:rPr>
      </w:pPr>
      <w:r w:rsidRPr="002C1D99">
        <w:rPr>
          <w:sz w:val="24"/>
          <w:szCs w:val="24"/>
        </w:rPr>
        <w:t xml:space="preserve">    &lt;TopNav /&gt;</w:t>
      </w:r>
    </w:p>
    <w:p w14:paraId="076227DE" w14:textId="77777777" w:rsidR="002C1D99" w:rsidRPr="002C1D99" w:rsidRDefault="002C1D99" w:rsidP="0021499C">
      <w:pPr>
        <w:pStyle w:val="a0"/>
        <w:spacing w:line="240" w:lineRule="auto"/>
        <w:rPr>
          <w:sz w:val="24"/>
          <w:szCs w:val="24"/>
        </w:rPr>
      </w:pPr>
    </w:p>
    <w:p w14:paraId="5BA0181C" w14:textId="77777777" w:rsidR="002C1D99" w:rsidRPr="002C1D99" w:rsidRDefault="002C1D99" w:rsidP="0021499C">
      <w:pPr>
        <w:pStyle w:val="a0"/>
        <w:spacing w:line="240" w:lineRule="auto"/>
        <w:rPr>
          <w:sz w:val="24"/>
          <w:szCs w:val="24"/>
        </w:rPr>
      </w:pPr>
      <w:r w:rsidRPr="002C1D99">
        <w:rPr>
          <w:sz w:val="24"/>
          <w:szCs w:val="24"/>
        </w:rPr>
        <w:t xml:space="preserve">    &lt;main class="container"&gt;</w:t>
      </w:r>
    </w:p>
    <w:p w14:paraId="27C9C74F" w14:textId="77777777" w:rsidR="002C1D99" w:rsidRPr="002C1D99" w:rsidRDefault="002C1D99" w:rsidP="0021499C">
      <w:pPr>
        <w:pStyle w:val="a0"/>
        <w:spacing w:line="240" w:lineRule="auto"/>
        <w:rPr>
          <w:sz w:val="24"/>
          <w:szCs w:val="24"/>
        </w:rPr>
      </w:pPr>
      <w:r w:rsidRPr="002C1D99">
        <w:rPr>
          <w:sz w:val="24"/>
          <w:szCs w:val="24"/>
        </w:rPr>
        <w:t xml:space="preserve">      &lt;router-view /&gt;</w:t>
      </w:r>
    </w:p>
    <w:p w14:paraId="02EFF313" w14:textId="77777777" w:rsidR="002C1D99" w:rsidRPr="002C1D99" w:rsidRDefault="002C1D99" w:rsidP="0021499C">
      <w:pPr>
        <w:pStyle w:val="a0"/>
        <w:spacing w:line="240" w:lineRule="auto"/>
        <w:rPr>
          <w:sz w:val="24"/>
          <w:szCs w:val="24"/>
        </w:rPr>
      </w:pPr>
      <w:r w:rsidRPr="002C1D99">
        <w:rPr>
          <w:sz w:val="24"/>
          <w:szCs w:val="24"/>
        </w:rPr>
        <w:t xml:space="preserve">    &lt;/main&gt;</w:t>
      </w:r>
    </w:p>
    <w:p w14:paraId="4A4CDD6B" w14:textId="77777777" w:rsidR="002C1D99" w:rsidRPr="002C1D99" w:rsidRDefault="002C1D99" w:rsidP="0021499C">
      <w:pPr>
        <w:pStyle w:val="a0"/>
        <w:spacing w:line="240" w:lineRule="auto"/>
        <w:rPr>
          <w:sz w:val="24"/>
          <w:szCs w:val="24"/>
        </w:rPr>
      </w:pPr>
    </w:p>
    <w:p w14:paraId="01D73096" w14:textId="77777777" w:rsidR="002C1D99" w:rsidRPr="002C1D99" w:rsidRDefault="002C1D99" w:rsidP="0021499C">
      <w:pPr>
        <w:pStyle w:val="a0"/>
        <w:spacing w:line="240" w:lineRule="auto"/>
        <w:rPr>
          <w:sz w:val="24"/>
          <w:szCs w:val="24"/>
        </w:rPr>
      </w:pPr>
      <w:r w:rsidRPr="002C1D99">
        <w:rPr>
          <w:sz w:val="24"/>
          <w:szCs w:val="24"/>
        </w:rPr>
        <w:t xml:space="preserve">    &lt;footer class="footer"&gt;</w:t>
      </w:r>
    </w:p>
    <w:p w14:paraId="376FA563" w14:textId="77777777" w:rsidR="002C1D99" w:rsidRPr="002C1D99" w:rsidRDefault="002C1D99" w:rsidP="0021499C">
      <w:pPr>
        <w:pStyle w:val="a0"/>
        <w:spacing w:line="240" w:lineRule="auto"/>
        <w:rPr>
          <w:sz w:val="24"/>
          <w:szCs w:val="24"/>
        </w:rPr>
      </w:pPr>
      <w:r w:rsidRPr="002C1D99">
        <w:rPr>
          <w:sz w:val="24"/>
          <w:szCs w:val="24"/>
        </w:rPr>
        <w:t xml:space="preserve">      &lt;div class="container footer__inner"&gt;</w:t>
      </w:r>
    </w:p>
    <w:p w14:paraId="512897F7" w14:textId="77777777" w:rsidR="002C1D99" w:rsidRPr="002C1D99" w:rsidRDefault="002C1D99" w:rsidP="0021499C">
      <w:pPr>
        <w:pStyle w:val="a0"/>
        <w:spacing w:line="240" w:lineRule="auto"/>
        <w:rPr>
          <w:sz w:val="24"/>
          <w:szCs w:val="24"/>
        </w:rPr>
      </w:pPr>
      <w:r w:rsidRPr="002C1D99">
        <w:rPr>
          <w:sz w:val="24"/>
          <w:szCs w:val="24"/>
        </w:rPr>
        <w:t xml:space="preserve">        &lt;span&gt;© {{ new Date().getFullYear() }} Симулятор мініігор (прототип)&lt;/span&gt;</w:t>
      </w:r>
    </w:p>
    <w:p w14:paraId="1D5AB6C6" w14:textId="77777777" w:rsidR="002C1D99" w:rsidRPr="002C1D99" w:rsidRDefault="002C1D99" w:rsidP="0021499C">
      <w:pPr>
        <w:pStyle w:val="a0"/>
        <w:spacing w:line="240" w:lineRule="auto"/>
        <w:rPr>
          <w:sz w:val="24"/>
          <w:szCs w:val="24"/>
        </w:rPr>
      </w:pPr>
      <w:r w:rsidRPr="002C1D99">
        <w:rPr>
          <w:sz w:val="24"/>
          <w:szCs w:val="24"/>
        </w:rPr>
        <w:t xml:space="preserve">        &lt;span class="muted"&gt;Vue + Vite • Pinia • Vue Router&lt;/span&gt;</w:t>
      </w:r>
    </w:p>
    <w:p w14:paraId="3C228DD1" w14:textId="77777777" w:rsidR="002C1D99" w:rsidRPr="002C1D99" w:rsidRDefault="002C1D99" w:rsidP="0021499C">
      <w:pPr>
        <w:pStyle w:val="a0"/>
        <w:spacing w:line="240" w:lineRule="auto"/>
        <w:rPr>
          <w:sz w:val="24"/>
          <w:szCs w:val="24"/>
        </w:rPr>
      </w:pPr>
      <w:r w:rsidRPr="002C1D99">
        <w:rPr>
          <w:sz w:val="24"/>
          <w:szCs w:val="24"/>
        </w:rPr>
        <w:t xml:space="preserve">      &lt;/div&gt;</w:t>
      </w:r>
    </w:p>
    <w:p w14:paraId="14A75422" w14:textId="77777777" w:rsidR="002C1D99" w:rsidRPr="002C1D99" w:rsidRDefault="002C1D99" w:rsidP="0021499C">
      <w:pPr>
        <w:pStyle w:val="a0"/>
        <w:spacing w:line="240" w:lineRule="auto"/>
        <w:rPr>
          <w:sz w:val="24"/>
          <w:szCs w:val="24"/>
        </w:rPr>
      </w:pPr>
      <w:r w:rsidRPr="002C1D99">
        <w:rPr>
          <w:sz w:val="24"/>
          <w:szCs w:val="24"/>
        </w:rPr>
        <w:t xml:space="preserve">    &lt;/footer&gt;</w:t>
      </w:r>
    </w:p>
    <w:p w14:paraId="72536195" w14:textId="77777777" w:rsidR="002C1D99" w:rsidRPr="002C1D99" w:rsidRDefault="002C1D99" w:rsidP="0021499C">
      <w:pPr>
        <w:pStyle w:val="a0"/>
        <w:spacing w:line="240" w:lineRule="auto"/>
        <w:rPr>
          <w:sz w:val="24"/>
          <w:szCs w:val="24"/>
        </w:rPr>
      </w:pPr>
      <w:r w:rsidRPr="002C1D99">
        <w:rPr>
          <w:sz w:val="24"/>
          <w:szCs w:val="24"/>
        </w:rPr>
        <w:t xml:space="preserve">  &lt;/div&gt;</w:t>
      </w:r>
    </w:p>
    <w:p w14:paraId="03D38B0B" w14:textId="77777777" w:rsidR="002C1D99" w:rsidRPr="002C1D99" w:rsidRDefault="002C1D99" w:rsidP="0021499C">
      <w:pPr>
        <w:pStyle w:val="a0"/>
        <w:spacing w:line="240" w:lineRule="auto"/>
        <w:rPr>
          <w:sz w:val="24"/>
          <w:szCs w:val="24"/>
        </w:rPr>
      </w:pPr>
      <w:r w:rsidRPr="002C1D99">
        <w:rPr>
          <w:sz w:val="24"/>
          <w:szCs w:val="24"/>
        </w:rPr>
        <w:t>&lt;/template&gt;</w:t>
      </w:r>
    </w:p>
    <w:p w14:paraId="6589C67D" w14:textId="77777777" w:rsidR="002C1D99" w:rsidRPr="002C1D99" w:rsidRDefault="002C1D99" w:rsidP="0021499C">
      <w:pPr>
        <w:pStyle w:val="a0"/>
        <w:spacing w:line="240" w:lineRule="auto"/>
        <w:rPr>
          <w:sz w:val="24"/>
          <w:szCs w:val="24"/>
        </w:rPr>
      </w:pPr>
    </w:p>
    <w:p w14:paraId="71908AAA" w14:textId="77777777" w:rsidR="002C1D99" w:rsidRPr="002C1D99" w:rsidRDefault="002C1D99" w:rsidP="0021499C">
      <w:pPr>
        <w:pStyle w:val="a0"/>
        <w:spacing w:line="240" w:lineRule="auto"/>
        <w:rPr>
          <w:sz w:val="24"/>
          <w:szCs w:val="24"/>
        </w:rPr>
      </w:pPr>
      <w:r w:rsidRPr="002C1D99">
        <w:rPr>
          <w:sz w:val="24"/>
          <w:szCs w:val="24"/>
        </w:rPr>
        <w:t>&lt;script setup&gt;</w:t>
      </w:r>
    </w:p>
    <w:p w14:paraId="5124931E" w14:textId="77777777" w:rsidR="002C1D99" w:rsidRPr="002C1D99" w:rsidRDefault="002C1D99" w:rsidP="0021499C">
      <w:pPr>
        <w:pStyle w:val="a0"/>
        <w:spacing w:line="240" w:lineRule="auto"/>
        <w:rPr>
          <w:sz w:val="24"/>
          <w:szCs w:val="24"/>
        </w:rPr>
      </w:pPr>
      <w:r w:rsidRPr="002C1D99">
        <w:rPr>
          <w:sz w:val="24"/>
          <w:szCs w:val="24"/>
        </w:rPr>
        <w:t>import TopNav from './components/TopNav.vue';</w:t>
      </w:r>
    </w:p>
    <w:p w14:paraId="6825E695" w14:textId="253EF13C" w:rsidR="00CC0F25" w:rsidRPr="00CC0F25" w:rsidRDefault="002C1D99" w:rsidP="0021499C">
      <w:pPr>
        <w:pStyle w:val="a0"/>
        <w:spacing w:line="240" w:lineRule="auto"/>
        <w:rPr>
          <w:sz w:val="24"/>
          <w:szCs w:val="24"/>
        </w:rPr>
      </w:pPr>
      <w:r w:rsidRPr="002C1D99">
        <w:rPr>
          <w:sz w:val="24"/>
          <w:szCs w:val="24"/>
        </w:rPr>
        <w:t>&lt;/script&gt;</w:t>
      </w:r>
    </w:p>
    <w:p w14:paraId="110BCCE8" w14:textId="4D65D5FC" w:rsidR="00CC0F25" w:rsidRPr="00CC0F25" w:rsidRDefault="00CC0F25" w:rsidP="0021499C">
      <w:pPr>
        <w:pStyle w:val="a0"/>
        <w:spacing w:line="240" w:lineRule="auto"/>
        <w:ind w:firstLine="0"/>
        <w:rPr>
          <w:b/>
          <w:bCs/>
        </w:rPr>
      </w:pPr>
      <w:r w:rsidRPr="00CC0F25">
        <w:rPr>
          <w:b/>
          <w:bCs/>
        </w:rPr>
        <w:t>src/styles.css</w:t>
      </w:r>
      <w:r>
        <w:rPr>
          <w:b/>
          <w:bCs/>
        </w:rPr>
        <w:t>:</w:t>
      </w:r>
    </w:p>
    <w:p w14:paraId="4471547F" w14:textId="77777777" w:rsidR="00FD2D0F" w:rsidRPr="00FD2D0F" w:rsidRDefault="00FD2D0F" w:rsidP="0021499C">
      <w:pPr>
        <w:pStyle w:val="a0"/>
        <w:spacing w:line="240" w:lineRule="auto"/>
        <w:rPr>
          <w:sz w:val="24"/>
          <w:szCs w:val="24"/>
        </w:rPr>
      </w:pPr>
      <w:r w:rsidRPr="00FD2D0F">
        <w:rPr>
          <w:sz w:val="24"/>
          <w:szCs w:val="24"/>
        </w:rPr>
        <w:t>:root {</w:t>
      </w:r>
    </w:p>
    <w:p w14:paraId="4AC35B7C" w14:textId="77777777" w:rsidR="00FD2D0F" w:rsidRPr="00FD2D0F" w:rsidRDefault="00FD2D0F" w:rsidP="0021499C">
      <w:pPr>
        <w:pStyle w:val="a0"/>
        <w:spacing w:line="240" w:lineRule="auto"/>
        <w:rPr>
          <w:sz w:val="24"/>
          <w:szCs w:val="24"/>
        </w:rPr>
      </w:pPr>
      <w:r w:rsidRPr="00FD2D0F">
        <w:rPr>
          <w:sz w:val="24"/>
          <w:szCs w:val="24"/>
        </w:rPr>
        <w:t xml:space="preserve">  --bg: #0b1020;</w:t>
      </w:r>
    </w:p>
    <w:p w14:paraId="43998B99" w14:textId="77777777" w:rsidR="00FD2D0F" w:rsidRPr="00FD2D0F" w:rsidRDefault="00FD2D0F" w:rsidP="0021499C">
      <w:pPr>
        <w:pStyle w:val="a0"/>
        <w:spacing w:line="240" w:lineRule="auto"/>
        <w:rPr>
          <w:sz w:val="24"/>
          <w:szCs w:val="24"/>
        </w:rPr>
      </w:pPr>
      <w:r w:rsidRPr="00FD2D0F">
        <w:rPr>
          <w:sz w:val="24"/>
          <w:szCs w:val="24"/>
        </w:rPr>
        <w:t xml:space="preserve">  --card: #111a33;</w:t>
      </w:r>
    </w:p>
    <w:p w14:paraId="748D4778" w14:textId="77777777" w:rsidR="00FD2D0F" w:rsidRPr="00FD2D0F" w:rsidRDefault="00FD2D0F" w:rsidP="0021499C">
      <w:pPr>
        <w:pStyle w:val="a0"/>
        <w:spacing w:line="240" w:lineRule="auto"/>
        <w:rPr>
          <w:sz w:val="24"/>
          <w:szCs w:val="24"/>
        </w:rPr>
      </w:pPr>
      <w:r w:rsidRPr="00FD2D0F">
        <w:rPr>
          <w:sz w:val="24"/>
          <w:szCs w:val="24"/>
        </w:rPr>
        <w:t xml:space="preserve">  --card2: #0f1730;</w:t>
      </w:r>
    </w:p>
    <w:p w14:paraId="6AFBAD18" w14:textId="77777777" w:rsidR="00FD2D0F" w:rsidRPr="00FD2D0F" w:rsidRDefault="00FD2D0F" w:rsidP="0021499C">
      <w:pPr>
        <w:pStyle w:val="a0"/>
        <w:spacing w:line="240" w:lineRule="auto"/>
        <w:rPr>
          <w:sz w:val="24"/>
          <w:szCs w:val="24"/>
        </w:rPr>
      </w:pPr>
      <w:r w:rsidRPr="00FD2D0F">
        <w:rPr>
          <w:sz w:val="24"/>
          <w:szCs w:val="24"/>
        </w:rPr>
        <w:t xml:space="preserve">  --text: #eaf0ff;</w:t>
      </w:r>
    </w:p>
    <w:p w14:paraId="542C5E24" w14:textId="77777777" w:rsidR="00FD2D0F" w:rsidRPr="00FD2D0F" w:rsidRDefault="00FD2D0F" w:rsidP="0021499C">
      <w:pPr>
        <w:pStyle w:val="a0"/>
        <w:spacing w:line="240" w:lineRule="auto"/>
        <w:rPr>
          <w:sz w:val="24"/>
          <w:szCs w:val="24"/>
        </w:rPr>
      </w:pPr>
      <w:r w:rsidRPr="00FD2D0F">
        <w:rPr>
          <w:sz w:val="24"/>
          <w:szCs w:val="24"/>
        </w:rPr>
        <w:t xml:space="preserve">  --muted: #a9b6d6;</w:t>
      </w:r>
    </w:p>
    <w:p w14:paraId="45245EA0" w14:textId="77777777" w:rsidR="00FD2D0F" w:rsidRPr="00FD2D0F" w:rsidRDefault="00FD2D0F" w:rsidP="0021499C">
      <w:pPr>
        <w:pStyle w:val="a0"/>
        <w:spacing w:line="240" w:lineRule="auto"/>
        <w:rPr>
          <w:sz w:val="24"/>
          <w:szCs w:val="24"/>
        </w:rPr>
      </w:pPr>
      <w:r w:rsidRPr="00FD2D0F">
        <w:rPr>
          <w:sz w:val="24"/>
          <w:szCs w:val="24"/>
        </w:rPr>
        <w:t xml:space="preserve">  --line: #233259;</w:t>
      </w:r>
    </w:p>
    <w:p w14:paraId="1F4EE7E9" w14:textId="77777777" w:rsidR="00FD2D0F" w:rsidRPr="00FD2D0F" w:rsidRDefault="00FD2D0F" w:rsidP="0021499C">
      <w:pPr>
        <w:pStyle w:val="a0"/>
        <w:spacing w:line="240" w:lineRule="auto"/>
        <w:rPr>
          <w:sz w:val="24"/>
          <w:szCs w:val="24"/>
        </w:rPr>
      </w:pPr>
      <w:r w:rsidRPr="00FD2D0F">
        <w:rPr>
          <w:sz w:val="24"/>
          <w:szCs w:val="24"/>
        </w:rPr>
        <w:t xml:space="preserve">  --accent: #5aa9ff;</w:t>
      </w:r>
    </w:p>
    <w:p w14:paraId="31238992" w14:textId="77777777" w:rsidR="00FD2D0F" w:rsidRPr="00FD2D0F" w:rsidRDefault="00FD2D0F" w:rsidP="0021499C">
      <w:pPr>
        <w:pStyle w:val="a0"/>
        <w:spacing w:line="240" w:lineRule="auto"/>
        <w:rPr>
          <w:sz w:val="24"/>
          <w:szCs w:val="24"/>
        </w:rPr>
      </w:pPr>
      <w:r w:rsidRPr="00FD2D0F">
        <w:rPr>
          <w:sz w:val="24"/>
          <w:szCs w:val="24"/>
        </w:rPr>
        <w:t xml:space="preserve">  --good: #25d07f;</w:t>
      </w:r>
    </w:p>
    <w:p w14:paraId="3B617B29" w14:textId="77777777" w:rsidR="00FD2D0F" w:rsidRPr="00FD2D0F" w:rsidRDefault="00FD2D0F" w:rsidP="0021499C">
      <w:pPr>
        <w:pStyle w:val="a0"/>
        <w:spacing w:line="240" w:lineRule="auto"/>
        <w:rPr>
          <w:sz w:val="24"/>
          <w:szCs w:val="24"/>
        </w:rPr>
      </w:pPr>
      <w:r w:rsidRPr="00FD2D0F">
        <w:rPr>
          <w:sz w:val="24"/>
          <w:szCs w:val="24"/>
        </w:rPr>
        <w:lastRenderedPageBreak/>
        <w:t xml:space="preserve">  --bad: #ff5b6e;</w:t>
      </w:r>
    </w:p>
    <w:p w14:paraId="25BE948F" w14:textId="77777777" w:rsidR="00FD2D0F" w:rsidRPr="00FD2D0F" w:rsidRDefault="00FD2D0F" w:rsidP="0021499C">
      <w:pPr>
        <w:pStyle w:val="a0"/>
        <w:spacing w:line="240" w:lineRule="auto"/>
        <w:rPr>
          <w:sz w:val="24"/>
          <w:szCs w:val="24"/>
        </w:rPr>
      </w:pPr>
      <w:r w:rsidRPr="00FD2D0F">
        <w:rPr>
          <w:sz w:val="24"/>
          <w:szCs w:val="24"/>
        </w:rPr>
        <w:t xml:space="preserve">  --warn: #ffd166;</w:t>
      </w:r>
    </w:p>
    <w:p w14:paraId="1B56026D" w14:textId="77777777" w:rsidR="00FD2D0F" w:rsidRPr="00FD2D0F" w:rsidRDefault="00FD2D0F" w:rsidP="0021499C">
      <w:pPr>
        <w:pStyle w:val="a0"/>
        <w:spacing w:line="240" w:lineRule="auto"/>
        <w:rPr>
          <w:sz w:val="24"/>
          <w:szCs w:val="24"/>
        </w:rPr>
      </w:pPr>
      <w:r w:rsidRPr="00FD2D0F">
        <w:rPr>
          <w:sz w:val="24"/>
          <w:szCs w:val="24"/>
        </w:rPr>
        <w:t>}</w:t>
      </w:r>
    </w:p>
    <w:p w14:paraId="4DA7C638" w14:textId="77777777" w:rsidR="00FD2D0F" w:rsidRPr="00FD2D0F" w:rsidRDefault="00FD2D0F" w:rsidP="0021499C">
      <w:pPr>
        <w:pStyle w:val="a0"/>
        <w:spacing w:line="240" w:lineRule="auto"/>
        <w:rPr>
          <w:sz w:val="24"/>
          <w:szCs w:val="24"/>
        </w:rPr>
      </w:pPr>
    </w:p>
    <w:p w14:paraId="386C3C25" w14:textId="77777777" w:rsidR="00FD2D0F" w:rsidRPr="00FD2D0F" w:rsidRDefault="00FD2D0F" w:rsidP="0021499C">
      <w:pPr>
        <w:pStyle w:val="a0"/>
        <w:spacing w:line="240" w:lineRule="auto"/>
        <w:rPr>
          <w:sz w:val="24"/>
          <w:szCs w:val="24"/>
        </w:rPr>
      </w:pPr>
      <w:r w:rsidRPr="00FD2D0F">
        <w:rPr>
          <w:sz w:val="24"/>
          <w:szCs w:val="24"/>
        </w:rPr>
        <w:t>* {</w:t>
      </w:r>
    </w:p>
    <w:p w14:paraId="2B4C1D34" w14:textId="77777777" w:rsidR="00FD2D0F" w:rsidRPr="00FD2D0F" w:rsidRDefault="00FD2D0F" w:rsidP="0021499C">
      <w:pPr>
        <w:pStyle w:val="a0"/>
        <w:spacing w:line="240" w:lineRule="auto"/>
        <w:rPr>
          <w:sz w:val="24"/>
          <w:szCs w:val="24"/>
        </w:rPr>
      </w:pPr>
      <w:r w:rsidRPr="00FD2D0F">
        <w:rPr>
          <w:sz w:val="24"/>
          <w:szCs w:val="24"/>
        </w:rPr>
        <w:t xml:space="preserve">  box-sizing: border-box;</w:t>
      </w:r>
    </w:p>
    <w:p w14:paraId="22090B7D" w14:textId="77777777" w:rsidR="00FD2D0F" w:rsidRPr="00FD2D0F" w:rsidRDefault="00FD2D0F" w:rsidP="0021499C">
      <w:pPr>
        <w:pStyle w:val="a0"/>
        <w:spacing w:line="240" w:lineRule="auto"/>
        <w:rPr>
          <w:sz w:val="24"/>
          <w:szCs w:val="24"/>
        </w:rPr>
      </w:pPr>
      <w:r w:rsidRPr="00FD2D0F">
        <w:rPr>
          <w:sz w:val="24"/>
          <w:szCs w:val="24"/>
        </w:rPr>
        <w:t>}</w:t>
      </w:r>
    </w:p>
    <w:p w14:paraId="500A8BB5" w14:textId="77777777" w:rsidR="00FD2D0F" w:rsidRPr="00FD2D0F" w:rsidRDefault="00FD2D0F" w:rsidP="0021499C">
      <w:pPr>
        <w:pStyle w:val="a0"/>
        <w:spacing w:line="240" w:lineRule="auto"/>
        <w:rPr>
          <w:sz w:val="24"/>
          <w:szCs w:val="24"/>
        </w:rPr>
      </w:pPr>
    </w:p>
    <w:p w14:paraId="3F9E7BAA" w14:textId="77777777" w:rsidR="00FD2D0F" w:rsidRPr="00FD2D0F" w:rsidRDefault="00FD2D0F" w:rsidP="0021499C">
      <w:pPr>
        <w:pStyle w:val="a0"/>
        <w:spacing w:line="240" w:lineRule="auto"/>
        <w:rPr>
          <w:sz w:val="24"/>
          <w:szCs w:val="24"/>
        </w:rPr>
      </w:pPr>
      <w:r w:rsidRPr="00FD2D0F">
        <w:rPr>
          <w:sz w:val="24"/>
          <w:szCs w:val="24"/>
        </w:rPr>
        <w:t>html,</w:t>
      </w:r>
    </w:p>
    <w:p w14:paraId="3DFB0B97" w14:textId="77777777" w:rsidR="00FD2D0F" w:rsidRPr="00FD2D0F" w:rsidRDefault="00FD2D0F" w:rsidP="0021499C">
      <w:pPr>
        <w:pStyle w:val="a0"/>
        <w:spacing w:line="240" w:lineRule="auto"/>
        <w:rPr>
          <w:sz w:val="24"/>
          <w:szCs w:val="24"/>
        </w:rPr>
      </w:pPr>
      <w:r w:rsidRPr="00FD2D0F">
        <w:rPr>
          <w:sz w:val="24"/>
          <w:szCs w:val="24"/>
        </w:rPr>
        <w:t>body {</w:t>
      </w:r>
    </w:p>
    <w:p w14:paraId="62F869BC" w14:textId="77777777" w:rsidR="00FD2D0F" w:rsidRPr="00FD2D0F" w:rsidRDefault="00FD2D0F" w:rsidP="0021499C">
      <w:pPr>
        <w:pStyle w:val="a0"/>
        <w:spacing w:line="240" w:lineRule="auto"/>
        <w:rPr>
          <w:sz w:val="24"/>
          <w:szCs w:val="24"/>
        </w:rPr>
      </w:pPr>
      <w:r w:rsidRPr="00FD2D0F">
        <w:rPr>
          <w:sz w:val="24"/>
          <w:szCs w:val="24"/>
        </w:rPr>
        <w:t xml:space="preserve">  height: 100%;</w:t>
      </w:r>
    </w:p>
    <w:p w14:paraId="6EFD2EE1" w14:textId="77777777" w:rsidR="00FD2D0F" w:rsidRPr="00FD2D0F" w:rsidRDefault="00FD2D0F" w:rsidP="0021499C">
      <w:pPr>
        <w:pStyle w:val="a0"/>
        <w:spacing w:line="240" w:lineRule="auto"/>
        <w:rPr>
          <w:sz w:val="24"/>
          <w:szCs w:val="24"/>
        </w:rPr>
      </w:pPr>
      <w:r w:rsidRPr="00FD2D0F">
        <w:rPr>
          <w:sz w:val="24"/>
          <w:szCs w:val="24"/>
        </w:rPr>
        <w:t>}</w:t>
      </w:r>
    </w:p>
    <w:p w14:paraId="01FC68ED" w14:textId="77777777" w:rsidR="00FD2D0F" w:rsidRPr="00FD2D0F" w:rsidRDefault="00FD2D0F" w:rsidP="0021499C">
      <w:pPr>
        <w:pStyle w:val="a0"/>
        <w:spacing w:line="240" w:lineRule="auto"/>
        <w:rPr>
          <w:sz w:val="24"/>
          <w:szCs w:val="24"/>
        </w:rPr>
      </w:pPr>
    </w:p>
    <w:p w14:paraId="4B51F0E3" w14:textId="77777777" w:rsidR="00FD2D0F" w:rsidRPr="00FD2D0F" w:rsidRDefault="00FD2D0F" w:rsidP="0021499C">
      <w:pPr>
        <w:pStyle w:val="a0"/>
        <w:spacing w:line="240" w:lineRule="auto"/>
        <w:rPr>
          <w:sz w:val="24"/>
          <w:szCs w:val="24"/>
        </w:rPr>
      </w:pPr>
      <w:r w:rsidRPr="00FD2D0F">
        <w:rPr>
          <w:sz w:val="24"/>
          <w:szCs w:val="24"/>
        </w:rPr>
        <w:t>body {</w:t>
      </w:r>
    </w:p>
    <w:p w14:paraId="2193156D" w14:textId="77777777" w:rsidR="00FD2D0F" w:rsidRPr="00FD2D0F" w:rsidRDefault="00FD2D0F" w:rsidP="0021499C">
      <w:pPr>
        <w:pStyle w:val="a0"/>
        <w:spacing w:line="240" w:lineRule="auto"/>
        <w:rPr>
          <w:sz w:val="24"/>
          <w:szCs w:val="24"/>
        </w:rPr>
      </w:pPr>
      <w:r w:rsidRPr="00FD2D0F">
        <w:rPr>
          <w:sz w:val="24"/>
          <w:szCs w:val="24"/>
        </w:rPr>
        <w:t xml:space="preserve">  margin: 0;</w:t>
      </w:r>
    </w:p>
    <w:p w14:paraId="22A9C2BA" w14:textId="77777777" w:rsidR="00FD2D0F" w:rsidRPr="00FD2D0F" w:rsidRDefault="00FD2D0F" w:rsidP="0021499C">
      <w:pPr>
        <w:pStyle w:val="a0"/>
        <w:spacing w:line="240" w:lineRule="auto"/>
        <w:rPr>
          <w:sz w:val="24"/>
          <w:szCs w:val="24"/>
        </w:rPr>
      </w:pPr>
      <w:r w:rsidRPr="00FD2D0F">
        <w:rPr>
          <w:sz w:val="24"/>
          <w:szCs w:val="24"/>
        </w:rPr>
        <w:t xml:space="preserve">  font-family: system-ui, -apple-system, Segoe UI, Roboto, Arial, sans-serif;</w:t>
      </w:r>
    </w:p>
    <w:p w14:paraId="65A02206" w14:textId="77777777" w:rsidR="00FD2D0F" w:rsidRPr="00FD2D0F" w:rsidRDefault="00FD2D0F" w:rsidP="0021499C">
      <w:pPr>
        <w:pStyle w:val="a0"/>
        <w:spacing w:line="240" w:lineRule="auto"/>
        <w:rPr>
          <w:sz w:val="24"/>
          <w:szCs w:val="24"/>
        </w:rPr>
      </w:pPr>
      <w:r w:rsidRPr="00FD2D0F">
        <w:rPr>
          <w:sz w:val="24"/>
          <w:szCs w:val="24"/>
        </w:rPr>
        <w:t xml:space="preserve">  background: radial-gradient(1200px 700px at 20% 10%, #15214a 0%, var(--bg) 55%)</w:t>
      </w:r>
    </w:p>
    <w:p w14:paraId="4B4632D2" w14:textId="77777777" w:rsidR="00FD2D0F" w:rsidRPr="00FD2D0F" w:rsidRDefault="00FD2D0F" w:rsidP="0021499C">
      <w:pPr>
        <w:pStyle w:val="a0"/>
        <w:spacing w:line="240" w:lineRule="auto"/>
        <w:rPr>
          <w:sz w:val="24"/>
          <w:szCs w:val="24"/>
        </w:rPr>
      </w:pPr>
      <w:r w:rsidRPr="00FD2D0F">
        <w:rPr>
          <w:sz w:val="24"/>
          <w:szCs w:val="24"/>
        </w:rPr>
        <w:t xml:space="preserve">    fixed;</w:t>
      </w:r>
    </w:p>
    <w:p w14:paraId="5F1878AE" w14:textId="77777777" w:rsidR="00FD2D0F" w:rsidRPr="00FD2D0F" w:rsidRDefault="00FD2D0F" w:rsidP="0021499C">
      <w:pPr>
        <w:pStyle w:val="a0"/>
        <w:spacing w:line="240" w:lineRule="auto"/>
        <w:rPr>
          <w:sz w:val="24"/>
          <w:szCs w:val="24"/>
        </w:rPr>
      </w:pPr>
      <w:r w:rsidRPr="00FD2D0F">
        <w:rPr>
          <w:sz w:val="24"/>
          <w:szCs w:val="24"/>
        </w:rPr>
        <w:t xml:space="preserve">  color: var(--text);</w:t>
      </w:r>
    </w:p>
    <w:p w14:paraId="48DA959C" w14:textId="77777777" w:rsidR="00FD2D0F" w:rsidRPr="00FD2D0F" w:rsidRDefault="00FD2D0F" w:rsidP="0021499C">
      <w:pPr>
        <w:pStyle w:val="a0"/>
        <w:spacing w:line="240" w:lineRule="auto"/>
        <w:rPr>
          <w:sz w:val="24"/>
          <w:szCs w:val="24"/>
        </w:rPr>
      </w:pPr>
      <w:r w:rsidRPr="00FD2D0F">
        <w:rPr>
          <w:sz w:val="24"/>
          <w:szCs w:val="24"/>
        </w:rPr>
        <w:t>}</w:t>
      </w:r>
    </w:p>
    <w:p w14:paraId="04AA58D1" w14:textId="77777777" w:rsidR="00FD2D0F" w:rsidRPr="00FD2D0F" w:rsidRDefault="00FD2D0F" w:rsidP="0021499C">
      <w:pPr>
        <w:pStyle w:val="a0"/>
        <w:spacing w:line="240" w:lineRule="auto"/>
        <w:rPr>
          <w:sz w:val="24"/>
          <w:szCs w:val="24"/>
        </w:rPr>
      </w:pPr>
    </w:p>
    <w:p w14:paraId="161E06EC" w14:textId="77777777" w:rsidR="00FD2D0F" w:rsidRPr="00FD2D0F" w:rsidRDefault="00FD2D0F" w:rsidP="0021499C">
      <w:pPr>
        <w:pStyle w:val="a0"/>
        <w:spacing w:line="240" w:lineRule="auto"/>
        <w:rPr>
          <w:sz w:val="24"/>
          <w:szCs w:val="24"/>
        </w:rPr>
      </w:pPr>
      <w:r w:rsidRPr="00FD2D0F">
        <w:rPr>
          <w:sz w:val="24"/>
          <w:szCs w:val="24"/>
        </w:rPr>
        <w:t>a {</w:t>
      </w:r>
    </w:p>
    <w:p w14:paraId="18FC39AB" w14:textId="77777777" w:rsidR="00FD2D0F" w:rsidRPr="00FD2D0F" w:rsidRDefault="00FD2D0F" w:rsidP="0021499C">
      <w:pPr>
        <w:pStyle w:val="a0"/>
        <w:spacing w:line="240" w:lineRule="auto"/>
        <w:rPr>
          <w:sz w:val="24"/>
          <w:szCs w:val="24"/>
        </w:rPr>
      </w:pPr>
      <w:r w:rsidRPr="00FD2D0F">
        <w:rPr>
          <w:sz w:val="24"/>
          <w:szCs w:val="24"/>
        </w:rPr>
        <w:t xml:space="preserve">  color: inherit;</w:t>
      </w:r>
    </w:p>
    <w:p w14:paraId="1F3D15DD" w14:textId="77777777" w:rsidR="00FD2D0F" w:rsidRPr="00FD2D0F" w:rsidRDefault="00FD2D0F" w:rsidP="0021499C">
      <w:pPr>
        <w:pStyle w:val="a0"/>
        <w:spacing w:line="240" w:lineRule="auto"/>
        <w:rPr>
          <w:sz w:val="24"/>
          <w:szCs w:val="24"/>
        </w:rPr>
      </w:pPr>
      <w:r w:rsidRPr="00FD2D0F">
        <w:rPr>
          <w:sz w:val="24"/>
          <w:szCs w:val="24"/>
        </w:rPr>
        <w:t xml:space="preserve">  text-decoration: none;</w:t>
      </w:r>
    </w:p>
    <w:p w14:paraId="057C705E" w14:textId="77777777" w:rsidR="00FD2D0F" w:rsidRPr="00FD2D0F" w:rsidRDefault="00FD2D0F" w:rsidP="0021499C">
      <w:pPr>
        <w:pStyle w:val="a0"/>
        <w:spacing w:line="240" w:lineRule="auto"/>
        <w:rPr>
          <w:sz w:val="24"/>
          <w:szCs w:val="24"/>
        </w:rPr>
      </w:pPr>
      <w:r w:rsidRPr="00FD2D0F">
        <w:rPr>
          <w:sz w:val="24"/>
          <w:szCs w:val="24"/>
        </w:rPr>
        <w:t>}</w:t>
      </w:r>
    </w:p>
    <w:p w14:paraId="11EF78A7" w14:textId="77777777" w:rsidR="00FD2D0F" w:rsidRPr="00FD2D0F" w:rsidRDefault="00FD2D0F" w:rsidP="0021499C">
      <w:pPr>
        <w:pStyle w:val="a0"/>
        <w:spacing w:line="240" w:lineRule="auto"/>
        <w:rPr>
          <w:sz w:val="24"/>
          <w:szCs w:val="24"/>
        </w:rPr>
      </w:pPr>
    </w:p>
    <w:p w14:paraId="2AF4627B" w14:textId="77777777" w:rsidR="00FD2D0F" w:rsidRPr="00FD2D0F" w:rsidRDefault="00FD2D0F" w:rsidP="0021499C">
      <w:pPr>
        <w:pStyle w:val="a0"/>
        <w:spacing w:line="240" w:lineRule="auto"/>
        <w:rPr>
          <w:sz w:val="24"/>
          <w:szCs w:val="24"/>
        </w:rPr>
      </w:pPr>
      <w:r w:rsidRPr="00FD2D0F">
        <w:rPr>
          <w:sz w:val="24"/>
          <w:szCs w:val="24"/>
        </w:rPr>
        <w:t>a:hover {</w:t>
      </w:r>
    </w:p>
    <w:p w14:paraId="7C72CAEB" w14:textId="77777777" w:rsidR="00FD2D0F" w:rsidRPr="00FD2D0F" w:rsidRDefault="00FD2D0F" w:rsidP="0021499C">
      <w:pPr>
        <w:pStyle w:val="a0"/>
        <w:spacing w:line="240" w:lineRule="auto"/>
        <w:rPr>
          <w:sz w:val="24"/>
          <w:szCs w:val="24"/>
        </w:rPr>
      </w:pPr>
      <w:r w:rsidRPr="00FD2D0F">
        <w:rPr>
          <w:sz w:val="24"/>
          <w:szCs w:val="24"/>
        </w:rPr>
        <w:t xml:space="preserve">  text-decoration: underline;</w:t>
      </w:r>
    </w:p>
    <w:p w14:paraId="5ADF8916" w14:textId="77777777" w:rsidR="00FD2D0F" w:rsidRPr="00FD2D0F" w:rsidRDefault="00FD2D0F" w:rsidP="0021499C">
      <w:pPr>
        <w:pStyle w:val="a0"/>
        <w:spacing w:line="240" w:lineRule="auto"/>
        <w:rPr>
          <w:sz w:val="24"/>
          <w:szCs w:val="24"/>
        </w:rPr>
      </w:pPr>
      <w:r w:rsidRPr="00FD2D0F">
        <w:rPr>
          <w:sz w:val="24"/>
          <w:szCs w:val="24"/>
        </w:rPr>
        <w:t>}</w:t>
      </w:r>
    </w:p>
    <w:p w14:paraId="4C9B0A9A" w14:textId="77777777" w:rsidR="00FD2D0F" w:rsidRPr="00FD2D0F" w:rsidRDefault="00FD2D0F" w:rsidP="0021499C">
      <w:pPr>
        <w:pStyle w:val="a0"/>
        <w:spacing w:line="240" w:lineRule="auto"/>
        <w:rPr>
          <w:sz w:val="24"/>
          <w:szCs w:val="24"/>
        </w:rPr>
      </w:pPr>
    </w:p>
    <w:p w14:paraId="72F28837" w14:textId="77777777" w:rsidR="00FD2D0F" w:rsidRPr="00FD2D0F" w:rsidRDefault="00FD2D0F" w:rsidP="0021499C">
      <w:pPr>
        <w:pStyle w:val="a0"/>
        <w:spacing w:line="240" w:lineRule="auto"/>
        <w:rPr>
          <w:sz w:val="24"/>
          <w:szCs w:val="24"/>
        </w:rPr>
      </w:pPr>
      <w:r w:rsidRPr="00FD2D0F">
        <w:rPr>
          <w:sz w:val="24"/>
          <w:szCs w:val="24"/>
        </w:rPr>
        <w:t>.container {</w:t>
      </w:r>
    </w:p>
    <w:p w14:paraId="5D6090C0" w14:textId="77777777" w:rsidR="00FD2D0F" w:rsidRPr="00FD2D0F" w:rsidRDefault="00FD2D0F" w:rsidP="0021499C">
      <w:pPr>
        <w:pStyle w:val="a0"/>
        <w:spacing w:line="240" w:lineRule="auto"/>
        <w:rPr>
          <w:sz w:val="24"/>
          <w:szCs w:val="24"/>
        </w:rPr>
      </w:pPr>
      <w:r w:rsidRPr="00FD2D0F">
        <w:rPr>
          <w:sz w:val="24"/>
          <w:szCs w:val="24"/>
        </w:rPr>
        <w:t xml:space="preserve">  max-width: 1060px;</w:t>
      </w:r>
    </w:p>
    <w:p w14:paraId="5C9E0FCF" w14:textId="77777777" w:rsidR="00FD2D0F" w:rsidRPr="00FD2D0F" w:rsidRDefault="00FD2D0F" w:rsidP="0021499C">
      <w:pPr>
        <w:pStyle w:val="a0"/>
        <w:spacing w:line="240" w:lineRule="auto"/>
        <w:rPr>
          <w:sz w:val="24"/>
          <w:szCs w:val="24"/>
        </w:rPr>
      </w:pPr>
      <w:r w:rsidRPr="00FD2D0F">
        <w:rPr>
          <w:sz w:val="24"/>
          <w:szCs w:val="24"/>
        </w:rPr>
        <w:t xml:space="preserve">  margin: 0 auto;</w:t>
      </w:r>
    </w:p>
    <w:p w14:paraId="36D14DEB" w14:textId="77777777" w:rsidR="00FD2D0F" w:rsidRPr="00FD2D0F" w:rsidRDefault="00FD2D0F" w:rsidP="0021499C">
      <w:pPr>
        <w:pStyle w:val="a0"/>
        <w:spacing w:line="240" w:lineRule="auto"/>
        <w:rPr>
          <w:sz w:val="24"/>
          <w:szCs w:val="24"/>
        </w:rPr>
      </w:pPr>
      <w:r w:rsidRPr="00FD2D0F">
        <w:rPr>
          <w:sz w:val="24"/>
          <w:szCs w:val="24"/>
        </w:rPr>
        <w:t xml:space="preserve">  padding: 18px;</w:t>
      </w:r>
    </w:p>
    <w:p w14:paraId="16A7026C" w14:textId="77777777" w:rsidR="00FD2D0F" w:rsidRPr="00FD2D0F" w:rsidRDefault="00FD2D0F" w:rsidP="0021499C">
      <w:pPr>
        <w:pStyle w:val="a0"/>
        <w:spacing w:line="240" w:lineRule="auto"/>
        <w:rPr>
          <w:sz w:val="24"/>
          <w:szCs w:val="24"/>
        </w:rPr>
      </w:pPr>
      <w:r w:rsidRPr="00FD2D0F">
        <w:rPr>
          <w:sz w:val="24"/>
          <w:szCs w:val="24"/>
        </w:rPr>
        <w:lastRenderedPageBreak/>
        <w:t>}</w:t>
      </w:r>
    </w:p>
    <w:p w14:paraId="201498BE" w14:textId="77777777" w:rsidR="00FD2D0F" w:rsidRPr="00FD2D0F" w:rsidRDefault="00FD2D0F" w:rsidP="0021499C">
      <w:pPr>
        <w:pStyle w:val="a0"/>
        <w:spacing w:line="240" w:lineRule="auto"/>
        <w:rPr>
          <w:sz w:val="24"/>
          <w:szCs w:val="24"/>
        </w:rPr>
      </w:pPr>
    </w:p>
    <w:p w14:paraId="51346AA4" w14:textId="77777777" w:rsidR="00FD2D0F" w:rsidRPr="00FD2D0F" w:rsidRDefault="00FD2D0F" w:rsidP="0021499C">
      <w:pPr>
        <w:pStyle w:val="a0"/>
        <w:spacing w:line="240" w:lineRule="auto"/>
        <w:rPr>
          <w:sz w:val="24"/>
          <w:szCs w:val="24"/>
        </w:rPr>
      </w:pPr>
      <w:r w:rsidRPr="00FD2D0F">
        <w:rPr>
          <w:sz w:val="24"/>
          <w:szCs w:val="24"/>
        </w:rPr>
        <w:t>.card {</w:t>
      </w:r>
    </w:p>
    <w:p w14:paraId="62EC0991" w14:textId="77777777" w:rsidR="00FD2D0F" w:rsidRPr="00FD2D0F" w:rsidRDefault="00FD2D0F" w:rsidP="0021499C">
      <w:pPr>
        <w:pStyle w:val="a0"/>
        <w:spacing w:line="240" w:lineRule="auto"/>
        <w:rPr>
          <w:sz w:val="24"/>
          <w:szCs w:val="24"/>
        </w:rPr>
      </w:pPr>
      <w:r w:rsidRPr="00FD2D0F">
        <w:rPr>
          <w:sz w:val="24"/>
          <w:szCs w:val="24"/>
        </w:rPr>
        <w:t xml:space="preserve">  background: linear-gradient(180deg, var(--card) 0%, var(--card2) 100%);</w:t>
      </w:r>
    </w:p>
    <w:p w14:paraId="1437E069" w14:textId="77777777" w:rsidR="00FD2D0F" w:rsidRPr="00FD2D0F" w:rsidRDefault="00FD2D0F" w:rsidP="0021499C">
      <w:pPr>
        <w:pStyle w:val="a0"/>
        <w:spacing w:line="240" w:lineRule="auto"/>
        <w:rPr>
          <w:sz w:val="24"/>
          <w:szCs w:val="24"/>
        </w:rPr>
      </w:pPr>
      <w:r w:rsidRPr="00FD2D0F">
        <w:rPr>
          <w:sz w:val="24"/>
          <w:szCs w:val="24"/>
        </w:rPr>
        <w:t xml:space="preserve">  border: 1px solid var(--line);</w:t>
      </w:r>
    </w:p>
    <w:p w14:paraId="3EA8E2BA" w14:textId="77777777" w:rsidR="00FD2D0F" w:rsidRPr="00FD2D0F" w:rsidRDefault="00FD2D0F" w:rsidP="0021499C">
      <w:pPr>
        <w:pStyle w:val="a0"/>
        <w:spacing w:line="240" w:lineRule="auto"/>
        <w:rPr>
          <w:sz w:val="24"/>
          <w:szCs w:val="24"/>
        </w:rPr>
      </w:pPr>
      <w:r w:rsidRPr="00FD2D0F">
        <w:rPr>
          <w:sz w:val="24"/>
          <w:szCs w:val="24"/>
        </w:rPr>
        <w:t xml:space="preserve">  border-radius: 14px;</w:t>
      </w:r>
    </w:p>
    <w:p w14:paraId="700ED774" w14:textId="77777777" w:rsidR="00FD2D0F" w:rsidRPr="00FD2D0F" w:rsidRDefault="00FD2D0F" w:rsidP="0021499C">
      <w:pPr>
        <w:pStyle w:val="a0"/>
        <w:spacing w:line="240" w:lineRule="auto"/>
        <w:rPr>
          <w:sz w:val="24"/>
          <w:szCs w:val="24"/>
        </w:rPr>
      </w:pPr>
      <w:r w:rsidRPr="00FD2D0F">
        <w:rPr>
          <w:sz w:val="24"/>
          <w:szCs w:val="24"/>
        </w:rPr>
        <w:t xml:space="preserve">  padding: 16px;</w:t>
      </w:r>
    </w:p>
    <w:p w14:paraId="046C6DD6" w14:textId="77777777" w:rsidR="00FD2D0F" w:rsidRPr="00FD2D0F" w:rsidRDefault="00FD2D0F" w:rsidP="0021499C">
      <w:pPr>
        <w:pStyle w:val="a0"/>
        <w:spacing w:line="240" w:lineRule="auto"/>
        <w:rPr>
          <w:sz w:val="24"/>
          <w:szCs w:val="24"/>
        </w:rPr>
      </w:pPr>
      <w:r w:rsidRPr="00FD2D0F">
        <w:rPr>
          <w:sz w:val="24"/>
          <w:szCs w:val="24"/>
        </w:rPr>
        <w:t>}</w:t>
      </w:r>
    </w:p>
    <w:p w14:paraId="4EBE6569" w14:textId="77777777" w:rsidR="00FD2D0F" w:rsidRPr="00FD2D0F" w:rsidRDefault="00FD2D0F" w:rsidP="0021499C">
      <w:pPr>
        <w:pStyle w:val="a0"/>
        <w:spacing w:line="240" w:lineRule="auto"/>
        <w:rPr>
          <w:sz w:val="24"/>
          <w:szCs w:val="24"/>
        </w:rPr>
      </w:pPr>
    </w:p>
    <w:p w14:paraId="79454F99" w14:textId="77777777" w:rsidR="00FD2D0F" w:rsidRPr="00FD2D0F" w:rsidRDefault="00FD2D0F" w:rsidP="0021499C">
      <w:pPr>
        <w:pStyle w:val="a0"/>
        <w:spacing w:line="240" w:lineRule="auto"/>
        <w:rPr>
          <w:sz w:val="24"/>
          <w:szCs w:val="24"/>
        </w:rPr>
      </w:pPr>
      <w:r w:rsidRPr="00FD2D0F">
        <w:rPr>
          <w:sz w:val="24"/>
          <w:szCs w:val="24"/>
        </w:rPr>
        <w:t>.grid {</w:t>
      </w:r>
    </w:p>
    <w:p w14:paraId="730B9458" w14:textId="77777777" w:rsidR="00FD2D0F" w:rsidRPr="00FD2D0F" w:rsidRDefault="00FD2D0F" w:rsidP="0021499C">
      <w:pPr>
        <w:pStyle w:val="a0"/>
        <w:spacing w:line="240" w:lineRule="auto"/>
        <w:rPr>
          <w:sz w:val="24"/>
          <w:szCs w:val="24"/>
        </w:rPr>
      </w:pPr>
      <w:r w:rsidRPr="00FD2D0F">
        <w:rPr>
          <w:sz w:val="24"/>
          <w:szCs w:val="24"/>
        </w:rPr>
        <w:t xml:space="preserve">  display: grid;</w:t>
      </w:r>
    </w:p>
    <w:p w14:paraId="1E46E63D" w14:textId="77777777" w:rsidR="00FD2D0F" w:rsidRPr="00FD2D0F" w:rsidRDefault="00FD2D0F" w:rsidP="0021499C">
      <w:pPr>
        <w:pStyle w:val="a0"/>
        <w:spacing w:line="240" w:lineRule="auto"/>
        <w:rPr>
          <w:sz w:val="24"/>
          <w:szCs w:val="24"/>
        </w:rPr>
      </w:pPr>
      <w:r w:rsidRPr="00FD2D0F">
        <w:rPr>
          <w:sz w:val="24"/>
          <w:szCs w:val="24"/>
        </w:rPr>
        <w:t xml:space="preserve">  gap: 12px;</w:t>
      </w:r>
    </w:p>
    <w:p w14:paraId="20FB65CA" w14:textId="77777777" w:rsidR="00FD2D0F" w:rsidRPr="00FD2D0F" w:rsidRDefault="00FD2D0F" w:rsidP="0021499C">
      <w:pPr>
        <w:pStyle w:val="a0"/>
        <w:spacing w:line="240" w:lineRule="auto"/>
        <w:rPr>
          <w:sz w:val="24"/>
          <w:szCs w:val="24"/>
        </w:rPr>
      </w:pPr>
      <w:r w:rsidRPr="00FD2D0F">
        <w:rPr>
          <w:sz w:val="24"/>
          <w:szCs w:val="24"/>
        </w:rPr>
        <w:t>}</w:t>
      </w:r>
    </w:p>
    <w:p w14:paraId="677CAFA0" w14:textId="77777777" w:rsidR="00FD2D0F" w:rsidRPr="00FD2D0F" w:rsidRDefault="00FD2D0F" w:rsidP="0021499C">
      <w:pPr>
        <w:pStyle w:val="a0"/>
        <w:spacing w:line="240" w:lineRule="auto"/>
        <w:rPr>
          <w:sz w:val="24"/>
          <w:szCs w:val="24"/>
        </w:rPr>
      </w:pPr>
    </w:p>
    <w:p w14:paraId="356A84A3" w14:textId="77777777" w:rsidR="00FD2D0F" w:rsidRPr="00FD2D0F" w:rsidRDefault="00FD2D0F" w:rsidP="0021499C">
      <w:pPr>
        <w:pStyle w:val="a0"/>
        <w:spacing w:line="240" w:lineRule="auto"/>
        <w:rPr>
          <w:sz w:val="24"/>
          <w:szCs w:val="24"/>
        </w:rPr>
      </w:pPr>
      <w:r w:rsidRPr="00FD2D0F">
        <w:rPr>
          <w:sz w:val="24"/>
          <w:szCs w:val="24"/>
        </w:rPr>
        <w:t>.grid.cols-2 {</w:t>
      </w:r>
    </w:p>
    <w:p w14:paraId="526F3030" w14:textId="77777777" w:rsidR="00FD2D0F" w:rsidRPr="00FD2D0F" w:rsidRDefault="00FD2D0F" w:rsidP="0021499C">
      <w:pPr>
        <w:pStyle w:val="a0"/>
        <w:spacing w:line="240" w:lineRule="auto"/>
        <w:rPr>
          <w:sz w:val="24"/>
          <w:szCs w:val="24"/>
        </w:rPr>
      </w:pPr>
      <w:r w:rsidRPr="00FD2D0F">
        <w:rPr>
          <w:sz w:val="24"/>
          <w:szCs w:val="24"/>
        </w:rPr>
        <w:t xml:space="preserve">  grid-template-columns: repeat(2, minmax(0, 1fr));</w:t>
      </w:r>
    </w:p>
    <w:p w14:paraId="0E988C83" w14:textId="77777777" w:rsidR="00FD2D0F" w:rsidRPr="00FD2D0F" w:rsidRDefault="00FD2D0F" w:rsidP="0021499C">
      <w:pPr>
        <w:pStyle w:val="a0"/>
        <w:spacing w:line="240" w:lineRule="auto"/>
        <w:rPr>
          <w:sz w:val="24"/>
          <w:szCs w:val="24"/>
        </w:rPr>
      </w:pPr>
      <w:r w:rsidRPr="00FD2D0F">
        <w:rPr>
          <w:sz w:val="24"/>
          <w:szCs w:val="24"/>
        </w:rPr>
        <w:t>}</w:t>
      </w:r>
    </w:p>
    <w:p w14:paraId="0D5346B9" w14:textId="77777777" w:rsidR="00FD2D0F" w:rsidRPr="00FD2D0F" w:rsidRDefault="00FD2D0F" w:rsidP="0021499C">
      <w:pPr>
        <w:pStyle w:val="a0"/>
        <w:spacing w:line="240" w:lineRule="auto"/>
        <w:rPr>
          <w:sz w:val="24"/>
          <w:szCs w:val="24"/>
        </w:rPr>
      </w:pPr>
    </w:p>
    <w:p w14:paraId="4ECCE579" w14:textId="77777777" w:rsidR="00FD2D0F" w:rsidRPr="00FD2D0F" w:rsidRDefault="00FD2D0F" w:rsidP="0021499C">
      <w:pPr>
        <w:pStyle w:val="a0"/>
        <w:spacing w:line="240" w:lineRule="auto"/>
        <w:rPr>
          <w:sz w:val="24"/>
          <w:szCs w:val="24"/>
        </w:rPr>
      </w:pPr>
      <w:r w:rsidRPr="00FD2D0F">
        <w:rPr>
          <w:sz w:val="24"/>
          <w:szCs w:val="24"/>
        </w:rPr>
        <w:t>.grid.cols-3 {</w:t>
      </w:r>
    </w:p>
    <w:p w14:paraId="258C2AA0" w14:textId="77777777" w:rsidR="00FD2D0F" w:rsidRPr="00FD2D0F" w:rsidRDefault="00FD2D0F" w:rsidP="0021499C">
      <w:pPr>
        <w:pStyle w:val="a0"/>
        <w:spacing w:line="240" w:lineRule="auto"/>
        <w:rPr>
          <w:sz w:val="24"/>
          <w:szCs w:val="24"/>
        </w:rPr>
      </w:pPr>
      <w:r w:rsidRPr="00FD2D0F">
        <w:rPr>
          <w:sz w:val="24"/>
          <w:szCs w:val="24"/>
        </w:rPr>
        <w:t xml:space="preserve">  grid-template-columns: repeat(3, minmax(0, 1fr));</w:t>
      </w:r>
    </w:p>
    <w:p w14:paraId="0D4C0389" w14:textId="77777777" w:rsidR="00FD2D0F" w:rsidRPr="00FD2D0F" w:rsidRDefault="00FD2D0F" w:rsidP="0021499C">
      <w:pPr>
        <w:pStyle w:val="a0"/>
        <w:spacing w:line="240" w:lineRule="auto"/>
        <w:rPr>
          <w:sz w:val="24"/>
          <w:szCs w:val="24"/>
        </w:rPr>
      </w:pPr>
      <w:r w:rsidRPr="00FD2D0F">
        <w:rPr>
          <w:sz w:val="24"/>
          <w:szCs w:val="24"/>
        </w:rPr>
        <w:t>}</w:t>
      </w:r>
    </w:p>
    <w:p w14:paraId="38305638" w14:textId="77777777" w:rsidR="00FD2D0F" w:rsidRPr="00FD2D0F" w:rsidRDefault="00FD2D0F" w:rsidP="0021499C">
      <w:pPr>
        <w:pStyle w:val="a0"/>
        <w:spacing w:line="240" w:lineRule="auto"/>
        <w:rPr>
          <w:sz w:val="24"/>
          <w:szCs w:val="24"/>
        </w:rPr>
      </w:pPr>
    </w:p>
    <w:p w14:paraId="316865B5" w14:textId="77777777" w:rsidR="00FD2D0F" w:rsidRPr="00FD2D0F" w:rsidRDefault="00FD2D0F" w:rsidP="0021499C">
      <w:pPr>
        <w:pStyle w:val="a0"/>
        <w:spacing w:line="240" w:lineRule="auto"/>
        <w:rPr>
          <w:sz w:val="24"/>
          <w:szCs w:val="24"/>
        </w:rPr>
      </w:pPr>
      <w:r w:rsidRPr="00FD2D0F">
        <w:rPr>
          <w:sz w:val="24"/>
          <w:szCs w:val="24"/>
        </w:rPr>
        <w:t>@media (max-width: 860px) {</w:t>
      </w:r>
    </w:p>
    <w:p w14:paraId="0D128F8C" w14:textId="77777777" w:rsidR="00FD2D0F" w:rsidRPr="00FD2D0F" w:rsidRDefault="00FD2D0F" w:rsidP="0021499C">
      <w:pPr>
        <w:pStyle w:val="a0"/>
        <w:spacing w:line="240" w:lineRule="auto"/>
        <w:rPr>
          <w:sz w:val="24"/>
          <w:szCs w:val="24"/>
        </w:rPr>
      </w:pPr>
      <w:r w:rsidRPr="00FD2D0F">
        <w:rPr>
          <w:sz w:val="24"/>
          <w:szCs w:val="24"/>
        </w:rPr>
        <w:t xml:space="preserve">  .grid.cols-2,</w:t>
      </w:r>
    </w:p>
    <w:p w14:paraId="1C19A994" w14:textId="77777777" w:rsidR="00FD2D0F" w:rsidRPr="00FD2D0F" w:rsidRDefault="00FD2D0F" w:rsidP="0021499C">
      <w:pPr>
        <w:pStyle w:val="a0"/>
        <w:spacing w:line="240" w:lineRule="auto"/>
        <w:rPr>
          <w:sz w:val="24"/>
          <w:szCs w:val="24"/>
        </w:rPr>
      </w:pPr>
      <w:r w:rsidRPr="00FD2D0F">
        <w:rPr>
          <w:sz w:val="24"/>
          <w:szCs w:val="24"/>
        </w:rPr>
        <w:t xml:space="preserve">  .grid.cols-3 {</w:t>
      </w:r>
    </w:p>
    <w:p w14:paraId="1F8B63B1" w14:textId="77777777" w:rsidR="00FD2D0F" w:rsidRPr="00FD2D0F" w:rsidRDefault="00FD2D0F" w:rsidP="0021499C">
      <w:pPr>
        <w:pStyle w:val="a0"/>
        <w:spacing w:line="240" w:lineRule="auto"/>
        <w:rPr>
          <w:sz w:val="24"/>
          <w:szCs w:val="24"/>
        </w:rPr>
      </w:pPr>
      <w:r w:rsidRPr="00FD2D0F">
        <w:rPr>
          <w:sz w:val="24"/>
          <w:szCs w:val="24"/>
        </w:rPr>
        <w:t xml:space="preserve">    grid-template-columns: 1fr;</w:t>
      </w:r>
    </w:p>
    <w:p w14:paraId="417C375F" w14:textId="77777777" w:rsidR="00FD2D0F" w:rsidRPr="00FD2D0F" w:rsidRDefault="00FD2D0F" w:rsidP="0021499C">
      <w:pPr>
        <w:pStyle w:val="a0"/>
        <w:spacing w:line="240" w:lineRule="auto"/>
        <w:rPr>
          <w:sz w:val="24"/>
          <w:szCs w:val="24"/>
        </w:rPr>
      </w:pPr>
      <w:r w:rsidRPr="00FD2D0F">
        <w:rPr>
          <w:sz w:val="24"/>
          <w:szCs w:val="24"/>
        </w:rPr>
        <w:t xml:space="preserve">  }</w:t>
      </w:r>
    </w:p>
    <w:p w14:paraId="55650895" w14:textId="77777777" w:rsidR="00FD2D0F" w:rsidRPr="00FD2D0F" w:rsidRDefault="00FD2D0F" w:rsidP="0021499C">
      <w:pPr>
        <w:pStyle w:val="a0"/>
        <w:spacing w:line="240" w:lineRule="auto"/>
        <w:rPr>
          <w:sz w:val="24"/>
          <w:szCs w:val="24"/>
        </w:rPr>
      </w:pPr>
      <w:r w:rsidRPr="00FD2D0F">
        <w:rPr>
          <w:sz w:val="24"/>
          <w:szCs w:val="24"/>
        </w:rPr>
        <w:t>}</w:t>
      </w:r>
    </w:p>
    <w:p w14:paraId="20072A80" w14:textId="77777777" w:rsidR="00FD2D0F" w:rsidRPr="00FD2D0F" w:rsidRDefault="00FD2D0F" w:rsidP="0021499C">
      <w:pPr>
        <w:pStyle w:val="a0"/>
        <w:spacing w:line="240" w:lineRule="auto"/>
        <w:rPr>
          <w:sz w:val="24"/>
          <w:szCs w:val="24"/>
        </w:rPr>
      </w:pPr>
    </w:p>
    <w:p w14:paraId="4DF63954" w14:textId="77777777" w:rsidR="00FD2D0F" w:rsidRPr="00FD2D0F" w:rsidRDefault="00FD2D0F" w:rsidP="0021499C">
      <w:pPr>
        <w:pStyle w:val="a0"/>
        <w:spacing w:line="240" w:lineRule="auto"/>
        <w:rPr>
          <w:sz w:val="24"/>
          <w:szCs w:val="24"/>
        </w:rPr>
      </w:pPr>
      <w:r w:rsidRPr="00FD2D0F">
        <w:rPr>
          <w:sz w:val="24"/>
          <w:szCs w:val="24"/>
        </w:rPr>
        <w:t>.h1 {</w:t>
      </w:r>
    </w:p>
    <w:p w14:paraId="7A023AA2" w14:textId="77777777" w:rsidR="00FD2D0F" w:rsidRPr="00FD2D0F" w:rsidRDefault="00FD2D0F" w:rsidP="0021499C">
      <w:pPr>
        <w:pStyle w:val="a0"/>
        <w:spacing w:line="240" w:lineRule="auto"/>
        <w:rPr>
          <w:sz w:val="24"/>
          <w:szCs w:val="24"/>
        </w:rPr>
      </w:pPr>
      <w:r w:rsidRPr="00FD2D0F">
        <w:rPr>
          <w:sz w:val="24"/>
          <w:szCs w:val="24"/>
        </w:rPr>
        <w:t xml:space="preserve">  font-size: 28px;</w:t>
      </w:r>
    </w:p>
    <w:p w14:paraId="42904101" w14:textId="77777777" w:rsidR="00FD2D0F" w:rsidRPr="00FD2D0F" w:rsidRDefault="00FD2D0F" w:rsidP="0021499C">
      <w:pPr>
        <w:pStyle w:val="a0"/>
        <w:spacing w:line="240" w:lineRule="auto"/>
        <w:rPr>
          <w:sz w:val="24"/>
          <w:szCs w:val="24"/>
        </w:rPr>
      </w:pPr>
      <w:r w:rsidRPr="00FD2D0F">
        <w:rPr>
          <w:sz w:val="24"/>
          <w:szCs w:val="24"/>
        </w:rPr>
        <w:t xml:space="preserve">  margin: 0 0 8px;</w:t>
      </w:r>
    </w:p>
    <w:p w14:paraId="331A896C" w14:textId="77777777" w:rsidR="00FD2D0F" w:rsidRPr="00FD2D0F" w:rsidRDefault="00FD2D0F" w:rsidP="0021499C">
      <w:pPr>
        <w:pStyle w:val="a0"/>
        <w:spacing w:line="240" w:lineRule="auto"/>
        <w:rPr>
          <w:sz w:val="24"/>
          <w:szCs w:val="24"/>
        </w:rPr>
      </w:pPr>
      <w:r w:rsidRPr="00FD2D0F">
        <w:rPr>
          <w:sz w:val="24"/>
          <w:szCs w:val="24"/>
        </w:rPr>
        <w:t>}</w:t>
      </w:r>
    </w:p>
    <w:p w14:paraId="1C16C7B5" w14:textId="77777777" w:rsidR="00FD2D0F" w:rsidRPr="00FD2D0F" w:rsidRDefault="00FD2D0F" w:rsidP="0021499C">
      <w:pPr>
        <w:pStyle w:val="a0"/>
        <w:spacing w:line="240" w:lineRule="auto"/>
        <w:rPr>
          <w:sz w:val="24"/>
          <w:szCs w:val="24"/>
        </w:rPr>
      </w:pPr>
    </w:p>
    <w:p w14:paraId="30F82B91" w14:textId="77777777" w:rsidR="00FD2D0F" w:rsidRPr="00FD2D0F" w:rsidRDefault="00FD2D0F" w:rsidP="0021499C">
      <w:pPr>
        <w:pStyle w:val="a0"/>
        <w:spacing w:line="240" w:lineRule="auto"/>
        <w:rPr>
          <w:sz w:val="24"/>
          <w:szCs w:val="24"/>
        </w:rPr>
      </w:pPr>
      <w:r w:rsidRPr="00FD2D0F">
        <w:rPr>
          <w:sz w:val="24"/>
          <w:szCs w:val="24"/>
        </w:rPr>
        <w:lastRenderedPageBreak/>
        <w:t>.h2 {</w:t>
      </w:r>
    </w:p>
    <w:p w14:paraId="3BAC3816" w14:textId="77777777" w:rsidR="00FD2D0F" w:rsidRPr="00FD2D0F" w:rsidRDefault="00FD2D0F" w:rsidP="0021499C">
      <w:pPr>
        <w:pStyle w:val="a0"/>
        <w:spacing w:line="240" w:lineRule="auto"/>
        <w:rPr>
          <w:sz w:val="24"/>
          <w:szCs w:val="24"/>
        </w:rPr>
      </w:pPr>
      <w:r w:rsidRPr="00FD2D0F">
        <w:rPr>
          <w:sz w:val="24"/>
          <w:szCs w:val="24"/>
        </w:rPr>
        <w:t xml:space="preserve">  font-size: 18px;</w:t>
      </w:r>
    </w:p>
    <w:p w14:paraId="58F078BC" w14:textId="77777777" w:rsidR="00FD2D0F" w:rsidRPr="00FD2D0F" w:rsidRDefault="00FD2D0F" w:rsidP="0021499C">
      <w:pPr>
        <w:pStyle w:val="a0"/>
        <w:spacing w:line="240" w:lineRule="auto"/>
        <w:rPr>
          <w:sz w:val="24"/>
          <w:szCs w:val="24"/>
        </w:rPr>
      </w:pPr>
      <w:r w:rsidRPr="00FD2D0F">
        <w:rPr>
          <w:sz w:val="24"/>
          <w:szCs w:val="24"/>
        </w:rPr>
        <w:t xml:space="preserve">  margin: 0 0 8px;</w:t>
      </w:r>
    </w:p>
    <w:p w14:paraId="1C54AED9" w14:textId="77777777" w:rsidR="00FD2D0F" w:rsidRPr="00FD2D0F" w:rsidRDefault="00FD2D0F" w:rsidP="0021499C">
      <w:pPr>
        <w:pStyle w:val="a0"/>
        <w:spacing w:line="240" w:lineRule="auto"/>
        <w:rPr>
          <w:sz w:val="24"/>
          <w:szCs w:val="24"/>
        </w:rPr>
      </w:pPr>
      <w:r w:rsidRPr="00FD2D0F">
        <w:rPr>
          <w:sz w:val="24"/>
          <w:szCs w:val="24"/>
        </w:rPr>
        <w:t>}</w:t>
      </w:r>
    </w:p>
    <w:p w14:paraId="77C4798B" w14:textId="77777777" w:rsidR="00FD2D0F" w:rsidRPr="00FD2D0F" w:rsidRDefault="00FD2D0F" w:rsidP="0021499C">
      <w:pPr>
        <w:pStyle w:val="a0"/>
        <w:spacing w:line="240" w:lineRule="auto"/>
        <w:rPr>
          <w:sz w:val="24"/>
          <w:szCs w:val="24"/>
        </w:rPr>
      </w:pPr>
    </w:p>
    <w:p w14:paraId="4777CAF9" w14:textId="77777777" w:rsidR="00FD2D0F" w:rsidRPr="00FD2D0F" w:rsidRDefault="00FD2D0F" w:rsidP="0021499C">
      <w:pPr>
        <w:pStyle w:val="a0"/>
        <w:spacing w:line="240" w:lineRule="auto"/>
        <w:rPr>
          <w:sz w:val="24"/>
          <w:szCs w:val="24"/>
        </w:rPr>
      </w:pPr>
      <w:r w:rsidRPr="00FD2D0F">
        <w:rPr>
          <w:sz w:val="24"/>
          <w:szCs w:val="24"/>
        </w:rPr>
        <w:t>.muted {</w:t>
      </w:r>
    </w:p>
    <w:p w14:paraId="59B28780" w14:textId="77777777" w:rsidR="00FD2D0F" w:rsidRPr="00FD2D0F" w:rsidRDefault="00FD2D0F" w:rsidP="0021499C">
      <w:pPr>
        <w:pStyle w:val="a0"/>
        <w:spacing w:line="240" w:lineRule="auto"/>
        <w:rPr>
          <w:sz w:val="24"/>
          <w:szCs w:val="24"/>
        </w:rPr>
      </w:pPr>
      <w:r w:rsidRPr="00FD2D0F">
        <w:rPr>
          <w:sz w:val="24"/>
          <w:szCs w:val="24"/>
        </w:rPr>
        <w:t xml:space="preserve">  color: var(--muted);</w:t>
      </w:r>
    </w:p>
    <w:p w14:paraId="3105198F" w14:textId="77777777" w:rsidR="00FD2D0F" w:rsidRPr="00FD2D0F" w:rsidRDefault="00FD2D0F" w:rsidP="0021499C">
      <w:pPr>
        <w:pStyle w:val="a0"/>
        <w:spacing w:line="240" w:lineRule="auto"/>
        <w:rPr>
          <w:sz w:val="24"/>
          <w:szCs w:val="24"/>
        </w:rPr>
      </w:pPr>
      <w:r w:rsidRPr="00FD2D0F">
        <w:rPr>
          <w:sz w:val="24"/>
          <w:szCs w:val="24"/>
        </w:rPr>
        <w:t>}</w:t>
      </w:r>
    </w:p>
    <w:p w14:paraId="2BB2578B" w14:textId="77777777" w:rsidR="00FD2D0F" w:rsidRPr="00FD2D0F" w:rsidRDefault="00FD2D0F" w:rsidP="0021499C">
      <w:pPr>
        <w:pStyle w:val="a0"/>
        <w:spacing w:line="240" w:lineRule="auto"/>
        <w:rPr>
          <w:sz w:val="24"/>
          <w:szCs w:val="24"/>
        </w:rPr>
      </w:pPr>
    </w:p>
    <w:p w14:paraId="73D54C1B" w14:textId="77777777" w:rsidR="00FD2D0F" w:rsidRPr="00FD2D0F" w:rsidRDefault="00FD2D0F" w:rsidP="0021499C">
      <w:pPr>
        <w:pStyle w:val="a0"/>
        <w:spacing w:line="240" w:lineRule="auto"/>
        <w:rPr>
          <w:sz w:val="24"/>
          <w:szCs w:val="24"/>
        </w:rPr>
      </w:pPr>
      <w:r w:rsidRPr="00FD2D0F">
        <w:rPr>
          <w:sz w:val="24"/>
          <w:szCs w:val="24"/>
        </w:rPr>
        <w:t>.row {</w:t>
      </w:r>
    </w:p>
    <w:p w14:paraId="58D59521" w14:textId="77777777" w:rsidR="00FD2D0F" w:rsidRPr="00FD2D0F" w:rsidRDefault="00FD2D0F" w:rsidP="0021499C">
      <w:pPr>
        <w:pStyle w:val="a0"/>
        <w:spacing w:line="240" w:lineRule="auto"/>
        <w:rPr>
          <w:sz w:val="24"/>
          <w:szCs w:val="24"/>
        </w:rPr>
      </w:pPr>
      <w:r w:rsidRPr="00FD2D0F">
        <w:rPr>
          <w:sz w:val="24"/>
          <w:szCs w:val="24"/>
        </w:rPr>
        <w:t xml:space="preserve">  display: flex;</w:t>
      </w:r>
    </w:p>
    <w:p w14:paraId="14C6ED6E" w14:textId="77777777" w:rsidR="00FD2D0F" w:rsidRPr="00FD2D0F" w:rsidRDefault="00FD2D0F" w:rsidP="0021499C">
      <w:pPr>
        <w:pStyle w:val="a0"/>
        <w:spacing w:line="240" w:lineRule="auto"/>
        <w:rPr>
          <w:sz w:val="24"/>
          <w:szCs w:val="24"/>
        </w:rPr>
      </w:pPr>
      <w:r w:rsidRPr="00FD2D0F">
        <w:rPr>
          <w:sz w:val="24"/>
          <w:szCs w:val="24"/>
        </w:rPr>
        <w:t xml:space="preserve">  gap: 10px;</w:t>
      </w:r>
    </w:p>
    <w:p w14:paraId="2E8F51A7" w14:textId="77777777" w:rsidR="00FD2D0F" w:rsidRPr="00FD2D0F" w:rsidRDefault="00FD2D0F" w:rsidP="0021499C">
      <w:pPr>
        <w:pStyle w:val="a0"/>
        <w:spacing w:line="240" w:lineRule="auto"/>
        <w:rPr>
          <w:sz w:val="24"/>
          <w:szCs w:val="24"/>
        </w:rPr>
      </w:pPr>
      <w:r w:rsidRPr="00FD2D0F">
        <w:rPr>
          <w:sz w:val="24"/>
          <w:szCs w:val="24"/>
        </w:rPr>
        <w:t xml:space="preserve">  align-items: center;</w:t>
      </w:r>
    </w:p>
    <w:p w14:paraId="4B3C5274" w14:textId="77777777" w:rsidR="00FD2D0F" w:rsidRPr="00FD2D0F" w:rsidRDefault="00FD2D0F" w:rsidP="0021499C">
      <w:pPr>
        <w:pStyle w:val="a0"/>
        <w:spacing w:line="240" w:lineRule="auto"/>
        <w:rPr>
          <w:sz w:val="24"/>
          <w:szCs w:val="24"/>
        </w:rPr>
      </w:pPr>
      <w:r w:rsidRPr="00FD2D0F">
        <w:rPr>
          <w:sz w:val="24"/>
          <w:szCs w:val="24"/>
        </w:rPr>
        <w:t xml:space="preserve">  flex-wrap: wrap;</w:t>
      </w:r>
    </w:p>
    <w:p w14:paraId="6433FD5C" w14:textId="77777777" w:rsidR="00FD2D0F" w:rsidRPr="00FD2D0F" w:rsidRDefault="00FD2D0F" w:rsidP="0021499C">
      <w:pPr>
        <w:pStyle w:val="a0"/>
        <w:spacing w:line="240" w:lineRule="auto"/>
        <w:rPr>
          <w:sz w:val="24"/>
          <w:szCs w:val="24"/>
        </w:rPr>
      </w:pPr>
      <w:r w:rsidRPr="00FD2D0F">
        <w:rPr>
          <w:sz w:val="24"/>
          <w:szCs w:val="24"/>
        </w:rPr>
        <w:t>}</w:t>
      </w:r>
    </w:p>
    <w:p w14:paraId="398BAEBB" w14:textId="77777777" w:rsidR="00FD2D0F" w:rsidRPr="00FD2D0F" w:rsidRDefault="00FD2D0F" w:rsidP="0021499C">
      <w:pPr>
        <w:pStyle w:val="a0"/>
        <w:spacing w:line="240" w:lineRule="auto"/>
        <w:rPr>
          <w:sz w:val="24"/>
          <w:szCs w:val="24"/>
        </w:rPr>
      </w:pPr>
    </w:p>
    <w:p w14:paraId="3EBAFC86" w14:textId="77777777" w:rsidR="00FD2D0F" w:rsidRPr="00FD2D0F" w:rsidRDefault="00FD2D0F" w:rsidP="0021499C">
      <w:pPr>
        <w:pStyle w:val="a0"/>
        <w:spacing w:line="240" w:lineRule="auto"/>
        <w:rPr>
          <w:sz w:val="24"/>
          <w:szCs w:val="24"/>
        </w:rPr>
      </w:pPr>
      <w:r w:rsidRPr="00FD2D0F">
        <w:rPr>
          <w:sz w:val="24"/>
          <w:szCs w:val="24"/>
        </w:rPr>
        <w:t>.spacer {</w:t>
      </w:r>
    </w:p>
    <w:p w14:paraId="26766A30" w14:textId="77777777" w:rsidR="00FD2D0F" w:rsidRPr="00FD2D0F" w:rsidRDefault="00FD2D0F" w:rsidP="0021499C">
      <w:pPr>
        <w:pStyle w:val="a0"/>
        <w:spacing w:line="240" w:lineRule="auto"/>
        <w:rPr>
          <w:sz w:val="24"/>
          <w:szCs w:val="24"/>
        </w:rPr>
      </w:pPr>
      <w:r w:rsidRPr="00FD2D0F">
        <w:rPr>
          <w:sz w:val="24"/>
          <w:szCs w:val="24"/>
        </w:rPr>
        <w:t xml:space="preserve">  flex: 1;</w:t>
      </w:r>
    </w:p>
    <w:p w14:paraId="27D46E2F" w14:textId="77777777" w:rsidR="00FD2D0F" w:rsidRPr="00FD2D0F" w:rsidRDefault="00FD2D0F" w:rsidP="0021499C">
      <w:pPr>
        <w:pStyle w:val="a0"/>
        <w:spacing w:line="240" w:lineRule="auto"/>
        <w:rPr>
          <w:sz w:val="24"/>
          <w:szCs w:val="24"/>
        </w:rPr>
      </w:pPr>
      <w:r w:rsidRPr="00FD2D0F">
        <w:rPr>
          <w:sz w:val="24"/>
          <w:szCs w:val="24"/>
        </w:rPr>
        <w:t>}</w:t>
      </w:r>
    </w:p>
    <w:p w14:paraId="1B93C423" w14:textId="77777777" w:rsidR="00FD2D0F" w:rsidRPr="00FD2D0F" w:rsidRDefault="00FD2D0F" w:rsidP="0021499C">
      <w:pPr>
        <w:pStyle w:val="a0"/>
        <w:spacing w:line="240" w:lineRule="auto"/>
        <w:rPr>
          <w:sz w:val="24"/>
          <w:szCs w:val="24"/>
        </w:rPr>
      </w:pPr>
    </w:p>
    <w:p w14:paraId="0ED83BFF" w14:textId="77777777" w:rsidR="00FD2D0F" w:rsidRPr="00FD2D0F" w:rsidRDefault="00FD2D0F" w:rsidP="0021499C">
      <w:pPr>
        <w:pStyle w:val="a0"/>
        <w:spacing w:line="240" w:lineRule="auto"/>
        <w:rPr>
          <w:sz w:val="24"/>
          <w:szCs w:val="24"/>
        </w:rPr>
      </w:pPr>
      <w:r w:rsidRPr="00FD2D0F">
        <w:rPr>
          <w:sz w:val="24"/>
          <w:szCs w:val="24"/>
        </w:rPr>
        <w:t>.btn {</w:t>
      </w:r>
    </w:p>
    <w:p w14:paraId="188271D7" w14:textId="77777777" w:rsidR="00FD2D0F" w:rsidRPr="00FD2D0F" w:rsidRDefault="00FD2D0F" w:rsidP="0021499C">
      <w:pPr>
        <w:pStyle w:val="a0"/>
        <w:spacing w:line="240" w:lineRule="auto"/>
        <w:rPr>
          <w:sz w:val="24"/>
          <w:szCs w:val="24"/>
        </w:rPr>
      </w:pPr>
      <w:r w:rsidRPr="00FD2D0F">
        <w:rPr>
          <w:sz w:val="24"/>
          <w:szCs w:val="24"/>
        </w:rPr>
        <w:t xml:space="preserve">  border: 1px solid var(--line);</w:t>
      </w:r>
    </w:p>
    <w:p w14:paraId="5F561487" w14:textId="77777777" w:rsidR="00FD2D0F" w:rsidRPr="00FD2D0F" w:rsidRDefault="00FD2D0F" w:rsidP="0021499C">
      <w:pPr>
        <w:pStyle w:val="a0"/>
        <w:spacing w:line="240" w:lineRule="auto"/>
        <w:rPr>
          <w:sz w:val="24"/>
          <w:szCs w:val="24"/>
        </w:rPr>
      </w:pPr>
      <w:r w:rsidRPr="00FD2D0F">
        <w:rPr>
          <w:sz w:val="24"/>
          <w:szCs w:val="24"/>
        </w:rPr>
        <w:t xml:space="preserve">  background: rgba(90, 169, 255, 0.12);</w:t>
      </w:r>
    </w:p>
    <w:p w14:paraId="045E6D91" w14:textId="77777777" w:rsidR="00FD2D0F" w:rsidRPr="00FD2D0F" w:rsidRDefault="00FD2D0F" w:rsidP="0021499C">
      <w:pPr>
        <w:pStyle w:val="a0"/>
        <w:spacing w:line="240" w:lineRule="auto"/>
        <w:rPr>
          <w:sz w:val="24"/>
          <w:szCs w:val="24"/>
        </w:rPr>
      </w:pPr>
      <w:r w:rsidRPr="00FD2D0F">
        <w:rPr>
          <w:sz w:val="24"/>
          <w:szCs w:val="24"/>
        </w:rPr>
        <w:t xml:space="preserve">  color: var(--text);</w:t>
      </w:r>
    </w:p>
    <w:p w14:paraId="359E0415" w14:textId="77777777" w:rsidR="00FD2D0F" w:rsidRPr="00FD2D0F" w:rsidRDefault="00FD2D0F" w:rsidP="0021499C">
      <w:pPr>
        <w:pStyle w:val="a0"/>
        <w:spacing w:line="240" w:lineRule="auto"/>
        <w:rPr>
          <w:sz w:val="24"/>
          <w:szCs w:val="24"/>
        </w:rPr>
      </w:pPr>
      <w:r w:rsidRPr="00FD2D0F">
        <w:rPr>
          <w:sz w:val="24"/>
          <w:szCs w:val="24"/>
        </w:rPr>
        <w:t xml:space="preserve">  padding: 10px 12px;</w:t>
      </w:r>
    </w:p>
    <w:p w14:paraId="0A0F5A25" w14:textId="77777777" w:rsidR="00FD2D0F" w:rsidRPr="00FD2D0F" w:rsidRDefault="00FD2D0F" w:rsidP="0021499C">
      <w:pPr>
        <w:pStyle w:val="a0"/>
        <w:spacing w:line="240" w:lineRule="auto"/>
        <w:rPr>
          <w:sz w:val="24"/>
          <w:szCs w:val="24"/>
        </w:rPr>
      </w:pPr>
      <w:r w:rsidRPr="00FD2D0F">
        <w:rPr>
          <w:sz w:val="24"/>
          <w:szCs w:val="24"/>
        </w:rPr>
        <w:t xml:space="preserve">  border-radius: 12px;</w:t>
      </w:r>
    </w:p>
    <w:p w14:paraId="0A01FFFB" w14:textId="77777777" w:rsidR="00FD2D0F" w:rsidRPr="00FD2D0F" w:rsidRDefault="00FD2D0F" w:rsidP="0021499C">
      <w:pPr>
        <w:pStyle w:val="a0"/>
        <w:spacing w:line="240" w:lineRule="auto"/>
        <w:rPr>
          <w:sz w:val="24"/>
          <w:szCs w:val="24"/>
        </w:rPr>
      </w:pPr>
      <w:r w:rsidRPr="00FD2D0F">
        <w:rPr>
          <w:sz w:val="24"/>
          <w:szCs w:val="24"/>
        </w:rPr>
        <w:t xml:space="preserve">  cursor: pointer;</w:t>
      </w:r>
    </w:p>
    <w:p w14:paraId="09C5FF0D" w14:textId="77777777" w:rsidR="00FD2D0F" w:rsidRPr="00FD2D0F" w:rsidRDefault="00FD2D0F" w:rsidP="0021499C">
      <w:pPr>
        <w:pStyle w:val="a0"/>
        <w:spacing w:line="240" w:lineRule="auto"/>
        <w:rPr>
          <w:sz w:val="24"/>
          <w:szCs w:val="24"/>
        </w:rPr>
      </w:pPr>
      <w:r w:rsidRPr="00FD2D0F">
        <w:rPr>
          <w:sz w:val="24"/>
          <w:szCs w:val="24"/>
        </w:rPr>
        <w:t xml:space="preserve">  transition: transform 0.03s ease, background 0.2s ease, border-color 0.2s ease;</w:t>
      </w:r>
    </w:p>
    <w:p w14:paraId="0BD6586A" w14:textId="77777777" w:rsidR="00FD2D0F" w:rsidRPr="00FD2D0F" w:rsidRDefault="00FD2D0F" w:rsidP="0021499C">
      <w:pPr>
        <w:pStyle w:val="a0"/>
        <w:spacing w:line="240" w:lineRule="auto"/>
        <w:rPr>
          <w:sz w:val="24"/>
          <w:szCs w:val="24"/>
        </w:rPr>
      </w:pPr>
      <w:r w:rsidRPr="00FD2D0F">
        <w:rPr>
          <w:sz w:val="24"/>
          <w:szCs w:val="24"/>
        </w:rPr>
        <w:t>}</w:t>
      </w:r>
    </w:p>
    <w:p w14:paraId="390A80F2" w14:textId="77777777" w:rsidR="00FD2D0F" w:rsidRPr="00FD2D0F" w:rsidRDefault="00FD2D0F" w:rsidP="0021499C">
      <w:pPr>
        <w:pStyle w:val="a0"/>
        <w:spacing w:line="240" w:lineRule="auto"/>
        <w:rPr>
          <w:sz w:val="24"/>
          <w:szCs w:val="24"/>
        </w:rPr>
      </w:pPr>
    </w:p>
    <w:p w14:paraId="6301A4B8" w14:textId="77777777" w:rsidR="00FD2D0F" w:rsidRPr="00FD2D0F" w:rsidRDefault="00FD2D0F" w:rsidP="0021499C">
      <w:pPr>
        <w:pStyle w:val="a0"/>
        <w:spacing w:line="240" w:lineRule="auto"/>
        <w:rPr>
          <w:sz w:val="24"/>
          <w:szCs w:val="24"/>
        </w:rPr>
      </w:pPr>
      <w:r w:rsidRPr="00FD2D0F">
        <w:rPr>
          <w:sz w:val="24"/>
          <w:szCs w:val="24"/>
        </w:rPr>
        <w:t>.btn:hover {</w:t>
      </w:r>
    </w:p>
    <w:p w14:paraId="51191AC2" w14:textId="77777777" w:rsidR="00FD2D0F" w:rsidRPr="00FD2D0F" w:rsidRDefault="00FD2D0F" w:rsidP="0021499C">
      <w:pPr>
        <w:pStyle w:val="a0"/>
        <w:spacing w:line="240" w:lineRule="auto"/>
        <w:rPr>
          <w:sz w:val="24"/>
          <w:szCs w:val="24"/>
        </w:rPr>
      </w:pPr>
      <w:r w:rsidRPr="00FD2D0F">
        <w:rPr>
          <w:sz w:val="24"/>
          <w:szCs w:val="24"/>
        </w:rPr>
        <w:t xml:space="preserve">  background: rgba(90, 169, 255, 0.18);</w:t>
      </w:r>
    </w:p>
    <w:p w14:paraId="4B245E3E" w14:textId="77777777" w:rsidR="00FD2D0F" w:rsidRPr="00FD2D0F" w:rsidRDefault="00FD2D0F" w:rsidP="0021499C">
      <w:pPr>
        <w:pStyle w:val="a0"/>
        <w:spacing w:line="240" w:lineRule="auto"/>
        <w:rPr>
          <w:sz w:val="24"/>
          <w:szCs w:val="24"/>
        </w:rPr>
      </w:pPr>
      <w:r w:rsidRPr="00FD2D0F">
        <w:rPr>
          <w:sz w:val="24"/>
          <w:szCs w:val="24"/>
        </w:rPr>
        <w:t xml:space="preserve">  border-color: #2b3d6a;</w:t>
      </w:r>
    </w:p>
    <w:p w14:paraId="4D403B3A" w14:textId="77777777" w:rsidR="00FD2D0F" w:rsidRPr="00FD2D0F" w:rsidRDefault="00FD2D0F" w:rsidP="0021499C">
      <w:pPr>
        <w:pStyle w:val="a0"/>
        <w:spacing w:line="240" w:lineRule="auto"/>
        <w:rPr>
          <w:sz w:val="24"/>
          <w:szCs w:val="24"/>
        </w:rPr>
      </w:pPr>
      <w:r w:rsidRPr="00FD2D0F">
        <w:rPr>
          <w:sz w:val="24"/>
          <w:szCs w:val="24"/>
        </w:rPr>
        <w:t>}</w:t>
      </w:r>
    </w:p>
    <w:p w14:paraId="342CFD95" w14:textId="77777777" w:rsidR="00FD2D0F" w:rsidRPr="00FD2D0F" w:rsidRDefault="00FD2D0F" w:rsidP="0021499C">
      <w:pPr>
        <w:pStyle w:val="a0"/>
        <w:spacing w:line="240" w:lineRule="auto"/>
        <w:rPr>
          <w:sz w:val="24"/>
          <w:szCs w:val="24"/>
        </w:rPr>
      </w:pPr>
    </w:p>
    <w:p w14:paraId="3D090AFB" w14:textId="77777777" w:rsidR="00FD2D0F" w:rsidRPr="00FD2D0F" w:rsidRDefault="00FD2D0F" w:rsidP="0021499C">
      <w:pPr>
        <w:pStyle w:val="a0"/>
        <w:spacing w:line="240" w:lineRule="auto"/>
        <w:rPr>
          <w:sz w:val="24"/>
          <w:szCs w:val="24"/>
        </w:rPr>
      </w:pPr>
      <w:r w:rsidRPr="00FD2D0F">
        <w:rPr>
          <w:sz w:val="24"/>
          <w:szCs w:val="24"/>
        </w:rPr>
        <w:t>.btn:active {</w:t>
      </w:r>
    </w:p>
    <w:p w14:paraId="1EF70E76" w14:textId="77777777" w:rsidR="00FD2D0F" w:rsidRPr="00FD2D0F" w:rsidRDefault="00FD2D0F" w:rsidP="0021499C">
      <w:pPr>
        <w:pStyle w:val="a0"/>
        <w:spacing w:line="240" w:lineRule="auto"/>
        <w:rPr>
          <w:sz w:val="24"/>
          <w:szCs w:val="24"/>
        </w:rPr>
      </w:pPr>
      <w:r w:rsidRPr="00FD2D0F">
        <w:rPr>
          <w:sz w:val="24"/>
          <w:szCs w:val="24"/>
        </w:rPr>
        <w:t xml:space="preserve">  transform: translateY(1px);</w:t>
      </w:r>
    </w:p>
    <w:p w14:paraId="06F27F17" w14:textId="77777777" w:rsidR="00FD2D0F" w:rsidRPr="00FD2D0F" w:rsidRDefault="00FD2D0F" w:rsidP="0021499C">
      <w:pPr>
        <w:pStyle w:val="a0"/>
        <w:spacing w:line="240" w:lineRule="auto"/>
        <w:rPr>
          <w:sz w:val="24"/>
          <w:szCs w:val="24"/>
        </w:rPr>
      </w:pPr>
      <w:r w:rsidRPr="00FD2D0F">
        <w:rPr>
          <w:sz w:val="24"/>
          <w:szCs w:val="24"/>
        </w:rPr>
        <w:t>}</w:t>
      </w:r>
    </w:p>
    <w:p w14:paraId="20024E01" w14:textId="77777777" w:rsidR="00FD2D0F" w:rsidRPr="00FD2D0F" w:rsidRDefault="00FD2D0F" w:rsidP="0021499C">
      <w:pPr>
        <w:pStyle w:val="a0"/>
        <w:spacing w:line="240" w:lineRule="auto"/>
        <w:rPr>
          <w:sz w:val="24"/>
          <w:szCs w:val="24"/>
        </w:rPr>
      </w:pPr>
    </w:p>
    <w:p w14:paraId="13773C21" w14:textId="77777777" w:rsidR="00FD2D0F" w:rsidRPr="00FD2D0F" w:rsidRDefault="00FD2D0F" w:rsidP="0021499C">
      <w:pPr>
        <w:pStyle w:val="a0"/>
        <w:spacing w:line="240" w:lineRule="auto"/>
        <w:rPr>
          <w:sz w:val="24"/>
          <w:szCs w:val="24"/>
        </w:rPr>
      </w:pPr>
      <w:r w:rsidRPr="00FD2D0F">
        <w:rPr>
          <w:sz w:val="24"/>
          <w:szCs w:val="24"/>
        </w:rPr>
        <w:t>.btn.primary {</w:t>
      </w:r>
    </w:p>
    <w:p w14:paraId="604A8791" w14:textId="77777777" w:rsidR="00FD2D0F" w:rsidRPr="00FD2D0F" w:rsidRDefault="00FD2D0F" w:rsidP="0021499C">
      <w:pPr>
        <w:pStyle w:val="a0"/>
        <w:spacing w:line="240" w:lineRule="auto"/>
        <w:rPr>
          <w:sz w:val="24"/>
          <w:szCs w:val="24"/>
        </w:rPr>
      </w:pPr>
      <w:r w:rsidRPr="00FD2D0F">
        <w:rPr>
          <w:sz w:val="24"/>
          <w:szCs w:val="24"/>
        </w:rPr>
        <w:t xml:space="preserve">  background: rgba(90, 169, 255, 0.25);</w:t>
      </w:r>
    </w:p>
    <w:p w14:paraId="263FADC1" w14:textId="77777777" w:rsidR="00FD2D0F" w:rsidRPr="00FD2D0F" w:rsidRDefault="00FD2D0F" w:rsidP="0021499C">
      <w:pPr>
        <w:pStyle w:val="a0"/>
        <w:spacing w:line="240" w:lineRule="auto"/>
        <w:rPr>
          <w:sz w:val="24"/>
          <w:szCs w:val="24"/>
        </w:rPr>
      </w:pPr>
      <w:r w:rsidRPr="00FD2D0F">
        <w:rPr>
          <w:sz w:val="24"/>
          <w:szCs w:val="24"/>
        </w:rPr>
        <w:t xml:space="preserve">  border-color: rgba(90, 169, 255, 0.55);</w:t>
      </w:r>
    </w:p>
    <w:p w14:paraId="73F9840D" w14:textId="77777777" w:rsidR="00FD2D0F" w:rsidRPr="00FD2D0F" w:rsidRDefault="00FD2D0F" w:rsidP="0021499C">
      <w:pPr>
        <w:pStyle w:val="a0"/>
        <w:spacing w:line="240" w:lineRule="auto"/>
        <w:rPr>
          <w:sz w:val="24"/>
          <w:szCs w:val="24"/>
        </w:rPr>
      </w:pPr>
      <w:r w:rsidRPr="00FD2D0F">
        <w:rPr>
          <w:sz w:val="24"/>
          <w:szCs w:val="24"/>
        </w:rPr>
        <w:t>}</w:t>
      </w:r>
    </w:p>
    <w:p w14:paraId="464BD6BE" w14:textId="77777777" w:rsidR="00FD2D0F" w:rsidRPr="00FD2D0F" w:rsidRDefault="00FD2D0F" w:rsidP="0021499C">
      <w:pPr>
        <w:pStyle w:val="a0"/>
        <w:spacing w:line="240" w:lineRule="auto"/>
        <w:rPr>
          <w:sz w:val="24"/>
          <w:szCs w:val="24"/>
        </w:rPr>
      </w:pPr>
    </w:p>
    <w:p w14:paraId="6679FFC7" w14:textId="77777777" w:rsidR="00FD2D0F" w:rsidRPr="00FD2D0F" w:rsidRDefault="00FD2D0F" w:rsidP="0021499C">
      <w:pPr>
        <w:pStyle w:val="a0"/>
        <w:spacing w:line="240" w:lineRule="auto"/>
        <w:rPr>
          <w:sz w:val="24"/>
          <w:szCs w:val="24"/>
        </w:rPr>
      </w:pPr>
      <w:r w:rsidRPr="00FD2D0F">
        <w:rPr>
          <w:sz w:val="24"/>
          <w:szCs w:val="24"/>
        </w:rPr>
        <w:t>.btn.danger {</w:t>
      </w:r>
    </w:p>
    <w:p w14:paraId="71565D71" w14:textId="77777777" w:rsidR="00FD2D0F" w:rsidRPr="00FD2D0F" w:rsidRDefault="00FD2D0F" w:rsidP="0021499C">
      <w:pPr>
        <w:pStyle w:val="a0"/>
        <w:spacing w:line="240" w:lineRule="auto"/>
        <w:rPr>
          <w:sz w:val="24"/>
          <w:szCs w:val="24"/>
        </w:rPr>
      </w:pPr>
      <w:r w:rsidRPr="00FD2D0F">
        <w:rPr>
          <w:sz w:val="24"/>
          <w:szCs w:val="24"/>
        </w:rPr>
        <w:t xml:space="preserve">  background: rgba(255, 91, 110, 0.14);</w:t>
      </w:r>
    </w:p>
    <w:p w14:paraId="194BA453" w14:textId="77777777" w:rsidR="00FD2D0F" w:rsidRPr="00FD2D0F" w:rsidRDefault="00FD2D0F" w:rsidP="0021499C">
      <w:pPr>
        <w:pStyle w:val="a0"/>
        <w:spacing w:line="240" w:lineRule="auto"/>
        <w:rPr>
          <w:sz w:val="24"/>
          <w:szCs w:val="24"/>
        </w:rPr>
      </w:pPr>
      <w:r w:rsidRPr="00FD2D0F">
        <w:rPr>
          <w:sz w:val="24"/>
          <w:szCs w:val="24"/>
        </w:rPr>
        <w:t xml:space="preserve">  border-color: rgba(255, 91, 110, 0.45);</w:t>
      </w:r>
    </w:p>
    <w:p w14:paraId="05EBC9C4" w14:textId="77777777" w:rsidR="00FD2D0F" w:rsidRPr="00FD2D0F" w:rsidRDefault="00FD2D0F" w:rsidP="0021499C">
      <w:pPr>
        <w:pStyle w:val="a0"/>
        <w:spacing w:line="240" w:lineRule="auto"/>
        <w:rPr>
          <w:sz w:val="24"/>
          <w:szCs w:val="24"/>
        </w:rPr>
      </w:pPr>
      <w:r w:rsidRPr="00FD2D0F">
        <w:rPr>
          <w:sz w:val="24"/>
          <w:szCs w:val="24"/>
        </w:rPr>
        <w:t>}</w:t>
      </w:r>
    </w:p>
    <w:p w14:paraId="41A80DDD" w14:textId="77777777" w:rsidR="00FD2D0F" w:rsidRPr="00FD2D0F" w:rsidRDefault="00FD2D0F" w:rsidP="0021499C">
      <w:pPr>
        <w:pStyle w:val="a0"/>
        <w:spacing w:line="240" w:lineRule="auto"/>
        <w:rPr>
          <w:sz w:val="24"/>
          <w:szCs w:val="24"/>
        </w:rPr>
      </w:pPr>
    </w:p>
    <w:p w14:paraId="6728B0D3" w14:textId="77777777" w:rsidR="00FD2D0F" w:rsidRPr="00FD2D0F" w:rsidRDefault="00FD2D0F" w:rsidP="0021499C">
      <w:pPr>
        <w:pStyle w:val="a0"/>
        <w:spacing w:line="240" w:lineRule="auto"/>
        <w:rPr>
          <w:sz w:val="24"/>
          <w:szCs w:val="24"/>
        </w:rPr>
      </w:pPr>
      <w:r w:rsidRPr="00FD2D0F">
        <w:rPr>
          <w:sz w:val="24"/>
          <w:szCs w:val="24"/>
        </w:rPr>
        <w:t>.btn.ghost {</w:t>
      </w:r>
    </w:p>
    <w:p w14:paraId="1F146AD1" w14:textId="77777777" w:rsidR="00FD2D0F" w:rsidRPr="00FD2D0F" w:rsidRDefault="00FD2D0F" w:rsidP="0021499C">
      <w:pPr>
        <w:pStyle w:val="a0"/>
        <w:spacing w:line="240" w:lineRule="auto"/>
        <w:rPr>
          <w:sz w:val="24"/>
          <w:szCs w:val="24"/>
        </w:rPr>
      </w:pPr>
      <w:r w:rsidRPr="00FD2D0F">
        <w:rPr>
          <w:sz w:val="24"/>
          <w:szCs w:val="24"/>
        </w:rPr>
        <w:t xml:space="preserve">  background: transparent;</w:t>
      </w:r>
    </w:p>
    <w:p w14:paraId="6D52976F" w14:textId="77777777" w:rsidR="00FD2D0F" w:rsidRPr="00FD2D0F" w:rsidRDefault="00FD2D0F" w:rsidP="0021499C">
      <w:pPr>
        <w:pStyle w:val="a0"/>
        <w:spacing w:line="240" w:lineRule="auto"/>
        <w:rPr>
          <w:sz w:val="24"/>
          <w:szCs w:val="24"/>
        </w:rPr>
      </w:pPr>
      <w:r w:rsidRPr="00FD2D0F">
        <w:rPr>
          <w:sz w:val="24"/>
          <w:szCs w:val="24"/>
        </w:rPr>
        <w:t>}</w:t>
      </w:r>
    </w:p>
    <w:p w14:paraId="1488706B" w14:textId="77777777" w:rsidR="00FD2D0F" w:rsidRPr="00FD2D0F" w:rsidRDefault="00FD2D0F" w:rsidP="0021499C">
      <w:pPr>
        <w:pStyle w:val="a0"/>
        <w:spacing w:line="240" w:lineRule="auto"/>
        <w:rPr>
          <w:sz w:val="24"/>
          <w:szCs w:val="24"/>
        </w:rPr>
      </w:pPr>
    </w:p>
    <w:p w14:paraId="514D6C59" w14:textId="77777777" w:rsidR="00FD2D0F" w:rsidRPr="00FD2D0F" w:rsidRDefault="00FD2D0F" w:rsidP="0021499C">
      <w:pPr>
        <w:pStyle w:val="a0"/>
        <w:spacing w:line="240" w:lineRule="auto"/>
        <w:rPr>
          <w:sz w:val="24"/>
          <w:szCs w:val="24"/>
        </w:rPr>
      </w:pPr>
      <w:r w:rsidRPr="00FD2D0F">
        <w:rPr>
          <w:sz w:val="24"/>
          <w:szCs w:val="24"/>
        </w:rPr>
        <w:t>.input,</w:t>
      </w:r>
    </w:p>
    <w:p w14:paraId="22426402" w14:textId="77777777" w:rsidR="00FD2D0F" w:rsidRPr="00FD2D0F" w:rsidRDefault="00FD2D0F" w:rsidP="0021499C">
      <w:pPr>
        <w:pStyle w:val="a0"/>
        <w:spacing w:line="240" w:lineRule="auto"/>
        <w:rPr>
          <w:sz w:val="24"/>
          <w:szCs w:val="24"/>
        </w:rPr>
      </w:pPr>
      <w:r w:rsidRPr="00FD2D0F">
        <w:rPr>
          <w:sz w:val="24"/>
          <w:szCs w:val="24"/>
        </w:rPr>
        <w:t>select,</w:t>
      </w:r>
    </w:p>
    <w:p w14:paraId="680353C0" w14:textId="77777777" w:rsidR="00FD2D0F" w:rsidRPr="00FD2D0F" w:rsidRDefault="00FD2D0F" w:rsidP="0021499C">
      <w:pPr>
        <w:pStyle w:val="a0"/>
        <w:spacing w:line="240" w:lineRule="auto"/>
        <w:rPr>
          <w:sz w:val="24"/>
          <w:szCs w:val="24"/>
        </w:rPr>
      </w:pPr>
      <w:r w:rsidRPr="00FD2D0F">
        <w:rPr>
          <w:sz w:val="24"/>
          <w:szCs w:val="24"/>
        </w:rPr>
        <w:t>textarea {</w:t>
      </w:r>
    </w:p>
    <w:p w14:paraId="62B0E156" w14:textId="77777777" w:rsidR="00FD2D0F" w:rsidRPr="00FD2D0F" w:rsidRDefault="00FD2D0F" w:rsidP="0021499C">
      <w:pPr>
        <w:pStyle w:val="a0"/>
        <w:spacing w:line="240" w:lineRule="auto"/>
        <w:rPr>
          <w:sz w:val="24"/>
          <w:szCs w:val="24"/>
        </w:rPr>
      </w:pPr>
      <w:r w:rsidRPr="00FD2D0F">
        <w:rPr>
          <w:sz w:val="24"/>
          <w:szCs w:val="24"/>
        </w:rPr>
        <w:t xml:space="preserve">  width: 100%;</w:t>
      </w:r>
    </w:p>
    <w:p w14:paraId="36C1925C" w14:textId="77777777" w:rsidR="00FD2D0F" w:rsidRPr="00FD2D0F" w:rsidRDefault="00FD2D0F" w:rsidP="0021499C">
      <w:pPr>
        <w:pStyle w:val="a0"/>
        <w:spacing w:line="240" w:lineRule="auto"/>
        <w:rPr>
          <w:sz w:val="24"/>
          <w:szCs w:val="24"/>
        </w:rPr>
      </w:pPr>
      <w:r w:rsidRPr="00FD2D0F">
        <w:rPr>
          <w:sz w:val="24"/>
          <w:szCs w:val="24"/>
        </w:rPr>
        <w:t xml:space="preserve">  padding: 10px 12px;</w:t>
      </w:r>
    </w:p>
    <w:p w14:paraId="3B189F66" w14:textId="77777777" w:rsidR="00FD2D0F" w:rsidRPr="00FD2D0F" w:rsidRDefault="00FD2D0F" w:rsidP="0021499C">
      <w:pPr>
        <w:pStyle w:val="a0"/>
        <w:spacing w:line="240" w:lineRule="auto"/>
        <w:rPr>
          <w:sz w:val="24"/>
          <w:szCs w:val="24"/>
        </w:rPr>
      </w:pPr>
      <w:r w:rsidRPr="00FD2D0F">
        <w:rPr>
          <w:sz w:val="24"/>
          <w:szCs w:val="24"/>
        </w:rPr>
        <w:t xml:space="preserve">  border-radius: 12px;</w:t>
      </w:r>
    </w:p>
    <w:p w14:paraId="3AA7ECF0" w14:textId="77777777" w:rsidR="00FD2D0F" w:rsidRPr="00FD2D0F" w:rsidRDefault="00FD2D0F" w:rsidP="0021499C">
      <w:pPr>
        <w:pStyle w:val="a0"/>
        <w:spacing w:line="240" w:lineRule="auto"/>
        <w:rPr>
          <w:sz w:val="24"/>
          <w:szCs w:val="24"/>
        </w:rPr>
      </w:pPr>
      <w:r w:rsidRPr="00FD2D0F">
        <w:rPr>
          <w:sz w:val="24"/>
          <w:szCs w:val="24"/>
        </w:rPr>
        <w:t xml:space="preserve">  border: 1px solid var(--line);</w:t>
      </w:r>
    </w:p>
    <w:p w14:paraId="573987B5" w14:textId="77777777" w:rsidR="00FD2D0F" w:rsidRPr="00FD2D0F" w:rsidRDefault="00FD2D0F" w:rsidP="0021499C">
      <w:pPr>
        <w:pStyle w:val="a0"/>
        <w:spacing w:line="240" w:lineRule="auto"/>
        <w:rPr>
          <w:sz w:val="24"/>
          <w:szCs w:val="24"/>
        </w:rPr>
      </w:pPr>
      <w:r w:rsidRPr="00FD2D0F">
        <w:rPr>
          <w:sz w:val="24"/>
          <w:szCs w:val="24"/>
        </w:rPr>
        <w:t xml:space="preserve">  background: rgba(0, 0, 0, 0.15);</w:t>
      </w:r>
    </w:p>
    <w:p w14:paraId="55180065" w14:textId="77777777" w:rsidR="00FD2D0F" w:rsidRPr="00FD2D0F" w:rsidRDefault="00FD2D0F" w:rsidP="0021499C">
      <w:pPr>
        <w:pStyle w:val="a0"/>
        <w:spacing w:line="240" w:lineRule="auto"/>
        <w:rPr>
          <w:sz w:val="24"/>
          <w:szCs w:val="24"/>
        </w:rPr>
      </w:pPr>
      <w:r w:rsidRPr="00FD2D0F">
        <w:rPr>
          <w:sz w:val="24"/>
          <w:szCs w:val="24"/>
        </w:rPr>
        <w:t xml:space="preserve">  color: var(--text);</w:t>
      </w:r>
    </w:p>
    <w:p w14:paraId="14D41423" w14:textId="77777777" w:rsidR="00FD2D0F" w:rsidRPr="00FD2D0F" w:rsidRDefault="00FD2D0F" w:rsidP="0021499C">
      <w:pPr>
        <w:pStyle w:val="a0"/>
        <w:spacing w:line="240" w:lineRule="auto"/>
        <w:rPr>
          <w:sz w:val="24"/>
          <w:szCs w:val="24"/>
        </w:rPr>
      </w:pPr>
      <w:r w:rsidRPr="00FD2D0F">
        <w:rPr>
          <w:sz w:val="24"/>
          <w:szCs w:val="24"/>
        </w:rPr>
        <w:t xml:space="preserve">  outline: none;</w:t>
      </w:r>
    </w:p>
    <w:p w14:paraId="27153658" w14:textId="77777777" w:rsidR="00FD2D0F" w:rsidRPr="00FD2D0F" w:rsidRDefault="00FD2D0F" w:rsidP="0021499C">
      <w:pPr>
        <w:pStyle w:val="a0"/>
        <w:spacing w:line="240" w:lineRule="auto"/>
        <w:rPr>
          <w:sz w:val="24"/>
          <w:szCs w:val="24"/>
        </w:rPr>
      </w:pPr>
      <w:r w:rsidRPr="00FD2D0F">
        <w:rPr>
          <w:sz w:val="24"/>
          <w:szCs w:val="24"/>
        </w:rPr>
        <w:t>}</w:t>
      </w:r>
    </w:p>
    <w:p w14:paraId="73D28736" w14:textId="77777777" w:rsidR="00FD2D0F" w:rsidRPr="00FD2D0F" w:rsidRDefault="00FD2D0F" w:rsidP="0021499C">
      <w:pPr>
        <w:pStyle w:val="a0"/>
        <w:spacing w:line="240" w:lineRule="auto"/>
        <w:rPr>
          <w:sz w:val="24"/>
          <w:szCs w:val="24"/>
        </w:rPr>
      </w:pPr>
    </w:p>
    <w:p w14:paraId="6E9A1A20" w14:textId="77777777" w:rsidR="00FD2D0F" w:rsidRPr="00FD2D0F" w:rsidRDefault="00FD2D0F" w:rsidP="0021499C">
      <w:pPr>
        <w:pStyle w:val="a0"/>
        <w:spacing w:line="240" w:lineRule="auto"/>
        <w:rPr>
          <w:sz w:val="24"/>
          <w:szCs w:val="24"/>
        </w:rPr>
      </w:pPr>
      <w:r w:rsidRPr="00FD2D0F">
        <w:rPr>
          <w:sz w:val="24"/>
          <w:szCs w:val="24"/>
        </w:rPr>
        <w:t>label {</w:t>
      </w:r>
    </w:p>
    <w:p w14:paraId="28E9330A" w14:textId="77777777" w:rsidR="00FD2D0F" w:rsidRPr="00FD2D0F" w:rsidRDefault="00FD2D0F" w:rsidP="0021499C">
      <w:pPr>
        <w:pStyle w:val="a0"/>
        <w:spacing w:line="240" w:lineRule="auto"/>
        <w:rPr>
          <w:sz w:val="24"/>
          <w:szCs w:val="24"/>
        </w:rPr>
      </w:pPr>
      <w:r w:rsidRPr="00FD2D0F">
        <w:rPr>
          <w:sz w:val="24"/>
          <w:szCs w:val="24"/>
        </w:rPr>
        <w:t xml:space="preserve">  font-size: 13px;</w:t>
      </w:r>
    </w:p>
    <w:p w14:paraId="1557D263" w14:textId="77777777" w:rsidR="00FD2D0F" w:rsidRPr="00FD2D0F" w:rsidRDefault="00FD2D0F" w:rsidP="0021499C">
      <w:pPr>
        <w:pStyle w:val="a0"/>
        <w:spacing w:line="240" w:lineRule="auto"/>
        <w:rPr>
          <w:sz w:val="24"/>
          <w:szCs w:val="24"/>
        </w:rPr>
      </w:pPr>
      <w:r w:rsidRPr="00FD2D0F">
        <w:rPr>
          <w:sz w:val="24"/>
          <w:szCs w:val="24"/>
        </w:rPr>
        <w:t xml:space="preserve">  color: var(--muted);</w:t>
      </w:r>
    </w:p>
    <w:p w14:paraId="652EEBF1" w14:textId="77777777" w:rsidR="00FD2D0F" w:rsidRPr="00FD2D0F" w:rsidRDefault="00FD2D0F" w:rsidP="0021499C">
      <w:pPr>
        <w:pStyle w:val="a0"/>
        <w:spacing w:line="240" w:lineRule="auto"/>
        <w:rPr>
          <w:sz w:val="24"/>
          <w:szCs w:val="24"/>
        </w:rPr>
      </w:pPr>
      <w:r w:rsidRPr="00FD2D0F">
        <w:rPr>
          <w:sz w:val="24"/>
          <w:szCs w:val="24"/>
        </w:rPr>
        <w:lastRenderedPageBreak/>
        <w:t>}</w:t>
      </w:r>
    </w:p>
    <w:p w14:paraId="541E5D6F" w14:textId="77777777" w:rsidR="00FD2D0F" w:rsidRPr="00FD2D0F" w:rsidRDefault="00FD2D0F" w:rsidP="0021499C">
      <w:pPr>
        <w:pStyle w:val="a0"/>
        <w:spacing w:line="240" w:lineRule="auto"/>
        <w:rPr>
          <w:sz w:val="24"/>
          <w:szCs w:val="24"/>
        </w:rPr>
      </w:pPr>
    </w:p>
    <w:p w14:paraId="2BF33FD8" w14:textId="77777777" w:rsidR="00FD2D0F" w:rsidRPr="00FD2D0F" w:rsidRDefault="00FD2D0F" w:rsidP="0021499C">
      <w:pPr>
        <w:pStyle w:val="a0"/>
        <w:spacing w:line="240" w:lineRule="auto"/>
        <w:rPr>
          <w:sz w:val="24"/>
          <w:szCs w:val="24"/>
        </w:rPr>
      </w:pPr>
      <w:r w:rsidRPr="00FD2D0F">
        <w:rPr>
          <w:sz w:val="24"/>
          <w:szCs w:val="24"/>
        </w:rPr>
        <w:t>.hr {</w:t>
      </w:r>
    </w:p>
    <w:p w14:paraId="2DE5171D" w14:textId="77777777" w:rsidR="00FD2D0F" w:rsidRPr="00FD2D0F" w:rsidRDefault="00FD2D0F" w:rsidP="0021499C">
      <w:pPr>
        <w:pStyle w:val="a0"/>
        <w:spacing w:line="240" w:lineRule="auto"/>
        <w:rPr>
          <w:sz w:val="24"/>
          <w:szCs w:val="24"/>
        </w:rPr>
      </w:pPr>
      <w:r w:rsidRPr="00FD2D0F">
        <w:rPr>
          <w:sz w:val="24"/>
          <w:szCs w:val="24"/>
        </w:rPr>
        <w:t xml:space="preserve">  height: 1px;</w:t>
      </w:r>
    </w:p>
    <w:p w14:paraId="48B47E9D" w14:textId="77777777" w:rsidR="00FD2D0F" w:rsidRPr="00FD2D0F" w:rsidRDefault="00FD2D0F" w:rsidP="0021499C">
      <w:pPr>
        <w:pStyle w:val="a0"/>
        <w:spacing w:line="240" w:lineRule="auto"/>
        <w:rPr>
          <w:sz w:val="24"/>
          <w:szCs w:val="24"/>
        </w:rPr>
      </w:pPr>
      <w:r w:rsidRPr="00FD2D0F">
        <w:rPr>
          <w:sz w:val="24"/>
          <w:szCs w:val="24"/>
        </w:rPr>
        <w:t xml:space="preserve">  background: var(--line);</w:t>
      </w:r>
    </w:p>
    <w:p w14:paraId="4F6A2706" w14:textId="77777777" w:rsidR="00FD2D0F" w:rsidRPr="00FD2D0F" w:rsidRDefault="00FD2D0F" w:rsidP="0021499C">
      <w:pPr>
        <w:pStyle w:val="a0"/>
        <w:spacing w:line="240" w:lineRule="auto"/>
        <w:rPr>
          <w:sz w:val="24"/>
          <w:szCs w:val="24"/>
        </w:rPr>
      </w:pPr>
      <w:r w:rsidRPr="00FD2D0F">
        <w:rPr>
          <w:sz w:val="24"/>
          <w:szCs w:val="24"/>
        </w:rPr>
        <w:t xml:space="preserve">  margin: 12px 0;</w:t>
      </w:r>
    </w:p>
    <w:p w14:paraId="3667F0CA" w14:textId="77777777" w:rsidR="00FD2D0F" w:rsidRPr="00FD2D0F" w:rsidRDefault="00FD2D0F" w:rsidP="0021499C">
      <w:pPr>
        <w:pStyle w:val="a0"/>
        <w:spacing w:line="240" w:lineRule="auto"/>
        <w:rPr>
          <w:sz w:val="24"/>
          <w:szCs w:val="24"/>
        </w:rPr>
      </w:pPr>
      <w:r w:rsidRPr="00FD2D0F">
        <w:rPr>
          <w:sz w:val="24"/>
          <w:szCs w:val="24"/>
        </w:rPr>
        <w:t>}</w:t>
      </w:r>
    </w:p>
    <w:p w14:paraId="4C8D4688" w14:textId="77777777" w:rsidR="00FD2D0F" w:rsidRPr="00FD2D0F" w:rsidRDefault="00FD2D0F" w:rsidP="0021499C">
      <w:pPr>
        <w:pStyle w:val="a0"/>
        <w:spacing w:line="240" w:lineRule="auto"/>
        <w:rPr>
          <w:sz w:val="24"/>
          <w:szCs w:val="24"/>
        </w:rPr>
      </w:pPr>
    </w:p>
    <w:p w14:paraId="62D79E61" w14:textId="77777777" w:rsidR="00FD2D0F" w:rsidRPr="00FD2D0F" w:rsidRDefault="00FD2D0F" w:rsidP="0021499C">
      <w:pPr>
        <w:pStyle w:val="a0"/>
        <w:spacing w:line="240" w:lineRule="auto"/>
        <w:rPr>
          <w:sz w:val="24"/>
          <w:szCs w:val="24"/>
        </w:rPr>
      </w:pPr>
      <w:r w:rsidRPr="00FD2D0F">
        <w:rPr>
          <w:sz w:val="24"/>
          <w:szCs w:val="24"/>
        </w:rPr>
        <w:t>.badge {</w:t>
      </w:r>
    </w:p>
    <w:p w14:paraId="04E3DA51" w14:textId="77777777" w:rsidR="00FD2D0F" w:rsidRPr="00FD2D0F" w:rsidRDefault="00FD2D0F" w:rsidP="0021499C">
      <w:pPr>
        <w:pStyle w:val="a0"/>
        <w:spacing w:line="240" w:lineRule="auto"/>
        <w:rPr>
          <w:sz w:val="24"/>
          <w:szCs w:val="24"/>
        </w:rPr>
      </w:pPr>
      <w:r w:rsidRPr="00FD2D0F">
        <w:rPr>
          <w:sz w:val="24"/>
          <w:szCs w:val="24"/>
        </w:rPr>
        <w:t xml:space="preserve">  display: inline-flex;</w:t>
      </w:r>
    </w:p>
    <w:p w14:paraId="343AF832" w14:textId="77777777" w:rsidR="00FD2D0F" w:rsidRPr="00FD2D0F" w:rsidRDefault="00FD2D0F" w:rsidP="0021499C">
      <w:pPr>
        <w:pStyle w:val="a0"/>
        <w:spacing w:line="240" w:lineRule="auto"/>
        <w:rPr>
          <w:sz w:val="24"/>
          <w:szCs w:val="24"/>
        </w:rPr>
      </w:pPr>
      <w:r w:rsidRPr="00FD2D0F">
        <w:rPr>
          <w:sz w:val="24"/>
          <w:szCs w:val="24"/>
        </w:rPr>
        <w:t xml:space="preserve">  align-items: center;</w:t>
      </w:r>
    </w:p>
    <w:p w14:paraId="5550546E" w14:textId="77777777" w:rsidR="00FD2D0F" w:rsidRPr="00FD2D0F" w:rsidRDefault="00FD2D0F" w:rsidP="0021499C">
      <w:pPr>
        <w:pStyle w:val="a0"/>
        <w:spacing w:line="240" w:lineRule="auto"/>
        <w:rPr>
          <w:sz w:val="24"/>
          <w:szCs w:val="24"/>
        </w:rPr>
      </w:pPr>
      <w:r w:rsidRPr="00FD2D0F">
        <w:rPr>
          <w:sz w:val="24"/>
          <w:szCs w:val="24"/>
        </w:rPr>
        <w:t xml:space="preserve">  gap: 6px;</w:t>
      </w:r>
    </w:p>
    <w:p w14:paraId="05C3D7A2" w14:textId="77777777" w:rsidR="00FD2D0F" w:rsidRPr="00FD2D0F" w:rsidRDefault="00FD2D0F" w:rsidP="0021499C">
      <w:pPr>
        <w:pStyle w:val="a0"/>
        <w:spacing w:line="240" w:lineRule="auto"/>
        <w:rPr>
          <w:sz w:val="24"/>
          <w:szCs w:val="24"/>
        </w:rPr>
      </w:pPr>
      <w:r w:rsidRPr="00FD2D0F">
        <w:rPr>
          <w:sz w:val="24"/>
          <w:szCs w:val="24"/>
        </w:rPr>
        <w:t xml:space="preserve">  padding: 6px 10px;</w:t>
      </w:r>
    </w:p>
    <w:p w14:paraId="453402E5" w14:textId="77777777" w:rsidR="00FD2D0F" w:rsidRPr="00FD2D0F" w:rsidRDefault="00FD2D0F" w:rsidP="0021499C">
      <w:pPr>
        <w:pStyle w:val="a0"/>
        <w:spacing w:line="240" w:lineRule="auto"/>
        <w:rPr>
          <w:sz w:val="24"/>
          <w:szCs w:val="24"/>
        </w:rPr>
      </w:pPr>
      <w:r w:rsidRPr="00FD2D0F">
        <w:rPr>
          <w:sz w:val="24"/>
          <w:szCs w:val="24"/>
        </w:rPr>
        <w:t xml:space="preserve">  border: 1px solid var(--line);</w:t>
      </w:r>
    </w:p>
    <w:p w14:paraId="775FE900" w14:textId="77777777" w:rsidR="00FD2D0F" w:rsidRPr="00FD2D0F" w:rsidRDefault="00FD2D0F" w:rsidP="0021499C">
      <w:pPr>
        <w:pStyle w:val="a0"/>
        <w:spacing w:line="240" w:lineRule="auto"/>
        <w:rPr>
          <w:sz w:val="24"/>
          <w:szCs w:val="24"/>
        </w:rPr>
      </w:pPr>
      <w:r w:rsidRPr="00FD2D0F">
        <w:rPr>
          <w:sz w:val="24"/>
          <w:szCs w:val="24"/>
        </w:rPr>
        <w:t xml:space="preserve">  border-radius: 999px;</w:t>
      </w:r>
    </w:p>
    <w:p w14:paraId="357A8EBA" w14:textId="77777777" w:rsidR="00FD2D0F" w:rsidRPr="00FD2D0F" w:rsidRDefault="00FD2D0F" w:rsidP="0021499C">
      <w:pPr>
        <w:pStyle w:val="a0"/>
        <w:spacing w:line="240" w:lineRule="auto"/>
        <w:rPr>
          <w:sz w:val="24"/>
          <w:szCs w:val="24"/>
        </w:rPr>
      </w:pPr>
      <w:r w:rsidRPr="00FD2D0F">
        <w:rPr>
          <w:sz w:val="24"/>
          <w:szCs w:val="24"/>
        </w:rPr>
        <w:t xml:space="preserve">  font-size: 12px;</w:t>
      </w:r>
    </w:p>
    <w:p w14:paraId="39C23470" w14:textId="77777777" w:rsidR="00FD2D0F" w:rsidRPr="00FD2D0F" w:rsidRDefault="00FD2D0F" w:rsidP="0021499C">
      <w:pPr>
        <w:pStyle w:val="a0"/>
        <w:spacing w:line="240" w:lineRule="auto"/>
        <w:rPr>
          <w:sz w:val="24"/>
          <w:szCs w:val="24"/>
        </w:rPr>
      </w:pPr>
      <w:r w:rsidRPr="00FD2D0F">
        <w:rPr>
          <w:sz w:val="24"/>
          <w:szCs w:val="24"/>
        </w:rPr>
        <w:t xml:space="preserve">  background: rgba(0, 0, 0, 0.12);</w:t>
      </w:r>
    </w:p>
    <w:p w14:paraId="6A626F5F" w14:textId="77777777" w:rsidR="00FD2D0F" w:rsidRPr="00FD2D0F" w:rsidRDefault="00FD2D0F" w:rsidP="0021499C">
      <w:pPr>
        <w:pStyle w:val="a0"/>
        <w:spacing w:line="240" w:lineRule="auto"/>
        <w:rPr>
          <w:sz w:val="24"/>
          <w:szCs w:val="24"/>
        </w:rPr>
      </w:pPr>
      <w:r w:rsidRPr="00FD2D0F">
        <w:rPr>
          <w:sz w:val="24"/>
          <w:szCs w:val="24"/>
        </w:rPr>
        <w:t>}</w:t>
      </w:r>
    </w:p>
    <w:p w14:paraId="5D5782AD" w14:textId="77777777" w:rsidR="00FD2D0F" w:rsidRPr="00FD2D0F" w:rsidRDefault="00FD2D0F" w:rsidP="0021499C">
      <w:pPr>
        <w:pStyle w:val="a0"/>
        <w:spacing w:line="240" w:lineRule="auto"/>
        <w:rPr>
          <w:sz w:val="24"/>
          <w:szCs w:val="24"/>
        </w:rPr>
      </w:pPr>
    </w:p>
    <w:p w14:paraId="013D07A9" w14:textId="77777777" w:rsidR="00FD2D0F" w:rsidRPr="00FD2D0F" w:rsidRDefault="00FD2D0F" w:rsidP="0021499C">
      <w:pPr>
        <w:pStyle w:val="a0"/>
        <w:spacing w:line="240" w:lineRule="auto"/>
        <w:rPr>
          <w:sz w:val="24"/>
          <w:szCs w:val="24"/>
        </w:rPr>
      </w:pPr>
      <w:r w:rsidRPr="00FD2D0F">
        <w:rPr>
          <w:sz w:val="24"/>
          <w:szCs w:val="24"/>
        </w:rPr>
        <w:t>.badge.good {</w:t>
      </w:r>
    </w:p>
    <w:p w14:paraId="1D5B8596" w14:textId="77777777" w:rsidR="00FD2D0F" w:rsidRPr="00FD2D0F" w:rsidRDefault="00FD2D0F" w:rsidP="0021499C">
      <w:pPr>
        <w:pStyle w:val="a0"/>
        <w:spacing w:line="240" w:lineRule="auto"/>
        <w:rPr>
          <w:sz w:val="24"/>
          <w:szCs w:val="24"/>
        </w:rPr>
      </w:pPr>
      <w:r w:rsidRPr="00FD2D0F">
        <w:rPr>
          <w:sz w:val="24"/>
          <w:szCs w:val="24"/>
        </w:rPr>
        <w:t xml:space="preserve">  border-color: rgba(37, 208, 127, 0.5);</w:t>
      </w:r>
    </w:p>
    <w:p w14:paraId="5B207EE5" w14:textId="77777777" w:rsidR="00FD2D0F" w:rsidRPr="00FD2D0F" w:rsidRDefault="00FD2D0F" w:rsidP="0021499C">
      <w:pPr>
        <w:pStyle w:val="a0"/>
        <w:spacing w:line="240" w:lineRule="auto"/>
        <w:rPr>
          <w:sz w:val="24"/>
          <w:szCs w:val="24"/>
        </w:rPr>
      </w:pPr>
      <w:r w:rsidRPr="00FD2D0F">
        <w:rPr>
          <w:sz w:val="24"/>
          <w:szCs w:val="24"/>
        </w:rPr>
        <w:t xml:space="preserve">  background: rgba(37, 208, 127, 0.1);</w:t>
      </w:r>
    </w:p>
    <w:p w14:paraId="08B0ED66" w14:textId="77777777" w:rsidR="00FD2D0F" w:rsidRPr="00FD2D0F" w:rsidRDefault="00FD2D0F" w:rsidP="0021499C">
      <w:pPr>
        <w:pStyle w:val="a0"/>
        <w:spacing w:line="240" w:lineRule="auto"/>
        <w:rPr>
          <w:sz w:val="24"/>
          <w:szCs w:val="24"/>
        </w:rPr>
      </w:pPr>
      <w:r w:rsidRPr="00FD2D0F">
        <w:rPr>
          <w:sz w:val="24"/>
          <w:szCs w:val="24"/>
        </w:rPr>
        <w:t>}</w:t>
      </w:r>
    </w:p>
    <w:p w14:paraId="069027E4" w14:textId="77777777" w:rsidR="00FD2D0F" w:rsidRPr="00FD2D0F" w:rsidRDefault="00FD2D0F" w:rsidP="0021499C">
      <w:pPr>
        <w:pStyle w:val="a0"/>
        <w:spacing w:line="240" w:lineRule="auto"/>
        <w:rPr>
          <w:sz w:val="24"/>
          <w:szCs w:val="24"/>
        </w:rPr>
      </w:pPr>
    </w:p>
    <w:p w14:paraId="63571464" w14:textId="77777777" w:rsidR="00FD2D0F" w:rsidRPr="00FD2D0F" w:rsidRDefault="00FD2D0F" w:rsidP="0021499C">
      <w:pPr>
        <w:pStyle w:val="a0"/>
        <w:spacing w:line="240" w:lineRule="auto"/>
        <w:rPr>
          <w:sz w:val="24"/>
          <w:szCs w:val="24"/>
        </w:rPr>
      </w:pPr>
      <w:r w:rsidRPr="00FD2D0F">
        <w:rPr>
          <w:sz w:val="24"/>
          <w:szCs w:val="24"/>
        </w:rPr>
        <w:t>.badge.bad {</w:t>
      </w:r>
    </w:p>
    <w:p w14:paraId="1EB633DF" w14:textId="77777777" w:rsidR="00FD2D0F" w:rsidRPr="00FD2D0F" w:rsidRDefault="00FD2D0F" w:rsidP="0021499C">
      <w:pPr>
        <w:pStyle w:val="a0"/>
        <w:spacing w:line="240" w:lineRule="auto"/>
        <w:rPr>
          <w:sz w:val="24"/>
          <w:szCs w:val="24"/>
        </w:rPr>
      </w:pPr>
      <w:r w:rsidRPr="00FD2D0F">
        <w:rPr>
          <w:sz w:val="24"/>
          <w:szCs w:val="24"/>
        </w:rPr>
        <w:t xml:space="preserve">  border-color: rgba(255, 91, 110, 0.5);</w:t>
      </w:r>
    </w:p>
    <w:p w14:paraId="4EF0A8EF" w14:textId="77777777" w:rsidR="00FD2D0F" w:rsidRPr="00FD2D0F" w:rsidRDefault="00FD2D0F" w:rsidP="0021499C">
      <w:pPr>
        <w:pStyle w:val="a0"/>
        <w:spacing w:line="240" w:lineRule="auto"/>
        <w:rPr>
          <w:sz w:val="24"/>
          <w:szCs w:val="24"/>
        </w:rPr>
      </w:pPr>
      <w:r w:rsidRPr="00FD2D0F">
        <w:rPr>
          <w:sz w:val="24"/>
          <w:szCs w:val="24"/>
        </w:rPr>
        <w:t xml:space="preserve">  background: rgba(255, 91, 110, 0.1);</w:t>
      </w:r>
    </w:p>
    <w:p w14:paraId="018DB823" w14:textId="77777777" w:rsidR="00FD2D0F" w:rsidRPr="00FD2D0F" w:rsidRDefault="00FD2D0F" w:rsidP="0021499C">
      <w:pPr>
        <w:pStyle w:val="a0"/>
        <w:spacing w:line="240" w:lineRule="auto"/>
        <w:rPr>
          <w:sz w:val="24"/>
          <w:szCs w:val="24"/>
        </w:rPr>
      </w:pPr>
      <w:r w:rsidRPr="00FD2D0F">
        <w:rPr>
          <w:sz w:val="24"/>
          <w:szCs w:val="24"/>
        </w:rPr>
        <w:t>}</w:t>
      </w:r>
    </w:p>
    <w:p w14:paraId="34DDCBFD" w14:textId="77777777" w:rsidR="00FD2D0F" w:rsidRPr="00FD2D0F" w:rsidRDefault="00FD2D0F" w:rsidP="0021499C">
      <w:pPr>
        <w:pStyle w:val="a0"/>
        <w:spacing w:line="240" w:lineRule="auto"/>
        <w:rPr>
          <w:sz w:val="24"/>
          <w:szCs w:val="24"/>
        </w:rPr>
      </w:pPr>
    </w:p>
    <w:p w14:paraId="3BE7885F" w14:textId="77777777" w:rsidR="00FD2D0F" w:rsidRPr="00FD2D0F" w:rsidRDefault="00FD2D0F" w:rsidP="0021499C">
      <w:pPr>
        <w:pStyle w:val="a0"/>
        <w:spacing w:line="240" w:lineRule="auto"/>
        <w:rPr>
          <w:sz w:val="24"/>
          <w:szCs w:val="24"/>
        </w:rPr>
      </w:pPr>
      <w:r w:rsidRPr="00FD2D0F">
        <w:rPr>
          <w:sz w:val="24"/>
          <w:szCs w:val="24"/>
        </w:rPr>
        <w:t>.badge.warn {</w:t>
      </w:r>
    </w:p>
    <w:p w14:paraId="3C677339" w14:textId="77777777" w:rsidR="00FD2D0F" w:rsidRPr="00FD2D0F" w:rsidRDefault="00FD2D0F" w:rsidP="0021499C">
      <w:pPr>
        <w:pStyle w:val="a0"/>
        <w:spacing w:line="240" w:lineRule="auto"/>
        <w:rPr>
          <w:sz w:val="24"/>
          <w:szCs w:val="24"/>
        </w:rPr>
      </w:pPr>
      <w:r w:rsidRPr="00FD2D0F">
        <w:rPr>
          <w:sz w:val="24"/>
          <w:szCs w:val="24"/>
        </w:rPr>
        <w:t xml:space="preserve">  border-color: rgba(255, 209, 102, 0.5);</w:t>
      </w:r>
    </w:p>
    <w:p w14:paraId="67BC379B" w14:textId="77777777" w:rsidR="00FD2D0F" w:rsidRPr="00FD2D0F" w:rsidRDefault="00FD2D0F" w:rsidP="0021499C">
      <w:pPr>
        <w:pStyle w:val="a0"/>
        <w:spacing w:line="240" w:lineRule="auto"/>
        <w:rPr>
          <w:sz w:val="24"/>
          <w:szCs w:val="24"/>
        </w:rPr>
      </w:pPr>
      <w:r w:rsidRPr="00FD2D0F">
        <w:rPr>
          <w:sz w:val="24"/>
          <w:szCs w:val="24"/>
        </w:rPr>
        <w:t xml:space="preserve">  background: rgba(255, 209, 102, 0.1);</w:t>
      </w:r>
    </w:p>
    <w:p w14:paraId="3AAE36B6" w14:textId="77777777" w:rsidR="00FD2D0F" w:rsidRPr="00FD2D0F" w:rsidRDefault="00FD2D0F" w:rsidP="0021499C">
      <w:pPr>
        <w:pStyle w:val="a0"/>
        <w:spacing w:line="240" w:lineRule="auto"/>
        <w:rPr>
          <w:sz w:val="24"/>
          <w:szCs w:val="24"/>
        </w:rPr>
      </w:pPr>
      <w:r w:rsidRPr="00FD2D0F">
        <w:rPr>
          <w:sz w:val="24"/>
          <w:szCs w:val="24"/>
        </w:rPr>
        <w:t>}</w:t>
      </w:r>
    </w:p>
    <w:p w14:paraId="4875B231" w14:textId="77777777" w:rsidR="00FD2D0F" w:rsidRPr="00FD2D0F" w:rsidRDefault="00FD2D0F" w:rsidP="0021499C">
      <w:pPr>
        <w:pStyle w:val="a0"/>
        <w:spacing w:line="240" w:lineRule="auto"/>
        <w:rPr>
          <w:sz w:val="24"/>
          <w:szCs w:val="24"/>
        </w:rPr>
      </w:pPr>
    </w:p>
    <w:p w14:paraId="6641E5FA" w14:textId="77777777" w:rsidR="00FD2D0F" w:rsidRPr="00FD2D0F" w:rsidRDefault="00FD2D0F" w:rsidP="0021499C">
      <w:pPr>
        <w:pStyle w:val="a0"/>
        <w:spacing w:line="240" w:lineRule="auto"/>
        <w:rPr>
          <w:sz w:val="24"/>
          <w:szCs w:val="24"/>
        </w:rPr>
      </w:pPr>
      <w:r w:rsidRPr="00FD2D0F">
        <w:rPr>
          <w:sz w:val="24"/>
          <w:szCs w:val="24"/>
        </w:rPr>
        <w:lastRenderedPageBreak/>
        <w:t>.table {</w:t>
      </w:r>
    </w:p>
    <w:p w14:paraId="0920A268" w14:textId="77777777" w:rsidR="00FD2D0F" w:rsidRPr="00FD2D0F" w:rsidRDefault="00FD2D0F" w:rsidP="0021499C">
      <w:pPr>
        <w:pStyle w:val="a0"/>
        <w:spacing w:line="240" w:lineRule="auto"/>
        <w:rPr>
          <w:sz w:val="24"/>
          <w:szCs w:val="24"/>
        </w:rPr>
      </w:pPr>
      <w:r w:rsidRPr="00FD2D0F">
        <w:rPr>
          <w:sz w:val="24"/>
          <w:szCs w:val="24"/>
        </w:rPr>
        <w:t xml:space="preserve">  width: 100%;</w:t>
      </w:r>
    </w:p>
    <w:p w14:paraId="4403298D" w14:textId="77777777" w:rsidR="00FD2D0F" w:rsidRPr="00FD2D0F" w:rsidRDefault="00FD2D0F" w:rsidP="0021499C">
      <w:pPr>
        <w:pStyle w:val="a0"/>
        <w:spacing w:line="240" w:lineRule="auto"/>
        <w:rPr>
          <w:sz w:val="24"/>
          <w:szCs w:val="24"/>
        </w:rPr>
      </w:pPr>
      <w:r w:rsidRPr="00FD2D0F">
        <w:rPr>
          <w:sz w:val="24"/>
          <w:szCs w:val="24"/>
        </w:rPr>
        <w:t xml:space="preserve">  border-collapse: collapse;</w:t>
      </w:r>
    </w:p>
    <w:p w14:paraId="485DE1C9" w14:textId="77777777" w:rsidR="00FD2D0F" w:rsidRPr="00FD2D0F" w:rsidRDefault="00FD2D0F" w:rsidP="0021499C">
      <w:pPr>
        <w:pStyle w:val="a0"/>
        <w:spacing w:line="240" w:lineRule="auto"/>
        <w:rPr>
          <w:sz w:val="24"/>
          <w:szCs w:val="24"/>
        </w:rPr>
      </w:pPr>
      <w:r w:rsidRPr="00FD2D0F">
        <w:rPr>
          <w:sz w:val="24"/>
          <w:szCs w:val="24"/>
        </w:rPr>
        <w:t xml:space="preserve">  overflow: hidden;</w:t>
      </w:r>
    </w:p>
    <w:p w14:paraId="54ABB482" w14:textId="77777777" w:rsidR="00FD2D0F" w:rsidRPr="00FD2D0F" w:rsidRDefault="00FD2D0F" w:rsidP="0021499C">
      <w:pPr>
        <w:pStyle w:val="a0"/>
        <w:spacing w:line="240" w:lineRule="auto"/>
        <w:rPr>
          <w:sz w:val="24"/>
          <w:szCs w:val="24"/>
        </w:rPr>
      </w:pPr>
      <w:r w:rsidRPr="00FD2D0F">
        <w:rPr>
          <w:sz w:val="24"/>
          <w:szCs w:val="24"/>
        </w:rPr>
        <w:t xml:space="preserve">  border-radius: 12px;</w:t>
      </w:r>
    </w:p>
    <w:p w14:paraId="5A38CCEC" w14:textId="77777777" w:rsidR="00FD2D0F" w:rsidRPr="00FD2D0F" w:rsidRDefault="00FD2D0F" w:rsidP="0021499C">
      <w:pPr>
        <w:pStyle w:val="a0"/>
        <w:spacing w:line="240" w:lineRule="auto"/>
        <w:rPr>
          <w:sz w:val="24"/>
          <w:szCs w:val="24"/>
        </w:rPr>
      </w:pPr>
      <w:r w:rsidRPr="00FD2D0F">
        <w:rPr>
          <w:sz w:val="24"/>
          <w:szCs w:val="24"/>
        </w:rPr>
        <w:t xml:space="preserve">  border: 1px solid var(--line);</w:t>
      </w:r>
    </w:p>
    <w:p w14:paraId="501A5093" w14:textId="77777777" w:rsidR="00FD2D0F" w:rsidRPr="00FD2D0F" w:rsidRDefault="00FD2D0F" w:rsidP="0021499C">
      <w:pPr>
        <w:pStyle w:val="a0"/>
        <w:spacing w:line="240" w:lineRule="auto"/>
        <w:rPr>
          <w:sz w:val="24"/>
          <w:szCs w:val="24"/>
        </w:rPr>
      </w:pPr>
      <w:r w:rsidRPr="00FD2D0F">
        <w:rPr>
          <w:sz w:val="24"/>
          <w:szCs w:val="24"/>
        </w:rPr>
        <w:t>}</w:t>
      </w:r>
    </w:p>
    <w:p w14:paraId="1C920540" w14:textId="77777777" w:rsidR="00FD2D0F" w:rsidRPr="00FD2D0F" w:rsidRDefault="00FD2D0F" w:rsidP="0021499C">
      <w:pPr>
        <w:pStyle w:val="a0"/>
        <w:spacing w:line="240" w:lineRule="auto"/>
        <w:rPr>
          <w:sz w:val="24"/>
          <w:szCs w:val="24"/>
        </w:rPr>
      </w:pPr>
    </w:p>
    <w:p w14:paraId="28E026AB" w14:textId="77777777" w:rsidR="00FD2D0F" w:rsidRPr="00FD2D0F" w:rsidRDefault="00FD2D0F" w:rsidP="0021499C">
      <w:pPr>
        <w:pStyle w:val="a0"/>
        <w:spacing w:line="240" w:lineRule="auto"/>
        <w:rPr>
          <w:sz w:val="24"/>
          <w:szCs w:val="24"/>
        </w:rPr>
      </w:pPr>
      <w:r w:rsidRPr="00FD2D0F">
        <w:rPr>
          <w:sz w:val="24"/>
          <w:szCs w:val="24"/>
        </w:rPr>
        <w:t>.table th,</w:t>
      </w:r>
    </w:p>
    <w:p w14:paraId="3A382D5C" w14:textId="77777777" w:rsidR="00FD2D0F" w:rsidRPr="00FD2D0F" w:rsidRDefault="00FD2D0F" w:rsidP="0021499C">
      <w:pPr>
        <w:pStyle w:val="a0"/>
        <w:spacing w:line="240" w:lineRule="auto"/>
        <w:rPr>
          <w:sz w:val="24"/>
          <w:szCs w:val="24"/>
        </w:rPr>
      </w:pPr>
      <w:r w:rsidRPr="00FD2D0F">
        <w:rPr>
          <w:sz w:val="24"/>
          <w:szCs w:val="24"/>
        </w:rPr>
        <w:t>.table td {</w:t>
      </w:r>
    </w:p>
    <w:p w14:paraId="183107F4" w14:textId="77777777" w:rsidR="00FD2D0F" w:rsidRPr="00FD2D0F" w:rsidRDefault="00FD2D0F" w:rsidP="0021499C">
      <w:pPr>
        <w:pStyle w:val="a0"/>
        <w:spacing w:line="240" w:lineRule="auto"/>
        <w:rPr>
          <w:sz w:val="24"/>
          <w:szCs w:val="24"/>
        </w:rPr>
      </w:pPr>
      <w:r w:rsidRPr="00FD2D0F">
        <w:rPr>
          <w:sz w:val="24"/>
          <w:szCs w:val="24"/>
        </w:rPr>
        <w:t xml:space="preserve">  padding: 10px 10px;</w:t>
      </w:r>
    </w:p>
    <w:p w14:paraId="2C0AD3D7" w14:textId="77777777" w:rsidR="00FD2D0F" w:rsidRPr="00FD2D0F" w:rsidRDefault="00FD2D0F" w:rsidP="0021499C">
      <w:pPr>
        <w:pStyle w:val="a0"/>
        <w:spacing w:line="240" w:lineRule="auto"/>
        <w:rPr>
          <w:sz w:val="24"/>
          <w:szCs w:val="24"/>
        </w:rPr>
      </w:pPr>
      <w:r w:rsidRPr="00FD2D0F">
        <w:rPr>
          <w:sz w:val="24"/>
          <w:szCs w:val="24"/>
        </w:rPr>
        <w:t xml:space="preserve">  border-bottom: 1px solid var(--line);</w:t>
      </w:r>
    </w:p>
    <w:p w14:paraId="366D9B6C" w14:textId="77777777" w:rsidR="00FD2D0F" w:rsidRPr="00FD2D0F" w:rsidRDefault="00FD2D0F" w:rsidP="0021499C">
      <w:pPr>
        <w:pStyle w:val="a0"/>
        <w:spacing w:line="240" w:lineRule="auto"/>
        <w:rPr>
          <w:sz w:val="24"/>
          <w:szCs w:val="24"/>
        </w:rPr>
      </w:pPr>
      <w:r w:rsidRPr="00FD2D0F">
        <w:rPr>
          <w:sz w:val="24"/>
          <w:szCs w:val="24"/>
        </w:rPr>
        <w:t xml:space="preserve">  text-align: left;</w:t>
      </w:r>
    </w:p>
    <w:p w14:paraId="25F0608B" w14:textId="77777777" w:rsidR="00FD2D0F" w:rsidRPr="00FD2D0F" w:rsidRDefault="00FD2D0F" w:rsidP="0021499C">
      <w:pPr>
        <w:pStyle w:val="a0"/>
        <w:spacing w:line="240" w:lineRule="auto"/>
        <w:rPr>
          <w:sz w:val="24"/>
          <w:szCs w:val="24"/>
        </w:rPr>
      </w:pPr>
      <w:r w:rsidRPr="00FD2D0F">
        <w:rPr>
          <w:sz w:val="24"/>
          <w:szCs w:val="24"/>
        </w:rPr>
        <w:t xml:space="preserve">  font-size: 14px;</w:t>
      </w:r>
    </w:p>
    <w:p w14:paraId="11B473F7" w14:textId="77777777" w:rsidR="00FD2D0F" w:rsidRPr="00FD2D0F" w:rsidRDefault="00FD2D0F" w:rsidP="0021499C">
      <w:pPr>
        <w:pStyle w:val="a0"/>
        <w:spacing w:line="240" w:lineRule="auto"/>
        <w:rPr>
          <w:sz w:val="24"/>
          <w:szCs w:val="24"/>
        </w:rPr>
      </w:pPr>
      <w:r w:rsidRPr="00FD2D0F">
        <w:rPr>
          <w:sz w:val="24"/>
          <w:szCs w:val="24"/>
        </w:rPr>
        <w:t>}</w:t>
      </w:r>
    </w:p>
    <w:p w14:paraId="52D17870" w14:textId="77777777" w:rsidR="00FD2D0F" w:rsidRPr="00FD2D0F" w:rsidRDefault="00FD2D0F" w:rsidP="0021499C">
      <w:pPr>
        <w:pStyle w:val="a0"/>
        <w:spacing w:line="240" w:lineRule="auto"/>
        <w:rPr>
          <w:sz w:val="24"/>
          <w:szCs w:val="24"/>
        </w:rPr>
      </w:pPr>
    </w:p>
    <w:p w14:paraId="490632E2" w14:textId="77777777" w:rsidR="00FD2D0F" w:rsidRPr="00FD2D0F" w:rsidRDefault="00FD2D0F" w:rsidP="0021499C">
      <w:pPr>
        <w:pStyle w:val="a0"/>
        <w:spacing w:line="240" w:lineRule="auto"/>
        <w:rPr>
          <w:sz w:val="24"/>
          <w:szCs w:val="24"/>
        </w:rPr>
      </w:pPr>
      <w:r w:rsidRPr="00FD2D0F">
        <w:rPr>
          <w:sz w:val="24"/>
          <w:szCs w:val="24"/>
        </w:rPr>
        <w:t>.table th {</w:t>
      </w:r>
    </w:p>
    <w:p w14:paraId="0DDAEBE9" w14:textId="77777777" w:rsidR="00FD2D0F" w:rsidRPr="00FD2D0F" w:rsidRDefault="00FD2D0F" w:rsidP="0021499C">
      <w:pPr>
        <w:pStyle w:val="a0"/>
        <w:spacing w:line="240" w:lineRule="auto"/>
        <w:rPr>
          <w:sz w:val="24"/>
          <w:szCs w:val="24"/>
        </w:rPr>
      </w:pPr>
      <w:r w:rsidRPr="00FD2D0F">
        <w:rPr>
          <w:sz w:val="24"/>
          <w:szCs w:val="24"/>
        </w:rPr>
        <w:t xml:space="preserve">  color: var(--muted);</w:t>
      </w:r>
    </w:p>
    <w:p w14:paraId="2298FB06" w14:textId="77777777" w:rsidR="00FD2D0F" w:rsidRPr="00FD2D0F" w:rsidRDefault="00FD2D0F" w:rsidP="0021499C">
      <w:pPr>
        <w:pStyle w:val="a0"/>
        <w:spacing w:line="240" w:lineRule="auto"/>
        <w:rPr>
          <w:sz w:val="24"/>
          <w:szCs w:val="24"/>
        </w:rPr>
      </w:pPr>
      <w:r w:rsidRPr="00FD2D0F">
        <w:rPr>
          <w:sz w:val="24"/>
          <w:szCs w:val="24"/>
        </w:rPr>
        <w:t xml:space="preserve">  font-weight: 600;</w:t>
      </w:r>
    </w:p>
    <w:p w14:paraId="61E2E38E" w14:textId="77777777" w:rsidR="00FD2D0F" w:rsidRPr="00FD2D0F" w:rsidRDefault="00FD2D0F" w:rsidP="0021499C">
      <w:pPr>
        <w:pStyle w:val="a0"/>
        <w:spacing w:line="240" w:lineRule="auto"/>
        <w:rPr>
          <w:sz w:val="24"/>
          <w:szCs w:val="24"/>
        </w:rPr>
      </w:pPr>
      <w:r w:rsidRPr="00FD2D0F">
        <w:rPr>
          <w:sz w:val="24"/>
          <w:szCs w:val="24"/>
        </w:rPr>
        <w:t xml:space="preserve">  background: rgba(0, 0, 0, 0.12);</w:t>
      </w:r>
    </w:p>
    <w:p w14:paraId="58409846" w14:textId="77777777" w:rsidR="00FD2D0F" w:rsidRPr="00FD2D0F" w:rsidRDefault="00FD2D0F" w:rsidP="0021499C">
      <w:pPr>
        <w:pStyle w:val="a0"/>
        <w:spacing w:line="240" w:lineRule="auto"/>
        <w:rPr>
          <w:sz w:val="24"/>
          <w:szCs w:val="24"/>
        </w:rPr>
      </w:pPr>
      <w:r w:rsidRPr="00FD2D0F">
        <w:rPr>
          <w:sz w:val="24"/>
          <w:szCs w:val="24"/>
        </w:rPr>
        <w:t>}</w:t>
      </w:r>
    </w:p>
    <w:p w14:paraId="411E9F87" w14:textId="77777777" w:rsidR="00FD2D0F" w:rsidRPr="00FD2D0F" w:rsidRDefault="00FD2D0F" w:rsidP="0021499C">
      <w:pPr>
        <w:pStyle w:val="a0"/>
        <w:spacing w:line="240" w:lineRule="auto"/>
        <w:rPr>
          <w:sz w:val="24"/>
          <w:szCs w:val="24"/>
        </w:rPr>
      </w:pPr>
    </w:p>
    <w:p w14:paraId="4EDADFAD" w14:textId="77777777" w:rsidR="00FD2D0F" w:rsidRPr="00FD2D0F" w:rsidRDefault="00FD2D0F" w:rsidP="0021499C">
      <w:pPr>
        <w:pStyle w:val="a0"/>
        <w:spacing w:line="240" w:lineRule="auto"/>
        <w:rPr>
          <w:sz w:val="24"/>
          <w:szCs w:val="24"/>
        </w:rPr>
      </w:pPr>
      <w:r w:rsidRPr="00FD2D0F">
        <w:rPr>
          <w:sz w:val="24"/>
          <w:szCs w:val="24"/>
        </w:rPr>
        <w:t>.table tr:last-child td {</w:t>
      </w:r>
    </w:p>
    <w:p w14:paraId="3DC3BD53" w14:textId="77777777" w:rsidR="00FD2D0F" w:rsidRPr="00FD2D0F" w:rsidRDefault="00FD2D0F" w:rsidP="0021499C">
      <w:pPr>
        <w:pStyle w:val="a0"/>
        <w:spacing w:line="240" w:lineRule="auto"/>
        <w:rPr>
          <w:sz w:val="24"/>
          <w:szCs w:val="24"/>
        </w:rPr>
      </w:pPr>
      <w:r w:rsidRPr="00FD2D0F">
        <w:rPr>
          <w:sz w:val="24"/>
          <w:szCs w:val="24"/>
        </w:rPr>
        <w:t xml:space="preserve">  border-bottom: none;</w:t>
      </w:r>
    </w:p>
    <w:p w14:paraId="1942EBF3" w14:textId="77777777" w:rsidR="00FD2D0F" w:rsidRPr="00FD2D0F" w:rsidRDefault="00FD2D0F" w:rsidP="0021499C">
      <w:pPr>
        <w:pStyle w:val="a0"/>
        <w:spacing w:line="240" w:lineRule="auto"/>
        <w:rPr>
          <w:sz w:val="24"/>
          <w:szCs w:val="24"/>
        </w:rPr>
      </w:pPr>
      <w:r w:rsidRPr="00FD2D0F">
        <w:rPr>
          <w:sz w:val="24"/>
          <w:szCs w:val="24"/>
        </w:rPr>
        <w:t>}</w:t>
      </w:r>
    </w:p>
    <w:p w14:paraId="3762981A" w14:textId="77777777" w:rsidR="00FD2D0F" w:rsidRPr="00FD2D0F" w:rsidRDefault="00FD2D0F" w:rsidP="0021499C">
      <w:pPr>
        <w:pStyle w:val="a0"/>
        <w:spacing w:line="240" w:lineRule="auto"/>
        <w:rPr>
          <w:sz w:val="24"/>
          <w:szCs w:val="24"/>
        </w:rPr>
      </w:pPr>
    </w:p>
    <w:p w14:paraId="5C71FA94" w14:textId="77777777" w:rsidR="00FD2D0F" w:rsidRPr="00FD2D0F" w:rsidRDefault="00FD2D0F" w:rsidP="0021499C">
      <w:pPr>
        <w:pStyle w:val="a0"/>
        <w:spacing w:line="240" w:lineRule="auto"/>
        <w:rPr>
          <w:sz w:val="24"/>
          <w:szCs w:val="24"/>
        </w:rPr>
      </w:pPr>
      <w:r w:rsidRPr="00FD2D0F">
        <w:rPr>
          <w:sz w:val="24"/>
          <w:szCs w:val="24"/>
        </w:rPr>
        <w:t>.footer {</w:t>
      </w:r>
    </w:p>
    <w:p w14:paraId="1BA6F781" w14:textId="77777777" w:rsidR="00FD2D0F" w:rsidRPr="00FD2D0F" w:rsidRDefault="00FD2D0F" w:rsidP="0021499C">
      <w:pPr>
        <w:pStyle w:val="a0"/>
        <w:spacing w:line="240" w:lineRule="auto"/>
        <w:rPr>
          <w:sz w:val="24"/>
          <w:szCs w:val="24"/>
        </w:rPr>
      </w:pPr>
      <w:r w:rsidRPr="00FD2D0F">
        <w:rPr>
          <w:sz w:val="24"/>
          <w:szCs w:val="24"/>
        </w:rPr>
        <w:t xml:space="preserve">  border-top: 1px solid var(--line);</w:t>
      </w:r>
    </w:p>
    <w:p w14:paraId="6F71CD60" w14:textId="77777777" w:rsidR="00FD2D0F" w:rsidRPr="00FD2D0F" w:rsidRDefault="00FD2D0F" w:rsidP="0021499C">
      <w:pPr>
        <w:pStyle w:val="a0"/>
        <w:spacing w:line="240" w:lineRule="auto"/>
        <w:rPr>
          <w:sz w:val="24"/>
          <w:szCs w:val="24"/>
        </w:rPr>
      </w:pPr>
      <w:r w:rsidRPr="00FD2D0F">
        <w:rPr>
          <w:sz w:val="24"/>
          <w:szCs w:val="24"/>
        </w:rPr>
        <w:t xml:space="preserve">  margin-top: 20px;</w:t>
      </w:r>
    </w:p>
    <w:p w14:paraId="7BE0E0F2" w14:textId="77777777" w:rsidR="00FD2D0F" w:rsidRPr="00FD2D0F" w:rsidRDefault="00FD2D0F" w:rsidP="0021499C">
      <w:pPr>
        <w:pStyle w:val="a0"/>
        <w:spacing w:line="240" w:lineRule="auto"/>
        <w:rPr>
          <w:sz w:val="24"/>
          <w:szCs w:val="24"/>
        </w:rPr>
      </w:pPr>
      <w:r w:rsidRPr="00FD2D0F">
        <w:rPr>
          <w:sz w:val="24"/>
          <w:szCs w:val="24"/>
        </w:rPr>
        <w:t>}</w:t>
      </w:r>
    </w:p>
    <w:p w14:paraId="7D229487" w14:textId="77777777" w:rsidR="00FD2D0F" w:rsidRPr="00FD2D0F" w:rsidRDefault="00FD2D0F" w:rsidP="0021499C">
      <w:pPr>
        <w:pStyle w:val="a0"/>
        <w:spacing w:line="240" w:lineRule="auto"/>
        <w:rPr>
          <w:sz w:val="24"/>
          <w:szCs w:val="24"/>
        </w:rPr>
      </w:pPr>
    </w:p>
    <w:p w14:paraId="32A8FF8C" w14:textId="77777777" w:rsidR="00FD2D0F" w:rsidRPr="00FD2D0F" w:rsidRDefault="00FD2D0F" w:rsidP="0021499C">
      <w:pPr>
        <w:pStyle w:val="a0"/>
        <w:spacing w:line="240" w:lineRule="auto"/>
        <w:rPr>
          <w:sz w:val="24"/>
          <w:szCs w:val="24"/>
        </w:rPr>
      </w:pPr>
      <w:r w:rsidRPr="00FD2D0F">
        <w:rPr>
          <w:sz w:val="24"/>
          <w:szCs w:val="24"/>
        </w:rPr>
        <w:t>.footer__inner {</w:t>
      </w:r>
    </w:p>
    <w:p w14:paraId="1860651E" w14:textId="77777777" w:rsidR="00FD2D0F" w:rsidRPr="00FD2D0F" w:rsidRDefault="00FD2D0F" w:rsidP="0021499C">
      <w:pPr>
        <w:pStyle w:val="a0"/>
        <w:spacing w:line="240" w:lineRule="auto"/>
        <w:rPr>
          <w:sz w:val="24"/>
          <w:szCs w:val="24"/>
        </w:rPr>
      </w:pPr>
      <w:r w:rsidRPr="00FD2D0F">
        <w:rPr>
          <w:sz w:val="24"/>
          <w:szCs w:val="24"/>
        </w:rPr>
        <w:t xml:space="preserve">  display: flex;</w:t>
      </w:r>
    </w:p>
    <w:p w14:paraId="4513FFC6" w14:textId="77777777" w:rsidR="00FD2D0F" w:rsidRPr="00FD2D0F" w:rsidRDefault="00FD2D0F" w:rsidP="0021499C">
      <w:pPr>
        <w:pStyle w:val="a0"/>
        <w:spacing w:line="240" w:lineRule="auto"/>
        <w:rPr>
          <w:sz w:val="24"/>
          <w:szCs w:val="24"/>
        </w:rPr>
      </w:pPr>
      <w:r w:rsidRPr="00FD2D0F">
        <w:rPr>
          <w:sz w:val="24"/>
          <w:szCs w:val="24"/>
        </w:rPr>
        <w:t xml:space="preserve">  justify-content: space-between;</w:t>
      </w:r>
    </w:p>
    <w:p w14:paraId="2B481A89" w14:textId="77777777" w:rsidR="00FD2D0F" w:rsidRPr="00FD2D0F" w:rsidRDefault="00FD2D0F" w:rsidP="0021499C">
      <w:pPr>
        <w:pStyle w:val="a0"/>
        <w:spacing w:line="240" w:lineRule="auto"/>
        <w:rPr>
          <w:sz w:val="24"/>
          <w:szCs w:val="24"/>
        </w:rPr>
      </w:pPr>
      <w:r w:rsidRPr="00FD2D0F">
        <w:rPr>
          <w:sz w:val="24"/>
          <w:szCs w:val="24"/>
        </w:rPr>
        <w:lastRenderedPageBreak/>
        <w:t xml:space="preserve">  gap: 10px;</w:t>
      </w:r>
    </w:p>
    <w:p w14:paraId="082EB7D0" w14:textId="77777777" w:rsidR="00FD2D0F" w:rsidRPr="00FD2D0F" w:rsidRDefault="00FD2D0F" w:rsidP="0021499C">
      <w:pPr>
        <w:pStyle w:val="a0"/>
        <w:spacing w:line="240" w:lineRule="auto"/>
        <w:rPr>
          <w:sz w:val="24"/>
          <w:szCs w:val="24"/>
        </w:rPr>
      </w:pPr>
      <w:r w:rsidRPr="00FD2D0F">
        <w:rPr>
          <w:sz w:val="24"/>
          <w:szCs w:val="24"/>
        </w:rPr>
        <w:t xml:space="preserve">  flex-wrap: wrap;</w:t>
      </w:r>
    </w:p>
    <w:p w14:paraId="034E6954" w14:textId="77777777" w:rsidR="00FD2D0F" w:rsidRPr="00FD2D0F" w:rsidRDefault="00FD2D0F" w:rsidP="0021499C">
      <w:pPr>
        <w:pStyle w:val="a0"/>
        <w:spacing w:line="240" w:lineRule="auto"/>
        <w:rPr>
          <w:sz w:val="24"/>
          <w:szCs w:val="24"/>
        </w:rPr>
      </w:pPr>
      <w:r w:rsidRPr="00FD2D0F">
        <w:rPr>
          <w:sz w:val="24"/>
          <w:szCs w:val="24"/>
        </w:rPr>
        <w:t xml:space="preserve">  padding-top: 12px;</w:t>
      </w:r>
    </w:p>
    <w:p w14:paraId="722B68EB" w14:textId="77777777" w:rsidR="00FD2D0F" w:rsidRPr="00FD2D0F" w:rsidRDefault="00FD2D0F" w:rsidP="0021499C">
      <w:pPr>
        <w:pStyle w:val="a0"/>
        <w:spacing w:line="240" w:lineRule="auto"/>
        <w:rPr>
          <w:sz w:val="24"/>
          <w:szCs w:val="24"/>
        </w:rPr>
      </w:pPr>
      <w:r w:rsidRPr="00FD2D0F">
        <w:rPr>
          <w:sz w:val="24"/>
          <w:szCs w:val="24"/>
        </w:rPr>
        <w:t xml:space="preserve">  padding-bottom: 18px;</w:t>
      </w:r>
    </w:p>
    <w:p w14:paraId="0665026D" w14:textId="77777777" w:rsidR="00FD2D0F" w:rsidRPr="00FD2D0F" w:rsidRDefault="00FD2D0F" w:rsidP="0021499C">
      <w:pPr>
        <w:pStyle w:val="a0"/>
        <w:spacing w:line="240" w:lineRule="auto"/>
        <w:rPr>
          <w:sz w:val="24"/>
          <w:szCs w:val="24"/>
        </w:rPr>
      </w:pPr>
      <w:r w:rsidRPr="00FD2D0F">
        <w:rPr>
          <w:sz w:val="24"/>
          <w:szCs w:val="24"/>
        </w:rPr>
        <w:t xml:space="preserve">  color: var(--muted);</w:t>
      </w:r>
    </w:p>
    <w:p w14:paraId="6C1ACE29" w14:textId="77777777" w:rsidR="00FD2D0F" w:rsidRPr="00FD2D0F" w:rsidRDefault="00FD2D0F" w:rsidP="0021499C">
      <w:pPr>
        <w:pStyle w:val="a0"/>
        <w:spacing w:line="240" w:lineRule="auto"/>
        <w:rPr>
          <w:sz w:val="24"/>
          <w:szCs w:val="24"/>
        </w:rPr>
      </w:pPr>
      <w:r w:rsidRPr="00FD2D0F">
        <w:rPr>
          <w:sz w:val="24"/>
          <w:szCs w:val="24"/>
        </w:rPr>
        <w:t xml:space="preserve">  font-size: 13px;</w:t>
      </w:r>
    </w:p>
    <w:p w14:paraId="285F47A6" w14:textId="026B27F6" w:rsidR="00CC0F25" w:rsidRPr="00CC0F25" w:rsidRDefault="00FD2D0F" w:rsidP="0021499C">
      <w:pPr>
        <w:pStyle w:val="a0"/>
        <w:spacing w:line="240" w:lineRule="auto"/>
        <w:rPr>
          <w:sz w:val="24"/>
          <w:szCs w:val="24"/>
        </w:rPr>
      </w:pPr>
      <w:r w:rsidRPr="00FD2D0F">
        <w:rPr>
          <w:sz w:val="24"/>
          <w:szCs w:val="24"/>
        </w:rPr>
        <w:t>}</w:t>
      </w:r>
    </w:p>
    <w:p w14:paraId="6A4C82E5" w14:textId="56CF0BCC" w:rsidR="00CC0F25" w:rsidRPr="00CC0F25" w:rsidRDefault="00CC0F25" w:rsidP="0021499C">
      <w:pPr>
        <w:pStyle w:val="a0"/>
        <w:spacing w:line="240" w:lineRule="auto"/>
        <w:ind w:firstLine="0"/>
        <w:rPr>
          <w:b/>
          <w:bCs/>
        </w:rPr>
      </w:pPr>
      <w:r>
        <w:rPr>
          <w:b/>
          <w:bCs/>
        </w:rPr>
        <w:br w:type="column"/>
      </w:r>
      <w:r w:rsidRPr="00CC0F25">
        <w:rPr>
          <w:b/>
          <w:bCs/>
        </w:rPr>
        <w:lastRenderedPageBreak/>
        <w:t>src/components</w:t>
      </w:r>
    </w:p>
    <w:p w14:paraId="144671FF" w14:textId="30026993" w:rsidR="00CC0F25" w:rsidRPr="00CC0F25" w:rsidRDefault="00CC0F25" w:rsidP="0021499C">
      <w:pPr>
        <w:pStyle w:val="a0"/>
        <w:spacing w:line="240" w:lineRule="auto"/>
        <w:ind w:firstLine="0"/>
        <w:rPr>
          <w:b/>
          <w:bCs/>
        </w:rPr>
      </w:pPr>
      <w:r w:rsidRPr="00CC0F25">
        <w:rPr>
          <w:b/>
          <w:bCs/>
        </w:rPr>
        <w:t>src/components/TopNav.vue</w:t>
      </w:r>
      <w:r>
        <w:rPr>
          <w:b/>
          <w:bCs/>
        </w:rPr>
        <w:t>:</w:t>
      </w:r>
    </w:p>
    <w:p w14:paraId="65B45DFC" w14:textId="77777777" w:rsidR="00FD2D0F" w:rsidRPr="00FD2D0F" w:rsidRDefault="00FD2D0F" w:rsidP="0021499C">
      <w:pPr>
        <w:pStyle w:val="a0"/>
        <w:spacing w:line="240" w:lineRule="auto"/>
        <w:rPr>
          <w:sz w:val="24"/>
          <w:szCs w:val="24"/>
        </w:rPr>
      </w:pPr>
      <w:r w:rsidRPr="00FD2D0F">
        <w:rPr>
          <w:sz w:val="24"/>
          <w:szCs w:val="24"/>
        </w:rPr>
        <w:t>&lt;template&gt;</w:t>
      </w:r>
    </w:p>
    <w:p w14:paraId="53868315" w14:textId="77777777" w:rsidR="00FD2D0F" w:rsidRPr="00FD2D0F" w:rsidRDefault="00FD2D0F" w:rsidP="0021499C">
      <w:pPr>
        <w:pStyle w:val="a0"/>
        <w:spacing w:line="240" w:lineRule="auto"/>
        <w:rPr>
          <w:sz w:val="24"/>
          <w:szCs w:val="24"/>
        </w:rPr>
      </w:pPr>
      <w:r w:rsidRPr="00FD2D0F">
        <w:rPr>
          <w:sz w:val="24"/>
          <w:szCs w:val="24"/>
        </w:rPr>
        <w:t xml:space="preserve">  &lt;header class="topnav"&gt;</w:t>
      </w:r>
    </w:p>
    <w:p w14:paraId="6A5FA41A" w14:textId="77777777" w:rsidR="00FD2D0F" w:rsidRPr="00FD2D0F" w:rsidRDefault="00FD2D0F" w:rsidP="0021499C">
      <w:pPr>
        <w:pStyle w:val="a0"/>
        <w:spacing w:line="240" w:lineRule="auto"/>
        <w:rPr>
          <w:sz w:val="24"/>
          <w:szCs w:val="24"/>
        </w:rPr>
      </w:pPr>
      <w:r w:rsidRPr="00FD2D0F">
        <w:rPr>
          <w:sz w:val="24"/>
          <w:szCs w:val="24"/>
        </w:rPr>
        <w:t xml:space="preserve">    &lt;div class="container topnav__inner"&gt;</w:t>
      </w:r>
    </w:p>
    <w:p w14:paraId="722773BA" w14:textId="77777777" w:rsidR="00FD2D0F" w:rsidRPr="00FD2D0F" w:rsidRDefault="00FD2D0F" w:rsidP="0021499C">
      <w:pPr>
        <w:pStyle w:val="a0"/>
        <w:spacing w:line="240" w:lineRule="auto"/>
        <w:rPr>
          <w:sz w:val="24"/>
          <w:szCs w:val="24"/>
        </w:rPr>
      </w:pPr>
      <w:r w:rsidRPr="00FD2D0F">
        <w:rPr>
          <w:sz w:val="24"/>
          <w:szCs w:val="24"/>
        </w:rPr>
        <w:t xml:space="preserve">      &lt;router-link class="brand" to="/"&gt;</w:t>
      </w:r>
    </w:p>
    <w:p w14:paraId="6E8F9131" w14:textId="77777777" w:rsidR="00FD2D0F" w:rsidRPr="00FD2D0F" w:rsidRDefault="00FD2D0F" w:rsidP="0021499C">
      <w:pPr>
        <w:pStyle w:val="a0"/>
        <w:spacing w:line="240" w:lineRule="auto"/>
        <w:rPr>
          <w:sz w:val="24"/>
          <w:szCs w:val="24"/>
        </w:rPr>
      </w:pPr>
      <w:r w:rsidRPr="00FD2D0F">
        <w:rPr>
          <w:sz w:val="24"/>
          <w:szCs w:val="24"/>
        </w:rPr>
        <w:t xml:space="preserve">        &lt;span class="logo"&gt;</w:t>
      </w:r>
      <w:r w:rsidRPr="00FD2D0F">
        <w:rPr>
          <w:rFonts w:ascii="Segoe UI Emoji" w:hAnsi="Segoe UI Emoji" w:cs="Segoe UI Emoji"/>
          <w:sz w:val="24"/>
          <w:szCs w:val="24"/>
        </w:rPr>
        <w:t>🎮</w:t>
      </w:r>
      <w:r w:rsidRPr="00FD2D0F">
        <w:rPr>
          <w:sz w:val="24"/>
          <w:szCs w:val="24"/>
        </w:rPr>
        <w:t>&lt;/span&gt;</w:t>
      </w:r>
    </w:p>
    <w:p w14:paraId="14C1F0ED" w14:textId="77777777" w:rsidR="00FD2D0F" w:rsidRPr="00FD2D0F" w:rsidRDefault="00FD2D0F" w:rsidP="0021499C">
      <w:pPr>
        <w:pStyle w:val="a0"/>
        <w:spacing w:line="240" w:lineRule="auto"/>
        <w:rPr>
          <w:sz w:val="24"/>
          <w:szCs w:val="24"/>
        </w:rPr>
      </w:pPr>
      <w:r w:rsidRPr="00FD2D0F">
        <w:rPr>
          <w:sz w:val="24"/>
          <w:szCs w:val="24"/>
        </w:rPr>
        <w:t xml:space="preserve">        &lt;span&gt;Симулятор мініігор&lt;/span&gt;</w:t>
      </w:r>
    </w:p>
    <w:p w14:paraId="6F446BC4" w14:textId="77777777" w:rsidR="00FD2D0F" w:rsidRPr="00FD2D0F" w:rsidRDefault="00FD2D0F" w:rsidP="0021499C">
      <w:pPr>
        <w:pStyle w:val="a0"/>
        <w:spacing w:line="240" w:lineRule="auto"/>
        <w:rPr>
          <w:sz w:val="24"/>
          <w:szCs w:val="24"/>
        </w:rPr>
      </w:pPr>
      <w:r w:rsidRPr="00FD2D0F">
        <w:rPr>
          <w:sz w:val="24"/>
          <w:szCs w:val="24"/>
        </w:rPr>
        <w:t xml:space="preserve">      &lt;/router-link&gt;</w:t>
      </w:r>
    </w:p>
    <w:p w14:paraId="2EE73CD5" w14:textId="77777777" w:rsidR="00FD2D0F" w:rsidRPr="00FD2D0F" w:rsidRDefault="00FD2D0F" w:rsidP="0021499C">
      <w:pPr>
        <w:pStyle w:val="a0"/>
        <w:spacing w:line="240" w:lineRule="auto"/>
        <w:rPr>
          <w:sz w:val="24"/>
          <w:szCs w:val="24"/>
        </w:rPr>
      </w:pPr>
    </w:p>
    <w:p w14:paraId="78159051" w14:textId="77777777" w:rsidR="00FD2D0F" w:rsidRPr="00FD2D0F" w:rsidRDefault="00FD2D0F" w:rsidP="0021499C">
      <w:pPr>
        <w:pStyle w:val="a0"/>
        <w:spacing w:line="240" w:lineRule="auto"/>
        <w:rPr>
          <w:sz w:val="24"/>
          <w:szCs w:val="24"/>
        </w:rPr>
      </w:pPr>
      <w:r w:rsidRPr="00FD2D0F">
        <w:rPr>
          <w:sz w:val="24"/>
          <w:szCs w:val="24"/>
        </w:rPr>
        <w:t xml:space="preserve">      &lt;nav class="navlinks"&gt;</w:t>
      </w:r>
    </w:p>
    <w:p w14:paraId="6E4E6491" w14:textId="77777777" w:rsidR="00FD2D0F" w:rsidRPr="00FD2D0F" w:rsidRDefault="00FD2D0F" w:rsidP="0021499C">
      <w:pPr>
        <w:pStyle w:val="a0"/>
        <w:spacing w:line="240" w:lineRule="auto"/>
        <w:rPr>
          <w:sz w:val="24"/>
          <w:szCs w:val="24"/>
        </w:rPr>
      </w:pPr>
      <w:r w:rsidRPr="00FD2D0F">
        <w:rPr>
          <w:sz w:val="24"/>
          <w:szCs w:val="24"/>
        </w:rPr>
        <w:t xml:space="preserve">        &lt;router-link to="/catalog"&gt;Каталог&lt;/router-link&gt;</w:t>
      </w:r>
    </w:p>
    <w:p w14:paraId="5074F34E" w14:textId="77777777" w:rsidR="00FD2D0F" w:rsidRPr="00FD2D0F" w:rsidRDefault="00FD2D0F" w:rsidP="0021499C">
      <w:pPr>
        <w:pStyle w:val="a0"/>
        <w:spacing w:line="240" w:lineRule="auto"/>
        <w:rPr>
          <w:sz w:val="24"/>
          <w:szCs w:val="24"/>
        </w:rPr>
      </w:pPr>
      <w:r w:rsidRPr="00FD2D0F">
        <w:rPr>
          <w:sz w:val="24"/>
          <w:szCs w:val="24"/>
        </w:rPr>
        <w:t xml:space="preserve">        &lt;router-link to="/leaderboard"&gt;Рейтинг&lt;/router-link&gt;</w:t>
      </w:r>
    </w:p>
    <w:p w14:paraId="31A6CF14" w14:textId="77777777" w:rsidR="00FD2D0F" w:rsidRPr="00FD2D0F" w:rsidRDefault="00FD2D0F" w:rsidP="0021499C">
      <w:pPr>
        <w:pStyle w:val="a0"/>
        <w:spacing w:line="240" w:lineRule="auto"/>
        <w:rPr>
          <w:sz w:val="24"/>
          <w:szCs w:val="24"/>
        </w:rPr>
      </w:pPr>
      <w:r w:rsidRPr="00FD2D0F">
        <w:rPr>
          <w:sz w:val="24"/>
          <w:szCs w:val="24"/>
        </w:rPr>
        <w:t xml:space="preserve">        &lt;router-link v-if="auth.isAuthenticated" to="/history"&gt;Історія&lt;/router-link&gt;</w:t>
      </w:r>
    </w:p>
    <w:p w14:paraId="676300A3" w14:textId="77777777" w:rsidR="00FD2D0F" w:rsidRPr="00FD2D0F" w:rsidRDefault="00FD2D0F" w:rsidP="0021499C">
      <w:pPr>
        <w:pStyle w:val="a0"/>
        <w:spacing w:line="240" w:lineRule="auto"/>
        <w:rPr>
          <w:sz w:val="24"/>
          <w:szCs w:val="24"/>
        </w:rPr>
      </w:pPr>
      <w:r w:rsidRPr="00FD2D0F">
        <w:rPr>
          <w:sz w:val="24"/>
          <w:szCs w:val="24"/>
        </w:rPr>
        <w:t xml:space="preserve">        &lt;router-link v-if="auth.user?.role === 'admin'" to="/admin"&gt;Адмін&lt;/router-link&gt;</w:t>
      </w:r>
    </w:p>
    <w:p w14:paraId="5C1C6D44" w14:textId="77777777" w:rsidR="00FD2D0F" w:rsidRPr="00FD2D0F" w:rsidRDefault="00FD2D0F" w:rsidP="0021499C">
      <w:pPr>
        <w:pStyle w:val="a0"/>
        <w:spacing w:line="240" w:lineRule="auto"/>
        <w:rPr>
          <w:sz w:val="24"/>
          <w:szCs w:val="24"/>
        </w:rPr>
      </w:pPr>
      <w:r w:rsidRPr="00FD2D0F">
        <w:rPr>
          <w:sz w:val="24"/>
          <w:szCs w:val="24"/>
        </w:rPr>
        <w:t xml:space="preserve">      &lt;/nav&gt;</w:t>
      </w:r>
    </w:p>
    <w:p w14:paraId="4998B3CD" w14:textId="77777777" w:rsidR="00FD2D0F" w:rsidRPr="00FD2D0F" w:rsidRDefault="00FD2D0F" w:rsidP="0021499C">
      <w:pPr>
        <w:pStyle w:val="a0"/>
        <w:spacing w:line="240" w:lineRule="auto"/>
        <w:rPr>
          <w:sz w:val="24"/>
          <w:szCs w:val="24"/>
        </w:rPr>
      </w:pPr>
    </w:p>
    <w:p w14:paraId="0236A11C" w14:textId="77777777" w:rsidR="00FD2D0F" w:rsidRPr="00FD2D0F" w:rsidRDefault="00FD2D0F" w:rsidP="0021499C">
      <w:pPr>
        <w:pStyle w:val="a0"/>
        <w:spacing w:line="240" w:lineRule="auto"/>
        <w:rPr>
          <w:sz w:val="24"/>
          <w:szCs w:val="24"/>
        </w:rPr>
      </w:pPr>
      <w:r w:rsidRPr="00FD2D0F">
        <w:rPr>
          <w:sz w:val="24"/>
          <w:szCs w:val="24"/>
        </w:rPr>
        <w:t xml:space="preserve">      &lt;div class="row"&gt;</w:t>
      </w:r>
    </w:p>
    <w:p w14:paraId="04CF564A" w14:textId="77777777" w:rsidR="00FD2D0F" w:rsidRPr="00FD2D0F" w:rsidRDefault="00FD2D0F" w:rsidP="0021499C">
      <w:pPr>
        <w:pStyle w:val="a0"/>
        <w:spacing w:line="240" w:lineRule="auto"/>
        <w:rPr>
          <w:sz w:val="24"/>
          <w:szCs w:val="24"/>
        </w:rPr>
      </w:pPr>
      <w:r w:rsidRPr="00FD2D0F">
        <w:rPr>
          <w:sz w:val="24"/>
          <w:szCs w:val="24"/>
        </w:rPr>
        <w:t xml:space="preserve">        &lt;span v-if="auth.isAuthenticated" class="badge"&gt;</w:t>
      </w:r>
    </w:p>
    <w:p w14:paraId="212E0152" w14:textId="77777777" w:rsidR="00FD2D0F" w:rsidRPr="00FD2D0F" w:rsidRDefault="00FD2D0F" w:rsidP="0021499C">
      <w:pPr>
        <w:pStyle w:val="a0"/>
        <w:spacing w:line="240" w:lineRule="auto"/>
        <w:rPr>
          <w:sz w:val="24"/>
          <w:szCs w:val="24"/>
        </w:rPr>
      </w:pPr>
      <w:r w:rsidRPr="00FD2D0F">
        <w:rPr>
          <w:sz w:val="24"/>
          <w:szCs w:val="24"/>
        </w:rPr>
        <w:t xml:space="preserve">          </w:t>
      </w:r>
      <w:r w:rsidRPr="00FD2D0F">
        <w:rPr>
          <w:rFonts w:ascii="Segoe UI Emoji" w:hAnsi="Segoe UI Emoji" w:cs="Segoe UI Emoji"/>
          <w:sz w:val="24"/>
          <w:szCs w:val="24"/>
        </w:rPr>
        <w:t>💰</w:t>
      </w:r>
      <w:r w:rsidRPr="00FD2D0F">
        <w:rPr>
          <w:sz w:val="24"/>
          <w:szCs w:val="24"/>
        </w:rPr>
        <w:t xml:space="preserve"> Баланс: &lt;b&gt;{{ auth.balance }}&lt;/b&gt;</w:t>
      </w:r>
    </w:p>
    <w:p w14:paraId="7CF5663E" w14:textId="77777777" w:rsidR="00FD2D0F" w:rsidRPr="00FD2D0F" w:rsidRDefault="00FD2D0F" w:rsidP="0021499C">
      <w:pPr>
        <w:pStyle w:val="a0"/>
        <w:spacing w:line="240" w:lineRule="auto"/>
        <w:rPr>
          <w:sz w:val="24"/>
          <w:szCs w:val="24"/>
        </w:rPr>
      </w:pPr>
      <w:r w:rsidRPr="00FD2D0F">
        <w:rPr>
          <w:sz w:val="24"/>
          <w:szCs w:val="24"/>
        </w:rPr>
        <w:t xml:space="preserve">        &lt;/span&gt;</w:t>
      </w:r>
    </w:p>
    <w:p w14:paraId="6D6043B5" w14:textId="77777777" w:rsidR="00FD2D0F" w:rsidRPr="00FD2D0F" w:rsidRDefault="00FD2D0F" w:rsidP="0021499C">
      <w:pPr>
        <w:pStyle w:val="a0"/>
        <w:spacing w:line="240" w:lineRule="auto"/>
        <w:rPr>
          <w:sz w:val="24"/>
          <w:szCs w:val="24"/>
        </w:rPr>
      </w:pPr>
    </w:p>
    <w:p w14:paraId="21125DA2" w14:textId="77777777" w:rsidR="00FD2D0F" w:rsidRPr="00FD2D0F" w:rsidRDefault="00FD2D0F" w:rsidP="0021499C">
      <w:pPr>
        <w:pStyle w:val="a0"/>
        <w:spacing w:line="240" w:lineRule="auto"/>
        <w:rPr>
          <w:sz w:val="24"/>
          <w:szCs w:val="24"/>
        </w:rPr>
      </w:pPr>
      <w:r w:rsidRPr="00FD2D0F">
        <w:rPr>
          <w:sz w:val="24"/>
          <w:szCs w:val="24"/>
        </w:rPr>
        <w:t xml:space="preserve">        &lt;router-link v-if="!auth.isAuthenticated" class="btn ghost" to="/login"&gt;</w:t>
      </w:r>
    </w:p>
    <w:p w14:paraId="589ED276" w14:textId="77777777" w:rsidR="00FD2D0F" w:rsidRPr="00FD2D0F" w:rsidRDefault="00FD2D0F" w:rsidP="0021499C">
      <w:pPr>
        <w:pStyle w:val="a0"/>
        <w:spacing w:line="240" w:lineRule="auto"/>
        <w:rPr>
          <w:sz w:val="24"/>
          <w:szCs w:val="24"/>
        </w:rPr>
      </w:pPr>
      <w:r w:rsidRPr="00FD2D0F">
        <w:rPr>
          <w:sz w:val="24"/>
          <w:szCs w:val="24"/>
        </w:rPr>
        <w:t xml:space="preserve">          Увійти</w:t>
      </w:r>
    </w:p>
    <w:p w14:paraId="5FFCE510" w14:textId="77777777" w:rsidR="00FD2D0F" w:rsidRPr="00FD2D0F" w:rsidRDefault="00FD2D0F" w:rsidP="0021499C">
      <w:pPr>
        <w:pStyle w:val="a0"/>
        <w:spacing w:line="240" w:lineRule="auto"/>
        <w:rPr>
          <w:sz w:val="24"/>
          <w:szCs w:val="24"/>
        </w:rPr>
      </w:pPr>
      <w:r w:rsidRPr="00FD2D0F">
        <w:rPr>
          <w:sz w:val="24"/>
          <w:szCs w:val="24"/>
        </w:rPr>
        <w:t xml:space="preserve">        &lt;/router-link&gt;</w:t>
      </w:r>
    </w:p>
    <w:p w14:paraId="03EC7BBF" w14:textId="77777777" w:rsidR="00FD2D0F" w:rsidRPr="00FD2D0F" w:rsidRDefault="00FD2D0F" w:rsidP="0021499C">
      <w:pPr>
        <w:pStyle w:val="a0"/>
        <w:spacing w:line="240" w:lineRule="auto"/>
        <w:rPr>
          <w:sz w:val="24"/>
          <w:szCs w:val="24"/>
        </w:rPr>
      </w:pPr>
      <w:r w:rsidRPr="00FD2D0F">
        <w:rPr>
          <w:sz w:val="24"/>
          <w:szCs w:val="24"/>
        </w:rPr>
        <w:t xml:space="preserve">        &lt;router-link</w:t>
      </w:r>
    </w:p>
    <w:p w14:paraId="2253F534" w14:textId="77777777" w:rsidR="00FD2D0F" w:rsidRPr="00FD2D0F" w:rsidRDefault="00FD2D0F" w:rsidP="0021499C">
      <w:pPr>
        <w:pStyle w:val="a0"/>
        <w:spacing w:line="240" w:lineRule="auto"/>
        <w:rPr>
          <w:sz w:val="24"/>
          <w:szCs w:val="24"/>
        </w:rPr>
      </w:pPr>
      <w:r w:rsidRPr="00FD2D0F">
        <w:rPr>
          <w:sz w:val="24"/>
          <w:szCs w:val="24"/>
        </w:rPr>
        <w:t xml:space="preserve">          v-if="!auth.isAuthenticated"</w:t>
      </w:r>
    </w:p>
    <w:p w14:paraId="09F282D1" w14:textId="77777777" w:rsidR="00FD2D0F" w:rsidRPr="00FD2D0F" w:rsidRDefault="00FD2D0F" w:rsidP="0021499C">
      <w:pPr>
        <w:pStyle w:val="a0"/>
        <w:spacing w:line="240" w:lineRule="auto"/>
        <w:rPr>
          <w:sz w:val="24"/>
          <w:szCs w:val="24"/>
        </w:rPr>
      </w:pPr>
      <w:r w:rsidRPr="00FD2D0F">
        <w:rPr>
          <w:sz w:val="24"/>
          <w:szCs w:val="24"/>
        </w:rPr>
        <w:t xml:space="preserve">          class="btn primary"</w:t>
      </w:r>
    </w:p>
    <w:p w14:paraId="379144DF" w14:textId="77777777" w:rsidR="00FD2D0F" w:rsidRPr="00FD2D0F" w:rsidRDefault="00FD2D0F" w:rsidP="0021499C">
      <w:pPr>
        <w:pStyle w:val="a0"/>
        <w:spacing w:line="240" w:lineRule="auto"/>
        <w:rPr>
          <w:sz w:val="24"/>
          <w:szCs w:val="24"/>
        </w:rPr>
      </w:pPr>
      <w:r w:rsidRPr="00FD2D0F">
        <w:rPr>
          <w:sz w:val="24"/>
          <w:szCs w:val="24"/>
        </w:rPr>
        <w:t xml:space="preserve">          to="/register"</w:t>
      </w:r>
    </w:p>
    <w:p w14:paraId="5B0BFAA6" w14:textId="77777777" w:rsidR="00FD2D0F" w:rsidRPr="00FD2D0F" w:rsidRDefault="00FD2D0F" w:rsidP="0021499C">
      <w:pPr>
        <w:pStyle w:val="a0"/>
        <w:spacing w:line="240" w:lineRule="auto"/>
        <w:rPr>
          <w:sz w:val="24"/>
          <w:szCs w:val="24"/>
        </w:rPr>
      </w:pPr>
      <w:r w:rsidRPr="00FD2D0F">
        <w:rPr>
          <w:sz w:val="24"/>
          <w:szCs w:val="24"/>
        </w:rPr>
        <w:t xml:space="preserve">        &gt;</w:t>
      </w:r>
    </w:p>
    <w:p w14:paraId="759B91C3" w14:textId="77777777" w:rsidR="00FD2D0F" w:rsidRPr="00FD2D0F" w:rsidRDefault="00FD2D0F" w:rsidP="0021499C">
      <w:pPr>
        <w:pStyle w:val="a0"/>
        <w:spacing w:line="240" w:lineRule="auto"/>
        <w:rPr>
          <w:sz w:val="24"/>
          <w:szCs w:val="24"/>
        </w:rPr>
      </w:pPr>
      <w:r w:rsidRPr="00FD2D0F">
        <w:rPr>
          <w:sz w:val="24"/>
          <w:szCs w:val="24"/>
        </w:rPr>
        <w:t xml:space="preserve">          Реєстрація</w:t>
      </w:r>
    </w:p>
    <w:p w14:paraId="6C33CF69" w14:textId="77777777" w:rsidR="00FD2D0F" w:rsidRPr="00FD2D0F" w:rsidRDefault="00FD2D0F" w:rsidP="0021499C">
      <w:pPr>
        <w:pStyle w:val="a0"/>
        <w:spacing w:line="240" w:lineRule="auto"/>
        <w:rPr>
          <w:sz w:val="24"/>
          <w:szCs w:val="24"/>
        </w:rPr>
      </w:pPr>
      <w:r w:rsidRPr="00FD2D0F">
        <w:rPr>
          <w:sz w:val="24"/>
          <w:szCs w:val="24"/>
        </w:rPr>
        <w:t xml:space="preserve">        &lt;/router-link&gt;</w:t>
      </w:r>
    </w:p>
    <w:p w14:paraId="1AA8ECCD" w14:textId="77777777" w:rsidR="00FD2D0F" w:rsidRPr="00FD2D0F" w:rsidRDefault="00FD2D0F" w:rsidP="0021499C">
      <w:pPr>
        <w:pStyle w:val="a0"/>
        <w:spacing w:line="240" w:lineRule="auto"/>
        <w:rPr>
          <w:sz w:val="24"/>
          <w:szCs w:val="24"/>
        </w:rPr>
      </w:pPr>
    </w:p>
    <w:p w14:paraId="5D913F79" w14:textId="77777777" w:rsidR="00FD2D0F" w:rsidRPr="00FD2D0F" w:rsidRDefault="00FD2D0F" w:rsidP="0021499C">
      <w:pPr>
        <w:pStyle w:val="a0"/>
        <w:spacing w:line="240" w:lineRule="auto"/>
        <w:rPr>
          <w:sz w:val="24"/>
          <w:szCs w:val="24"/>
        </w:rPr>
      </w:pPr>
      <w:r w:rsidRPr="00FD2D0F">
        <w:rPr>
          <w:sz w:val="24"/>
          <w:szCs w:val="24"/>
        </w:rPr>
        <w:lastRenderedPageBreak/>
        <w:t xml:space="preserve">        &lt;div v-else class="row"&gt;</w:t>
      </w:r>
    </w:p>
    <w:p w14:paraId="283CFE58" w14:textId="77777777" w:rsidR="00FD2D0F" w:rsidRPr="00FD2D0F" w:rsidRDefault="00FD2D0F" w:rsidP="0021499C">
      <w:pPr>
        <w:pStyle w:val="a0"/>
        <w:spacing w:line="240" w:lineRule="auto"/>
        <w:rPr>
          <w:sz w:val="24"/>
          <w:szCs w:val="24"/>
        </w:rPr>
      </w:pPr>
      <w:r w:rsidRPr="00FD2D0F">
        <w:rPr>
          <w:sz w:val="24"/>
          <w:szCs w:val="24"/>
        </w:rPr>
        <w:t xml:space="preserve">          &lt;span class="badge warn"&gt;</w:t>
      </w:r>
    </w:p>
    <w:p w14:paraId="46F63356" w14:textId="77777777" w:rsidR="00FD2D0F" w:rsidRPr="00FD2D0F" w:rsidRDefault="00FD2D0F" w:rsidP="0021499C">
      <w:pPr>
        <w:pStyle w:val="a0"/>
        <w:spacing w:line="240" w:lineRule="auto"/>
        <w:rPr>
          <w:sz w:val="24"/>
          <w:szCs w:val="24"/>
        </w:rPr>
      </w:pPr>
      <w:r w:rsidRPr="00FD2D0F">
        <w:rPr>
          <w:sz w:val="24"/>
          <w:szCs w:val="24"/>
        </w:rPr>
        <w:t xml:space="preserve">            </w:t>
      </w:r>
      <w:r w:rsidRPr="00FD2D0F">
        <w:rPr>
          <w:rFonts w:ascii="Segoe UI Emoji" w:hAnsi="Segoe UI Emoji" w:cs="Segoe UI Emoji"/>
          <w:sz w:val="24"/>
          <w:szCs w:val="24"/>
        </w:rPr>
        <w:t>👤</w:t>
      </w:r>
      <w:r w:rsidRPr="00FD2D0F">
        <w:rPr>
          <w:sz w:val="24"/>
          <w:szCs w:val="24"/>
        </w:rPr>
        <w:t xml:space="preserve"> {{ auth.user.username }}</w:t>
      </w:r>
    </w:p>
    <w:p w14:paraId="6E1C3B03" w14:textId="77777777" w:rsidR="00FD2D0F" w:rsidRPr="00FD2D0F" w:rsidRDefault="00FD2D0F" w:rsidP="0021499C">
      <w:pPr>
        <w:pStyle w:val="a0"/>
        <w:spacing w:line="240" w:lineRule="auto"/>
        <w:rPr>
          <w:sz w:val="24"/>
          <w:szCs w:val="24"/>
        </w:rPr>
      </w:pPr>
      <w:r w:rsidRPr="00FD2D0F">
        <w:rPr>
          <w:sz w:val="24"/>
          <w:szCs w:val="24"/>
        </w:rPr>
        <w:t xml:space="preserve">            ({{ auth.user.role === 'admin' ? 'адмін' : 'користувач' }})</w:t>
      </w:r>
    </w:p>
    <w:p w14:paraId="4C10DAF3" w14:textId="77777777" w:rsidR="00FD2D0F" w:rsidRPr="00FD2D0F" w:rsidRDefault="00FD2D0F" w:rsidP="0021499C">
      <w:pPr>
        <w:pStyle w:val="a0"/>
        <w:spacing w:line="240" w:lineRule="auto"/>
        <w:rPr>
          <w:sz w:val="24"/>
          <w:szCs w:val="24"/>
        </w:rPr>
      </w:pPr>
      <w:r w:rsidRPr="00FD2D0F">
        <w:rPr>
          <w:sz w:val="24"/>
          <w:szCs w:val="24"/>
        </w:rPr>
        <w:t xml:space="preserve">          &lt;/span&gt;</w:t>
      </w:r>
    </w:p>
    <w:p w14:paraId="3DAC75AB" w14:textId="77777777" w:rsidR="00FD2D0F" w:rsidRPr="00FD2D0F" w:rsidRDefault="00FD2D0F" w:rsidP="0021499C">
      <w:pPr>
        <w:pStyle w:val="a0"/>
        <w:spacing w:line="240" w:lineRule="auto"/>
        <w:rPr>
          <w:sz w:val="24"/>
          <w:szCs w:val="24"/>
        </w:rPr>
      </w:pPr>
      <w:r w:rsidRPr="00FD2D0F">
        <w:rPr>
          <w:sz w:val="24"/>
          <w:szCs w:val="24"/>
        </w:rPr>
        <w:t xml:space="preserve">          &lt;button class="btn danger" @click="auth.logout()"&gt;Вийти&lt;/button&gt;</w:t>
      </w:r>
    </w:p>
    <w:p w14:paraId="1C2AEF59"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362CF516"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75C318F7"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58A1C2FA" w14:textId="77777777" w:rsidR="00FD2D0F" w:rsidRPr="00FD2D0F" w:rsidRDefault="00FD2D0F" w:rsidP="0021499C">
      <w:pPr>
        <w:pStyle w:val="a0"/>
        <w:spacing w:line="240" w:lineRule="auto"/>
        <w:rPr>
          <w:sz w:val="24"/>
          <w:szCs w:val="24"/>
        </w:rPr>
      </w:pPr>
      <w:r w:rsidRPr="00FD2D0F">
        <w:rPr>
          <w:sz w:val="24"/>
          <w:szCs w:val="24"/>
        </w:rPr>
        <w:t xml:space="preserve">  &lt;/header&gt;</w:t>
      </w:r>
    </w:p>
    <w:p w14:paraId="50C1C56A" w14:textId="77777777" w:rsidR="00FD2D0F" w:rsidRPr="00FD2D0F" w:rsidRDefault="00FD2D0F" w:rsidP="0021499C">
      <w:pPr>
        <w:pStyle w:val="a0"/>
        <w:spacing w:line="240" w:lineRule="auto"/>
        <w:rPr>
          <w:sz w:val="24"/>
          <w:szCs w:val="24"/>
        </w:rPr>
      </w:pPr>
      <w:r w:rsidRPr="00FD2D0F">
        <w:rPr>
          <w:sz w:val="24"/>
          <w:szCs w:val="24"/>
        </w:rPr>
        <w:t>&lt;/template&gt;</w:t>
      </w:r>
    </w:p>
    <w:p w14:paraId="34BF501F" w14:textId="77777777" w:rsidR="00FD2D0F" w:rsidRPr="00FD2D0F" w:rsidRDefault="00FD2D0F" w:rsidP="0021499C">
      <w:pPr>
        <w:pStyle w:val="a0"/>
        <w:spacing w:line="240" w:lineRule="auto"/>
        <w:rPr>
          <w:sz w:val="24"/>
          <w:szCs w:val="24"/>
        </w:rPr>
      </w:pPr>
    </w:p>
    <w:p w14:paraId="2A717C38" w14:textId="77777777" w:rsidR="00FD2D0F" w:rsidRPr="00FD2D0F" w:rsidRDefault="00FD2D0F" w:rsidP="0021499C">
      <w:pPr>
        <w:pStyle w:val="a0"/>
        <w:spacing w:line="240" w:lineRule="auto"/>
        <w:rPr>
          <w:sz w:val="24"/>
          <w:szCs w:val="24"/>
        </w:rPr>
      </w:pPr>
      <w:r w:rsidRPr="00FD2D0F">
        <w:rPr>
          <w:sz w:val="24"/>
          <w:szCs w:val="24"/>
        </w:rPr>
        <w:t>&lt;script setup&gt;</w:t>
      </w:r>
    </w:p>
    <w:p w14:paraId="5EB74AB5" w14:textId="77777777" w:rsidR="00FD2D0F" w:rsidRPr="00FD2D0F" w:rsidRDefault="00FD2D0F" w:rsidP="0021499C">
      <w:pPr>
        <w:pStyle w:val="a0"/>
        <w:spacing w:line="240" w:lineRule="auto"/>
        <w:rPr>
          <w:sz w:val="24"/>
          <w:szCs w:val="24"/>
        </w:rPr>
      </w:pPr>
      <w:r w:rsidRPr="00FD2D0F">
        <w:rPr>
          <w:sz w:val="24"/>
          <w:szCs w:val="24"/>
        </w:rPr>
        <w:t>import { useAuthStore } from '../stores/auth';</w:t>
      </w:r>
    </w:p>
    <w:p w14:paraId="38B9DDD7" w14:textId="77777777" w:rsidR="00FD2D0F" w:rsidRPr="00FD2D0F" w:rsidRDefault="00FD2D0F" w:rsidP="0021499C">
      <w:pPr>
        <w:pStyle w:val="a0"/>
        <w:spacing w:line="240" w:lineRule="auto"/>
        <w:rPr>
          <w:sz w:val="24"/>
          <w:szCs w:val="24"/>
        </w:rPr>
      </w:pPr>
    </w:p>
    <w:p w14:paraId="4D806403" w14:textId="77777777" w:rsidR="00FD2D0F" w:rsidRPr="00FD2D0F" w:rsidRDefault="00FD2D0F" w:rsidP="0021499C">
      <w:pPr>
        <w:pStyle w:val="a0"/>
        <w:spacing w:line="240" w:lineRule="auto"/>
        <w:rPr>
          <w:sz w:val="24"/>
          <w:szCs w:val="24"/>
        </w:rPr>
      </w:pPr>
      <w:r w:rsidRPr="00FD2D0F">
        <w:rPr>
          <w:sz w:val="24"/>
          <w:szCs w:val="24"/>
        </w:rPr>
        <w:t>const auth = useAuthStore();</w:t>
      </w:r>
    </w:p>
    <w:p w14:paraId="518997F0" w14:textId="77777777" w:rsidR="00FD2D0F" w:rsidRPr="00FD2D0F" w:rsidRDefault="00FD2D0F" w:rsidP="0021499C">
      <w:pPr>
        <w:pStyle w:val="a0"/>
        <w:spacing w:line="240" w:lineRule="auto"/>
        <w:rPr>
          <w:sz w:val="24"/>
          <w:szCs w:val="24"/>
        </w:rPr>
      </w:pPr>
      <w:r w:rsidRPr="00FD2D0F">
        <w:rPr>
          <w:sz w:val="24"/>
          <w:szCs w:val="24"/>
        </w:rPr>
        <w:t>auth.ensureBootstrapped();</w:t>
      </w:r>
    </w:p>
    <w:p w14:paraId="2696ABA7" w14:textId="77777777" w:rsidR="00FD2D0F" w:rsidRPr="00FD2D0F" w:rsidRDefault="00FD2D0F" w:rsidP="0021499C">
      <w:pPr>
        <w:pStyle w:val="a0"/>
        <w:spacing w:line="240" w:lineRule="auto"/>
        <w:rPr>
          <w:sz w:val="24"/>
          <w:szCs w:val="24"/>
        </w:rPr>
      </w:pPr>
      <w:r w:rsidRPr="00FD2D0F">
        <w:rPr>
          <w:sz w:val="24"/>
          <w:szCs w:val="24"/>
        </w:rPr>
        <w:t>&lt;/script&gt;</w:t>
      </w:r>
    </w:p>
    <w:p w14:paraId="7D43FADC" w14:textId="77777777" w:rsidR="00FD2D0F" w:rsidRPr="00FD2D0F" w:rsidRDefault="00FD2D0F" w:rsidP="0021499C">
      <w:pPr>
        <w:pStyle w:val="a0"/>
        <w:spacing w:line="240" w:lineRule="auto"/>
        <w:rPr>
          <w:sz w:val="24"/>
          <w:szCs w:val="24"/>
        </w:rPr>
      </w:pPr>
    </w:p>
    <w:p w14:paraId="33FBB7EB" w14:textId="77777777" w:rsidR="00FD2D0F" w:rsidRPr="00FD2D0F" w:rsidRDefault="00FD2D0F" w:rsidP="0021499C">
      <w:pPr>
        <w:pStyle w:val="a0"/>
        <w:spacing w:line="240" w:lineRule="auto"/>
        <w:rPr>
          <w:sz w:val="24"/>
          <w:szCs w:val="24"/>
        </w:rPr>
      </w:pPr>
      <w:r w:rsidRPr="00FD2D0F">
        <w:rPr>
          <w:sz w:val="24"/>
          <w:szCs w:val="24"/>
        </w:rPr>
        <w:t>&lt;style scoped&gt;</w:t>
      </w:r>
    </w:p>
    <w:p w14:paraId="5ACB7EB9" w14:textId="77777777" w:rsidR="00FD2D0F" w:rsidRPr="00FD2D0F" w:rsidRDefault="00FD2D0F" w:rsidP="0021499C">
      <w:pPr>
        <w:pStyle w:val="a0"/>
        <w:spacing w:line="240" w:lineRule="auto"/>
        <w:rPr>
          <w:sz w:val="24"/>
          <w:szCs w:val="24"/>
        </w:rPr>
      </w:pPr>
      <w:r w:rsidRPr="00FD2D0F">
        <w:rPr>
          <w:sz w:val="24"/>
          <w:szCs w:val="24"/>
        </w:rPr>
        <w:t>.topnav {</w:t>
      </w:r>
    </w:p>
    <w:p w14:paraId="4BC95C91" w14:textId="77777777" w:rsidR="00FD2D0F" w:rsidRPr="00FD2D0F" w:rsidRDefault="00FD2D0F" w:rsidP="0021499C">
      <w:pPr>
        <w:pStyle w:val="a0"/>
        <w:spacing w:line="240" w:lineRule="auto"/>
        <w:rPr>
          <w:sz w:val="24"/>
          <w:szCs w:val="24"/>
        </w:rPr>
      </w:pPr>
      <w:r w:rsidRPr="00FD2D0F">
        <w:rPr>
          <w:sz w:val="24"/>
          <w:szCs w:val="24"/>
        </w:rPr>
        <w:t xml:space="preserve">  position: sticky;</w:t>
      </w:r>
    </w:p>
    <w:p w14:paraId="06F10CF5" w14:textId="77777777" w:rsidR="00FD2D0F" w:rsidRPr="00FD2D0F" w:rsidRDefault="00FD2D0F" w:rsidP="0021499C">
      <w:pPr>
        <w:pStyle w:val="a0"/>
        <w:spacing w:line="240" w:lineRule="auto"/>
        <w:rPr>
          <w:sz w:val="24"/>
          <w:szCs w:val="24"/>
        </w:rPr>
      </w:pPr>
      <w:r w:rsidRPr="00FD2D0F">
        <w:rPr>
          <w:sz w:val="24"/>
          <w:szCs w:val="24"/>
        </w:rPr>
        <w:t xml:space="preserve">  top: 0;</w:t>
      </w:r>
    </w:p>
    <w:p w14:paraId="688AC428" w14:textId="77777777" w:rsidR="00FD2D0F" w:rsidRPr="00FD2D0F" w:rsidRDefault="00FD2D0F" w:rsidP="0021499C">
      <w:pPr>
        <w:pStyle w:val="a0"/>
        <w:spacing w:line="240" w:lineRule="auto"/>
        <w:rPr>
          <w:sz w:val="24"/>
          <w:szCs w:val="24"/>
        </w:rPr>
      </w:pPr>
      <w:r w:rsidRPr="00FD2D0F">
        <w:rPr>
          <w:sz w:val="24"/>
          <w:szCs w:val="24"/>
        </w:rPr>
        <w:t xml:space="preserve">  z-index: 10;</w:t>
      </w:r>
    </w:p>
    <w:p w14:paraId="2E94125E" w14:textId="77777777" w:rsidR="00FD2D0F" w:rsidRPr="00FD2D0F" w:rsidRDefault="00FD2D0F" w:rsidP="0021499C">
      <w:pPr>
        <w:pStyle w:val="a0"/>
        <w:spacing w:line="240" w:lineRule="auto"/>
        <w:rPr>
          <w:sz w:val="24"/>
          <w:szCs w:val="24"/>
        </w:rPr>
      </w:pPr>
      <w:r w:rsidRPr="00FD2D0F">
        <w:rPr>
          <w:sz w:val="24"/>
          <w:szCs w:val="24"/>
        </w:rPr>
        <w:t xml:space="preserve">  backdrop-filter: blur(10px);</w:t>
      </w:r>
    </w:p>
    <w:p w14:paraId="01915FD7" w14:textId="77777777" w:rsidR="00FD2D0F" w:rsidRPr="00FD2D0F" w:rsidRDefault="00FD2D0F" w:rsidP="0021499C">
      <w:pPr>
        <w:pStyle w:val="a0"/>
        <w:spacing w:line="240" w:lineRule="auto"/>
        <w:rPr>
          <w:sz w:val="24"/>
          <w:szCs w:val="24"/>
        </w:rPr>
      </w:pPr>
      <w:r w:rsidRPr="00FD2D0F">
        <w:rPr>
          <w:sz w:val="24"/>
          <w:szCs w:val="24"/>
        </w:rPr>
        <w:t xml:space="preserve">  background: rgba(11, 16, 32, 0.65);</w:t>
      </w:r>
    </w:p>
    <w:p w14:paraId="41167DB8" w14:textId="77777777" w:rsidR="00FD2D0F" w:rsidRPr="00FD2D0F" w:rsidRDefault="00FD2D0F" w:rsidP="0021499C">
      <w:pPr>
        <w:pStyle w:val="a0"/>
        <w:spacing w:line="240" w:lineRule="auto"/>
        <w:rPr>
          <w:sz w:val="24"/>
          <w:szCs w:val="24"/>
        </w:rPr>
      </w:pPr>
      <w:r w:rsidRPr="00FD2D0F">
        <w:rPr>
          <w:sz w:val="24"/>
          <w:szCs w:val="24"/>
        </w:rPr>
        <w:t xml:space="preserve">  border-bottom: 1px solid var(--line);</w:t>
      </w:r>
    </w:p>
    <w:p w14:paraId="16E1C1AE" w14:textId="77777777" w:rsidR="00FD2D0F" w:rsidRPr="00FD2D0F" w:rsidRDefault="00FD2D0F" w:rsidP="0021499C">
      <w:pPr>
        <w:pStyle w:val="a0"/>
        <w:spacing w:line="240" w:lineRule="auto"/>
        <w:rPr>
          <w:sz w:val="24"/>
          <w:szCs w:val="24"/>
        </w:rPr>
      </w:pPr>
      <w:r w:rsidRPr="00FD2D0F">
        <w:rPr>
          <w:sz w:val="24"/>
          <w:szCs w:val="24"/>
        </w:rPr>
        <w:t>}</w:t>
      </w:r>
    </w:p>
    <w:p w14:paraId="6DCFFA3D" w14:textId="77777777" w:rsidR="00FD2D0F" w:rsidRPr="00FD2D0F" w:rsidRDefault="00FD2D0F" w:rsidP="0021499C">
      <w:pPr>
        <w:pStyle w:val="a0"/>
        <w:spacing w:line="240" w:lineRule="auto"/>
        <w:rPr>
          <w:sz w:val="24"/>
          <w:szCs w:val="24"/>
        </w:rPr>
      </w:pPr>
    </w:p>
    <w:p w14:paraId="5EBFE1AE" w14:textId="77777777" w:rsidR="00FD2D0F" w:rsidRPr="00FD2D0F" w:rsidRDefault="00FD2D0F" w:rsidP="0021499C">
      <w:pPr>
        <w:pStyle w:val="a0"/>
        <w:spacing w:line="240" w:lineRule="auto"/>
        <w:rPr>
          <w:sz w:val="24"/>
          <w:szCs w:val="24"/>
        </w:rPr>
      </w:pPr>
      <w:r w:rsidRPr="00FD2D0F">
        <w:rPr>
          <w:sz w:val="24"/>
          <w:szCs w:val="24"/>
        </w:rPr>
        <w:t>.topnav__inner {</w:t>
      </w:r>
    </w:p>
    <w:p w14:paraId="0241C33B" w14:textId="77777777" w:rsidR="00FD2D0F" w:rsidRPr="00FD2D0F" w:rsidRDefault="00FD2D0F" w:rsidP="0021499C">
      <w:pPr>
        <w:pStyle w:val="a0"/>
        <w:spacing w:line="240" w:lineRule="auto"/>
        <w:rPr>
          <w:sz w:val="24"/>
          <w:szCs w:val="24"/>
        </w:rPr>
      </w:pPr>
      <w:r w:rsidRPr="00FD2D0F">
        <w:rPr>
          <w:sz w:val="24"/>
          <w:szCs w:val="24"/>
        </w:rPr>
        <w:t xml:space="preserve">  display: flex;</w:t>
      </w:r>
    </w:p>
    <w:p w14:paraId="2FEB5AF1" w14:textId="77777777" w:rsidR="00FD2D0F" w:rsidRPr="00FD2D0F" w:rsidRDefault="00FD2D0F" w:rsidP="0021499C">
      <w:pPr>
        <w:pStyle w:val="a0"/>
        <w:spacing w:line="240" w:lineRule="auto"/>
        <w:rPr>
          <w:sz w:val="24"/>
          <w:szCs w:val="24"/>
        </w:rPr>
      </w:pPr>
      <w:r w:rsidRPr="00FD2D0F">
        <w:rPr>
          <w:sz w:val="24"/>
          <w:szCs w:val="24"/>
        </w:rPr>
        <w:t xml:space="preserve">  align-items: center;</w:t>
      </w:r>
    </w:p>
    <w:p w14:paraId="730CA558" w14:textId="77777777" w:rsidR="00FD2D0F" w:rsidRPr="00FD2D0F" w:rsidRDefault="00FD2D0F" w:rsidP="0021499C">
      <w:pPr>
        <w:pStyle w:val="a0"/>
        <w:spacing w:line="240" w:lineRule="auto"/>
        <w:rPr>
          <w:sz w:val="24"/>
          <w:szCs w:val="24"/>
        </w:rPr>
      </w:pPr>
      <w:r w:rsidRPr="00FD2D0F">
        <w:rPr>
          <w:sz w:val="24"/>
          <w:szCs w:val="24"/>
        </w:rPr>
        <w:t xml:space="preserve">  justify-content: space-between;</w:t>
      </w:r>
    </w:p>
    <w:p w14:paraId="473010FD" w14:textId="77777777" w:rsidR="00FD2D0F" w:rsidRPr="00FD2D0F" w:rsidRDefault="00FD2D0F" w:rsidP="0021499C">
      <w:pPr>
        <w:pStyle w:val="a0"/>
        <w:spacing w:line="240" w:lineRule="auto"/>
        <w:rPr>
          <w:sz w:val="24"/>
          <w:szCs w:val="24"/>
        </w:rPr>
      </w:pPr>
      <w:r w:rsidRPr="00FD2D0F">
        <w:rPr>
          <w:sz w:val="24"/>
          <w:szCs w:val="24"/>
        </w:rPr>
        <w:lastRenderedPageBreak/>
        <w:t xml:space="preserve">  gap: 12px;</w:t>
      </w:r>
    </w:p>
    <w:p w14:paraId="1A0882AB" w14:textId="77777777" w:rsidR="00FD2D0F" w:rsidRPr="00FD2D0F" w:rsidRDefault="00FD2D0F" w:rsidP="0021499C">
      <w:pPr>
        <w:pStyle w:val="a0"/>
        <w:spacing w:line="240" w:lineRule="auto"/>
        <w:rPr>
          <w:sz w:val="24"/>
          <w:szCs w:val="24"/>
        </w:rPr>
      </w:pPr>
      <w:r w:rsidRPr="00FD2D0F">
        <w:rPr>
          <w:sz w:val="24"/>
          <w:szCs w:val="24"/>
        </w:rPr>
        <w:t>}</w:t>
      </w:r>
    </w:p>
    <w:p w14:paraId="53899BE8" w14:textId="77777777" w:rsidR="00FD2D0F" w:rsidRPr="00FD2D0F" w:rsidRDefault="00FD2D0F" w:rsidP="0021499C">
      <w:pPr>
        <w:pStyle w:val="a0"/>
        <w:spacing w:line="240" w:lineRule="auto"/>
        <w:rPr>
          <w:sz w:val="24"/>
          <w:szCs w:val="24"/>
        </w:rPr>
      </w:pPr>
    </w:p>
    <w:p w14:paraId="612EFF8D" w14:textId="77777777" w:rsidR="00FD2D0F" w:rsidRPr="00FD2D0F" w:rsidRDefault="00FD2D0F" w:rsidP="0021499C">
      <w:pPr>
        <w:pStyle w:val="a0"/>
        <w:spacing w:line="240" w:lineRule="auto"/>
        <w:rPr>
          <w:sz w:val="24"/>
          <w:szCs w:val="24"/>
        </w:rPr>
      </w:pPr>
      <w:r w:rsidRPr="00FD2D0F">
        <w:rPr>
          <w:sz w:val="24"/>
          <w:szCs w:val="24"/>
        </w:rPr>
        <w:t>.brand {</w:t>
      </w:r>
    </w:p>
    <w:p w14:paraId="630EB01E" w14:textId="77777777" w:rsidR="00FD2D0F" w:rsidRPr="00FD2D0F" w:rsidRDefault="00FD2D0F" w:rsidP="0021499C">
      <w:pPr>
        <w:pStyle w:val="a0"/>
        <w:spacing w:line="240" w:lineRule="auto"/>
        <w:rPr>
          <w:sz w:val="24"/>
          <w:szCs w:val="24"/>
        </w:rPr>
      </w:pPr>
      <w:r w:rsidRPr="00FD2D0F">
        <w:rPr>
          <w:sz w:val="24"/>
          <w:szCs w:val="24"/>
        </w:rPr>
        <w:t xml:space="preserve">  display: flex;</w:t>
      </w:r>
    </w:p>
    <w:p w14:paraId="45875E51" w14:textId="77777777" w:rsidR="00FD2D0F" w:rsidRPr="00FD2D0F" w:rsidRDefault="00FD2D0F" w:rsidP="0021499C">
      <w:pPr>
        <w:pStyle w:val="a0"/>
        <w:spacing w:line="240" w:lineRule="auto"/>
        <w:rPr>
          <w:sz w:val="24"/>
          <w:szCs w:val="24"/>
        </w:rPr>
      </w:pPr>
      <w:r w:rsidRPr="00FD2D0F">
        <w:rPr>
          <w:sz w:val="24"/>
          <w:szCs w:val="24"/>
        </w:rPr>
        <w:t xml:space="preserve">  align-items: center;</w:t>
      </w:r>
    </w:p>
    <w:p w14:paraId="753A2715" w14:textId="77777777" w:rsidR="00FD2D0F" w:rsidRPr="00FD2D0F" w:rsidRDefault="00FD2D0F" w:rsidP="0021499C">
      <w:pPr>
        <w:pStyle w:val="a0"/>
        <w:spacing w:line="240" w:lineRule="auto"/>
        <w:rPr>
          <w:sz w:val="24"/>
          <w:szCs w:val="24"/>
        </w:rPr>
      </w:pPr>
      <w:r w:rsidRPr="00FD2D0F">
        <w:rPr>
          <w:sz w:val="24"/>
          <w:szCs w:val="24"/>
        </w:rPr>
        <w:t xml:space="preserve">  gap: 10px;</w:t>
      </w:r>
    </w:p>
    <w:p w14:paraId="52FA52C7" w14:textId="77777777" w:rsidR="00FD2D0F" w:rsidRPr="00FD2D0F" w:rsidRDefault="00FD2D0F" w:rsidP="0021499C">
      <w:pPr>
        <w:pStyle w:val="a0"/>
        <w:spacing w:line="240" w:lineRule="auto"/>
        <w:rPr>
          <w:sz w:val="24"/>
          <w:szCs w:val="24"/>
        </w:rPr>
      </w:pPr>
      <w:r w:rsidRPr="00FD2D0F">
        <w:rPr>
          <w:sz w:val="24"/>
          <w:szCs w:val="24"/>
        </w:rPr>
        <w:t xml:space="preserve">  font-weight: 700;</w:t>
      </w:r>
    </w:p>
    <w:p w14:paraId="684689C3" w14:textId="77777777" w:rsidR="00FD2D0F" w:rsidRPr="00FD2D0F" w:rsidRDefault="00FD2D0F" w:rsidP="0021499C">
      <w:pPr>
        <w:pStyle w:val="a0"/>
        <w:spacing w:line="240" w:lineRule="auto"/>
        <w:rPr>
          <w:sz w:val="24"/>
          <w:szCs w:val="24"/>
        </w:rPr>
      </w:pPr>
      <w:r w:rsidRPr="00FD2D0F">
        <w:rPr>
          <w:sz w:val="24"/>
          <w:szCs w:val="24"/>
        </w:rPr>
        <w:t>}</w:t>
      </w:r>
    </w:p>
    <w:p w14:paraId="751FE623" w14:textId="77777777" w:rsidR="00FD2D0F" w:rsidRPr="00FD2D0F" w:rsidRDefault="00FD2D0F" w:rsidP="0021499C">
      <w:pPr>
        <w:pStyle w:val="a0"/>
        <w:spacing w:line="240" w:lineRule="auto"/>
        <w:rPr>
          <w:sz w:val="24"/>
          <w:szCs w:val="24"/>
        </w:rPr>
      </w:pPr>
    </w:p>
    <w:p w14:paraId="63CCC6EC" w14:textId="77777777" w:rsidR="00FD2D0F" w:rsidRPr="00FD2D0F" w:rsidRDefault="00FD2D0F" w:rsidP="0021499C">
      <w:pPr>
        <w:pStyle w:val="a0"/>
        <w:spacing w:line="240" w:lineRule="auto"/>
        <w:rPr>
          <w:sz w:val="24"/>
          <w:szCs w:val="24"/>
        </w:rPr>
      </w:pPr>
      <w:r w:rsidRPr="00FD2D0F">
        <w:rPr>
          <w:sz w:val="24"/>
          <w:szCs w:val="24"/>
        </w:rPr>
        <w:t>.logo {</w:t>
      </w:r>
    </w:p>
    <w:p w14:paraId="41F82F77" w14:textId="77777777" w:rsidR="00FD2D0F" w:rsidRPr="00FD2D0F" w:rsidRDefault="00FD2D0F" w:rsidP="0021499C">
      <w:pPr>
        <w:pStyle w:val="a0"/>
        <w:spacing w:line="240" w:lineRule="auto"/>
        <w:rPr>
          <w:sz w:val="24"/>
          <w:szCs w:val="24"/>
        </w:rPr>
      </w:pPr>
      <w:r w:rsidRPr="00FD2D0F">
        <w:rPr>
          <w:sz w:val="24"/>
          <w:szCs w:val="24"/>
        </w:rPr>
        <w:t xml:space="preserve">  font-size: 20px;</w:t>
      </w:r>
    </w:p>
    <w:p w14:paraId="6941B900" w14:textId="77777777" w:rsidR="00FD2D0F" w:rsidRPr="00FD2D0F" w:rsidRDefault="00FD2D0F" w:rsidP="0021499C">
      <w:pPr>
        <w:pStyle w:val="a0"/>
        <w:spacing w:line="240" w:lineRule="auto"/>
        <w:rPr>
          <w:sz w:val="24"/>
          <w:szCs w:val="24"/>
        </w:rPr>
      </w:pPr>
      <w:r w:rsidRPr="00FD2D0F">
        <w:rPr>
          <w:sz w:val="24"/>
          <w:szCs w:val="24"/>
        </w:rPr>
        <w:t>}</w:t>
      </w:r>
    </w:p>
    <w:p w14:paraId="19632DDD" w14:textId="77777777" w:rsidR="00FD2D0F" w:rsidRPr="00FD2D0F" w:rsidRDefault="00FD2D0F" w:rsidP="0021499C">
      <w:pPr>
        <w:pStyle w:val="a0"/>
        <w:spacing w:line="240" w:lineRule="auto"/>
        <w:rPr>
          <w:sz w:val="24"/>
          <w:szCs w:val="24"/>
        </w:rPr>
      </w:pPr>
    </w:p>
    <w:p w14:paraId="0CE32A3D" w14:textId="77777777" w:rsidR="00FD2D0F" w:rsidRPr="00FD2D0F" w:rsidRDefault="00FD2D0F" w:rsidP="0021499C">
      <w:pPr>
        <w:pStyle w:val="a0"/>
        <w:spacing w:line="240" w:lineRule="auto"/>
        <w:rPr>
          <w:sz w:val="24"/>
          <w:szCs w:val="24"/>
        </w:rPr>
      </w:pPr>
      <w:r w:rsidRPr="00FD2D0F">
        <w:rPr>
          <w:sz w:val="24"/>
          <w:szCs w:val="24"/>
        </w:rPr>
        <w:t>.navlinks {</w:t>
      </w:r>
    </w:p>
    <w:p w14:paraId="01D82D6C" w14:textId="77777777" w:rsidR="00FD2D0F" w:rsidRPr="00FD2D0F" w:rsidRDefault="00FD2D0F" w:rsidP="0021499C">
      <w:pPr>
        <w:pStyle w:val="a0"/>
        <w:spacing w:line="240" w:lineRule="auto"/>
        <w:rPr>
          <w:sz w:val="24"/>
          <w:szCs w:val="24"/>
        </w:rPr>
      </w:pPr>
      <w:r w:rsidRPr="00FD2D0F">
        <w:rPr>
          <w:sz w:val="24"/>
          <w:szCs w:val="24"/>
        </w:rPr>
        <w:t xml:space="preserve">  display: flex;</w:t>
      </w:r>
    </w:p>
    <w:p w14:paraId="5D5331BE" w14:textId="77777777" w:rsidR="00FD2D0F" w:rsidRPr="00FD2D0F" w:rsidRDefault="00FD2D0F" w:rsidP="0021499C">
      <w:pPr>
        <w:pStyle w:val="a0"/>
        <w:spacing w:line="240" w:lineRule="auto"/>
        <w:rPr>
          <w:sz w:val="24"/>
          <w:szCs w:val="24"/>
        </w:rPr>
      </w:pPr>
      <w:r w:rsidRPr="00FD2D0F">
        <w:rPr>
          <w:sz w:val="24"/>
          <w:szCs w:val="24"/>
        </w:rPr>
        <w:t xml:space="preserve">  gap: 12px;</w:t>
      </w:r>
    </w:p>
    <w:p w14:paraId="5BA837FE" w14:textId="77777777" w:rsidR="00FD2D0F" w:rsidRPr="00FD2D0F" w:rsidRDefault="00FD2D0F" w:rsidP="0021499C">
      <w:pPr>
        <w:pStyle w:val="a0"/>
        <w:spacing w:line="240" w:lineRule="auto"/>
        <w:rPr>
          <w:sz w:val="24"/>
          <w:szCs w:val="24"/>
        </w:rPr>
      </w:pPr>
      <w:r w:rsidRPr="00FD2D0F">
        <w:rPr>
          <w:sz w:val="24"/>
          <w:szCs w:val="24"/>
        </w:rPr>
        <w:t xml:space="preserve">  align-items: center;</w:t>
      </w:r>
    </w:p>
    <w:p w14:paraId="5F78E051" w14:textId="77777777" w:rsidR="00FD2D0F" w:rsidRPr="00FD2D0F" w:rsidRDefault="00FD2D0F" w:rsidP="0021499C">
      <w:pPr>
        <w:pStyle w:val="a0"/>
        <w:spacing w:line="240" w:lineRule="auto"/>
        <w:rPr>
          <w:sz w:val="24"/>
          <w:szCs w:val="24"/>
        </w:rPr>
      </w:pPr>
      <w:r w:rsidRPr="00FD2D0F">
        <w:rPr>
          <w:sz w:val="24"/>
          <w:szCs w:val="24"/>
        </w:rPr>
        <w:t xml:space="preserve">  color: var(--muted);</w:t>
      </w:r>
    </w:p>
    <w:p w14:paraId="3B42637C" w14:textId="77777777" w:rsidR="00FD2D0F" w:rsidRPr="00FD2D0F" w:rsidRDefault="00FD2D0F" w:rsidP="0021499C">
      <w:pPr>
        <w:pStyle w:val="a0"/>
        <w:spacing w:line="240" w:lineRule="auto"/>
        <w:rPr>
          <w:sz w:val="24"/>
          <w:szCs w:val="24"/>
        </w:rPr>
      </w:pPr>
      <w:r w:rsidRPr="00FD2D0F">
        <w:rPr>
          <w:sz w:val="24"/>
          <w:szCs w:val="24"/>
        </w:rPr>
        <w:t>}</w:t>
      </w:r>
    </w:p>
    <w:p w14:paraId="7CEF60A3" w14:textId="77777777" w:rsidR="00FD2D0F" w:rsidRPr="00FD2D0F" w:rsidRDefault="00FD2D0F" w:rsidP="0021499C">
      <w:pPr>
        <w:pStyle w:val="a0"/>
        <w:spacing w:line="240" w:lineRule="auto"/>
        <w:rPr>
          <w:sz w:val="24"/>
          <w:szCs w:val="24"/>
        </w:rPr>
      </w:pPr>
    </w:p>
    <w:p w14:paraId="065B5031" w14:textId="77777777" w:rsidR="00FD2D0F" w:rsidRPr="00FD2D0F" w:rsidRDefault="00FD2D0F" w:rsidP="0021499C">
      <w:pPr>
        <w:pStyle w:val="a0"/>
        <w:spacing w:line="240" w:lineRule="auto"/>
        <w:rPr>
          <w:sz w:val="24"/>
          <w:szCs w:val="24"/>
        </w:rPr>
      </w:pPr>
      <w:r w:rsidRPr="00FD2D0F">
        <w:rPr>
          <w:sz w:val="24"/>
          <w:szCs w:val="24"/>
        </w:rPr>
        <w:t>.navlinks a.router-link-active {</w:t>
      </w:r>
    </w:p>
    <w:p w14:paraId="78202EC1" w14:textId="77777777" w:rsidR="00FD2D0F" w:rsidRPr="00FD2D0F" w:rsidRDefault="00FD2D0F" w:rsidP="0021499C">
      <w:pPr>
        <w:pStyle w:val="a0"/>
        <w:spacing w:line="240" w:lineRule="auto"/>
        <w:rPr>
          <w:sz w:val="24"/>
          <w:szCs w:val="24"/>
        </w:rPr>
      </w:pPr>
      <w:r w:rsidRPr="00FD2D0F">
        <w:rPr>
          <w:sz w:val="24"/>
          <w:szCs w:val="24"/>
        </w:rPr>
        <w:t xml:space="preserve">  color: var(--text);</w:t>
      </w:r>
    </w:p>
    <w:p w14:paraId="05AEA2D8" w14:textId="77777777" w:rsidR="00FD2D0F" w:rsidRPr="00FD2D0F" w:rsidRDefault="00FD2D0F" w:rsidP="0021499C">
      <w:pPr>
        <w:pStyle w:val="a0"/>
        <w:spacing w:line="240" w:lineRule="auto"/>
        <w:rPr>
          <w:sz w:val="24"/>
          <w:szCs w:val="24"/>
        </w:rPr>
      </w:pPr>
      <w:r w:rsidRPr="00FD2D0F">
        <w:rPr>
          <w:sz w:val="24"/>
          <w:szCs w:val="24"/>
        </w:rPr>
        <w:t xml:space="preserve">  text-decoration: none;</w:t>
      </w:r>
    </w:p>
    <w:p w14:paraId="17A9EE58" w14:textId="77777777" w:rsidR="00FD2D0F" w:rsidRPr="00FD2D0F" w:rsidRDefault="00FD2D0F" w:rsidP="0021499C">
      <w:pPr>
        <w:pStyle w:val="a0"/>
        <w:spacing w:line="240" w:lineRule="auto"/>
        <w:rPr>
          <w:sz w:val="24"/>
          <w:szCs w:val="24"/>
        </w:rPr>
      </w:pPr>
      <w:r w:rsidRPr="00FD2D0F">
        <w:rPr>
          <w:sz w:val="24"/>
          <w:szCs w:val="24"/>
        </w:rPr>
        <w:t xml:space="preserve">  border-bottom: 2px solid rgba(90, 169, 255, 0.6);</w:t>
      </w:r>
    </w:p>
    <w:p w14:paraId="6D297072" w14:textId="77777777" w:rsidR="00FD2D0F" w:rsidRPr="00FD2D0F" w:rsidRDefault="00FD2D0F" w:rsidP="0021499C">
      <w:pPr>
        <w:pStyle w:val="a0"/>
        <w:spacing w:line="240" w:lineRule="auto"/>
        <w:rPr>
          <w:sz w:val="24"/>
          <w:szCs w:val="24"/>
        </w:rPr>
      </w:pPr>
      <w:r w:rsidRPr="00FD2D0F">
        <w:rPr>
          <w:sz w:val="24"/>
          <w:szCs w:val="24"/>
        </w:rPr>
        <w:t xml:space="preserve">  padding-bottom: 2px;</w:t>
      </w:r>
    </w:p>
    <w:p w14:paraId="69CBB461" w14:textId="77777777" w:rsidR="00FD2D0F" w:rsidRPr="00FD2D0F" w:rsidRDefault="00FD2D0F" w:rsidP="0021499C">
      <w:pPr>
        <w:pStyle w:val="a0"/>
        <w:spacing w:line="240" w:lineRule="auto"/>
        <w:rPr>
          <w:sz w:val="24"/>
          <w:szCs w:val="24"/>
        </w:rPr>
      </w:pPr>
      <w:r w:rsidRPr="00FD2D0F">
        <w:rPr>
          <w:sz w:val="24"/>
          <w:szCs w:val="24"/>
        </w:rPr>
        <w:t>}</w:t>
      </w:r>
    </w:p>
    <w:p w14:paraId="46D3EDE4" w14:textId="77777777" w:rsidR="00FD2D0F" w:rsidRPr="00FD2D0F" w:rsidRDefault="00FD2D0F" w:rsidP="0021499C">
      <w:pPr>
        <w:pStyle w:val="a0"/>
        <w:spacing w:line="240" w:lineRule="auto"/>
        <w:rPr>
          <w:sz w:val="24"/>
          <w:szCs w:val="24"/>
        </w:rPr>
      </w:pPr>
    </w:p>
    <w:p w14:paraId="4B5A18F2" w14:textId="77777777" w:rsidR="00FD2D0F" w:rsidRPr="00FD2D0F" w:rsidRDefault="00FD2D0F" w:rsidP="0021499C">
      <w:pPr>
        <w:pStyle w:val="a0"/>
        <w:spacing w:line="240" w:lineRule="auto"/>
        <w:rPr>
          <w:sz w:val="24"/>
          <w:szCs w:val="24"/>
        </w:rPr>
      </w:pPr>
      <w:r w:rsidRPr="00FD2D0F">
        <w:rPr>
          <w:sz w:val="24"/>
          <w:szCs w:val="24"/>
        </w:rPr>
        <w:t>@media (max-width: 860px) {</w:t>
      </w:r>
    </w:p>
    <w:p w14:paraId="5A7BE2F0" w14:textId="77777777" w:rsidR="00FD2D0F" w:rsidRPr="00FD2D0F" w:rsidRDefault="00FD2D0F" w:rsidP="0021499C">
      <w:pPr>
        <w:pStyle w:val="a0"/>
        <w:spacing w:line="240" w:lineRule="auto"/>
        <w:rPr>
          <w:sz w:val="24"/>
          <w:szCs w:val="24"/>
        </w:rPr>
      </w:pPr>
      <w:r w:rsidRPr="00FD2D0F">
        <w:rPr>
          <w:sz w:val="24"/>
          <w:szCs w:val="24"/>
        </w:rPr>
        <w:t xml:space="preserve">  .navlinks {</w:t>
      </w:r>
    </w:p>
    <w:p w14:paraId="5DBE0806" w14:textId="77777777" w:rsidR="00FD2D0F" w:rsidRPr="00FD2D0F" w:rsidRDefault="00FD2D0F" w:rsidP="0021499C">
      <w:pPr>
        <w:pStyle w:val="a0"/>
        <w:spacing w:line="240" w:lineRule="auto"/>
        <w:rPr>
          <w:sz w:val="24"/>
          <w:szCs w:val="24"/>
        </w:rPr>
      </w:pPr>
      <w:r w:rsidRPr="00FD2D0F">
        <w:rPr>
          <w:sz w:val="24"/>
          <w:szCs w:val="24"/>
        </w:rPr>
        <w:t xml:space="preserve">    display: none;</w:t>
      </w:r>
    </w:p>
    <w:p w14:paraId="5E46AB2A" w14:textId="77777777" w:rsidR="00FD2D0F" w:rsidRPr="00FD2D0F" w:rsidRDefault="00FD2D0F" w:rsidP="0021499C">
      <w:pPr>
        <w:pStyle w:val="a0"/>
        <w:spacing w:line="240" w:lineRule="auto"/>
        <w:rPr>
          <w:sz w:val="24"/>
          <w:szCs w:val="24"/>
        </w:rPr>
      </w:pPr>
      <w:r w:rsidRPr="00FD2D0F">
        <w:rPr>
          <w:sz w:val="24"/>
          <w:szCs w:val="24"/>
        </w:rPr>
        <w:t xml:space="preserve">  }</w:t>
      </w:r>
    </w:p>
    <w:p w14:paraId="5821540E" w14:textId="77777777" w:rsidR="00FD2D0F" w:rsidRPr="00FD2D0F" w:rsidRDefault="00FD2D0F" w:rsidP="0021499C">
      <w:pPr>
        <w:pStyle w:val="a0"/>
        <w:spacing w:line="240" w:lineRule="auto"/>
        <w:rPr>
          <w:sz w:val="24"/>
          <w:szCs w:val="24"/>
        </w:rPr>
      </w:pPr>
      <w:r w:rsidRPr="00FD2D0F">
        <w:rPr>
          <w:sz w:val="24"/>
          <w:szCs w:val="24"/>
        </w:rPr>
        <w:t>}</w:t>
      </w:r>
    </w:p>
    <w:p w14:paraId="6CA688F9" w14:textId="6B487530" w:rsidR="00CC0F25" w:rsidRPr="00CC0F25" w:rsidRDefault="00FD2D0F" w:rsidP="0021499C">
      <w:pPr>
        <w:pStyle w:val="a0"/>
        <w:spacing w:line="240" w:lineRule="auto"/>
        <w:rPr>
          <w:sz w:val="24"/>
          <w:szCs w:val="24"/>
        </w:rPr>
      </w:pPr>
      <w:r w:rsidRPr="00FD2D0F">
        <w:rPr>
          <w:sz w:val="24"/>
          <w:szCs w:val="24"/>
        </w:rPr>
        <w:t>&lt;/style&gt;</w:t>
      </w:r>
    </w:p>
    <w:p w14:paraId="4BE1AE52" w14:textId="77777777" w:rsidR="00CC0F25" w:rsidRPr="00CC0F25" w:rsidRDefault="00CC0F25" w:rsidP="0021499C">
      <w:pPr>
        <w:pStyle w:val="a0"/>
        <w:spacing w:line="240" w:lineRule="auto"/>
        <w:ind w:firstLine="0"/>
        <w:rPr>
          <w:b/>
          <w:bCs/>
        </w:rPr>
      </w:pPr>
      <w:r w:rsidRPr="00CC0F25">
        <w:rPr>
          <w:b/>
          <w:bCs/>
        </w:rPr>
        <w:lastRenderedPageBreak/>
        <w:t>src/services</w:t>
      </w:r>
    </w:p>
    <w:p w14:paraId="2BE94EFD" w14:textId="5CEA9FD4" w:rsidR="00CC0F25" w:rsidRPr="00CC0F25" w:rsidRDefault="00CC0F25" w:rsidP="0021499C">
      <w:pPr>
        <w:pStyle w:val="a0"/>
        <w:spacing w:line="240" w:lineRule="auto"/>
        <w:ind w:firstLine="0"/>
        <w:rPr>
          <w:b/>
          <w:bCs/>
        </w:rPr>
      </w:pPr>
      <w:r w:rsidRPr="00CC0F25">
        <w:rPr>
          <w:b/>
          <w:bCs/>
        </w:rPr>
        <w:t>src/services/db.js</w:t>
      </w:r>
      <w:r>
        <w:rPr>
          <w:b/>
          <w:bCs/>
        </w:rPr>
        <w:t>:</w:t>
      </w:r>
    </w:p>
    <w:p w14:paraId="6E26229A" w14:textId="77777777" w:rsidR="00FD2D0F" w:rsidRPr="00FD2D0F" w:rsidRDefault="00FD2D0F" w:rsidP="0021499C">
      <w:pPr>
        <w:pStyle w:val="a0"/>
        <w:spacing w:line="240" w:lineRule="auto"/>
        <w:rPr>
          <w:sz w:val="24"/>
          <w:szCs w:val="24"/>
        </w:rPr>
      </w:pPr>
      <w:r w:rsidRPr="00FD2D0F">
        <w:rPr>
          <w:sz w:val="24"/>
          <w:szCs w:val="24"/>
        </w:rPr>
        <w:t>const KEY = 'minigames_sim_db_v1';</w:t>
      </w:r>
    </w:p>
    <w:p w14:paraId="480A6B26" w14:textId="77777777" w:rsidR="00FD2D0F" w:rsidRPr="00FD2D0F" w:rsidRDefault="00FD2D0F" w:rsidP="0021499C">
      <w:pPr>
        <w:pStyle w:val="a0"/>
        <w:spacing w:line="240" w:lineRule="auto"/>
        <w:rPr>
          <w:sz w:val="24"/>
          <w:szCs w:val="24"/>
        </w:rPr>
      </w:pPr>
    </w:p>
    <w:p w14:paraId="52BD7EB9" w14:textId="77777777" w:rsidR="00FD2D0F" w:rsidRPr="00FD2D0F" w:rsidRDefault="00FD2D0F" w:rsidP="0021499C">
      <w:pPr>
        <w:pStyle w:val="a0"/>
        <w:spacing w:line="240" w:lineRule="auto"/>
        <w:rPr>
          <w:sz w:val="24"/>
          <w:szCs w:val="24"/>
        </w:rPr>
      </w:pPr>
      <w:r w:rsidRPr="00FD2D0F">
        <w:rPr>
          <w:sz w:val="24"/>
          <w:szCs w:val="24"/>
        </w:rPr>
        <w:t>function nowIso() {</w:t>
      </w:r>
    </w:p>
    <w:p w14:paraId="4AB36AF4" w14:textId="77777777" w:rsidR="00FD2D0F" w:rsidRPr="00FD2D0F" w:rsidRDefault="00FD2D0F" w:rsidP="0021499C">
      <w:pPr>
        <w:pStyle w:val="a0"/>
        <w:spacing w:line="240" w:lineRule="auto"/>
        <w:rPr>
          <w:sz w:val="24"/>
          <w:szCs w:val="24"/>
        </w:rPr>
      </w:pPr>
      <w:r w:rsidRPr="00FD2D0F">
        <w:rPr>
          <w:sz w:val="24"/>
          <w:szCs w:val="24"/>
        </w:rPr>
        <w:t xml:space="preserve">  return new Date().toISOString();</w:t>
      </w:r>
    </w:p>
    <w:p w14:paraId="601AF41F" w14:textId="77777777" w:rsidR="00FD2D0F" w:rsidRPr="00FD2D0F" w:rsidRDefault="00FD2D0F" w:rsidP="0021499C">
      <w:pPr>
        <w:pStyle w:val="a0"/>
        <w:spacing w:line="240" w:lineRule="auto"/>
        <w:rPr>
          <w:sz w:val="24"/>
          <w:szCs w:val="24"/>
        </w:rPr>
      </w:pPr>
      <w:r w:rsidRPr="00FD2D0F">
        <w:rPr>
          <w:sz w:val="24"/>
          <w:szCs w:val="24"/>
        </w:rPr>
        <w:t>}</w:t>
      </w:r>
    </w:p>
    <w:p w14:paraId="05142F2B" w14:textId="77777777" w:rsidR="00FD2D0F" w:rsidRPr="00FD2D0F" w:rsidRDefault="00FD2D0F" w:rsidP="0021499C">
      <w:pPr>
        <w:pStyle w:val="a0"/>
        <w:spacing w:line="240" w:lineRule="auto"/>
        <w:rPr>
          <w:sz w:val="24"/>
          <w:szCs w:val="24"/>
        </w:rPr>
      </w:pPr>
    </w:p>
    <w:p w14:paraId="7262394B" w14:textId="77777777" w:rsidR="00FD2D0F" w:rsidRPr="00FD2D0F" w:rsidRDefault="00FD2D0F" w:rsidP="0021499C">
      <w:pPr>
        <w:pStyle w:val="a0"/>
        <w:spacing w:line="240" w:lineRule="auto"/>
        <w:rPr>
          <w:sz w:val="24"/>
          <w:szCs w:val="24"/>
        </w:rPr>
      </w:pPr>
      <w:r w:rsidRPr="00FD2D0F">
        <w:rPr>
          <w:sz w:val="24"/>
          <w:szCs w:val="24"/>
        </w:rPr>
        <w:t>function defaultDb() {</w:t>
      </w:r>
    </w:p>
    <w:p w14:paraId="3D3CE6AF" w14:textId="77777777" w:rsidR="00FD2D0F" w:rsidRPr="00FD2D0F" w:rsidRDefault="00FD2D0F" w:rsidP="0021499C">
      <w:pPr>
        <w:pStyle w:val="a0"/>
        <w:spacing w:line="240" w:lineRule="auto"/>
        <w:rPr>
          <w:sz w:val="24"/>
          <w:szCs w:val="24"/>
        </w:rPr>
      </w:pPr>
      <w:r w:rsidRPr="00FD2D0F">
        <w:rPr>
          <w:sz w:val="24"/>
          <w:szCs w:val="24"/>
        </w:rPr>
        <w:t xml:space="preserve">  const games = [</w:t>
      </w:r>
    </w:p>
    <w:p w14:paraId="646AABE7" w14:textId="77777777" w:rsidR="00FD2D0F" w:rsidRPr="00FD2D0F" w:rsidRDefault="00FD2D0F" w:rsidP="0021499C">
      <w:pPr>
        <w:pStyle w:val="a0"/>
        <w:spacing w:line="240" w:lineRule="auto"/>
        <w:rPr>
          <w:sz w:val="24"/>
          <w:szCs w:val="24"/>
        </w:rPr>
      </w:pPr>
      <w:r w:rsidRPr="00FD2D0F">
        <w:rPr>
          <w:sz w:val="24"/>
          <w:szCs w:val="24"/>
        </w:rPr>
        <w:t xml:space="preserve">    {</w:t>
      </w:r>
    </w:p>
    <w:p w14:paraId="6B519F12" w14:textId="77777777" w:rsidR="00FD2D0F" w:rsidRPr="00FD2D0F" w:rsidRDefault="00FD2D0F" w:rsidP="0021499C">
      <w:pPr>
        <w:pStyle w:val="a0"/>
        <w:spacing w:line="240" w:lineRule="auto"/>
        <w:rPr>
          <w:sz w:val="24"/>
          <w:szCs w:val="24"/>
        </w:rPr>
      </w:pPr>
      <w:r w:rsidRPr="00FD2D0F">
        <w:rPr>
          <w:sz w:val="24"/>
          <w:szCs w:val="24"/>
        </w:rPr>
        <w:t xml:space="preserve">      id: 'g1',</w:t>
      </w:r>
    </w:p>
    <w:p w14:paraId="355073CB" w14:textId="77777777" w:rsidR="00FD2D0F" w:rsidRPr="00FD2D0F" w:rsidRDefault="00FD2D0F" w:rsidP="0021499C">
      <w:pPr>
        <w:pStyle w:val="a0"/>
        <w:spacing w:line="240" w:lineRule="auto"/>
        <w:rPr>
          <w:sz w:val="24"/>
          <w:szCs w:val="24"/>
        </w:rPr>
      </w:pPr>
      <w:r w:rsidRPr="00FD2D0F">
        <w:rPr>
          <w:sz w:val="24"/>
          <w:szCs w:val="24"/>
        </w:rPr>
        <w:t xml:space="preserve">      title: 'Кидок кубика',</w:t>
      </w:r>
    </w:p>
    <w:p w14:paraId="6A770F21" w14:textId="77777777" w:rsidR="00FD2D0F" w:rsidRPr="00FD2D0F" w:rsidRDefault="00FD2D0F" w:rsidP="0021499C">
      <w:pPr>
        <w:pStyle w:val="a0"/>
        <w:spacing w:line="240" w:lineRule="auto"/>
        <w:rPr>
          <w:sz w:val="24"/>
          <w:szCs w:val="24"/>
        </w:rPr>
      </w:pPr>
      <w:r w:rsidRPr="00FD2D0F">
        <w:rPr>
          <w:sz w:val="24"/>
          <w:szCs w:val="24"/>
        </w:rPr>
        <w:t xml:space="preserve">      category: 'Випадковість',</w:t>
      </w:r>
    </w:p>
    <w:p w14:paraId="748C63C4" w14:textId="77777777" w:rsidR="00FD2D0F" w:rsidRPr="00FD2D0F" w:rsidRDefault="00FD2D0F" w:rsidP="0021499C">
      <w:pPr>
        <w:pStyle w:val="a0"/>
        <w:spacing w:line="240" w:lineRule="auto"/>
        <w:rPr>
          <w:sz w:val="24"/>
          <w:szCs w:val="24"/>
        </w:rPr>
      </w:pPr>
      <w:r w:rsidRPr="00FD2D0F">
        <w:rPr>
          <w:sz w:val="24"/>
          <w:szCs w:val="24"/>
        </w:rPr>
        <w:t xml:space="preserve">      minBet: 1,</w:t>
      </w:r>
    </w:p>
    <w:p w14:paraId="48DC3CEE" w14:textId="77777777" w:rsidR="00FD2D0F" w:rsidRPr="00FD2D0F" w:rsidRDefault="00FD2D0F" w:rsidP="0021499C">
      <w:pPr>
        <w:pStyle w:val="a0"/>
        <w:spacing w:line="240" w:lineRule="auto"/>
        <w:rPr>
          <w:sz w:val="24"/>
          <w:szCs w:val="24"/>
        </w:rPr>
      </w:pPr>
      <w:r w:rsidRPr="00FD2D0F">
        <w:rPr>
          <w:sz w:val="24"/>
          <w:szCs w:val="24"/>
        </w:rPr>
        <w:t xml:space="preserve">      maxBet: 50,</w:t>
      </w:r>
    </w:p>
    <w:p w14:paraId="441A5180" w14:textId="77777777" w:rsidR="00FD2D0F" w:rsidRPr="00FD2D0F" w:rsidRDefault="00FD2D0F" w:rsidP="0021499C">
      <w:pPr>
        <w:pStyle w:val="a0"/>
        <w:spacing w:line="240" w:lineRule="auto"/>
        <w:rPr>
          <w:sz w:val="24"/>
          <w:szCs w:val="24"/>
        </w:rPr>
      </w:pPr>
      <w:r w:rsidRPr="00FD2D0F">
        <w:rPr>
          <w:sz w:val="24"/>
          <w:szCs w:val="24"/>
        </w:rPr>
        <w:t xml:space="preserve">      description:</w:t>
      </w:r>
    </w:p>
    <w:p w14:paraId="40B56993" w14:textId="77777777" w:rsidR="00FD2D0F" w:rsidRPr="00FD2D0F" w:rsidRDefault="00FD2D0F" w:rsidP="0021499C">
      <w:pPr>
        <w:pStyle w:val="a0"/>
        <w:spacing w:line="240" w:lineRule="auto"/>
        <w:rPr>
          <w:sz w:val="24"/>
          <w:szCs w:val="24"/>
        </w:rPr>
      </w:pPr>
      <w:r w:rsidRPr="00FD2D0F">
        <w:rPr>
          <w:sz w:val="24"/>
          <w:szCs w:val="24"/>
        </w:rPr>
        <w:t xml:space="preserve">        'Ставка. Якщо випаде 6 — виграш x5, якщо 4-5 — x2, інакше програш.',</w:t>
      </w:r>
    </w:p>
    <w:p w14:paraId="0AA01096" w14:textId="77777777" w:rsidR="00FD2D0F" w:rsidRPr="00FD2D0F" w:rsidRDefault="00FD2D0F" w:rsidP="0021499C">
      <w:pPr>
        <w:pStyle w:val="a0"/>
        <w:spacing w:line="240" w:lineRule="auto"/>
        <w:rPr>
          <w:sz w:val="24"/>
          <w:szCs w:val="24"/>
        </w:rPr>
      </w:pPr>
      <w:r w:rsidRPr="00FD2D0F">
        <w:rPr>
          <w:sz w:val="24"/>
          <w:szCs w:val="24"/>
        </w:rPr>
        <w:t xml:space="preserve">    },</w:t>
      </w:r>
    </w:p>
    <w:p w14:paraId="39A8F859" w14:textId="77777777" w:rsidR="00FD2D0F" w:rsidRPr="00FD2D0F" w:rsidRDefault="00FD2D0F" w:rsidP="0021499C">
      <w:pPr>
        <w:pStyle w:val="a0"/>
        <w:spacing w:line="240" w:lineRule="auto"/>
        <w:rPr>
          <w:sz w:val="24"/>
          <w:szCs w:val="24"/>
        </w:rPr>
      </w:pPr>
      <w:r w:rsidRPr="00FD2D0F">
        <w:rPr>
          <w:sz w:val="24"/>
          <w:szCs w:val="24"/>
        </w:rPr>
        <w:t xml:space="preserve">    {</w:t>
      </w:r>
    </w:p>
    <w:p w14:paraId="224C4E78" w14:textId="77777777" w:rsidR="00FD2D0F" w:rsidRPr="00FD2D0F" w:rsidRDefault="00FD2D0F" w:rsidP="0021499C">
      <w:pPr>
        <w:pStyle w:val="a0"/>
        <w:spacing w:line="240" w:lineRule="auto"/>
        <w:rPr>
          <w:sz w:val="24"/>
          <w:szCs w:val="24"/>
        </w:rPr>
      </w:pPr>
      <w:r w:rsidRPr="00FD2D0F">
        <w:rPr>
          <w:sz w:val="24"/>
          <w:szCs w:val="24"/>
        </w:rPr>
        <w:t xml:space="preserve">      id: 'g2',</w:t>
      </w:r>
    </w:p>
    <w:p w14:paraId="646B06CA" w14:textId="77777777" w:rsidR="00FD2D0F" w:rsidRPr="00FD2D0F" w:rsidRDefault="00FD2D0F" w:rsidP="0021499C">
      <w:pPr>
        <w:pStyle w:val="a0"/>
        <w:spacing w:line="240" w:lineRule="auto"/>
        <w:rPr>
          <w:sz w:val="24"/>
          <w:szCs w:val="24"/>
        </w:rPr>
      </w:pPr>
      <w:r w:rsidRPr="00FD2D0F">
        <w:rPr>
          <w:sz w:val="24"/>
          <w:szCs w:val="24"/>
        </w:rPr>
        <w:t xml:space="preserve">      title: 'Монетка',</w:t>
      </w:r>
    </w:p>
    <w:p w14:paraId="78F0723C" w14:textId="77777777" w:rsidR="00FD2D0F" w:rsidRPr="00FD2D0F" w:rsidRDefault="00FD2D0F" w:rsidP="0021499C">
      <w:pPr>
        <w:pStyle w:val="a0"/>
        <w:spacing w:line="240" w:lineRule="auto"/>
        <w:rPr>
          <w:sz w:val="24"/>
          <w:szCs w:val="24"/>
        </w:rPr>
      </w:pPr>
      <w:r w:rsidRPr="00FD2D0F">
        <w:rPr>
          <w:sz w:val="24"/>
          <w:szCs w:val="24"/>
        </w:rPr>
        <w:t xml:space="preserve">      category: 'Випадковість',</w:t>
      </w:r>
    </w:p>
    <w:p w14:paraId="3B5B557E" w14:textId="77777777" w:rsidR="00FD2D0F" w:rsidRPr="00FD2D0F" w:rsidRDefault="00FD2D0F" w:rsidP="0021499C">
      <w:pPr>
        <w:pStyle w:val="a0"/>
        <w:spacing w:line="240" w:lineRule="auto"/>
        <w:rPr>
          <w:sz w:val="24"/>
          <w:szCs w:val="24"/>
        </w:rPr>
      </w:pPr>
      <w:r w:rsidRPr="00FD2D0F">
        <w:rPr>
          <w:sz w:val="24"/>
          <w:szCs w:val="24"/>
        </w:rPr>
        <w:t xml:space="preserve">      minBet: 1,</w:t>
      </w:r>
    </w:p>
    <w:p w14:paraId="39EB999E" w14:textId="77777777" w:rsidR="00FD2D0F" w:rsidRPr="00FD2D0F" w:rsidRDefault="00FD2D0F" w:rsidP="0021499C">
      <w:pPr>
        <w:pStyle w:val="a0"/>
        <w:spacing w:line="240" w:lineRule="auto"/>
        <w:rPr>
          <w:sz w:val="24"/>
          <w:szCs w:val="24"/>
        </w:rPr>
      </w:pPr>
      <w:r w:rsidRPr="00FD2D0F">
        <w:rPr>
          <w:sz w:val="24"/>
          <w:szCs w:val="24"/>
        </w:rPr>
        <w:t xml:space="preserve">      maxBet: 100,</w:t>
      </w:r>
    </w:p>
    <w:p w14:paraId="1E7109E2" w14:textId="77777777" w:rsidR="00FD2D0F" w:rsidRPr="00FD2D0F" w:rsidRDefault="00FD2D0F" w:rsidP="0021499C">
      <w:pPr>
        <w:pStyle w:val="a0"/>
        <w:spacing w:line="240" w:lineRule="auto"/>
        <w:rPr>
          <w:sz w:val="24"/>
          <w:szCs w:val="24"/>
        </w:rPr>
      </w:pPr>
      <w:r w:rsidRPr="00FD2D0F">
        <w:rPr>
          <w:sz w:val="24"/>
          <w:szCs w:val="24"/>
        </w:rPr>
        <w:t xml:space="preserve">      description: 'Орел/решка. Вгадав — x2, не вгадав — 0.',</w:t>
      </w:r>
    </w:p>
    <w:p w14:paraId="7194E184" w14:textId="77777777" w:rsidR="00FD2D0F" w:rsidRPr="00FD2D0F" w:rsidRDefault="00FD2D0F" w:rsidP="0021499C">
      <w:pPr>
        <w:pStyle w:val="a0"/>
        <w:spacing w:line="240" w:lineRule="auto"/>
        <w:rPr>
          <w:sz w:val="24"/>
          <w:szCs w:val="24"/>
        </w:rPr>
      </w:pPr>
      <w:r w:rsidRPr="00FD2D0F">
        <w:rPr>
          <w:sz w:val="24"/>
          <w:szCs w:val="24"/>
        </w:rPr>
        <w:t xml:space="preserve">    },</w:t>
      </w:r>
    </w:p>
    <w:p w14:paraId="779C6A8E" w14:textId="77777777" w:rsidR="00FD2D0F" w:rsidRPr="00FD2D0F" w:rsidRDefault="00FD2D0F" w:rsidP="0021499C">
      <w:pPr>
        <w:pStyle w:val="a0"/>
        <w:spacing w:line="240" w:lineRule="auto"/>
        <w:rPr>
          <w:sz w:val="24"/>
          <w:szCs w:val="24"/>
        </w:rPr>
      </w:pPr>
      <w:r w:rsidRPr="00FD2D0F">
        <w:rPr>
          <w:sz w:val="24"/>
          <w:szCs w:val="24"/>
        </w:rPr>
        <w:t xml:space="preserve">    {</w:t>
      </w:r>
    </w:p>
    <w:p w14:paraId="46B0AF1D" w14:textId="77777777" w:rsidR="00FD2D0F" w:rsidRPr="00FD2D0F" w:rsidRDefault="00FD2D0F" w:rsidP="0021499C">
      <w:pPr>
        <w:pStyle w:val="a0"/>
        <w:spacing w:line="240" w:lineRule="auto"/>
        <w:rPr>
          <w:sz w:val="24"/>
          <w:szCs w:val="24"/>
        </w:rPr>
      </w:pPr>
      <w:r w:rsidRPr="00FD2D0F">
        <w:rPr>
          <w:sz w:val="24"/>
          <w:szCs w:val="24"/>
        </w:rPr>
        <w:t xml:space="preserve">      id: 'g3',</w:t>
      </w:r>
    </w:p>
    <w:p w14:paraId="033ACA2C" w14:textId="77777777" w:rsidR="00FD2D0F" w:rsidRPr="00FD2D0F" w:rsidRDefault="00FD2D0F" w:rsidP="0021499C">
      <w:pPr>
        <w:pStyle w:val="a0"/>
        <w:spacing w:line="240" w:lineRule="auto"/>
        <w:rPr>
          <w:sz w:val="24"/>
          <w:szCs w:val="24"/>
        </w:rPr>
      </w:pPr>
      <w:r w:rsidRPr="00FD2D0F">
        <w:rPr>
          <w:sz w:val="24"/>
          <w:szCs w:val="24"/>
        </w:rPr>
        <w:t xml:space="preserve">      title: 'Сейф (1..10)',</w:t>
      </w:r>
    </w:p>
    <w:p w14:paraId="016ABD46" w14:textId="77777777" w:rsidR="00FD2D0F" w:rsidRPr="00FD2D0F" w:rsidRDefault="00FD2D0F" w:rsidP="0021499C">
      <w:pPr>
        <w:pStyle w:val="a0"/>
        <w:spacing w:line="240" w:lineRule="auto"/>
        <w:rPr>
          <w:sz w:val="24"/>
          <w:szCs w:val="24"/>
        </w:rPr>
      </w:pPr>
      <w:r w:rsidRPr="00FD2D0F">
        <w:rPr>
          <w:sz w:val="24"/>
          <w:szCs w:val="24"/>
        </w:rPr>
        <w:t xml:space="preserve">      category: 'Удача',</w:t>
      </w:r>
    </w:p>
    <w:p w14:paraId="76EBDE40" w14:textId="77777777" w:rsidR="00FD2D0F" w:rsidRPr="00FD2D0F" w:rsidRDefault="00FD2D0F" w:rsidP="0021499C">
      <w:pPr>
        <w:pStyle w:val="a0"/>
        <w:spacing w:line="240" w:lineRule="auto"/>
        <w:rPr>
          <w:sz w:val="24"/>
          <w:szCs w:val="24"/>
        </w:rPr>
      </w:pPr>
      <w:r w:rsidRPr="00FD2D0F">
        <w:rPr>
          <w:sz w:val="24"/>
          <w:szCs w:val="24"/>
        </w:rPr>
        <w:t xml:space="preserve">      minBet: 5,</w:t>
      </w:r>
    </w:p>
    <w:p w14:paraId="51BA3A73" w14:textId="77777777" w:rsidR="00FD2D0F" w:rsidRPr="00FD2D0F" w:rsidRDefault="00FD2D0F" w:rsidP="0021499C">
      <w:pPr>
        <w:pStyle w:val="a0"/>
        <w:spacing w:line="240" w:lineRule="auto"/>
        <w:rPr>
          <w:sz w:val="24"/>
          <w:szCs w:val="24"/>
        </w:rPr>
      </w:pPr>
      <w:r w:rsidRPr="00FD2D0F">
        <w:rPr>
          <w:sz w:val="24"/>
          <w:szCs w:val="24"/>
        </w:rPr>
        <w:t xml:space="preserve">      maxBet: 200,</w:t>
      </w:r>
    </w:p>
    <w:p w14:paraId="70612883" w14:textId="77777777" w:rsidR="00FD2D0F" w:rsidRPr="00FD2D0F" w:rsidRDefault="00FD2D0F" w:rsidP="0021499C">
      <w:pPr>
        <w:pStyle w:val="a0"/>
        <w:spacing w:line="240" w:lineRule="auto"/>
        <w:rPr>
          <w:sz w:val="24"/>
          <w:szCs w:val="24"/>
        </w:rPr>
      </w:pPr>
      <w:r w:rsidRPr="00FD2D0F">
        <w:rPr>
          <w:sz w:val="24"/>
          <w:szCs w:val="24"/>
        </w:rPr>
        <w:lastRenderedPageBreak/>
        <w:t xml:space="preserve">      description:</w:t>
      </w:r>
    </w:p>
    <w:p w14:paraId="5A5C2884" w14:textId="77777777" w:rsidR="00FD2D0F" w:rsidRPr="00FD2D0F" w:rsidRDefault="00FD2D0F" w:rsidP="0021499C">
      <w:pPr>
        <w:pStyle w:val="a0"/>
        <w:spacing w:line="240" w:lineRule="auto"/>
        <w:rPr>
          <w:sz w:val="24"/>
          <w:szCs w:val="24"/>
        </w:rPr>
      </w:pPr>
      <w:r w:rsidRPr="00FD2D0F">
        <w:rPr>
          <w:sz w:val="24"/>
          <w:szCs w:val="24"/>
        </w:rPr>
        <w:t xml:space="preserve">        'Вибери число. Якщо вгадав — x8, якщо поруч — x2, інакше програш.',</w:t>
      </w:r>
    </w:p>
    <w:p w14:paraId="1C8B44C5" w14:textId="77777777" w:rsidR="00FD2D0F" w:rsidRPr="00FD2D0F" w:rsidRDefault="00FD2D0F" w:rsidP="0021499C">
      <w:pPr>
        <w:pStyle w:val="a0"/>
        <w:spacing w:line="240" w:lineRule="auto"/>
        <w:rPr>
          <w:sz w:val="24"/>
          <w:szCs w:val="24"/>
        </w:rPr>
      </w:pPr>
      <w:r w:rsidRPr="00FD2D0F">
        <w:rPr>
          <w:sz w:val="24"/>
          <w:szCs w:val="24"/>
        </w:rPr>
        <w:t xml:space="preserve">    },</w:t>
      </w:r>
    </w:p>
    <w:p w14:paraId="25D9F3DD" w14:textId="77777777" w:rsidR="00FD2D0F" w:rsidRPr="00FD2D0F" w:rsidRDefault="00FD2D0F" w:rsidP="0021499C">
      <w:pPr>
        <w:pStyle w:val="a0"/>
        <w:spacing w:line="240" w:lineRule="auto"/>
        <w:rPr>
          <w:sz w:val="24"/>
          <w:szCs w:val="24"/>
        </w:rPr>
      </w:pPr>
      <w:r w:rsidRPr="00FD2D0F">
        <w:rPr>
          <w:sz w:val="24"/>
          <w:szCs w:val="24"/>
        </w:rPr>
        <w:t xml:space="preserve">  ];</w:t>
      </w:r>
    </w:p>
    <w:p w14:paraId="356D24E6" w14:textId="77777777" w:rsidR="00FD2D0F" w:rsidRPr="00FD2D0F" w:rsidRDefault="00FD2D0F" w:rsidP="0021499C">
      <w:pPr>
        <w:pStyle w:val="a0"/>
        <w:spacing w:line="240" w:lineRule="auto"/>
        <w:rPr>
          <w:sz w:val="24"/>
          <w:szCs w:val="24"/>
        </w:rPr>
      </w:pPr>
    </w:p>
    <w:p w14:paraId="372D6D90" w14:textId="77777777" w:rsidR="00FD2D0F" w:rsidRPr="00FD2D0F" w:rsidRDefault="00FD2D0F" w:rsidP="0021499C">
      <w:pPr>
        <w:pStyle w:val="a0"/>
        <w:spacing w:line="240" w:lineRule="auto"/>
        <w:rPr>
          <w:sz w:val="24"/>
          <w:szCs w:val="24"/>
        </w:rPr>
      </w:pPr>
      <w:r w:rsidRPr="00FD2D0F">
        <w:rPr>
          <w:sz w:val="24"/>
          <w:szCs w:val="24"/>
        </w:rPr>
        <w:t xml:space="preserve">  const users = [</w:t>
      </w:r>
    </w:p>
    <w:p w14:paraId="64D0F744" w14:textId="77777777" w:rsidR="00FD2D0F" w:rsidRPr="00FD2D0F" w:rsidRDefault="00FD2D0F" w:rsidP="0021499C">
      <w:pPr>
        <w:pStyle w:val="a0"/>
        <w:spacing w:line="240" w:lineRule="auto"/>
        <w:rPr>
          <w:sz w:val="24"/>
          <w:szCs w:val="24"/>
        </w:rPr>
      </w:pPr>
      <w:r w:rsidRPr="00FD2D0F">
        <w:rPr>
          <w:sz w:val="24"/>
          <w:szCs w:val="24"/>
        </w:rPr>
        <w:t xml:space="preserve">    {</w:t>
      </w:r>
    </w:p>
    <w:p w14:paraId="3FAAD042" w14:textId="77777777" w:rsidR="00FD2D0F" w:rsidRPr="00FD2D0F" w:rsidRDefault="00FD2D0F" w:rsidP="0021499C">
      <w:pPr>
        <w:pStyle w:val="a0"/>
        <w:spacing w:line="240" w:lineRule="auto"/>
        <w:rPr>
          <w:sz w:val="24"/>
          <w:szCs w:val="24"/>
        </w:rPr>
      </w:pPr>
      <w:r w:rsidRPr="00FD2D0F">
        <w:rPr>
          <w:sz w:val="24"/>
          <w:szCs w:val="24"/>
        </w:rPr>
        <w:t xml:space="preserve">      id: 'u_admin',</w:t>
      </w:r>
    </w:p>
    <w:p w14:paraId="170444AD" w14:textId="77777777" w:rsidR="00FD2D0F" w:rsidRPr="00FD2D0F" w:rsidRDefault="00FD2D0F" w:rsidP="0021499C">
      <w:pPr>
        <w:pStyle w:val="a0"/>
        <w:spacing w:line="240" w:lineRule="auto"/>
        <w:rPr>
          <w:sz w:val="24"/>
          <w:szCs w:val="24"/>
        </w:rPr>
      </w:pPr>
      <w:r w:rsidRPr="00FD2D0F">
        <w:rPr>
          <w:sz w:val="24"/>
          <w:szCs w:val="24"/>
        </w:rPr>
        <w:t xml:space="preserve">      username: 'admin',</w:t>
      </w:r>
    </w:p>
    <w:p w14:paraId="19CB6C61" w14:textId="77777777" w:rsidR="00FD2D0F" w:rsidRPr="00FD2D0F" w:rsidRDefault="00FD2D0F" w:rsidP="0021499C">
      <w:pPr>
        <w:pStyle w:val="a0"/>
        <w:spacing w:line="240" w:lineRule="auto"/>
        <w:rPr>
          <w:sz w:val="24"/>
          <w:szCs w:val="24"/>
        </w:rPr>
      </w:pPr>
      <w:r w:rsidRPr="00FD2D0F">
        <w:rPr>
          <w:sz w:val="24"/>
          <w:szCs w:val="24"/>
        </w:rPr>
        <w:t xml:space="preserve">      password: 'admin',</w:t>
      </w:r>
    </w:p>
    <w:p w14:paraId="2C097C50" w14:textId="77777777" w:rsidR="00FD2D0F" w:rsidRPr="00FD2D0F" w:rsidRDefault="00FD2D0F" w:rsidP="0021499C">
      <w:pPr>
        <w:pStyle w:val="a0"/>
        <w:spacing w:line="240" w:lineRule="auto"/>
        <w:rPr>
          <w:sz w:val="24"/>
          <w:szCs w:val="24"/>
        </w:rPr>
      </w:pPr>
      <w:r w:rsidRPr="00FD2D0F">
        <w:rPr>
          <w:sz w:val="24"/>
          <w:szCs w:val="24"/>
        </w:rPr>
        <w:t xml:space="preserve">      role: 'admin',</w:t>
      </w:r>
    </w:p>
    <w:p w14:paraId="02F2CFF3" w14:textId="77777777" w:rsidR="00FD2D0F" w:rsidRPr="00FD2D0F" w:rsidRDefault="00FD2D0F" w:rsidP="0021499C">
      <w:pPr>
        <w:pStyle w:val="a0"/>
        <w:spacing w:line="240" w:lineRule="auto"/>
        <w:rPr>
          <w:sz w:val="24"/>
          <w:szCs w:val="24"/>
        </w:rPr>
      </w:pPr>
      <w:r w:rsidRPr="00FD2D0F">
        <w:rPr>
          <w:sz w:val="24"/>
          <w:szCs w:val="24"/>
        </w:rPr>
        <w:t xml:space="preserve">      balance: 500,</w:t>
      </w:r>
    </w:p>
    <w:p w14:paraId="38204A4F" w14:textId="77777777" w:rsidR="00FD2D0F" w:rsidRPr="00FD2D0F" w:rsidRDefault="00FD2D0F" w:rsidP="0021499C">
      <w:pPr>
        <w:pStyle w:val="a0"/>
        <w:spacing w:line="240" w:lineRule="auto"/>
        <w:rPr>
          <w:sz w:val="24"/>
          <w:szCs w:val="24"/>
        </w:rPr>
      </w:pPr>
      <w:r w:rsidRPr="00FD2D0F">
        <w:rPr>
          <w:sz w:val="24"/>
          <w:szCs w:val="24"/>
        </w:rPr>
        <w:t xml:space="preserve">    },</w:t>
      </w:r>
    </w:p>
    <w:p w14:paraId="49CF98E9" w14:textId="77777777" w:rsidR="00FD2D0F" w:rsidRPr="00FD2D0F" w:rsidRDefault="00FD2D0F" w:rsidP="0021499C">
      <w:pPr>
        <w:pStyle w:val="a0"/>
        <w:spacing w:line="240" w:lineRule="auto"/>
        <w:rPr>
          <w:sz w:val="24"/>
          <w:szCs w:val="24"/>
        </w:rPr>
      </w:pPr>
      <w:r w:rsidRPr="00FD2D0F">
        <w:rPr>
          <w:sz w:val="24"/>
          <w:szCs w:val="24"/>
        </w:rPr>
        <w:t xml:space="preserve">    {</w:t>
      </w:r>
    </w:p>
    <w:p w14:paraId="3C29F5D1" w14:textId="77777777" w:rsidR="00FD2D0F" w:rsidRPr="00FD2D0F" w:rsidRDefault="00FD2D0F" w:rsidP="0021499C">
      <w:pPr>
        <w:pStyle w:val="a0"/>
        <w:spacing w:line="240" w:lineRule="auto"/>
        <w:rPr>
          <w:sz w:val="24"/>
          <w:szCs w:val="24"/>
        </w:rPr>
      </w:pPr>
      <w:r w:rsidRPr="00FD2D0F">
        <w:rPr>
          <w:sz w:val="24"/>
          <w:szCs w:val="24"/>
        </w:rPr>
        <w:t xml:space="preserve">      id: 'u_user',</w:t>
      </w:r>
    </w:p>
    <w:p w14:paraId="30C81E3B" w14:textId="77777777" w:rsidR="00FD2D0F" w:rsidRPr="00FD2D0F" w:rsidRDefault="00FD2D0F" w:rsidP="0021499C">
      <w:pPr>
        <w:pStyle w:val="a0"/>
        <w:spacing w:line="240" w:lineRule="auto"/>
        <w:rPr>
          <w:sz w:val="24"/>
          <w:szCs w:val="24"/>
        </w:rPr>
      </w:pPr>
      <w:r w:rsidRPr="00FD2D0F">
        <w:rPr>
          <w:sz w:val="24"/>
          <w:szCs w:val="24"/>
        </w:rPr>
        <w:t xml:space="preserve">      username: 'user',</w:t>
      </w:r>
    </w:p>
    <w:p w14:paraId="083C85F8" w14:textId="77777777" w:rsidR="00FD2D0F" w:rsidRPr="00FD2D0F" w:rsidRDefault="00FD2D0F" w:rsidP="0021499C">
      <w:pPr>
        <w:pStyle w:val="a0"/>
        <w:spacing w:line="240" w:lineRule="auto"/>
        <w:rPr>
          <w:sz w:val="24"/>
          <w:szCs w:val="24"/>
        </w:rPr>
      </w:pPr>
      <w:r w:rsidRPr="00FD2D0F">
        <w:rPr>
          <w:sz w:val="24"/>
          <w:szCs w:val="24"/>
        </w:rPr>
        <w:t xml:space="preserve">      password: 'user',</w:t>
      </w:r>
    </w:p>
    <w:p w14:paraId="14EC27FB" w14:textId="77777777" w:rsidR="00FD2D0F" w:rsidRPr="00FD2D0F" w:rsidRDefault="00FD2D0F" w:rsidP="0021499C">
      <w:pPr>
        <w:pStyle w:val="a0"/>
        <w:spacing w:line="240" w:lineRule="auto"/>
        <w:rPr>
          <w:sz w:val="24"/>
          <w:szCs w:val="24"/>
        </w:rPr>
      </w:pPr>
      <w:r w:rsidRPr="00FD2D0F">
        <w:rPr>
          <w:sz w:val="24"/>
          <w:szCs w:val="24"/>
        </w:rPr>
        <w:t xml:space="preserve">      role: 'user',</w:t>
      </w:r>
    </w:p>
    <w:p w14:paraId="42C67417" w14:textId="77777777" w:rsidR="00FD2D0F" w:rsidRPr="00FD2D0F" w:rsidRDefault="00FD2D0F" w:rsidP="0021499C">
      <w:pPr>
        <w:pStyle w:val="a0"/>
        <w:spacing w:line="240" w:lineRule="auto"/>
        <w:rPr>
          <w:sz w:val="24"/>
          <w:szCs w:val="24"/>
        </w:rPr>
      </w:pPr>
      <w:r w:rsidRPr="00FD2D0F">
        <w:rPr>
          <w:sz w:val="24"/>
          <w:szCs w:val="24"/>
        </w:rPr>
        <w:t xml:space="preserve">      balance: 100,</w:t>
      </w:r>
    </w:p>
    <w:p w14:paraId="52608121" w14:textId="77777777" w:rsidR="00FD2D0F" w:rsidRPr="00FD2D0F" w:rsidRDefault="00FD2D0F" w:rsidP="0021499C">
      <w:pPr>
        <w:pStyle w:val="a0"/>
        <w:spacing w:line="240" w:lineRule="auto"/>
        <w:rPr>
          <w:sz w:val="24"/>
          <w:szCs w:val="24"/>
        </w:rPr>
      </w:pPr>
      <w:r w:rsidRPr="00FD2D0F">
        <w:rPr>
          <w:sz w:val="24"/>
          <w:szCs w:val="24"/>
        </w:rPr>
        <w:t xml:space="preserve">    },</w:t>
      </w:r>
    </w:p>
    <w:p w14:paraId="5B46A29B" w14:textId="77777777" w:rsidR="00FD2D0F" w:rsidRPr="00FD2D0F" w:rsidRDefault="00FD2D0F" w:rsidP="0021499C">
      <w:pPr>
        <w:pStyle w:val="a0"/>
        <w:spacing w:line="240" w:lineRule="auto"/>
        <w:rPr>
          <w:sz w:val="24"/>
          <w:szCs w:val="24"/>
        </w:rPr>
      </w:pPr>
      <w:r w:rsidRPr="00FD2D0F">
        <w:rPr>
          <w:sz w:val="24"/>
          <w:szCs w:val="24"/>
        </w:rPr>
        <w:t xml:space="preserve">  ];</w:t>
      </w:r>
    </w:p>
    <w:p w14:paraId="3FD9096C" w14:textId="77777777" w:rsidR="00FD2D0F" w:rsidRPr="00FD2D0F" w:rsidRDefault="00FD2D0F" w:rsidP="0021499C">
      <w:pPr>
        <w:pStyle w:val="a0"/>
        <w:spacing w:line="240" w:lineRule="auto"/>
        <w:rPr>
          <w:sz w:val="24"/>
          <w:szCs w:val="24"/>
        </w:rPr>
      </w:pPr>
    </w:p>
    <w:p w14:paraId="044B4A68" w14:textId="77777777" w:rsidR="00FD2D0F" w:rsidRPr="00FD2D0F" w:rsidRDefault="00FD2D0F" w:rsidP="0021499C">
      <w:pPr>
        <w:pStyle w:val="a0"/>
        <w:spacing w:line="240" w:lineRule="auto"/>
        <w:rPr>
          <w:sz w:val="24"/>
          <w:szCs w:val="24"/>
        </w:rPr>
      </w:pPr>
      <w:r w:rsidRPr="00FD2D0F">
        <w:rPr>
          <w:sz w:val="24"/>
          <w:szCs w:val="24"/>
        </w:rPr>
        <w:t xml:space="preserve">  const sessions = [];</w:t>
      </w:r>
    </w:p>
    <w:p w14:paraId="577226E9" w14:textId="77777777" w:rsidR="00FD2D0F" w:rsidRPr="00FD2D0F" w:rsidRDefault="00FD2D0F" w:rsidP="0021499C">
      <w:pPr>
        <w:pStyle w:val="a0"/>
        <w:spacing w:line="240" w:lineRule="auto"/>
        <w:rPr>
          <w:sz w:val="24"/>
          <w:szCs w:val="24"/>
        </w:rPr>
      </w:pPr>
    </w:p>
    <w:p w14:paraId="514B9C26" w14:textId="77777777" w:rsidR="00FD2D0F" w:rsidRPr="00FD2D0F" w:rsidRDefault="00FD2D0F" w:rsidP="0021499C">
      <w:pPr>
        <w:pStyle w:val="a0"/>
        <w:spacing w:line="240" w:lineRule="auto"/>
        <w:rPr>
          <w:sz w:val="24"/>
          <w:szCs w:val="24"/>
        </w:rPr>
      </w:pPr>
      <w:r w:rsidRPr="00FD2D0F">
        <w:rPr>
          <w:sz w:val="24"/>
          <w:szCs w:val="24"/>
        </w:rPr>
        <w:t xml:space="preserve">  return { users, games, sessions, createdAt: nowIso() };</w:t>
      </w:r>
    </w:p>
    <w:p w14:paraId="5CB24009" w14:textId="77777777" w:rsidR="00FD2D0F" w:rsidRPr="00FD2D0F" w:rsidRDefault="00FD2D0F" w:rsidP="0021499C">
      <w:pPr>
        <w:pStyle w:val="a0"/>
        <w:spacing w:line="240" w:lineRule="auto"/>
        <w:rPr>
          <w:sz w:val="24"/>
          <w:szCs w:val="24"/>
        </w:rPr>
      </w:pPr>
      <w:r w:rsidRPr="00FD2D0F">
        <w:rPr>
          <w:sz w:val="24"/>
          <w:szCs w:val="24"/>
        </w:rPr>
        <w:t>}</w:t>
      </w:r>
    </w:p>
    <w:p w14:paraId="3D4F7821" w14:textId="77777777" w:rsidR="00FD2D0F" w:rsidRPr="00FD2D0F" w:rsidRDefault="00FD2D0F" w:rsidP="0021499C">
      <w:pPr>
        <w:pStyle w:val="a0"/>
        <w:spacing w:line="240" w:lineRule="auto"/>
        <w:rPr>
          <w:sz w:val="24"/>
          <w:szCs w:val="24"/>
        </w:rPr>
      </w:pPr>
    </w:p>
    <w:p w14:paraId="2CC0622E" w14:textId="77777777" w:rsidR="00FD2D0F" w:rsidRPr="00FD2D0F" w:rsidRDefault="00FD2D0F" w:rsidP="0021499C">
      <w:pPr>
        <w:pStyle w:val="a0"/>
        <w:spacing w:line="240" w:lineRule="auto"/>
        <w:rPr>
          <w:sz w:val="24"/>
          <w:szCs w:val="24"/>
        </w:rPr>
      </w:pPr>
      <w:r w:rsidRPr="00FD2D0F">
        <w:rPr>
          <w:sz w:val="24"/>
          <w:szCs w:val="24"/>
        </w:rPr>
        <w:t>export function loadDb() {</w:t>
      </w:r>
    </w:p>
    <w:p w14:paraId="6B835088" w14:textId="77777777" w:rsidR="00FD2D0F" w:rsidRPr="00FD2D0F" w:rsidRDefault="00FD2D0F" w:rsidP="0021499C">
      <w:pPr>
        <w:pStyle w:val="a0"/>
        <w:spacing w:line="240" w:lineRule="auto"/>
        <w:rPr>
          <w:sz w:val="24"/>
          <w:szCs w:val="24"/>
        </w:rPr>
      </w:pPr>
      <w:r w:rsidRPr="00FD2D0F">
        <w:rPr>
          <w:sz w:val="24"/>
          <w:szCs w:val="24"/>
        </w:rPr>
        <w:t xml:space="preserve">  const raw = localStorage.getItem(KEY);</w:t>
      </w:r>
    </w:p>
    <w:p w14:paraId="27B558BC" w14:textId="77777777" w:rsidR="00FD2D0F" w:rsidRPr="00FD2D0F" w:rsidRDefault="00FD2D0F" w:rsidP="0021499C">
      <w:pPr>
        <w:pStyle w:val="a0"/>
        <w:spacing w:line="240" w:lineRule="auto"/>
        <w:rPr>
          <w:sz w:val="24"/>
          <w:szCs w:val="24"/>
        </w:rPr>
      </w:pPr>
    </w:p>
    <w:p w14:paraId="7319EA5A" w14:textId="77777777" w:rsidR="00FD2D0F" w:rsidRPr="00FD2D0F" w:rsidRDefault="00FD2D0F" w:rsidP="0021499C">
      <w:pPr>
        <w:pStyle w:val="a0"/>
        <w:spacing w:line="240" w:lineRule="auto"/>
        <w:rPr>
          <w:sz w:val="24"/>
          <w:szCs w:val="24"/>
        </w:rPr>
      </w:pPr>
      <w:r w:rsidRPr="00FD2D0F">
        <w:rPr>
          <w:sz w:val="24"/>
          <w:szCs w:val="24"/>
        </w:rPr>
        <w:t xml:space="preserve">  if (!raw) {</w:t>
      </w:r>
    </w:p>
    <w:p w14:paraId="44407887" w14:textId="77777777" w:rsidR="00FD2D0F" w:rsidRPr="00FD2D0F" w:rsidRDefault="00FD2D0F" w:rsidP="0021499C">
      <w:pPr>
        <w:pStyle w:val="a0"/>
        <w:spacing w:line="240" w:lineRule="auto"/>
        <w:rPr>
          <w:sz w:val="24"/>
          <w:szCs w:val="24"/>
        </w:rPr>
      </w:pPr>
      <w:r w:rsidRPr="00FD2D0F">
        <w:rPr>
          <w:sz w:val="24"/>
          <w:szCs w:val="24"/>
        </w:rPr>
        <w:t xml:space="preserve">    const seeded = defaultDb();</w:t>
      </w:r>
    </w:p>
    <w:p w14:paraId="785CBA5E" w14:textId="77777777" w:rsidR="00FD2D0F" w:rsidRPr="00FD2D0F" w:rsidRDefault="00FD2D0F" w:rsidP="0021499C">
      <w:pPr>
        <w:pStyle w:val="a0"/>
        <w:spacing w:line="240" w:lineRule="auto"/>
        <w:rPr>
          <w:sz w:val="24"/>
          <w:szCs w:val="24"/>
        </w:rPr>
      </w:pPr>
      <w:r w:rsidRPr="00FD2D0F">
        <w:rPr>
          <w:sz w:val="24"/>
          <w:szCs w:val="24"/>
        </w:rPr>
        <w:t xml:space="preserve">    localStorage.setItem(KEY, JSON.stringify(seeded));</w:t>
      </w:r>
    </w:p>
    <w:p w14:paraId="1866947F" w14:textId="77777777" w:rsidR="00FD2D0F" w:rsidRPr="00FD2D0F" w:rsidRDefault="00FD2D0F" w:rsidP="0021499C">
      <w:pPr>
        <w:pStyle w:val="a0"/>
        <w:spacing w:line="240" w:lineRule="auto"/>
        <w:rPr>
          <w:sz w:val="24"/>
          <w:szCs w:val="24"/>
        </w:rPr>
      </w:pPr>
      <w:r w:rsidRPr="00FD2D0F">
        <w:rPr>
          <w:sz w:val="24"/>
          <w:szCs w:val="24"/>
        </w:rPr>
        <w:t xml:space="preserve">    return seeded;</w:t>
      </w:r>
    </w:p>
    <w:p w14:paraId="325B98CA" w14:textId="77777777" w:rsidR="00FD2D0F" w:rsidRPr="00FD2D0F" w:rsidRDefault="00FD2D0F" w:rsidP="0021499C">
      <w:pPr>
        <w:pStyle w:val="a0"/>
        <w:spacing w:line="240" w:lineRule="auto"/>
        <w:rPr>
          <w:sz w:val="24"/>
          <w:szCs w:val="24"/>
        </w:rPr>
      </w:pPr>
      <w:r w:rsidRPr="00FD2D0F">
        <w:rPr>
          <w:sz w:val="24"/>
          <w:szCs w:val="24"/>
        </w:rPr>
        <w:lastRenderedPageBreak/>
        <w:t xml:space="preserve">  }</w:t>
      </w:r>
    </w:p>
    <w:p w14:paraId="7F015040" w14:textId="77777777" w:rsidR="00FD2D0F" w:rsidRPr="00FD2D0F" w:rsidRDefault="00FD2D0F" w:rsidP="0021499C">
      <w:pPr>
        <w:pStyle w:val="a0"/>
        <w:spacing w:line="240" w:lineRule="auto"/>
        <w:rPr>
          <w:sz w:val="24"/>
          <w:szCs w:val="24"/>
        </w:rPr>
      </w:pPr>
    </w:p>
    <w:p w14:paraId="7070A367" w14:textId="77777777" w:rsidR="00FD2D0F" w:rsidRPr="00FD2D0F" w:rsidRDefault="00FD2D0F" w:rsidP="0021499C">
      <w:pPr>
        <w:pStyle w:val="a0"/>
        <w:spacing w:line="240" w:lineRule="auto"/>
        <w:rPr>
          <w:sz w:val="24"/>
          <w:szCs w:val="24"/>
        </w:rPr>
      </w:pPr>
      <w:r w:rsidRPr="00FD2D0F">
        <w:rPr>
          <w:sz w:val="24"/>
          <w:szCs w:val="24"/>
        </w:rPr>
        <w:t xml:space="preserve">  try {</w:t>
      </w:r>
    </w:p>
    <w:p w14:paraId="2C39A5DF" w14:textId="77777777" w:rsidR="00FD2D0F" w:rsidRPr="00FD2D0F" w:rsidRDefault="00FD2D0F" w:rsidP="0021499C">
      <w:pPr>
        <w:pStyle w:val="a0"/>
        <w:spacing w:line="240" w:lineRule="auto"/>
        <w:rPr>
          <w:sz w:val="24"/>
          <w:szCs w:val="24"/>
        </w:rPr>
      </w:pPr>
      <w:r w:rsidRPr="00FD2D0F">
        <w:rPr>
          <w:sz w:val="24"/>
          <w:szCs w:val="24"/>
        </w:rPr>
        <w:t xml:space="preserve">    return JSON.parse(raw);</w:t>
      </w:r>
    </w:p>
    <w:p w14:paraId="3A9D34CD" w14:textId="77777777" w:rsidR="00FD2D0F" w:rsidRPr="00FD2D0F" w:rsidRDefault="00FD2D0F" w:rsidP="0021499C">
      <w:pPr>
        <w:pStyle w:val="a0"/>
        <w:spacing w:line="240" w:lineRule="auto"/>
        <w:rPr>
          <w:sz w:val="24"/>
          <w:szCs w:val="24"/>
        </w:rPr>
      </w:pPr>
      <w:r w:rsidRPr="00FD2D0F">
        <w:rPr>
          <w:sz w:val="24"/>
          <w:szCs w:val="24"/>
        </w:rPr>
        <w:t xml:space="preserve">  } catch {</w:t>
      </w:r>
    </w:p>
    <w:p w14:paraId="3BFF7FAE" w14:textId="77777777" w:rsidR="00FD2D0F" w:rsidRPr="00FD2D0F" w:rsidRDefault="00FD2D0F" w:rsidP="0021499C">
      <w:pPr>
        <w:pStyle w:val="a0"/>
        <w:spacing w:line="240" w:lineRule="auto"/>
        <w:rPr>
          <w:sz w:val="24"/>
          <w:szCs w:val="24"/>
        </w:rPr>
      </w:pPr>
      <w:r w:rsidRPr="00FD2D0F">
        <w:rPr>
          <w:sz w:val="24"/>
          <w:szCs w:val="24"/>
        </w:rPr>
        <w:t xml:space="preserve">    const seeded = defaultDb();</w:t>
      </w:r>
    </w:p>
    <w:p w14:paraId="53D1FC91" w14:textId="77777777" w:rsidR="00FD2D0F" w:rsidRPr="00FD2D0F" w:rsidRDefault="00FD2D0F" w:rsidP="0021499C">
      <w:pPr>
        <w:pStyle w:val="a0"/>
        <w:spacing w:line="240" w:lineRule="auto"/>
        <w:rPr>
          <w:sz w:val="24"/>
          <w:szCs w:val="24"/>
        </w:rPr>
      </w:pPr>
      <w:r w:rsidRPr="00FD2D0F">
        <w:rPr>
          <w:sz w:val="24"/>
          <w:szCs w:val="24"/>
        </w:rPr>
        <w:t xml:space="preserve">    localStorage.setItem(KEY, JSON.stringify(seeded));</w:t>
      </w:r>
    </w:p>
    <w:p w14:paraId="39D33605" w14:textId="77777777" w:rsidR="00FD2D0F" w:rsidRPr="00FD2D0F" w:rsidRDefault="00FD2D0F" w:rsidP="0021499C">
      <w:pPr>
        <w:pStyle w:val="a0"/>
        <w:spacing w:line="240" w:lineRule="auto"/>
        <w:rPr>
          <w:sz w:val="24"/>
          <w:szCs w:val="24"/>
        </w:rPr>
      </w:pPr>
      <w:r w:rsidRPr="00FD2D0F">
        <w:rPr>
          <w:sz w:val="24"/>
          <w:szCs w:val="24"/>
        </w:rPr>
        <w:t xml:space="preserve">    return seeded;</w:t>
      </w:r>
    </w:p>
    <w:p w14:paraId="76CC3481" w14:textId="77777777" w:rsidR="00FD2D0F" w:rsidRPr="00FD2D0F" w:rsidRDefault="00FD2D0F" w:rsidP="0021499C">
      <w:pPr>
        <w:pStyle w:val="a0"/>
        <w:spacing w:line="240" w:lineRule="auto"/>
        <w:rPr>
          <w:sz w:val="24"/>
          <w:szCs w:val="24"/>
        </w:rPr>
      </w:pPr>
      <w:r w:rsidRPr="00FD2D0F">
        <w:rPr>
          <w:sz w:val="24"/>
          <w:szCs w:val="24"/>
        </w:rPr>
        <w:t xml:space="preserve">  }</w:t>
      </w:r>
    </w:p>
    <w:p w14:paraId="13073F23" w14:textId="77777777" w:rsidR="00FD2D0F" w:rsidRPr="00FD2D0F" w:rsidRDefault="00FD2D0F" w:rsidP="0021499C">
      <w:pPr>
        <w:pStyle w:val="a0"/>
        <w:spacing w:line="240" w:lineRule="auto"/>
        <w:rPr>
          <w:sz w:val="24"/>
          <w:szCs w:val="24"/>
        </w:rPr>
      </w:pPr>
      <w:r w:rsidRPr="00FD2D0F">
        <w:rPr>
          <w:sz w:val="24"/>
          <w:szCs w:val="24"/>
        </w:rPr>
        <w:t>}</w:t>
      </w:r>
    </w:p>
    <w:p w14:paraId="180DE860" w14:textId="77777777" w:rsidR="00FD2D0F" w:rsidRPr="00FD2D0F" w:rsidRDefault="00FD2D0F" w:rsidP="0021499C">
      <w:pPr>
        <w:pStyle w:val="a0"/>
        <w:spacing w:line="240" w:lineRule="auto"/>
        <w:rPr>
          <w:sz w:val="24"/>
          <w:szCs w:val="24"/>
        </w:rPr>
      </w:pPr>
    </w:p>
    <w:p w14:paraId="6898695D" w14:textId="77777777" w:rsidR="00FD2D0F" w:rsidRPr="00FD2D0F" w:rsidRDefault="00FD2D0F" w:rsidP="0021499C">
      <w:pPr>
        <w:pStyle w:val="a0"/>
        <w:spacing w:line="240" w:lineRule="auto"/>
        <w:rPr>
          <w:sz w:val="24"/>
          <w:szCs w:val="24"/>
        </w:rPr>
      </w:pPr>
      <w:r w:rsidRPr="00FD2D0F">
        <w:rPr>
          <w:sz w:val="24"/>
          <w:szCs w:val="24"/>
        </w:rPr>
        <w:t>export function saveDb(db) {</w:t>
      </w:r>
    </w:p>
    <w:p w14:paraId="3A0F015B" w14:textId="77777777" w:rsidR="00FD2D0F" w:rsidRPr="00FD2D0F" w:rsidRDefault="00FD2D0F" w:rsidP="0021499C">
      <w:pPr>
        <w:pStyle w:val="a0"/>
        <w:spacing w:line="240" w:lineRule="auto"/>
        <w:rPr>
          <w:sz w:val="24"/>
          <w:szCs w:val="24"/>
        </w:rPr>
      </w:pPr>
      <w:r w:rsidRPr="00FD2D0F">
        <w:rPr>
          <w:sz w:val="24"/>
          <w:szCs w:val="24"/>
        </w:rPr>
        <w:t xml:space="preserve">  localStorage.setItem(KEY, JSON.stringify(db));</w:t>
      </w:r>
    </w:p>
    <w:p w14:paraId="6CB3E177" w14:textId="77777777" w:rsidR="00FD2D0F" w:rsidRPr="00FD2D0F" w:rsidRDefault="00FD2D0F" w:rsidP="0021499C">
      <w:pPr>
        <w:pStyle w:val="a0"/>
        <w:spacing w:line="240" w:lineRule="auto"/>
        <w:rPr>
          <w:sz w:val="24"/>
          <w:szCs w:val="24"/>
        </w:rPr>
      </w:pPr>
      <w:r w:rsidRPr="00FD2D0F">
        <w:rPr>
          <w:sz w:val="24"/>
          <w:szCs w:val="24"/>
        </w:rPr>
        <w:t>}</w:t>
      </w:r>
    </w:p>
    <w:p w14:paraId="4BDD712A" w14:textId="77777777" w:rsidR="00FD2D0F" w:rsidRPr="00FD2D0F" w:rsidRDefault="00FD2D0F" w:rsidP="0021499C">
      <w:pPr>
        <w:pStyle w:val="a0"/>
        <w:spacing w:line="240" w:lineRule="auto"/>
        <w:rPr>
          <w:sz w:val="24"/>
          <w:szCs w:val="24"/>
        </w:rPr>
      </w:pPr>
    </w:p>
    <w:p w14:paraId="094B377F" w14:textId="77777777" w:rsidR="00FD2D0F" w:rsidRPr="00FD2D0F" w:rsidRDefault="00FD2D0F" w:rsidP="0021499C">
      <w:pPr>
        <w:pStyle w:val="a0"/>
        <w:spacing w:line="240" w:lineRule="auto"/>
        <w:rPr>
          <w:sz w:val="24"/>
          <w:szCs w:val="24"/>
        </w:rPr>
      </w:pPr>
      <w:r w:rsidRPr="00FD2D0F">
        <w:rPr>
          <w:sz w:val="24"/>
          <w:szCs w:val="24"/>
        </w:rPr>
        <w:t>export function resetDb() {</w:t>
      </w:r>
    </w:p>
    <w:p w14:paraId="259CB172" w14:textId="77777777" w:rsidR="00FD2D0F" w:rsidRPr="00FD2D0F" w:rsidRDefault="00FD2D0F" w:rsidP="0021499C">
      <w:pPr>
        <w:pStyle w:val="a0"/>
        <w:spacing w:line="240" w:lineRule="auto"/>
        <w:rPr>
          <w:sz w:val="24"/>
          <w:szCs w:val="24"/>
        </w:rPr>
      </w:pPr>
      <w:r w:rsidRPr="00FD2D0F">
        <w:rPr>
          <w:sz w:val="24"/>
          <w:szCs w:val="24"/>
        </w:rPr>
        <w:t xml:space="preserve">  localStorage.removeItem(KEY);</w:t>
      </w:r>
    </w:p>
    <w:p w14:paraId="07501FA2" w14:textId="77777777" w:rsidR="00FD2D0F" w:rsidRPr="00FD2D0F" w:rsidRDefault="00FD2D0F" w:rsidP="0021499C">
      <w:pPr>
        <w:pStyle w:val="a0"/>
        <w:spacing w:line="240" w:lineRule="auto"/>
        <w:rPr>
          <w:sz w:val="24"/>
          <w:szCs w:val="24"/>
        </w:rPr>
      </w:pPr>
      <w:r w:rsidRPr="00FD2D0F">
        <w:rPr>
          <w:sz w:val="24"/>
          <w:szCs w:val="24"/>
        </w:rPr>
        <w:t xml:space="preserve">  return loadDb();</w:t>
      </w:r>
    </w:p>
    <w:p w14:paraId="27DA4CB0" w14:textId="77777777" w:rsidR="00FD2D0F" w:rsidRPr="00FD2D0F" w:rsidRDefault="00FD2D0F" w:rsidP="0021499C">
      <w:pPr>
        <w:pStyle w:val="a0"/>
        <w:spacing w:line="240" w:lineRule="auto"/>
        <w:rPr>
          <w:sz w:val="24"/>
          <w:szCs w:val="24"/>
        </w:rPr>
      </w:pPr>
      <w:r w:rsidRPr="00FD2D0F">
        <w:rPr>
          <w:sz w:val="24"/>
          <w:szCs w:val="24"/>
        </w:rPr>
        <w:t>}</w:t>
      </w:r>
    </w:p>
    <w:p w14:paraId="7CBCD6AC" w14:textId="77777777" w:rsidR="00FD2D0F" w:rsidRPr="00FD2D0F" w:rsidRDefault="00FD2D0F" w:rsidP="0021499C">
      <w:pPr>
        <w:pStyle w:val="a0"/>
        <w:spacing w:line="240" w:lineRule="auto"/>
        <w:rPr>
          <w:sz w:val="24"/>
          <w:szCs w:val="24"/>
        </w:rPr>
      </w:pPr>
    </w:p>
    <w:p w14:paraId="73848369" w14:textId="77777777" w:rsidR="00FD2D0F" w:rsidRPr="00FD2D0F" w:rsidRDefault="00FD2D0F" w:rsidP="0021499C">
      <w:pPr>
        <w:pStyle w:val="a0"/>
        <w:spacing w:line="240" w:lineRule="auto"/>
        <w:rPr>
          <w:sz w:val="24"/>
          <w:szCs w:val="24"/>
        </w:rPr>
      </w:pPr>
      <w:r w:rsidRPr="00FD2D0F">
        <w:rPr>
          <w:sz w:val="24"/>
          <w:szCs w:val="24"/>
        </w:rPr>
        <w:t>export function uid(prefix = 'id') {</w:t>
      </w:r>
    </w:p>
    <w:p w14:paraId="3DB247F5" w14:textId="77777777" w:rsidR="00FD2D0F" w:rsidRPr="00FD2D0F" w:rsidRDefault="00FD2D0F" w:rsidP="0021499C">
      <w:pPr>
        <w:pStyle w:val="a0"/>
        <w:spacing w:line="240" w:lineRule="auto"/>
        <w:rPr>
          <w:sz w:val="24"/>
          <w:szCs w:val="24"/>
        </w:rPr>
      </w:pPr>
      <w:r w:rsidRPr="00FD2D0F">
        <w:rPr>
          <w:sz w:val="24"/>
          <w:szCs w:val="24"/>
        </w:rPr>
        <w:t xml:space="preserve">  return `${prefix}_${Math.random().toString(16).slice(2)}_${Date.now().toString(16)}`;</w:t>
      </w:r>
    </w:p>
    <w:p w14:paraId="0C503AD7" w14:textId="3FE6F23D" w:rsidR="00CC0F25" w:rsidRPr="00CC0F25" w:rsidRDefault="00FD2D0F" w:rsidP="0021499C">
      <w:pPr>
        <w:pStyle w:val="a0"/>
        <w:spacing w:line="240" w:lineRule="auto"/>
        <w:rPr>
          <w:sz w:val="24"/>
          <w:szCs w:val="24"/>
        </w:rPr>
      </w:pPr>
      <w:r w:rsidRPr="00FD2D0F">
        <w:rPr>
          <w:sz w:val="24"/>
          <w:szCs w:val="24"/>
        </w:rPr>
        <w:t>}</w:t>
      </w:r>
    </w:p>
    <w:p w14:paraId="7CEE0FEF" w14:textId="4E6F2BFC" w:rsidR="00CC0F25" w:rsidRPr="00CC0F25" w:rsidRDefault="00CC0F25" w:rsidP="0021499C">
      <w:pPr>
        <w:pStyle w:val="a0"/>
        <w:spacing w:line="240" w:lineRule="auto"/>
        <w:ind w:firstLine="0"/>
        <w:rPr>
          <w:b/>
          <w:bCs/>
        </w:rPr>
      </w:pPr>
      <w:r w:rsidRPr="00CC0F25">
        <w:rPr>
          <w:b/>
          <w:bCs/>
        </w:rPr>
        <w:t>src/services/api.js</w:t>
      </w:r>
      <w:r>
        <w:rPr>
          <w:b/>
          <w:bCs/>
        </w:rPr>
        <w:t>:</w:t>
      </w:r>
    </w:p>
    <w:p w14:paraId="6B5C9A3D" w14:textId="77777777" w:rsidR="00FD2D0F" w:rsidRPr="00FD2D0F" w:rsidRDefault="00FD2D0F" w:rsidP="0021499C">
      <w:pPr>
        <w:pStyle w:val="a0"/>
        <w:spacing w:line="240" w:lineRule="auto"/>
        <w:rPr>
          <w:sz w:val="24"/>
          <w:szCs w:val="24"/>
        </w:rPr>
      </w:pPr>
      <w:r w:rsidRPr="00FD2D0F">
        <w:rPr>
          <w:sz w:val="24"/>
          <w:szCs w:val="24"/>
        </w:rPr>
        <w:t>import { loadDb, saveDb, uid } from './db';</w:t>
      </w:r>
    </w:p>
    <w:p w14:paraId="5A95FE4F" w14:textId="77777777" w:rsidR="00FD2D0F" w:rsidRPr="00FD2D0F" w:rsidRDefault="00FD2D0F" w:rsidP="0021499C">
      <w:pPr>
        <w:pStyle w:val="a0"/>
        <w:spacing w:line="240" w:lineRule="auto"/>
        <w:rPr>
          <w:sz w:val="24"/>
          <w:szCs w:val="24"/>
        </w:rPr>
      </w:pPr>
    </w:p>
    <w:p w14:paraId="474A091F" w14:textId="77777777" w:rsidR="00FD2D0F" w:rsidRPr="00FD2D0F" w:rsidRDefault="00FD2D0F" w:rsidP="0021499C">
      <w:pPr>
        <w:pStyle w:val="a0"/>
        <w:spacing w:line="240" w:lineRule="auto"/>
        <w:rPr>
          <w:sz w:val="24"/>
          <w:szCs w:val="24"/>
        </w:rPr>
      </w:pPr>
      <w:r w:rsidRPr="00FD2D0F">
        <w:rPr>
          <w:sz w:val="24"/>
          <w:szCs w:val="24"/>
        </w:rPr>
        <w:t>function sanitizeUser(u) {</w:t>
      </w:r>
    </w:p>
    <w:p w14:paraId="7E4CBDBA" w14:textId="77777777" w:rsidR="00FD2D0F" w:rsidRPr="00FD2D0F" w:rsidRDefault="00FD2D0F" w:rsidP="0021499C">
      <w:pPr>
        <w:pStyle w:val="a0"/>
        <w:spacing w:line="240" w:lineRule="auto"/>
        <w:rPr>
          <w:sz w:val="24"/>
          <w:szCs w:val="24"/>
        </w:rPr>
      </w:pPr>
      <w:r w:rsidRPr="00FD2D0F">
        <w:rPr>
          <w:sz w:val="24"/>
          <w:szCs w:val="24"/>
        </w:rPr>
        <w:t xml:space="preserve">  return { id: u.id, username: u.username, role: u.role, balance: u.balance };</w:t>
      </w:r>
    </w:p>
    <w:p w14:paraId="6117961C" w14:textId="77777777" w:rsidR="00FD2D0F" w:rsidRPr="00FD2D0F" w:rsidRDefault="00FD2D0F" w:rsidP="0021499C">
      <w:pPr>
        <w:pStyle w:val="a0"/>
        <w:spacing w:line="240" w:lineRule="auto"/>
        <w:rPr>
          <w:sz w:val="24"/>
          <w:szCs w:val="24"/>
        </w:rPr>
      </w:pPr>
      <w:r w:rsidRPr="00FD2D0F">
        <w:rPr>
          <w:sz w:val="24"/>
          <w:szCs w:val="24"/>
        </w:rPr>
        <w:t>}</w:t>
      </w:r>
    </w:p>
    <w:p w14:paraId="60E68EA8" w14:textId="77777777" w:rsidR="00FD2D0F" w:rsidRPr="00FD2D0F" w:rsidRDefault="00FD2D0F" w:rsidP="0021499C">
      <w:pPr>
        <w:pStyle w:val="a0"/>
        <w:spacing w:line="240" w:lineRule="auto"/>
        <w:rPr>
          <w:sz w:val="24"/>
          <w:szCs w:val="24"/>
        </w:rPr>
      </w:pPr>
    </w:p>
    <w:p w14:paraId="07FB9EBF" w14:textId="77777777" w:rsidR="00FD2D0F" w:rsidRPr="00FD2D0F" w:rsidRDefault="00FD2D0F" w:rsidP="0021499C">
      <w:pPr>
        <w:pStyle w:val="a0"/>
        <w:spacing w:line="240" w:lineRule="auto"/>
        <w:rPr>
          <w:sz w:val="24"/>
          <w:szCs w:val="24"/>
        </w:rPr>
      </w:pPr>
      <w:r w:rsidRPr="00FD2D0F">
        <w:rPr>
          <w:sz w:val="24"/>
          <w:szCs w:val="24"/>
        </w:rPr>
        <w:t>export function apiRegister({ username, password }) {</w:t>
      </w:r>
    </w:p>
    <w:p w14:paraId="5B05C573" w14:textId="77777777" w:rsidR="00FD2D0F" w:rsidRPr="00FD2D0F" w:rsidRDefault="00FD2D0F" w:rsidP="0021499C">
      <w:pPr>
        <w:pStyle w:val="a0"/>
        <w:spacing w:line="240" w:lineRule="auto"/>
        <w:rPr>
          <w:sz w:val="24"/>
          <w:szCs w:val="24"/>
        </w:rPr>
      </w:pPr>
      <w:r w:rsidRPr="00FD2D0F">
        <w:rPr>
          <w:sz w:val="24"/>
          <w:szCs w:val="24"/>
        </w:rPr>
        <w:t xml:space="preserve">  const db = loadDb();</w:t>
      </w:r>
    </w:p>
    <w:p w14:paraId="0774B23C" w14:textId="77777777" w:rsidR="00FD2D0F" w:rsidRPr="00FD2D0F" w:rsidRDefault="00FD2D0F" w:rsidP="0021499C">
      <w:pPr>
        <w:pStyle w:val="a0"/>
        <w:spacing w:line="240" w:lineRule="auto"/>
        <w:rPr>
          <w:sz w:val="24"/>
          <w:szCs w:val="24"/>
        </w:rPr>
      </w:pPr>
    </w:p>
    <w:p w14:paraId="22E65907" w14:textId="77777777" w:rsidR="00FD2D0F" w:rsidRPr="00FD2D0F" w:rsidRDefault="00FD2D0F" w:rsidP="0021499C">
      <w:pPr>
        <w:pStyle w:val="a0"/>
        <w:spacing w:line="240" w:lineRule="auto"/>
        <w:rPr>
          <w:sz w:val="24"/>
          <w:szCs w:val="24"/>
        </w:rPr>
      </w:pPr>
      <w:r w:rsidRPr="00FD2D0F">
        <w:rPr>
          <w:sz w:val="24"/>
          <w:szCs w:val="24"/>
        </w:rPr>
        <w:lastRenderedPageBreak/>
        <w:t xml:space="preserve">  username = (username || '').trim();</w:t>
      </w:r>
    </w:p>
    <w:p w14:paraId="79F221FA" w14:textId="77777777" w:rsidR="00FD2D0F" w:rsidRPr="00FD2D0F" w:rsidRDefault="00FD2D0F" w:rsidP="0021499C">
      <w:pPr>
        <w:pStyle w:val="a0"/>
        <w:spacing w:line="240" w:lineRule="auto"/>
        <w:rPr>
          <w:sz w:val="24"/>
          <w:szCs w:val="24"/>
        </w:rPr>
      </w:pPr>
      <w:r w:rsidRPr="00FD2D0F">
        <w:rPr>
          <w:sz w:val="24"/>
          <w:szCs w:val="24"/>
        </w:rPr>
        <w:t xml:space="preserve">  if (!username || !password) throw new Error('Заповни логін і пароль.');</w:t>
      </w:r>
    </w:p>
    <w:p w14:paraId="590E7C1D" w14:textId="77777777" w:rsidR="00FD2D0F" w:rsidRPr="00FD2D0F" w:rsidRDefault="00FD2D0F" w:rsidP="0021499C">
      <w:pPr>
        <w:pStyle w:val="a0"/>
        <w:spacing w:line="240" w:lineRule="auto"/>
        <w:rPr>
          <w:sz w:val="24"/>
          <w:szCs w:val="24"/>
        </w:rPr>
      </w:pPr>
    </w:p>
    <w:p w14:paraId="1BBC4DF6" w14:textId="77777777" w:rsidR="00FD2D0F" w:rsidRPr="00FD2D0F" w:rsidRDefault="00FD2D0F" w:rsidP="0021499C">
      <w:pPr>
        <w:pStyle w:val="a0"/>
        <w:spacing w:line="240" w:lineRule="auto"/>
        <w:rPr>
          <w:sz w:val="24"/>
          <w:szCs w:val="24"/>
        </w:rPr>
      </w:pPr>
      <w:r w:rsidRPr="00FD2D0F">
        <w:rPr>
          <w:sz w:val="24"/>
          <w:szCs w:val="24"/>
        </w:rPr>
        <w:t xml:space="preserve">  if (db.users.some((u) =&gt; u.username.toLowerCase() === username.toLowerCase())) {</w:t>
      </w:r>
    </w:p>
    <w:p w14:paraId="22079FA6" w14:textId="77777777" w:rsidR="00FD2D0F" w:rsidRPr="00FD2D0F" w:rsidRDefault="00FD2D0F" w:rsidP="0021499C">
      <w:pPr>
        <w:pStyle w:val="a0"/>
        <w:spacing w:line="240" w:lineRule="auto"/>
        <w:rPr>
          <w:sz w:val="24"/>
          <w:szCs w:val="24"/>
        </w:rPr>
      </w:pPr>
      <w:r w:rsidRPr="00FD2D0F">
        <w:rPr>
          <w:sz w:val="24"/>
          <w:szCs w:val="24"/>
        </w:rPr>
        <w:t xml:space="preserve">    throw new Error('Такий користувач вже існує.');</w:t>
      </w:r>
    </w:p>
    <w:p w14:paraId="19846F82" w14:textId="77777777" w:rsidR="00FD2D0F" w:rsidRPr="00FD2D0F" w:rsidRDefault="00FD2D0F" w:rsidP="0021499C">
      <w:pPr>
        <w:pStyle w:val="a0"/>
        <w:spacing w:line="240" w:lineRule="auto"/>
        <w:rPr>
          <w:sz w:val="24"/>
          <w:szCs w:val="24"/>
        </w:rPr>
      </w:pPr>
      <w:r w:rsidRPr="00FD2D0F">
        <w:rPr>
          <w:sz w:val="24"/>
          <w:szCs w:val="24"/>
        </w:rPr>
        <w:t xml:space="preserve">  }</w:t>
      </w:r>
    </w:p>
    <w:p w14:paraId="08B69DA7" w14:textId="77777777" w:rsidR="00FD2D0F" w:rsidRPr="00FD2D0F" w:rsidRDefault="00FD2D0F" w:rsidP="0021499C">
      <w:pPr>
        <w:pStyle w:val="a0"/>
        <w:spacing w:line="240" w:lineRule="auto"/>
        <w:rPr>
          <w:sz w:val="24"/>
          <w:szCs w:val="24"/>
        </w:rPr>
      </w:pPr>
    </w:p>
    <w:p w14:paraId="60CAD7D2" w14:textId="77777777" w:rsidR="00FD2D0F" w:rsidRPr="00FD2D0F" w:rsidRDefault="00FD2D0F" w:rsidP="0021499C">
      <w:pPr>
        <w:pStyle w:val="a0"/>
        <w:spacing w:line="240" w:lineRule="auto"/>
        <w:rPr>
          <w:sz w:val="24"/>
          <w:szCs w:val="24"/>
        </w:rPr>
      </w:pPr>
      <w:r w:rsidRPr="00FD2D0F">
        <w:rPr>
          <w:sz w:val="24"/>
          <w:szCs w:val="24"/>
        </w:rPr>
        <w:t xml:space="preserve">  const user = { id: uid('u'), username, password, role: 'user', balance: 50 };</w:t>
      </w:r>
    </w:p>
    <w:p w14:paraId="60C6906B" w14:textId="77777777" w:rsidR="00FD2D0F" w:rsidRPr="00FD2D0F" w:rsidRDefault="00FD2D0F" w:rsidP="0021499C">
      <w:pPr>
        <w:pStyle w:val="a0"/>
        <w:spacing w:line="240" w:lineRule="auto"/>
        <w:rPr>
          <w:sz w:val="24"/>
          <w:szCs w:val="24"/>
        </w:rPr>
      </w:pPr>
      <w:r w:rsidRPr="00FD2D0F">
        <w:rPr>
          <w:sz w:val="24"/>
          <w:szCs w:val="24"/>
        </w:rPr>
        <w:t xml:space="preserve">  db.users.push(user);</w:t>
      </w:r>
    </w:p>
    <w:p w14:paraId="3C9F3FC0" w14:textId="77777777" w:rsidR="00FD2D0F" w:rsidRPr="00FD2D0F" w:rsidRDefault="00FD2D0F" w:rsidP="0021499C">
      <w:pPr>
        <w:pStyle w:val="a0"/>
        <w:spacing w:line="240" w:lineRule="auto"/>
        <w:rPr>
          <w:sz w:val="24"/>
          <w:szCs w:val="24"/>
        </w:rPr>
      </w:pPr>
      <w:r w:rsidRPr="00FD2D0F">
        <w:rPr>
          <w:sz w:val="24"/>
          <w:szCs w:val="24"/>
        </w:rPr>
        <w:t xml:space="preserve">  saveDb(db);</w:t>
      </w:r>
    </w:p>
    <w:p w14:paraId="445D6B49" w14:textId="77777777" w:rsidR="00FD2D0F" w:rsidRPr="00FD2D0F" w:rsidRDefault="00FD2D0F" w:rsidP="0021499C">
      <w:pPr>
        <w:pStyle w:val="a0"/>
        <w:spacing w:line="240" w:lineRule="auto"/>
        <w:rPr>
          <w:sz w:val="24"/>
          <w:szCs w:val="24"/>
        </w:rPr>
      </w:pPr>
    </w:p>
    <w:p w14:paraId="4EE9B4BF" w14:textId="77777777" w:rsidR="00FD2D0F" w:rsidRPr="00FD2D0F" w:rsidRDefault="00FD2D0F" w:rsidP="0021499C">
      <w:pPr>
        <w:pStyle w:val="a0"/>
        <w:spacing w:line="240" w:lineRule="auto"/>
        <w:rPr>
          <w:sz w:val="24"/>
          <w:szCs w:val="24"/>
        </w:rPr>
      </w:pPr>
      <w:r w:rsidRPr="00FD2D0F">
        <w:rPr>
          <w:sz w:val="24"/>
          <w:szCs w:val="24"/>
        </w:rPr>
        <w:t xml:space="preserve">  return sanitizeUser(user);</w:t>
      </w:r>
    </w:p>
    <w:p w14:paraId="76C7EC6F" w14:textId="77777777" w:rsidR="00FD2D0F" w:rsidRPr="00FD2D0F" w:rsidRDefault="00FD2D0F" w:rsidP="0021499C">
      <w:pPr>
        <w:pStyle w:val="a0"/>
        <w:spacing w:line="240" w:lineRule="auto"/>
        <w:rPr>
          <w:sz w:val="24"/>
          <w:szCs w:val="24"/>
        </w:rPr>
      </w:pPr>
      <w:r w:rsidRPr="00FD2D0F">
        <w:rPr>
          <w:sz w:val="24"/>
          <w:szCs w:val="24"/>
        </w:rPr>
        <w:t>}</w:t>
      </w:r>
    </w:p>
    <w:p w14:paraId="6EC6517D" w14:textId="77777777" w:rsidR="00FD2D0F" w:rsidRPr="00FD2D0F" w:rsidRDefault="00FD2D0F" w:rsidP="0021499C">
      <w:pPr>
        <w:pStyle w:val="a0"/>
        <w:spacing w:line="240" w:lineRule="auto"/>
        <w:rPr>
          <w:sz w:val="24"/>
          <w:szCs w:val="24"/>
        </w:rPr>
      </w:pPr>
    </w:p>
    <w:p w14:paraId="4931094B" w14:textId="77777777" w:rsidR="00FD2D0F" w:rsidRPr="00FD2D0F" w:rsidRDefault="00FD2D0F" w:rsidP="0021499C">
      <w:pPr>
        <w:pStyle w:val="a0"/>
        <w:spacing w:line="240" w:lineRule="auto"/>
        <w:rPr>
          <w:sz w:val="24"/>
          <w:szCs w:val="24"/>
        </w:rPr>
      </w:pPr>
      <w:r w:rsidRPr="00FD2D0F">
        <w:rPr>
          <w:sz w:val="24"/>
          <w:szCs w:val="24"/>
        </w:rPr>
        <w:t>export function apiLogin({ username, password }) {</w:t>
      </w:r>
    </w:p>
    <w:p w14:paraId="793E56D6" w14:textId="77777777" w:rsidR="00FD2D0F" w:rsidRPr="00FD2D0F" w:rsidRDefault="00FD2D0F" w:rsidP="0021499C">
      <w:pPr>
        <w:pStyle w:val="a0"/>
        <w:spacing w:line="240" w:lineRule="auto"/>
        <w:rPr>
          <w:sz w:val="24"/>
          <w:szCs w:val="24"/>
        </w:rPr>
      </w:pPr>
      <w:r w:rsidRPr="00FD2D0F">
        <w:rPr>
          <w:sz w:val="24"/>
          <w:szCs w:val="24"/>
        </w:rPr>
        <w:t xml:space="preserve">  const db = loadDb();</w:t>
      </w:r>
    </w:p>
    <w:p w14:paraId="679652B7" w14:textId="77777777" w:rsidR="00FD2D0F" w:rsidRPr="00FD2D0F" w:rsidRDefault="00FD2D0F" w:rsidP="0021499C">
      <w:pPr>
        <w:pStyle w:val="a0"/>
        <w:spacing w:line="240" w:lineRule="auto"/>
        <w:rPr>
          <w:sz w:val="24"/>
          <w:szCs w:val="24"/>
        </w:rPr>
      </w:pPr>
      <w:r w:rsidRPr="00FD2D0F">
        <w:rPr>
          <w:sz w:val="24"/>
          <w:szCs w:val="24"/>
        </w:rPr>
        <w:t xml:space="preserve">  const user = db.users.find((u) =&gt; u.username === username &amp;&amp; u.password === password);</w:t>
      </w:r>
    </w:p>
    <w:p w14:paraId="0CF023CE" w14:textId="77777777" w:rsidR="00FD2D0F" w:rsidRPr="00FD2D0F" w:rsidRDefault="00FD2D0F" w:rsidP="0021499C">
      <w:pPr>
        <w:pStyle w:val="a0"/>
        <w:spacing w:line="240" w:lineRule="auto"/>
        <w:rPr>
          <w:sz w:val="24"/>
          <w:szCs w:val="24"/>
        </w:rPr>
      </w:pPr>
      <w:r w:rsidRPr="00FD2D0F">
        <w:rPr>
          <w:sz w:val="24"/>
          <w:szCs w:val="24"/>
        </w:rPr>
        <w:t xml:space="preserve">  if (!user) throw new Error('Невірний логін або пароль.');</w:t>
      </w:r>
    </w:p>
    <w:p w14:paraId="739A49D5" w14:textId="77777777" w:rsidR="00FD2D0F" w:rsidRPr="00FD2D0F" w:rsidRDefault="00FD2D0F" w:rsidP="0021499C">
      <w:pPr>
        <w:pStyle w:val="a0"/>
        <w:spacing w:line="240" w:lineRule="auto"/>
        <w:rPr>
          <w:sz w:val="24"/>
          <w:szCs w:val="24"/>
        </w:rPr>
      </w:pPr>
      <w:r w:rsidRPr="00FD2D0F">
        <w:rPr>
          <w:sz w:val="24"/>
          <w:szCs w:val="24"/>
        </w:rPr>
        <w:t xml:space="preserve">  return sanitizeUser(user);</w:t>
      </w:r>
    </w:p>
    <w:p w14:paraId="010F72D5" w14:textId="77777777" w:rsidR="00FD2D0F" w:rsidRPr="00FD2D0F" w:rsidRDefault="00FD2D0F" w:rsidP="0021499C">
      <w:pPr>
        <w:pStyle w:val="a0"/>
        <w:spacing w:line="240" w:lineRule="auto"/>
        <w:rPr>
          <w:sz w:val="24"/>
          <w:szCs w:val="24"/>
        </w:rPr>
      </w:pPr>
      <w:r w:rsidRPr="00FD2D0F">
        <w:rPr>
          <w:sz w:val="24"/>
          <w:szCs w:val="24"/>
        </w:rPr>
        <w:t>}</w:t>
      </w:r>
    </w:p>
    <w:p w14:paraId="48B511FF" w14:textId="77777777" w:rsidR="00FD2D0F" w:rsidRPr="00FD2D0F" w:rsidRDefault="00FD2D0F" w:rsidP="0021499C">
      <w:pPr>
        <w:pStyle w:val="a0"/>
        <w:spacing w:line="240" w:lineRule="auto"/>
        <w:rPr>
          <w:sz w:val="24"/>
          <w:szCs w:val="24"/>
        </w:rPr>
      </w:pPr>
    </w:p>
    <w:p w14:paraId="65803B74" w14:textId="77777777" w:rsidR="00FD2D0F" w:rsidRPr="00FD2D0F" w:rsidRDefault="00FD2D0F" w:rsidP="0021499C">
      <w:pPr>
        <w:pStyle w:val="a0"/>
        <w:spacing w:line="240" w:lineRule="auto"/>
        <w:rPr>
          <w:sz w:val="24"/>
          <w:szCs w:val="24"/>
        </w:rPr>
      </w:pPr>
      <w:r w:rsidRPr="00FD2D0F">
        <w:rPr>
          <w:sz w:val="24"/>
          <w:szCs w:val="24"/>
        </w:rPr>
        <w:t>export function apiGetGames({ q = '', category = '' } = {}) {</w:t>
      </w:r>
    </w:p>
    <w:p w14:paraId="0375B1F4" w14:textId="77777777" w:rsidR="00FD2D0F" w:rsidRPr="00FD2D0F" w:rsidRDefault="00FD2D0F" w:rsidP="0021499C">
      <w:pPr>
        <w:pStyle w:val="a0"/>
        <w:spacing w:line="240" w:lineRule="auto"/>
        <w:rPr>
          <w:sz w:val="24"/>
          <w:szCs w:val="24"/>
        </w:rPr>
      </w:pPr>
      <w:r w:rsidRPr="00FD2D0F">
        <w:rPr>
          <w:sz w:val="24"/>
          <w:szCs w:val="24"/>
        </w:rPr>
        <w:t xml:space="preserve">  const db = loadDb();</w:t>
      </w:r>
    </w:p>
    <w:p w14:paraId="553884D4" w14:textId="77777777" w:rsidR="00FD2D0F" w:rsidRPr="00FD2D0F" w:rsidRDefault="00FD2D0F" w:rsidP="0021499C">
      <w:pPr>
        <w:pStyle w:val="a0"/>
        <w:spacing w:line="240" w:lineRule="auto"/>
        <w:rPr>
          <w:sz w:val="24"/>
          <w:szCs w:val="24"/>
        </w:rPr>
      </w:pPr>
      <w:r w:rsidRPr="00FD2D0F">
        <w:rPr>
          <w:sz w:val="24"/>
          <w:szCs w:val="24"/>
        </w:rPr>
        <w:t xml:space="preserve">  let games = [...db.games];</w:t>
      </w:r>
    </w:p>
    <w:p w14:paraId="744C92C7" w14:textId="77777777" w:rsidR="00FD2D0F" w:rsidRPr="00FD2D0F" w:rsidRDefault="00FD2D0F" w:rsidP="0021499C">
      <w:pPr>
        <w:pStyle w:val="a0"/>
        <w:spacing w:line="240" w:lineRule="auto"/>
        <w:rPr>
          <w:sz w:val="24"/>
          <w:szCs w:val="24"/>
        </w:rPr>
      </w:pPr>
    </w:p>
    <w:p w14:paraId="38A7CD5C" w14:textId="77777777" w:rsidR="00FD2D0F" w:rsidRPr="00FD2D0F" w:rsidRDefault="00FD2D0F" w:rsidP="0021499C">
      <w:pPr>
        <w:pStyle w:val="a0"/>
        <w:spacing w:line="240" w:lineRule="auto"/>
        <w:rPr>
          <w:sz w:val="24"/>
          <w:szCs w:val="24"/>
        </w:rPr>
      </w:pPr>
      <w:r w:rsidRPr="00FD2D0F">
        <w:rPr>
          <w:sz w:val="24"/>
          <w:szCs w:val="24"/>
        </w:rPr>
        <w:t xml:space="preserve">  if (q) {</w:t>
      </w:r>
    </w:p>
    <w:p w14:paraId="187E2003" w14:textId="77777777" w:rsidR="00FD2D0F" w:rsidRPr="00FD2D0F" w:rsidRDefault="00FD2D0F" w:rsidP="0021499C">
      <w:pPr>
        <w:pStyle w:val="a0"/>
        <w:spacing w:line="240" w:lineRule="auto"/>
        <w:rPr>
          <w:sz w:val="24"/>
          <w:szCs w:val="24"/>
        </w:rPr>
      </w:pPr>
      <w:r w:rsidRPr="00FD2D0F">
        <w:rPr>
          <w:sz w:val="24"/>
          <w:szCs w:val="24"/>
        </w:rPr>
        <w:t xml:space="preserve">    const s = q.toLowerCase();</w:t>
      </w:r>
    </w:p>
    <w:p w14:paraId="399EC18C" w14:textId="77777777" w:rsidR="00FD2D0F" w:rsidRPr="00FD2D0F" w:rsidRDefault="00FD2D0F" w:rsidP="0021499C">
      <w:pPr>
        <w:pStyle w:val="a0"/>
        <w:spacing w:line="240" w:lineRule="auto"/>
        <w:rPr>
          <w:sz w:val="24"/>
          <w:szCs w:val="24"/>
        </w:rPr>
      </w:pPr>
      <w:r w:rsidRPr="00FD2D0F">
        <w:rPr>
          <w:sz w:val="24"/>
          <w:szCs w:val="24"/>
        </w:rPr>
        <w:t xml:space="preserve">    games = games.filter(</w:t>
      </w:r>
    </w:p>
    <w:p w14:paraId="1A73E304" w14:textId="77777777" w:rsidR="00FD2D0F" w:rsidRPr="00FD2D0F" w:rsidRDefault="00FD2D0F" w:rsidP="0021499C">
      <w:pPr>
        <w:pStyle w:val="a0"/>
        <w:spacing w:line="240" w:lineRule="auto"/>
        <w:rPr>
          <w:sz w:val="24"/>
          <w:szCs w:val="24"/>
        </w:rPr>
      </w:pPr>
      <w:r w:rsidRPr="00FD2D0F">
        <w:rPr>
          <w:sz w:val="24"/>
          <w:szCs w:val="24"/>
        </w:rPr>
        <w:t xml:space="preserve">      (g) =&gt;</w:t>
      </w:r>
    </w:p>
    <w:p w14:paraId="6AD8CB0B" w14:textId="77777777" w:rsidR="00FD2D0F" w:rsidRPr="00FD2D0F" w:rsidRDefault="00FD2D0F" w:rsidP="0021499C">
      <w:pPr>
        <w:pStyle w:val="a0"/>
        <w:spacing w:line="240" w:lineRule="auto"/>
        <w:rPr>
          <w:sz w:val="24"/>
          <w:szCs w:val="24"/>
        </w:rPr>
      </w:pPr>
      <w:r w:rsidRPr="00FD2D0F">
        <w:rPr>
          <w:sz w:val="24"/>
          <w:szCs w:val="24"/>
        </w:rPr>
        <w:t xml:space="preserve">        g.title.toLowerCase().includes(s) ||</w:t>
      </w:r>
    </w:p>
    <w:p w14:paraId="19F266D9" w14:textId="77777777" w:rsidR="00FD2D0F" w:rsidRPr="00FD2D0F" w:rsidRDefault="00FD2D0F" w:rsidP="0021499C">
      <w:pPr>
        <w:pStyle w:val="a0"/>
        <w:spacing w:line="240" w:lineRule="auto"/>
        <w:rPr>
          <w:sz w:val="24"/>
          <w:szCs w:val="24"/>
        </w:rPr>
      </w:pPr>
      <w:r w:rsidRPr="00FD2D0F">
        <w:rPr>
          <w:sz w:val="24"/>
          <w:szCs w:val="24"/>
        </w:rPr>
        <w:t xml:space="preserve">        (g.description || '').toLowerCase().includes(s)</w:t>
      </w:r>
    </w:p>
    <w:p w14:paraId="0360646F" w14:textId="77777777" w:rsidR="00FD2D0F" w:rsidRPr="00FD2D0F" w:rsidRDefault="00FD2D0F" w:rsidP="0021499C">
      <w:pPr>
        <w:pStyle w:val="a0"/>
        <w:spacing w:line="240" w:lineRule="auto"/>
        <w:rPr>
          <w:sz w:val="24"/>
          <w:szCs w:val="24"/>
        </w:rPr>
      </w:pPr>
      <w:r w:rsidRPr="00FD2D0F">
        <w:rPr>
          <w:sz w:val="24"/>
          <w:szCs w:val="24"/>
        </w:rPr>
        <w:t xml:space="preserve">    );</w:t>
      </w:r>
    </w:p>
    <w:p w14:paraId="23F9A262" w14:textId="77777777" w:rsidR="00FD2D0F" w:rsidRPr="00FD2D0F" w:rsidRDefault="00FD2D0F" w:rsidP="0021499C">
      <w:pPr>
        <w:pStyle w:val="a0"/>
        <w:spacing w:line="240" w:lineRule="auto"/>
        <w:rPr>
          <w:sz w:val="24"/>
          <w:szCs w:val="24"/>
        </w:rPr>
      </w:pPr>
      <w:r w:rsidRPr="00FD2D0F">
        <w:rPr>
          <w:sz w:val="24"/>
          <w:szCs w:val="24"/>
        </w:rPr>
        <w:t xml:space="preserve">  }</w:t>
      </w:r>
    </w:p>
    <w:p w14:paraId="3AD75BF3" w14:textId="77777777" w:rsidR="00FD2D0F" w:rsidRPr="00FD2D0F" w:rsidRDefault="00FD2D0F" w:rsidP="0021499C">
      <w:pPr>
        <w:pStyle w:val="a0"/>
        <w:spacing w:line="240" w:lineRule="auto"/>
        <w:rPr>
          <w:sz w:val="24"/>
          <w:szCs w:val="24"/>
        </w:rPr>
      </w:pPr>
    </w:p>
    <w:p w14:paraId="72EF44A7" w14:textId="77777777" w:rsidR="00FD2D0F" w:rsidRPr="00FD2D0F" w:rsidRDefault="00FD2D0F" w:rsidP="0021499C">
      <w:pPr>
        <w:pStyle w:val="a0"/>
        <w:spacing w:line="240" w:lineRule="auto"/>
        <w:rPr>
          <w:sz w:val="24"/>
          <w:szCs w:val="24"/>
        </w:rPr>
      </w:pPr>
      <w:r w:rsidRPr="00FD2D0F">
        <w:rPr>
          <w:sz w:val="24"/>
          <w:szCs w:val="24"/>
        </w:rPr>
        <w:lastRenderedPageBreak/>
        <w:t xml:space="preserve">  if (category) games = games.filter((g) =&gt; g.category === category);</w:t>
      </w:r>
    </w:p>
    <w:p w14:paraId="6029B087" w14:textId="77777777" w:rsidR="00FD2D0F" w:rsidRPr="00FD2D0F" w:rsidRDefault="00FD2D0F" w:rsidP="0021499C">
      <w:pPr>
        <w:pStyle w:val="a0"/>
        <w:spacing w:line="240" w:lineRule="auto"/>
        <w:rPr>
          <w:sz w:val="24"/>
          <w:szCs w:val="24"/>
        </w:rPr>
      </w:pPr>
    </w:p>
    <w:p w14:paraId="3A66209B" w14:textId="77777777" w:rsidR="00FD2D0F" w:rsidRPr="00FD2D0F" w:rsidRDefault="00FD2D0F" w:rsidP="0021499C">
      <w:pPr>
        <w:pStyle w:val="a0"/>
        <w:spacing w:line="240" w:lineRule="auto"/>
        <w:rPr>
          <w:sz w:val="24"/>
          <w:szCs w:val="24"/>
        </w:rPr>
      </w:pPr>
      <w:r w:rsidRPr="00FD2D0F">
        <w:rPr>
          <w:sz w:val="24"/>
          <w:szCs w:val="24"/>
        </w:rPr>
        <w:t xml:space="preserve">  return games;</w:t>
      </w:r>
    </w:p>
    <w:p w14:paraId="7AFDB3EB" w14:textId="77777777" w:rsidR="00FD2D0F" w:rsidRPr="00FD2D0F" w:rsidRDefault="00FD2D0F" w:rsidP="0021499C">
      <w:pPr>
        <w:pStyle w:val="a0"/>
        <w:spacing w:line="240" w:lineRule="auto"/>
        <w:rPr>
          <w:sz w:val="24"/>
          <w:szCs w:val="24"/>
        </w:rPr>
      </w:pPr>
      <w:r w:rsidRPr="00FD2D0F">
        <w:rPr>
          <w:sz w:val="24"/>
          <w:szCs w:val="24"/>
        </w:rPr>
        <w:t>}</w:t>
      </w:r>
    </w:p>
    <w:p w14:paraId="71EC47DD" w14:textId="77777777" w:rsidR="00FD2D0F" w:rsidRPr="00FD2D0F" w:rsidRDefault="00FD2D0F" w:rsidP="0021499C">
      <w:pPr>
        <w:pStyle w:val="a0"/>
        <w:spacing w:line="240" w:lineRule="auto"/>
        <w:rPr>
          <w:sz w:val="24"/>
          <w:szCs w:val="24"/>
        </w:rPr>
      </w:pPr>
    </w:p>
    <w:p w14:paraId="108DCF1E" w14:textId="77777777" w:rsidR="00FD2D0F" w:rsidRPr="00FD2D0F" w:rsidRDefault="00FD2D0F" w:rsidP="0021499C">
      <w:pPr>
        <w:pStyle w:val="a0"/>
        <w:spacing w:line="240" w:lineRule="auto"/>
        <w:rPr>
          <w:sz w:val="24"/>
          <w:szCs w:val="24"/>
        </w:rPr>
      </w:pPr>
      <w:r w:rsidRPr="00FD2D0F">
        <w:rPr>
          <w:sz w:val="24"/>
          <w:szCs w:val="24"/>
        </w:rPr>
        <w:t>export function apiGetGame(id) {</w:t>
      </w:r>
    </w:p>
    <w:p w14:paraId="2B4F5FAE" w14:textId="77777777" w:rsidR="00FD2D0F" w:rsidRPr="00FD2D0F" w:rsidRDefault="00FD2D0F" w:rsidP="0021499C">
      <w:pPr>
        <w:pStyle w:val="a0"/>
        <w:spacing w:line="240" w:lineRule="auto"/>
        <w:rPr>
          <w:sz w:val="24"/>
          <w:szCs w:val="24"/>
        </w:rPr>
      </w:pPr>
      <w:r w:rsidRPr="00FD2D0F">
        <w:rPr>
          <w:sz w:val="24"/>
          <w:szCs w:val="24"/>
        </w:rPr>
        <w:t xml:space="preserve">  const db = loadDb();</w:t>
      </w:r>
    </w:p>
    <w:p w14:paraId="1F166F61" w14:textId="77777777" w:rsidR="00FD2D0F" w:rsidRPr="00FD2D0F" w:rsidRDefault="00FD2D0F" w:rsidP="0021499C">
      <w:pPr>
        <w:pStyle w:val="a0"/>
        <w:spacing w:line="240" w:lineRule="auto"/>
        <w:rPr>
          <w:sz w:val="24"/>
          <w:szCs w:val="24"/>
        </w:rPr>
      </w:pPr>
      <w:r w:rsidRPr="00FD2D0F">
        <w:rPr>
          <w:sz w:val="24"/>
          <w:szCs w:val="24"/>
        </w:rPr>
        <w:t xml:space="preserve">  const g = db.games.find((x) =&gt; x.id === id);</w:t>
      </w:r>
    </w:p>
    <w:p w14:paraId="3ABB958F" w14:textId="77777777" w:rsidR="00FD2D0F" w:rsidRPr="00FD2D0F" w:rsidRDefault="00FD2D0F" w:rsidP="0021499C">
      <w:pPr>
        <w:pStyle w:val="a0"/>
        <w:spacing w:line="240" w:lineRule="auto"/>
        <w:rPr>
          <w:sz w:val="24"/>
          <w:szCs w:val="24"/>
        </w:rPr>
      </w:pPr>
      <w:r w:rsidRPr="00FD2D0F">
        <w:rPr>
          <w:sz w:val="24"/>
          <w:szCs w:val="24"/>
        </w:rPr>
        <w:t xml:space="preserve">  if (!g) throw new Error('Гру не знайдено.');</w:t>
      </w:r>
    </w:p>
    <w:p w14:paraId="49656711" w14:textId="77777777" w:rsidR="00FD2D0F" w:rsidRPr="00FD2D0F" w:rsidRDefault="00FD2D0F" w:rsidP="0021499C">
      <w:pPr>
        <w:pStyle w:val="a0"/>
        <w:spacing w:line="240" w:lineRule="auto"/>
        <w:rPr>
          <w:sz w:val="24"/>
          <w:szCs w:val="24"/>
        </w:rPr>
      </w:pPr>
      <w:r w:rsidRPr="00FD2D0F">
        <w:rPr>
          <w:sz w:val="24"/>
          <w:szCs w:val="24"/>
        </w:rPr>
        <w:t xml:space="preserve">  return g;</w:t>
      </w:r>
    </w:p>
    <w:p w14:paraId="522FC207" w14:textId="77777777" w:rsidR="00FD2D0F" w:rsidRPr="00FD2D0F" w:rsidRDefault="00FD2D0F" w:rsidP="0021499C">
      <w:pPr>
        <w:pStyle w:val="a0"/>
        <w:spacing w:line="240" w:lineRule="auto"/>
        <w:rPr>
          <w:sz w:val="24"/>
          <w:szCs w:val="24"/>
        </w:rPr>
      </w:pPr>
      <w:r w:rsidRPr="00FD2D0F">
        <w:rPr>
          <w:sz w:val="24"/>
          <w:szCs w:val="24"/>
        </w:rPr>
        <w:t>}</w:t>
      </w:r>
    </w:p>
    <w:p w14:paraId="0D3371FE" w14:textId="77777777" w:rsidR="00FD2D0F" w:rsidRPr="00FD2D0F" w:rsidRDefault="00FD2D0F" w:rsidP="0021499C">
      <w:pPr>
        <w:pStyle w:val="a0"/>
        <w:spacing w:line="240" w:lineRule="auto"/>
        <w:rPr>
          <w:sz w:val="24"/>
          <w:szCs w:val="24"/>
        </w:rPr>
      </w:pPr>
    </w:p>
    <w:p w14:paraId="09A8E2E3" w14:textId="77777777" w:rsidR="00FD2D0F" w:rsidRPr="00FD2D0F" w:rsidRDefault="00FD2D0F" w:rsidP="0021499C">
      <w:pPr>
        <w:pStyle w:val="a0"/>
        <w:spacing w:line="240" w:lineRule="auto"/>
        <w:rPr>
          <w:sz w:val="24"/>
          <w:szCs w:val="24"/>
        </w:rPr>
      </w:pPr>
      <w:r w:rsidRPr="00FD2D0F">
        <w:rPr>
          <w:sz w:val="24"/>
          <w:szCs w:val="24"/>
        </w:rPr>
        <w:t>export function apiStartSession({ userId, gameId, bet, choice }) {</w:t>
      </w:r>
    </w:p>
    <w:p w14:paraId="2F14C820" w14:textId="77777777" w:rsidR="00FD2D0F" w:rsidRPr="00FD2D0F" w:rsidRDefault="00FD2D0F" w:rsidP="0021499C">
      <w:pPr>
        <w:pStyle w:val="a0"/>
        <w:spacing w:line="240" w:lineRule="auto"/>
        <w:rPr>
          <w:sz w:val="24"/>
          <w:szCs w:val="24"/>
        </w:rPr>
      </w:pPr>
      <w:r w:rsidRPr="00FD2D0F">
        <w:rPr>
          <w:sz w:val="24"/>
          <w:szCs w:val="24"/>
        </w:rPr>
        <w:t xml:space="preserve">  const db = loadDb();</w:t>
      </w:r>
    </w:p>
    <w:p w14:paraId="4B4E4D2A" w14:textId="77777777" w:rsidR="00FD2D0F" w:rsidRPr="00FD2D0F" w:rsidRDefault="00FD2D0F" w:rsidP="0021499C">
      <w:pPr>
        <w:pStyle w:val="a0"/>
        <w:spacing w:line="240" w:lineRule="auto"/>
        <w:rPr>
          <w:sz w:val="24"/>
          <w:szCs w:val="24"/>
        </w:rPr>
      </w:pPr>
    </w:p>
    <w:p w14:paraId="15F3206C" w14:textId="77777777" w:rsidR="00FD2D0F" w:rsidRPr="00FD2D0F" w:rsidRDefault="00FD2D0F" w:rsidP="0021499C">
      <w:pPr>
        <w:pStyle w:val="a0"/>
        <w:spacing w:line="240" w:lineRule="auto"/>
        <w:rPr>
          <w:sz w:val="24"/>
          <w:szCs w:val="24"/>
        </w:rPr>
      </w:pPr>
      <w:r w:rsidRPr="00FD2D0F">
        <w:rPr>
          <w:sz w:val="24"/>
          <w:szCs w:val="24"/>
        </w:rPr>
        <w:t xml:space="preserve">  const user = db.users.find((u) =&gt; u.id === userId);</w:t>
      </w:r>
    </w:p>
    <w:p w14:paraId="2B2F92BF" w14:textId="77777777" w:rsidR="00FD2D0F" w:rsidRPr="00FD2D0F" w:rsidRDefault="00FD2D0F" w:rsidP="0021499C">
      <w:pPr>
        <w:pStyle w:val="a0"/>
        <w:spacing w:line="240" w:lineRule="auto"/>
        <w:rPr>
          <w:sz w:val="24"/>
          <w:szCs w:val="24"/>
        </w:rPr>
      </w:pPr>
      <w:r w:rsidRPr="00FD2D0F">
        <w:rPr>
          <w:sz w:val="24"/>
          <w:szCs w:val="24"/>
        </w:rPr>
        <w:t xml:space="preserve">  if (!user) throw new Error('Користувача не знайдено.');</w:t>
      </w:r>
    </w:p>
    <w:p w14:paraId="5B1D761D" w14:textId="77777777" w:rsidR="00FD2D0F" w:rsidRPr="00FD2D0F" w:rsidRDefault="00FD2D0F" w:rsidP="0021499C">
      <w:pPr>
        <w:pStyle w:val="a0"/>
        <w:spacing w:line="240" w:lineRule="auto"/>
        <w:rPr>
          <w:sz w:val="24"/>
          <w:szCs w:val="24"/>
        </w:rPr>
      </w:pPr>
    </w:p>
    <w:p w14:paraId="14491061" w14:textId="77777777" w:rsidR="00FD2D0F" w:rsidRPr="00FD2D0F" w:rsidRDefault="00FD2D0F" w:rsidP="0021499C">
      <w:pPr>
        <w:pStyle w:val="a0"/>
        <w:spacing w:line="240" w:lineRule="auto"/>
        <w:rPr>
          <w:sz w:val="24"/>
          <w:szCs w:val="24"/>
        </w:rPr>
      </w:pPr>
      <w:r w:rsidRPr="00FD2D0F">
        <w:rPr>
          <w:sz w:val="24"/>
          <w:szCs w:val="24"/>
        </w:rPr>
        <w:t xml:space="preserve">  const game = db.games.find((g) =&gt; g.id === gameId);</w:t>
      </w:r>
    </w:p>
    <w:p w14:paraId="5206048C" w14:textId="77777777" w:rsidR="00FD2D0F" w:rsidRPr="00FD2D0F" w:rsidRDefault="00FD2D0F" w:rsidP="0021499C">
      <w:pPr>
        <w:pStyle w:val="a0"/>
        <w:spacing w:line="240" w:lineRule="auto"/>
        <w:rPr>
          <w:sz w:val="24"/>
          <w:szCs w:val="24"/>
        </w:rPr>
      </w:pPr>
      <w:r w:rsidRPr="00FD2D0F">
        <w:rPr>
          <w:sz w:val="24"/>
          <w:szCs w:val="24"/>
        </w:rPr>
        <w:t xml:space="preserve">  if (!game) throw new Error('Гру не знайдено.');</w:t>
      </w:r>
    </w:p>
    <w:p w14:paraId="4BE94840" w14:textId="77777777" w:rsidR="00FD2D0F" w:rsidRPr="00FD2D0F" w:rsidRDefault="00FD2D0F" w:rsidP="0021499C">
      <w:pPr>
        <w:pStyle w:val="a0"/>
        <w:spacing w:line="240" w:lineRule="auto"/>
        <w:rPr>
          <w:sz w:val="24"/>
          <w:szCs w:val="24"/>
        </w:rPr>
      </w:pPr>
    </w:p>
    <w:p w14:paraId="4F858D79" w14:textId="77777777" w:rsidR="00FD2D0F" w:rsidRPr="00FD2D0F" w:rsidRDefault="00FD2D0F" w:rsidP="0021499C">
      <w:pPr>
        <w:pStyle w:val="a0"/>
        <w:spacing w:line="240" w:lineRule="auto"/>
        <w:rPr>
          <w:sz w:val="24"/>
          <w:szCs w:val="24"/>
        </w:rPr>
      </w:pPr>
      <w:r w:rsidRPr="00FD2D0F">
        <w:rPr>
          <w:sz w:val="24"/>
          <w:szCs w:val="24"/>
        </w:rPr>
        <w:t xml:space="preserve">  bet = Number(bet);</w:t>
      </w:r>
    </w:p>
    <w:p w14:paraId="51914D12" w14:textId="77777777" w:rsidR="00FD2D0F" w:rsidRPr="00FD2D0F" w:rsidRDefault="00FD2D0F" w:rsidP="0021499C">
      <w:pPr>
        <w:pStyle w:val="a0"/>
        <w:spacing w:line="240" w:lineRule="auto"/>
        <w:rPr>
          <w:sz w:val="24"/>
          <w:szCs w:val="24"/>
        </w:rPr>
      </w:pPr>
    </w:p>
    <w:p w14:paraId="4E469DE1" w14:textId="77777777" w:rsidR="00FD2D0F" w:rsidRPr="00FD2D0F" w:rsidRDefault="00FD2D0F" w:rsidP="0021499C">
      <w:pPr>
        <w:pStyle w:val="a0"/>
        <w:spacing w:line="240" w:lineRule="auto"/>
        <w:rPr>
          <w:sz w:val="24"/>
          <w:szCs w:val="24"/>
        </w:rPr>
      </w:pPr>
      <w:r w:rsidRPr="00FD2D0F">
        <w:rPr>
          <w:sz w:val="24"/>
          <w:szCs w:val="24"/>
        </w:rPr>
        <w:t xml:space="preserve">  if (!Number.isFinite(bet) || bet &lt;= 0) {</w:t>
      </w:r>
    </w:p>
    <w:p w14:paraId="0623A1A0" w14:textId="77777777" w:rsidR="00FD2D0F" w:rsidRPr="00FD2D0F" w:rsidRDefault="00FD2D0F" w:rsidP="0021499C">
      <w:pPr>
        <w:pStyle w:val="a0"/>
        <w:spacing w:line="240" w:lineRule="auto"/>
        <w:rPr>
          <w:sz w:val="24"/>
          <w:szCs w:val="24"/>
        </w:rPr>
      </w:pPr>
      <w:r w:rsidRPr="00FD2D0F">
        <w:rPr>
          <w:sz w:val="24"/>
          <w:szCs w:val="24"/>
        </w:rPr>
        <w:t xml:space="preserve">    throw new Error('Ставка має бути числом &gt; 0.');</w:t>
      </w:r>
    </w:p>
    <w:p w14:paraId="1FFC2548" w14:textId="77777777" w:rsidR="00FD2D0F" w:rsidRPr="00FD2D0F" w:rsidRDefault="00FD2D0F" w:rsidP="0021499C">
      <w:pPr>
        <w:pStyle w:val="a0"/>
        <w:spacing w:line="240" w:lineRule="auto"/>
        <w:rPr>
          <w:sz w:val="24"/>
          <w:szCs w:val="24"/>
        </w:rPr>
      </w:pPr>
      <w:r w:rsidRPr="00FD2D0F">
        <w:rPr>
          <w:sz w:val="24"/>
          <w:szCs w:val="24"/>
        </w:rPr>
        <w:t xml:space="preserve">  }</w:t>
      </w:r>
    </w:p>
    <w:p w14:paraId="272F10CD" w14:textId="77777777" w:rsidR="00FD2D0F" w:rsidRPr="00FD2D0F" w:rsidRDefault="00FD2D0F" w:rsidP="0021499C">
      <w:pPr>
        <w:pStyle w:val="a0"/>
        <w:spacing w:line="240" w:lineRule="auto"/>
        <w:rPr>
          <w:sz w:val="24"/>
          <w:szCs w:val="24"/>
        </w:rPr>
      </w:pPr>
    </w:p>
    <w:p w14:paraId="53A4538D" w14:textId="77777777" w:rsidR="00FD2D0F" w:rsidRPr="00FD2D0F" w:rsidRDefault="00FD2D0F" w:rsidP="0021499C">
      <w:pPr>
        <w:pStyle w:val="a0"/>
        <w:spacing w:line="240" w:lineRule="auto"/>
        <w:rPr>
          <w:sz w:val="24"/>
          <w:szCs w:val="24"/>
        </w:rPr>
      </w:pPr>
      <w:r w:rsidRPr="00FD2D0F">
        <w:rPr>
          <w:sz w:val="24"/>
          <w:szCs w:val="24"/>
        </w:rPr>
        <w:t xml:space="preserve">  if (bet &lt; game.minBet) {</w:t>
      </w:r>
    </w:p>
    <w:p w14:paraId="62262236" w14:textId="77777777" w:rsidR="00FD2D0F" w:rsidRPr="00FD2D0F" w:rsidRDefault="00FD2D0F" w:rsidP="0021499C">
      <w:pPr>
        <w:pStyle w:val="a0"/>
        <w:spacing w:line="240" w:lineRule="auto"/>
        <w:rPr>
          <w:sz w:val="24"/>
          <w:szCs w:val="24"/>
        </w:rPr>
      </w:pPr>
      <w:r w:rsidRPr="00FD2D0F">
        <w:rPr>
          <w:sz w:val="24"/>
          <w:szCs w:val="24"/>
        </w:rPr>
        <w:t xml:space="preserve">    throw new Error(`Мінімальна ставка: ${game.minBet}`);</w:t>
      </w:r>
    </w:p>
    <w:p w14:paraId="6BFB5139" w14:textId="77777777" w:rsidR="00FD2D0F" w:rsidRPr="00FD2D0F" w:rsidRDefault="00FD2D0F" w:rsidP="0021499C">
      <w:pPr>
        <w:pStyle w:val="a0"/>
        <w:spacing w:line="240" w:lineRule="auto"/>
        <w:rPr>
          <w:sz w:val="24"/>
          <w:szCs w:val="24"/>
        </w:rPr>
      </w:pPr>
      <w:r w:rsidRPr="00FD2D0F">
        <w:rPr>
          <w:sz w:val="24"/>
          <w:szCs w:val="24"/>
        </w:rPr>
        <w:t xml:space="preserve">  }</w:t>
      </w:r>
    </w:p>
    <w:p w14:paraId="2367EF38" w14:textId="77777777" w:rsidR="00FD2D0F" w:rsidRPr="00FD2D0F" w:rsidRDefault="00FD2D0F" w:rsidP="0021499C">
      <w:pPr>
        <w:pStyle w:val="a0"/>
        <w:spacing w:line="240" w:lineRule="auto"/>
        <w:rPr>
          <w:sz w:val="24"/>
          <w:szCs w:val="24"/>
        </w:rPr>
      </w:pPr>
    </w:p>
    <w:p w14:paraId="65510664" w14:textId="77777777" w:rsidR="00FD2D0F" w:rsidRPr="00FD2D0F" w:rsidRDefault="00FD2D0F" w:rsidP="0021499C">
      <w:pPr>
        <w:pStyle w:val="a0"/>
        <w:spacing w:line="240" w:lineRule="auto"/>
        <w:rPr>
          <w:sz w:val="24"/>
          <w:szCs w:val="24"/>
        </w:rPr>
      </w:pPr>
      <w:r w:rsidRPr="00FD2D0F">
        <w:rPr>
          <w:sz w:val="24"/>
          <w:szCs w:val="24"/>
        </w:rPr>
        <w:t xml:space="preserve">  if (bet &gt; game.maxBet) {</w:t>
      </w:r>
    </w:p>
    <w:p w14:paraId="706F1C5E" w14:textId="77777777" w:rsidR="00FD2D0F" w:rsidRPr="00FD2D0F" w:rsidRDefault="00FD2D0F" w:rsidP="0021499C">
      <w:pPr>
        <w:pStyle w:val="a0"/>
        <w:spacing w:line="240" w:lineRule="auto"/>
        <w:rPr>
          <w:sz w:val="24"/>
          <w:szCs w:val="24"/>
        </w:rPr>
      </w:pPr>
      <w:r w:rsidRPr="00FD2D0F">
        <w:rPr>
          <w:sz w:val="24"/>
          <w:szCs w:val="24"/>
        </w:rPr>
        <w:t xml:space="preserve">    throw new Error(`Максимальна ставка: ${game.maxBet}`);</w:t>
      </w:r>
    </w:p>
    <w:p w14:paraId="71A02D85" w14:textId="77777777" w:rsidR="00FD2D0F" w:rsidRPr="00FD2D0F" w:rsidRDefault="00FD2D0F" w:rsidP="0021499C">
      <w:pPr>
        <w:pStyle w:val="a0"/>
        <w:spacing w:line="240" w:lineRule="auto"/>
        <w:rPr>
          <w:sz w:val="24"/>
          <w:szCs w:val="24"/>
        </w:rPr>
      </w:pPr>
      <w:r w:rsidRPr="00FD2D0F">
        <w:rPr>
          <w:sz w:val="24"/>
          <w:szCs w:val="24"/>
        </w:rPr>
        <w:t xml:space="preserve">  }</w:t>
      </w:r>
    </w:p>
    <w:p w14:paraId="28FF2C65" w14:textId="77777777" w:rsidR="00FD2D0F" w:rsidRPr="00FD2D0F" w:rsidRDefault="00FD2D0F" w:rsidP="0021499C">
      <w:pPr>
        <w:pStyle w:val="a0"/>
        <w:spacing w:line="240" w:lineRule="auto"/>
        <w:rPr>
          <w:sz w:val="24"/>
          <w:szCs w:val="24"/>
        </w:rPr>
      </w:pPr>
    </w:p>
    <w:p w14:paraId="6056F9E1" w14:textId="77777777" w:rsidR="00FD2D0F" w:rsidRPr="00FD2D0F" w:rsidRDefault="00FD2D0F" w:rsidP="0021499C">
      <w:pPr>
        <w:pStyle w:val="a0"/>
        <w:spacing w:line="240" w:lineRule="auto"/>
        <w:rPr>
          <w:sz w:val="24"/>
          <w:szCs w:val="24"/>
        </w:rPr>
      </w:pPr>
      <w:r w:rsidRPr="00FD2D0F">
        <w:rPr>
          <w:sz w:val="24"/>
          <w:szCs w:val="24"/>
        </w:rPr>
        <w:t xml:space="preserve">  if (user.balance &lt; bet) {</w:t>
      </w:r>
    </w:p>
    <w:p w14:paraId="03BD08C1" w14:textId="77777777" w:rsidR="00FD2D0F" w:rsidRPr="00FD2D0F" w:rsidRDefault="00FD2D0F" w:rsidP="0021499C">
      <w:pPr>
        <w:pStyle w:val="a0"/>
        <w:spacing w:line="240" w:lineRule="auto"/>
        <w:rPr>
          <w:sz w:val="24"/>
          <w:szCs w:val="24"/>
        </w:rPr>
      </w:pPr>
      <w:r w:rsidRPr="00FD2D0F">
        <w:rPr>
          <w:sz w:val="24"/>
          <w:szCs w:val="24"/>
        </w:rPr>
        <w:t xml:space="preserve">    throw new Error('Недостатньо коштів на балансі.');</w:t>
      </w:r>
    </w:p>
    <w:p w14:paraId="060589B1" w14:textId="77777777" w:rsidR="00FD2D0F" w:rsidRPr="00FD2D0F" w:rsidRDefault="00FD2D0F" w:rsidP="0021499C">
      <w:pPr>
        <w:pStyle w:val="a0"/>
        <w:spacing w:line="240" w:lineRule="auto"/>
        <w:rPr>
          <w:sz w:val="24"/>
          <w:szCs w:val="24"/>
        </w:rPr>
      </w:pPr>
      <w:r w:rsidRPr="00FD2D0F">
        <w:rPr>
          <w:sz w:val="24"/>
          <w:szCs w:val="24"/>
        </w:rPr>
        <w:t xml:space="preserve">  }</w:t>
      </w:r>
    </w:p>
    <w:p w14:paraId="1D7FF9E9" w14:textId="77777777" w:rsidR="00FD2D0F" w:rsidRPr="00FD2D0F" w:rsidRDefault="00FD2D0F" w:rsidP="0021499C">
      <w:pPr>
        <w:pStyle w:val="a0"/>
        <w:spacing w:line="240" w:lineRule="auto"/>
        <w:rPr>
          <w:sz w:val="24"/>
          <w:szCs w:val="24"/>
        </w:rPr>
      </w:pPr>
    </w:p>
    <w:p w14:paraId="51A3125F" w14:textId="77777777" w:rsidR="00FD2D0F" w:rsidRPr="00FD2D0F" w:rsidRDefault="00FD2D0F" w:rsidP="0021499C">
      <w:pPr>
        <w:pStyle w:val="a0"/>
        <w:spacing w:line="240" w:lineRule="auto"/>
        <w:rPr>
          <w:sz w:val="24"/>
          <w:szCs w:val="24"/>
        </w:rPr>
      </w:pPr>
      <w:r w:rsidRPr="00FD2D0F">
        <w:rPr>
          <w:sz w:val="24"/>
          <w:szCs w:val="24"/>
        </w:rPr>
        <w:t xml:space="preserve">  user.balance -= bet;</w:t>
      </w:r>
    </w:p>
    <w:p w14:paraId="78049F39" w14:textId="77777777" w:rsidR="00FD2D0F" w:rsidRPr="00FD2D0F" w:rsidRDefault="00FD2D0F" w:rsidP="0021499C">
      <w:pPr>
        <w:pStyle w:val="a0"/>
        <w:spacing w:line="240" w:lineRule="auto"/>
        <w:rPr>
          <w:sz w:val="24"/>
          <w:szCs w:val="24"/>
        </w:rPr>
      </w:pPr>
    </w:p>
    <w:p w14:paraId="645D504E" w14:textId="77777777" w:rsidR="00FD2D0F" w:rsidRPr="00FD2D0F" w:rsidRDefault="00FD2D0F" w:rsidP="0021499C">
      <w:pPr>
        <w:pStyle w:val="a0"/>
        <w:spacing w:line="240" w:lineRule="auto"/>
        <w:rPr>
          <w:sz w:val="24"/>
          <w:szCs w:val="24"/>
        </w:rPr>
      </w:pPr>
      <w:r w:rsidRPr="00FD2D0F">
        <w:rPr>
          <w:sz w:val="24"/>
          <w:szCs w:val="24"/>
        </w:rPr>
        <w:t xml:space="preserve">  let outcome = 'LOSE';</w:t>
      </w:r>
    </w:p>
    <w:p w14:paraId="6ADEB140" w14:textId="77777777" w:rsidR="00FD2D0F" w:rsidRPr="00FD2D0F" w:rsidRDefault="00FD2D0F" w:rsidP="0021499C">
      <w:pPr>
        <w:pStyle w:val="a0"/>
        <w:spacing w:line="240" w:lineRule="auto"/>
        <w:rPr>
          <w:sz w:val="24"/>
          <w:szCs w:val="24"/>
        </w:rPr>
      </w:pPr>
      <w:r w:rsidRPr="00FD2D0F">
        <w:rPr>
          <w:sz w:val="24"/>
          <w:szCs w:val="24"/>
        </w:rPr>
        <w:t xml:space="preserve">  let winAmount = 0;</w:t>
      </w:r>
    </w:p>
    <w:p w14:paraId="7C42DA2F" w14:textId="77777777" w:rsidR="00FD2D0F" w:rsidRPr="00FD2D0F" w:rsidRDefault="00FD2D0F" w:rsidP="0021499C">
      <w:pPr>
        <w:pStyle w:val="a0"/>
        <w:spacing w:line="240" w:lineRule="auto"/>
        <w:rPr>
          <w:sz w:val="24"/>
          <w:szCs w:val="24"/>
        </w:rPr>
      </w:pPr>
    </w:p>
    <w:p w14:paraId="2BB939AE" w14:textId="77777777" w:rsidR="00FD2D0F" w:rsidRPr="00FD2D0F" w:rsidRDefault="00FD2D0F" w:rsidP="0021499C">
      <w:pPr>
        <w:pStyle w:val="a0"/>
        <w:spacing w:line="240" w:lineRule="auto"/>
        <w:rPr>
          <w:sz w:val="24"/>
          <w:szCs w:val="24"/>
        </w:rPr>
      </w:pPr>
      <w:r w:rsidRPr="00FD2D0F">
        <w:rPr>
          <w:sz w:val="24"/>
          <w:szCs w:val="24"/>
        </w:rPr>
        <w:t xml:space="preserve">  if (gameId === 'g1') {</w:t>
      </w:r>
    </w:p>
    <w:p w14:paraId="7BE6A4BE" w14:textId="77777777" w:rsidR="00FD2D0F" w:rsidRPr="00FD2D0F" w:rsidRDefault="00FD2D0F" w:rsidP="0021499C">
      <w:pPr>
        <w:pStyle w:val="a0"/>
        <w:spacing w:line="240" w:lineRule="auto"/>
        <w:rPr>
          <w:sz w:val="24"/>
          <w:szCs w:val="24"/>
        </w:rPr>
      </w:pPr>
      <w:r w:rsidRPr="00FD2D0F">
        <w:rPr>
          <w:sz w:val="24"/>
          <w:szCs w:val="24"/>
        </w:rPr>
        <w:t xml:space="preserve">    const roll = 1 + Math.floor(Math.random() * 6);</w:t>
      </w:r>
    </w:p>
    <w:p w14:paraId="5A4B19BD" w14:textId="77777777" w:rsidR="00FD2D0F" w:rsidRPr="00FD2D0F" w:rsidRDefault="00FD2D0F" w:rsidP="0021499C">
      <w:pPr>
        <w:pStyle w:val="a0"/>
        <w:spacing w:line="240" w:lineRule="auto"/>
        <w:rPr>
          <w:sz w:val="24"/>
          <w:szCs w:val="24"/>
        </w:rPr>
      </w:pPr>
    </w:p>
    <w:p w14:paraId="0E27464C" w14:textId="77777777" w:rsidR="00FD2D0F" w:rsidRPr="00FD2D0F" w:rsidRDefault="00FD2D0F" w:rsidP="0021499C">
      <w:pPr>
        <w:pStyle w:val="a0"/>
        <w:spacing w:line="240" w:lineRule="auto"/>
        <w:rPr>
          <w:sz w:val="24"/>
          <w:szCs w:val="24"/>
        </w:rPr>
      </w:pPr>
      <w:r w:rsidRPr="00FD2D0F">
        <w:rPr>
          <w:sz w:val="24"/>
          <w:szCs w:val="24"/>
        </w:rPr>
        <w:t xml:space="preserve">    if (roll === 6) {</w:t>
      </w:r>
    </w:p>
    <w:p w14:paraId="13C094E6" w14:textId="77777777" w:rsidR="00FD2D0F" w:rsidRPr="00FD2D0F" w:rsidRDefault="00FD2D0F" w:rsidP="0021499C">
      <w:pPr>
        <w:pStyle w:val="a0"/>
        <w:spacing w:line="240" w:lineRule="auto"/>
        <w:rPr>
          <w:sz w:val="24"/>
          <w:szCs w:val="24"/>
        </w:rPr>
      </w:pPr>
      <w:r w:rsidRPr="00FD2D0F">
        <w:rPr>
          <w:sz w:val="24"/>
          <w:szCs w:val="24"/>
        </w:rPr>
        <w:t xml:space="preserve">      outcome = 'WIN';</w:t>
      </w:r>
    </w:p>
    <w:p w14:paraId="5E1CF360" w14:textId="77777777" w:rsidR="00FD2D0F" w:rsidRPr="00FD2D0F" w:rsidRDefault="00FD2D0F" w:rsidP="0021499C">
      <w:pPr>
        <w:pStyle w:val="a0"/>
        <w:spacing w:line="240" w:lineRule="auto"/>
        <w:rPr>
          <w:sz w:val="24"/>
          <w:szCs w:val="24"/>
        </w:rPr>
      </w:pPr>
      <w:r w:rsidRPr="00FD2D0F">
        <w:rPr>
          <w:sz w:val="24"/>
          <w:szCs w:val="24"/>
        </w:rPr>
        <w:t xml:space="preserve">      winAmount = bet * 5;</w:t>
      </w:r>
    </w:p>
    <w:p w14:paraId="17B19014" w14:textId="77777777" w:rsidR="00FD2D0F" w:rsidRPr="00FD2D0F" w:rsidRDefault="00FD2D0F" w:rsidP="0021499C">
      <w:pPr>
        <w:pStyle w:val="a0"/>
        <w:spacing w:line="240" w:lineRule="auto"/>
        <w:rPr>
          <w:sz w:val="24"/>
          <w:szCs w:val="24"/>
        </w:rPr>
      </w:pPr>
      <w:r w:rsidRPr="00FD2D0F">
        <w:rPr>
          <w:sz w:val="24"/>
          <w:szCs w:val="24"/>
        </w:rPr>
        <w:t xml:space="preserve">    } else if (roll &gt;= 4) {</w:t>
      </w:r>
    </w:p>
    <w:p w14:paraId="11F11FD1" w14:textId="77777777" w:rsidR="00FD2D0F" w:rsidRPr="00FD2D0F" w:rsidRDefault="00FD2D0F" w:rsidP="0021499C">
      <w:pPr>
        <w:pStyle w:val="a0"/>
        <w:spacing w:line="240" w:lineRule="auto"/>
        <w:rPr>
          <w:sz w:val="24"/>
          <w:szCs w:val="24"/>
        </w:rPr>
      </w:pPr>
      <w:r w:rsidRPr="00FD2D0F">
        <w:rPr>
          <w:sz w:val="24"/>
          <w:szCs w:val="24"/>
        </w:rPr>
        <w:t xml:space="preserve">      outcome = 'WIN';</w:t>
      </w:r>
    </w:p>
    <w:p w14:paraId="6A5E5284" w14:textId="77777777" w:rsidR="00FD2D0F" w:rsidRPr="00FD2D0F" w:rsidRDefault="00FD2D0F" w:rsidP="0021499C">
      <w:pPr>
        <w:pStyle w:val="a0"/>
        <w:spacing w:line="240" w:lineRule="auto"/>
        <w:rPr>
          <w:sz w:val="24"/>
          <w:szCs w:val="24"/>
        </w:rPr>
      </w:pPr>
      <w:r w:rsidRPr="00FD2D0F">
        <w:rPr>
          <w:sz w:val="24"/>
          <w:szCs w:val="24"/>
        </w:rPr>
        <w:t xml:space="preserve">      winAmount = bet * 2;</w:t>
      </w:r>
    </w:p>
    <w:p w14:paraId="3F9077A2" w14:textId="77777777" w:rsidR="00FD2D0F" w:rsidRPr="00FD2D0F" w:rsidRDefault="00FD2D0F" w:rsidP="0021499C">
      <w:pPr>
        <w:pStyle w:val="a0"/>
        <w:spacing w:line="240" w:lineRule="auto"/>
        <w:rPr>
          <w:sz w:val="24"/>
          <w:szCs w:val="24"/>
        </w:rPr>
      </w:pPr>
      <w:r w:rsidRPr="00FD2D0F">
        <w:rPr>
          <w:sz w:val="24"/>
          <w:szCs w:val="24"/>
        </w:rPr>
        <w:t xml:space="preserve">    }</w:t>
      </w:r>
    </w:p>
    <w:p w14:paraId="244A47FD" w14:textId="77777777" w:rsidR="00FD2D0F" w:rsidRPr="00FD2D0F" w:rsidRDefault="00FD2D0F" w:rsidP="0021499C">
      <w:pPr>
        <w:pStyle w:val="a0"/>
        <w:spacing w:line="240" w:lineRule="auto"/>
        <w:rPr>
          <w:sz w:val="24"/>
          <w:szCs w:val="24"/>
        </w:rPr>
      </w:pPr>
    </w:p>
    <w:p w14:paraId="50B868FC" w14:textId="77777777" w:rsidR="00FD2D0F" w:rsidRPr="00FD2D0F" w:rsidRDefault="00FD2D0F" w:rsidP="0021499C">
      <w:pPr>
        <w:pStyle w:val="a0"/>
        <w:spacing w:line="240" w:lineRule="auto"/>
        <w:rPr>
          <w:sz w:val="24"/>
          <w:szCs w:val="24"/>
        </w:rPr>
      </w:pPr>
      <w:r w:rsidRPr="00FD2D0F">
        <w:rPr>
          <w:sz w:val="24"/>
          <w:szCs w:val="24"/>
        </w:rPr>
        <w:t xml:space="preserve">    choice = { roll };</w:t>
      </w:r>
    </w:p>
    <w:p w14:paraId="4DA06E9A" w14:textId="77777777" w:rsidR="00FD2D0F" w:rsidRPr="00FD2D0F" w:rsidRDefault="00FD2D0F" w:rsidP="0021499C">
      <w:pPr>
        <w:pStyle w:val="a0"/>
        <w:spacing w:line="240" w:lineRule="auto"/>
        <w:rPr>
          <w:sz w:val="24"/>
          <w:szCs w:val="24"/>
        </w:rPr>
      </w:pPr>
      <w:r w:rsidRPr="00FD2D0F">
        <w:rPr>
          <w:sz w:val="24"/>
          <w:szCs w:val="24"/>
        </w:rPr>
        <w:t xml:space="preserve">  } else if (gameId === 'g2') {</w:t>
      </w:r>
    </w:p>
    <w:p w14:paraId="1EBFE8BB" w14:textId="77777777" w:rsidR="00FD2D0F" w:rsidRPr="00FD2D0F" w:rsidRDefault="00FD2D0F" w:rsidP="0021499C">
      <w:pPr>
        <w:pStyle w:val="a0"/>
        <w:spacing w:line="240" w:lineRule="auto"/>
        <w:rPr>
          <w:sz w:val="24"/>
          <w:szCs w:val="24"/>
        </w:rPr>
      </w:pPr>
      <w:r w:rsidRPr="00FD2D0F">
        <w:rPr>
          <w:sz w:val="24"/>
          <w:szCs w:val="24"/>
        </w:rPr>
        <w:t xml:space="preserve">    const flip = Math.random() &lt; 0.5 ? 'орел' : 'решка';</w:t>
      </w:r>
    </w:p>
    <w:p w14:paraId="43501F28" w14:textId="77777777" w:rsidR="00FD2D0F" w:rsidRPr="00FD2D0F" w:rsidRDefault="00FD2D0F" w:rsidP="0021499C">
      <w:pPr>
        <w:pStyle w:val="a0"/>
        <w:spacing w:line="240" w:lineRule="auto"/>
        <w:rPr>
          <w:sz w:val="24"/>
          <w:szCs w:val="24"/>
        </w:rPr>
      </w:pPr>
      <w:r w:rsidRPr="00FD2D0F">
        <w:rPr>
          <w:sz w:val="24"/>
          <w:szCs w:val="24"/>
        </w:rPr>
        <w:t xml:space="preserve">    const guessed = (choice || '').toString().toLowerCase();</w:t>
      </w:r>
    </w:p>
    <w:p w14:paraId="73C81779" w14:textId="77777777" w:rsidR="00FD2D0F" w:rsidRPr="00FD2D0F" w:rsidRDefault="00FD2D0F" w:rsidP="0021499C">
      <w:pPr>
        <w:pStyle w:val="a0"/>
        <w:spacing w:line="240" w:lineRule="auto"/>
        <w:rPr>
          <w:sz w:val="24"/>
          <w:szCs w:val="24"/>
        </w:rPr>
      </w:pPr>
    </w:p>
    <w:p w14:paraId="5E3963E8" w14:textId="77777777" w:rsidR="00FD2D0F" w:rsidRPr="00FD2D0F" w:rsidRDefault="00FD2D0F" w:rsidP="0021499C">
      <w:pPr>
        <w:pStyle w:val="a0"/>
        <w:spacing w:line="240" w:lineRule="auto"/>
        <w:rPr>
          <w:sz w:val="24"/>
          <w:szCs w:val="24"/>
        </w:rPr>
      </w:pPr>
      <w:r w:rsidRPr="00FD2D0F">
        <w:rPr>
          <w:sz w:val="24"/>
          <w:szCs w:val="24"/>
        </w:rPr>
        <w:t xml:space="preserve">    if (guessed !== 'орел' &amp;&amp; guessed !== 'решка') {</w:t>
      </w:r>
    </w:p>
    <w:p w14:paraId="5ABAAB4C" w14:textId="77777777" w:rsidR="00FD2D0F" w:rsidRPr="00FD2D0F" w:rsidRDefault="00FD2D0F" w:rsidP="0021499C">
      <w:pPr>
        <w:pStyle w:val="a0"/>
        <w:spacing w:line="240" w:lineRule="auto"/>
        <w:rPr>
          <w:sz w:val="24"/>
          <w:szCs w:val="24"/>
        </w:rPr>
      </w:pPr>
      <w:r w:rsidRPr="00FD2D0F">
        <w:rPr>
          <w:sz w:val="24"/>
          <w:szCs w:val="24"/>
        </w:rPr>
        <w:t xml:space="preserve">      throw new Error('Для гри "Монетка" обери: орел або решка.');</w:t>
      </w:r>
    </w:p>
    <w:p w14:paraId="464A71A7" w14:textId="77777777" w:rsidR="00FD2D0F" w:rsidRPr="00FD2D0F" w:rsidRDefault="00FD2D0F" w:rsidP="0021499C">
      <w:pPr>
        <w:pStyle w:val="a0"/>
        <w:spacing w:line="240" w:lineRule="auto"/>
        <w:rPr>
          <w:sz w:val="24"/>
          <w:szCs w:val="24"/>
        </w:rPr>
      </w:pPr>
      <w:r w:rsidRPr="00FD2D0F">
        <w:rPr>
          <w:sz w:val="24"/>
          <w:szCs w:val="24"/>
        </w:rPr>
        <w:t xml:space="preserve">    }</w:t>
      </w:r>
    </w:p>
    <w:p w14:paraId="30F6F4DA" w14:textId="77777777" w:rsidR="00FD2D0F" w:rsidRPr="00FD2D0F" w:rsidRDefault="00FD2D0F" w:rsidP="0021499C">
      <w:pPr>
        <w:pStyle w:val="a0"/>
        <w:spacing w:line="240" w:lineRule="auto"/>
        <w:rPr>
          <w:sz w:val="24"/>
          <w:szCs w:val="24"/>
        </w:rPr>
      </w:pPr>
    </w:p>
    <w:p w14:paraId="0D1C193A" w14:textId="77777777" w:rsidR="00FD2D0F" w:rsidRPr="00FD2D0F" w:rsidRDefault="00FD2D0F" w:rsidP="0021499C">
      <w:pPr>
        <w:pStyle w:val="a0"/>
        <w:spacing w:line="240" w:lineRule="auto"/>
        <w:rPr>
          <w:sz w:val="24"/>
          <w:szCs w:val="24"/>
        </w:rPr>
      </w:pPr>
      <w:r w:rsidRPr="00FD2D0F">
        <w:rPr>
          <w:sz w:val="24"/>
          <w:szCs w:val="24"/>
        </w:rPr>
        <w:t xml:space="preserve">    if (guessed === flip) {</w:t>
      </w:r>
    </w:p>
    <w:p w14:paraId="0A008B3C" w14:textId="77777777" w:rsidR="00FD2D0F" w:rsidRPr="00FD2D0F" w:rsidRDefault="00FD2D0F" w:rsidP="0021499C">
      <w:pPr>
        <w:pStyle w:val="a0"/>
        <w:spacing w:line="240" w:lineRule="auto"/>
        <w:rPr>
          <w:sz w:val="24"/>
          <w:szCs w:val="24"/>
        </w:rPr>
      </w:pPr>
      <w:r w:rsidRPr="00FD2D0F">
        <w:rPr>
          <w:sz w:val="24"/>
          <w:szCs w:val="24"/>
        </w:rPr>
        <w:t xml:space="preserve">      outcome = 'WIN';</w:t>
      </w:r>
    </w:p>
    <w:p w14:paraId="51EA2302" w14:textId="77777777" w:rsidR="00FD2D0F" w:rsidRPr="00FD2D0F" w:rsidRDefault="00FD2D0F" w:rsidP="0021499C">
      <w:pPr>
        <w:pStyle w:val="a0"/>
        <w:spacing w:line="240" w:lineRule="auto"/>
        <w:rPr>
          <w:sz w:val="24"/>
          <w:szCs w:val="24"/>
        </w:rPr>
      </w:pPr>
      <w:r w:rsidRPr="00FD2D0F">
        <w:rPr>
          <w:sz w:val="24"/>
          <w:szCs w:val="24"/>
        </w:rPr>
        <w:t xml:space="preserve">      winAmount = bet * 2;</w:t>
      </w:r>
    </w:p>
    <w:p w14:paraId="1E4DF5FF" w14:textId="77777777" w:rsidR="00FD2D0F" w:rsidRPr="00FD2D0F" w:rsidRDefault="00FD2D0F" w:rsidP="0021499C">
      <w:pPr>
        <w:pStyle w:val="a0"/>
        <w:spacing w:line="240" w:lineRule="auto"/>
        <w:rPr>
          <w:sz w:val="24"/>
          <w:szCs w:val="24"/>
        </w:rPr>
      </w:pPr>
      <w:r w:rsidRPr="00FD2D0F">
        <w:rPr>
          <w:sz w:val="24"/>
          <w:szCs w:val="24"/>
        </w:rPr>
        <w:t xml:space="preserve">    }</w:t>
      </w:r>
    </w:p>
    <w:p w14:paraId="2FE2EB30" w14:textId="77777777" w:rsidR="00FD2D0F" w:rsidRPr="00FD2D0F" w:rsidRDefault="00FD2D0F" w:rsidP="0021499C">
      <w:pPr>
        <w:pStyle w:val="a0"/>
        <w:spacing w:line="240" w:lineRule="auto"/>
        <w:rPr>
          <w:sz w:val="24"/>
          <w:szCs w:val="24"/>
        </w:rPr>
      </w:pPr>
    </w:p>
    <w:p w14:paraId="2F656914" w14:textId="77777777" w:rsidR="00FD2D0F" w:rsidRPr="00FD2D0F" w:rsidRDefault="00FD2D0F" w:rsidP="0021499C">
      <w:pPr>
        <w:pStyle w:val="a0"/>
        <w:spacing w:line="240" w:lineRule="auto"/>
        <w:rPr>
          <w:sz w:val="24"/>
          <w:szCs w:val="24"/>
        </w:rPr>
      </w:pPr>
      <w:r w:rsidRPr="00FD2D0F">
        <w:rPr>
          <w:sz w:val="24"/>
          <w:szCs w:val="24"/>
        </w:rPr>
        <w:t xml:space="preserve">    choice = { guessed, flip };</w:t>
      </w:r>
    </w:p>
    <w:p w14:paraId="607CF988" w14:textId="77777777" w:rsidR="00FD2D0F" w:rsidRPr="00FD2D0F" w:rsidRDefault="00FD2D0F" w:rsidP="0021499C">
      <w:pPr>
        <w:pStyle w:val="a0"/>
        <w:spacing w:line="240" w:lineRule="auto"/>
        <w:rPr>
          <w:sz w:val="24"/>
          <w:szCs w:val="24"/>
        </w:rPr>
      </w:pPr>
      <w:r w:rsidRPr="00FD2D0F">
        <w:rPr>
          <w:sz w:val="24"/>
          <w:szCs w:val="24"/>
        </w:rPr>
        <w:t xml:space="preserve">  } else if (gameId === 'g3') {</w:t>
      </w:r>
    </w:p>
    <w:p w14:paraId="357DCB5F" w14:textId="77777777" w:rsidR="00FD2D0F" w:rsidRPr="00FD2D0F" w:rsidRDefault="00FD2D0F" w:rsidP="0021499C">
      <w:pPr>
        <w:pStyle w:val="a0"/>
        <w:spacing w:line="240" w:lineRule="auto"/>
        <w:rPr>
          <w:sz w:val="24"/>
          <w:szCs w:val="24"/>
        </w:rPr>
      </w:pPr>
      <w:r w:rsidRPr="00FD2D0F">
        <w:rPr>
          <w:sz w:val="24"/>
          <w:szCs w:val="24"/>
        </w:rPr>
        <w:t xml:space="preserve">    const n = Number(choice);</w:t>
      </w:r>
    </w:p>
    <w:p w14:paraId="35EFC3BE" w14:textId="77777777" w:rsidR="00FD2D0F" w:rsidRPr="00FD2D0F" w:rsidRDefault="00FD2D0F" w:rsidP="0021499C">
      <w:pPr>
        <w:pStyle w:val="a0"/>
        <w:spacing w:line="240" w:lineRule="auto"/>
        <w:rPr>
          <w:sz w:val="24"/>
          <w:szCs w:val="24"/>
        </w:rPr>
      </w:pPr>
    </w:p>
    <w:p w14:paraId="4A352DC2" w14:textId="77777777" w:rsidR="00FD2D0F" w:rsidRPr="00FD2D0F" w:rsidRDefault="00FD2D0F" w:rsidP="0021499C">
      <w:pPr>
        <w:pStyle w:val="a0"/>
        <w:spacing w:line="240" w:lineRule="auto"/>
        <w:rPr>
          <w:sz w:val="24"/>
          <w:szCs w:val="24"/>
        </w:rPr>
      </w:pPr>
      <w:r w:rsidRPr="00FD2D0F">
        <w:rPr>
          <w:sz w:val="24"/>
          <w:szCs w:val="24"/>
        </w:rPr>
        <w:t xml:space="preserve">    if (!Number.isInteger(n) || n &lt; 1 || n &gt; 10) {</w:t>
      </w:r>
    </w:p>
    <w:p w14:paraId="75294E3B" w14:textId="77777777" w:rsidR="00FD2D0F" w:rsidRPr="00FD2D0F" w:rsidRDefault="00FD2D0F" w:rsidP="0021499C">
      <w:pPr>
        <w:pStyle w:val="a0"/>
        <w:spacing w:line="240" w:lineRule="auto"/>
        <w:rPr>
          <w:sz w:val="24"/>
          <w:szCs w:val="24"/>
        </w:rPr>
      </w:pPr>
      <w:r w:rsidRPr="00FD2D0F">
        <w:rPr>
          <w:sz w:val="24"/>
          <w:szCs w:val="24"/>
        </w:rPr>
        <w:t xml:space="preserve">      throw new Error('Для гри "Сейф" введи число від 1 до 10.');</w:t>
      </w:r>
    </w:p>
    <w:p w14:paraId="4CAB16B5" w14:textId="77777777" w:rsidR="00FD2D0F" w:rsidRPr="00FD2D0F" w:rsidRDefault="00FD2D0F" w:rsidP="0021499C">
      <w:pPr>
        <w:pStyle w:val="a0"/>
        <w:spacing w:line="240" w:lineRule="auto"/>
        <w:rPr>
          <w:sz w:val="24"/>
          <w:szCs w:val="24"/>
        </w:rPr>
      </w:pPr>
      <w:r w:rsidRPr="00FD2D0F">
        <w:rPr>
          <w:sz w:val="24"/>
          <w:szCs w:val="24"/>
        </w:rPr>
        <w:t xml:space="preserve">    }</w:t>
      </w:r>
    </w:p>
    <w:p w14:paraId="5A92FF89" w14:textId="77777777" w:rsidR="00FD2D0F" w:rsidRPr="00FD2D0F" w:rsidRDefault="00FD2D0F" w:rsidP="0021499C">
      <w:pPr>
        <w:pStyle w:val="a0"/>
        <w:spacing w:line="240" w:lineRule="auto"/>
        <w:rPr>
          <w:sz w:val="24"/>
          <w:szCs w:val="24"/>
        </w:rPr>
      </w:pPr>
    </w:p>
    <w:p w14:paraId="5462062E" w14:textId="77777777" w:rsidR="00FD2D0F" w:rsidRPr="00FD2D0F" w:rsidRDefault="00FD2D0F" w:rsidP="0021499C">
      <w:pPr>
        <w:pStyle w:val="a0"/>
        <w:spacing w:line="240" w:lineRule="auto"/>
        <w:rPr>
          <w:sz w:val="24"/>
          <w:szCs w:val="24"/>
        </w:rPr>
      </w:pPr>
      <w:r w:rsidRPr="00FD2D0F">
        <w:rPr>
          <w:sz w:val="24"/>
          <w:szCs w:val="24"/>
        </w:rPr>
        <w:t xml:space="preserve">    const secret = 1 + Math.floor(Math.random() * 10);</w:t>
      </w:r>
    </w:p>
    <w:p w14:paraId="4F9403A1" w14:textId="77777777" w:rsidR="00FD2D0F" w:rsidRPr="00FD2D0F" w:rsidRDefault="00FD2D0F" w:rsidP="0021499C">
      <w:pPr>
        <w:pStyle w:val="a0"/>
        <w:spacing w:line="240" w:lineRule="auto"/>
        <w:rPr>
          <w:sz w:val="24"/>
          <w:szCs w:val="24"/>
        </w:rPr>
      </w:pPr>
    </w:p>
    <w:p w14:paraId="7C5C070F" w14:textId="77777777" w:rsidR="00FD2D0F" w:rsidRPr="00FD2D0F" w:rsidRDefault="00FD2D0F" w:rsidP="0021499C">
      <w:pPr>
        <w:pStyle w:val="a0"/>
        <w:spacing w:line="240" w:lineRule="auto"/>
        <w:rPr>
          <w:sz w:val="24"/>
          <w:szCs w:val="24"/>
        </w:rPr>
      </w:pPr>
      <w:r w:rsidRPr="00FD2D0F">
        <w:rPr>
          <w:sz w:val="24"/>
          <w:szCs w:val="24"/>
        </w:rPr>
        <w:t xml:space="preserve">    if (n === secret) {</w:t>
      </w:r>
    </w:p>
    <w:p w14:paraId="7187C6E7" w14:textId="77777777" w:rsidR="00FD2D0F" w:rsidRPr="00FD2D0F" w:rsidRDefault="00FD2D0F" w:rsidP="0021499C">
      <w:pPr>
        <w:pStyle w:val="a0"/>
        <w:spacing w:line="240" w:lineRule="auto"/>
        <w:rPr>
          <w:sz w:val="24"/>
          <w:szCs w:val="24"/>
        </w:rPr>
      </w:pPr>
      <w:r w:rsidRPr="00FD2D0F">
        <w:rPr>
          <w:sz w:val="24"/>
          <w:szCs w:val="24"/>
        </w:rPr>
        <w:t xml:space="preserve">      outcome = 'WIN';</w:t>
      </w:r>
    </w:p>
    <w:p w14:paraId="00E680E3" w14:textId="77777777" w:rsidR="00FD2D0F" w:rsidRPr="00FD2D0F" w:rsidRDefault="00FD2D0F" w:rsidP="0021499C">
      <w:pPr>
        <w:pStyle w:val="a0"/>
        <w:spacing w:line="240" w:lineRule="auto"/>
        <w:rPr>
          <w:sz w:val="24"/>
          <w:szCs w:val="24"/>
        </w:rPr>
      </w:pPr>
      <w:r w:rsidRPr="00FD2D0F">
        <w:rPr>
          <w:sz w:val="24"/>
          <w:szCs w:val="24"/>
        </w:rPr>
        <w:t xml:space="preserve">      winAmount = bet * 8;</w:t>
      </w:r>
    </w:p>
    <w:p w14:paraId="25EB2669" w14:textId="77777777" w:rsidR="00FD2D0F" w:rsidRPr="00FD2D0F" w:rsidRDefault="00FD2D0F" w:rsidP="0021499C">
      <w:pPr>
        <w:pStyle w:val="a0"/>
        <w:spacing w:line="240" w:lineRule="auto"/>
        <w:rPr>
          <w:sz w:val="24"/>
          <w:szCs w:val="24"/>
        </w:rPr>
      </w:pPr>
      <w:r w:rsidRPr="00FD2D0F">
        <w:rPr>
          <w:sz w:val="24"/>
          <w:szCs w:val="24"/>
        </w:rPr>
        <w:t xml:space="preserve">    } else if (Math.abs(n - secret) === 1) {</w:t>
      </w:r>
    </w:p>
    <w:p w14:paraId="492D487C" w14:textId="77777777" w:rsidR="00FD2D0F" w:rsidRPr="00FD2D0F" w:rsidRDefault="00FD2D0F" w:rsidP="0021499C">
      <w:pPr>
        <w:pStyle w:val="a0"/>
        <w:spacing w:line="240" w:lineRule="auto"/>
        <w:rPr>
          <w:sz w:val="24"/>
          <w:szCs w:val="24"/>
        </w:rPr>
      </w:pPr>
      <w:r w:rsidRPr="00FD2D0F">
        <w:rPr>
          <w:sz w:val="24"/>
          <w:szCs w:val="24"/>
        </w:rPr>
        <w:t xml:space="preserve">      outcome = 'WIN';</w:t>
      </w:r>
    </w:p>
    <w:p w14:paraId="6942A72E" w14:textId="77777777" w:rsidR="00FD2D0F" w:rsidRPr="00FD2D0F" w:rsidRDefault="00FD2D0F" w:rsidP="0021499C">
      <w:pPr>
        <w:pStyle w:val="a0"/>
        <w:spacing w:line="240" w:lineRule="auto"/>
        <w:rPr>
          <w:sz w:val="24"/>
          <w:szCs w:val="24"/>
        </w:rPr>
      </w:pPr>
      <w:r w:rsidRPr="00FD2D0F">
        <w:rPr>
          <w:sz w:val="24"/>
          <w:szCs w:val="24"/>
        </w:rPr>
        <w:t xml:space="preserve">      winAmount = bet * 2;</w:t>
      </w:r>
    </w:p>
    <w:p w14:paraId="3D14880C" w14:textId="77777777" w:rsidR="00FD2D0F" w:rsidRPr="00FD2D0F" w:rsidRDefault="00FD2D0F" w:rsidP="0021499C">
      <w:pPr>
        <w:pStyle w:val="a0"/>
        <w:spacing w:line="240" w:lineRule="auto"/>
        <w:rPr>
          <w:sz w:val="24"/>
          <w:szCs w:val="24"/>
        </w:rPr>
      </w:pPr>
      <w:r w:rsidRPr="00FD2D0F">
        <w:rPr>
          <w:sz w:val="24"/>
          <w:szCs w:val="24"/>
        </w:rPr>
        <w:t xml:space="preserve">    }</w:t>
      </w:r>
    </w:p>
    <w:p w14:paraId="57B40342" w14:textId="77777777" w:rsidR="00FD2D0F" w:rsidRPr="00FD2D0F" w:rsidRDefault="00FD2D0F" w:rsidP="0021499C">
      <w:pPr>
        <w:pStyle w:val="a0"/>
        <w:spacing w:line="240" w:lineRule="auto"/>
        <w:rPr>
          <w:sz w:val="24"/>
          <w:szCs w:val="24"/>
        </w:rPr>
      </w:pPr>
    </w:p>
    <w:p w14:paraId="2FEDDF15" w14:textId="77777777" w:rsidR="00FD2D0F" w:rsidRPr="00FD2D0F" w:rsidRDefault="00FD2D0F" w:rsidP="0021499C">
      <w:pPr>
        <w:pStyle w:val="a0"/>
        <w:spacing w:line="240" w:lineRule="auto"/>
        <w:rPr>
          <w:sz w:val="24"/>
          <w:szCs w:val="24"/>
        </w:rPr>
      </w:pPr>
      <w:r w:rsidRPr="00FD2D0F">
        <w:rPr>
          <w:sz w:val="24"/>
          <w:szCs w:val="24"/>
        </w:rPr>
        <w:t xml:space="preserve">    choice = { n, secret };</w:t>
      </w:r>
    </w:p>
    <w:p w14:paraId="5393F5E1" w14:textId="77777777" w:rsidR="00FD2D0F" w:rsidRPr="00FD2D0F" w:rsidRDefault="00FD2D0F" w:rsidP="0021499C">
      <w:pPr>
        <w:pStyle w:val="a0"/>
        <w:spacing w:line="240" w:lineRule="auto"/>
        <w:rPr>
          <w:sz w:val="24"/>
          <w:szCs w:val="24"/>
        </w:rPr>
      </w:pPr>
      <w:r w:rsidRPr="00FD2D0F">
        <w:rPr>
          <w:sz w:val="24"/>
          <w:szCs w:val="24"/>
        </w:rPr>
        <w:t xml:space="preserve">  } else {</w:t>
      </w:r>
    </w:p>
    <w:p w14:paraId="6E4C9CFD" w14:textId="77777777" w:rsidR="00FD2D0F" w:rsidRPr="00FD2D0F" w:rsidRDefault="00FD2D0F" w:rsidP="0021499C">
      <w:pPr>
        <w:pStyle w:val="a0"/>
        <w:spacing w:line="240" w:lineRule="auto"/>
        <w:rPr>
          <w:sz w:val="24"/>
          <w:szCs w:val="24"/>
        </w:rPr>
      </w:pPr>
      <w:r w:rsidRPr="00FD2D0F">
        <w:rPr>
          <w:sz w:val="24"/>
          <w:szCs w:val="24"/>
        </w:rPr>
        <w:t xml:space="preserve">    if (Math.random() &lt; 0.45) {</w:t>
      </w:r>
    </w:p>
    <w:p w14:paraId="0C2F9777" w14:textId="77777777" w:rsidR="00FD2D0F" w:rsidRPr="00FD2D0F" w:rsidRDefault="00FD2D0F" w:rsidP="0021499C">
      <w:pPr>
        <w:pStyle w:val="a0"/>
        <w:spacing w:line="240" w:lineRule="auto"/>
        <w:rPr>
          <w:sz w:val="24"/>
          <w:szCs w:val="24"/>
        </w:rPr>
      </w:pPr>
      <w:r w:rsidRPr="00FD2D0F">
        <w:rPr>
          <w:sz w:val="24"/>
          <w:szCs w:val="24"/>
        </w:rPr>
        <w:t xml:space="preserve">      outcome = 'WIN';</w:t>
      </w:r>
    </w:p>
    <w:p w14:paraId="18D265F5" w14:textId="77777777" w:rsidR="00FD2D0F" w:rsidRPr="00FD2D0F" w:rsidRDefault="00FD2D0F" w:rsidP="0021499C">
      <w:pPr>
        <w:pStyle w:val="a0"/>
        <w:spacing w:line="240" w:lineRule="auto"/>
        <w:rPr>
          <w:sz w:val="24"/>
          <w:szCs w:val="24"/>
        </w:rPr>
      </w:pPr>
      <w:r w:rsidRPr="00FD2D0F">
        <w:rPr>
          <w:sz w:val="24"/>
          <w:szCs w:val="24"/>
        </w:rPr>
        <w:t xml:space="preserve">      winAmount = Math.round(bet * 1.8);</w:t>
      </w:r>
    </w:p>
    <w:p w14:paraId="5A9E248B" w14:textId="77777777" w:rsidR="00FD2D0F" w:rsidRPr="00FD2D0F" w:rsidRDefault="00FD2D0F" w:rsidP="0021499C">
      <w:pPr>
        <w:pStyle w:val="a0"/>
        <w:spacing w:line="240" w:lineRule="auto"/>
        <w:rPr>
          <w:sz w:val="24"/>
          <w:szCs w:val="24"/>
        </w:rPr>
      </w:pPr>
      <w:r w:rsidRPr="00FD2D0F">
        <w:rPr>
          <w:sz w:val="24"/>
          <w:szCs w:val="24"/>
        </w:rPr>
        <w:t xml:space="preserve">    }</w:t>
      </w:r>
    </w:p>
    <w:p w14:paraId="7FECDFB4" w14:textId="77777777" w:rsidR="00FD2D0F" w:rsidRPr="00FD2D0F" w:rsidRDefault="00FD2D0F" w:rsidP="0021499C">
      <w:pPr>
        <w:pStyle w:val="a0"/>
        <w:spacing w:line="240" w:lineRule="auto"/>
        <w:rPr>
          <w:sz w:val="24"/>
          <w:szCs w:val="24"/>
        </w:rPr>
      </w:pPr>
      <w:r w:rsidRPr="00FD2D0F">
        <w:rPr>
          <w:sz w:val="24"/>
          <w:szCs w:val="24"/>
        </w:rPr>
        <w:t xml:space="preserve">  }</w:t>
      </w:r>
    </w:p>
    <w:p w14:paraId="3D4EFC38" w14:textId="77777777" w:rsidR="00FD2D0F" w:rsidRPr="00FD2D0F" w:rsidRDefault="00FD2D0F" w:rsidP="0021499C">
      <w:pPr>
        <w:pStyle w:val="a0"/>
        <w:spacing w:line="240" w:lineRule="auto"/>
        <w:rPr>
          <w:sz w:val="24"/>
          <w:szCs w:val="24"/>
        </w:rPr>
      </w:pPr>
    </w:p>
    <w:p w14:paraId="1A2EC5B1" w14:textId="77777777" w:rsidR="00FD2D0F" w:rsidRPr="00FD2D0F" w:rsidRDefault="00FD2D0F" w:rsidP="0021499C">
      <w:pPr>
        <w:pStyle w:val="a0"/>
        <w:spacing w:line="240" w:lineRule="auto"/>
        <w:rPr>
          <w:sz w:val="24"/>
          <w:szCs w:val="24"/>
        </w:rPr>
      </w:pPr>
      <w:r w:rsidRPr="00FD2D0F">
        <w:rPr>
          <w:sz w:val="24"/>
          <w:szCs w:val="24"/>
        </w:rPr>
        <w:t xml:space="preserve">  if (winAmount &gt; 0) user.balance += winAmount;</w:t>
      </w:r>
    </w:p>
    <w:p w14:paraId="0F62C682" w14:textId="77777777" w:rsidR="00FD2D0F" w:rsidRPr="00FD2D0F" w:rsidRDefault="00FD2D0F" w:rsidP="0021499C">
      <w:pPr>
        <w:pStyle w:val="a0"/>
        <w:spacing w:line="240" w:lineRule="auto"/>
        <w:rPr>
          <w:sz w:val="24"/>
          <w:szCs w:val="24"/>
        </w:rPr>
      </w:pPr>
    </w:p>
    <w:p w14:paraId="5B662D56" w14:textId="77777777" w:rsidR="00FD2D0F" w:rsidRPr="00FD2D0F" w:rsidRDefault="00FD2D0F" w:rsidP="0021499C">
      <w:pPr>
        <w:pStyle w:val="a0"/>
        <w:spacing w:line="240" w:lineRule="auto"/>
        <w:rPr>
          <w:sz w:val="24"/>
          <w:szCs w:val="24"/>
        </w:rPr>
      </w:pPr>
      <w:r w:rsidRPr="00FD2D0F">
        <w:rPr>
          <w:sz w:val="24"/>
          <w:szCs w:val="24"/>
        </w:rPr>
        <w:t xml:space="preserve">  const session = {</w:t>
      </w:r>
    </w:p>
    <w:p w14:paraId="79E61A59" w14:textId="77777777" w:rsidR="00FD2D0F" w:rsidRPr="00FD2D0F" w:rsidRDefault="00FD2D0F" w:rsidP="0021499C">
      <w:pPr>
        <w:pStyle w:val="a0"/>
        <w:spacing w:line="240" w:lineRule="auto"/>
        <w:rPr>
          <w:sz w:val="24"/>
          <w:szCs w:val="24"/>
        </w:rPr>
      </w:pPr>
      <w:r w:rsidRPr="00FD2D0F">
        <w:rPr>
          <w:sz w:val="24"/>
          <w:szCs w:val="24"/>
        </w:rPr>
        <w:t xml:space="preserve">    id: uid('s'),</w:t>
      </w:r>
    </w:p>
    <w:p w14:paraId="0B8DCDEF" w14:textId="77777777" w:rsidR="00FD2D0F" w:rsidRPr="00FD2D0F" w:rsidRDefault="00FD2D0F" w:rsidP="0021499C">
      <w:pPr>
        <w:pStyle w:val="a0"/>
        <w:spacing w:line="240" w:lineRule="auto"/>
        <w:rPr>
          <w:sz w:val="24"/>
          <w:szCs w:val="24"/>
        </w:rPr>
      </w:pPr>
      <w:r w:rsidRPr="00FD2D0F">
        <w:rPr>
          <w:sz w:val="24"/>
          <w:szCs w:val="24"/>
        </w:rPr>
        <w:t xml:space="preserve">    userId: user.id,</w:t>
      </w:r>
    </w:p>
    <w:p w14:paraId="5A21F834" w14:textId="77777777" w:rsidR="00FD2D0F" w:rsidRPr="00FD2D0F" w:rsidRDefault="00FD2D0F" w:rsidP="0021499C">
      <w:pPr>
        <w:pStyle w:val="a0"/>
        <w:spacing w:line="240" w:lineRule="auto"/>
        <w:rPr>
          <w:sz w:val="24"/>
          <w:szCs w:val="24"/>
        </w:rPr>
      </w:pPr>
      <w:r w:rsidRPr="00FD2D0F">
        <w:rPr>
          <w:sz w:val="24"/>
          <w:szCs w:val="24"/>
        </w:rPr>
        <w:t xml:space="preserve">    gameId: game.id,</w:t>
      </w:r>
    </w:p>
    <w:p w14:paraId="643BCD70" w14:textId="77777777" w:rsidR="00FD2D0F" w:rsidRPr="00FD2D0F" w:rsidRDefault="00FD2D0F" w:rsidP="0021499C">
      <w:pPr>
        <w:pStyle w:val="a0"/>
        <w:spacing w:line="240" w:lineRule="auto"/>
        <w:rPr>
          <w:sz w:val="24"/>
          <w:szCs w:val="24"/>
        </w:rPr>
      </w:pPr>
      <w:r w:rsidRPr="00FD2D0F">
        <w:rPr>
          <w:sz w:val="24"/>
          <w:szCs w:val="24"/>
        </w:rPr>
        <w:t xml:space="preserve">    bet,</w:t>
      </w:r>
    </w:p>
    <w:p w14:paraId="654526C4" w14:textId="77777777" w:rsidR="00FD2D0F" w:rsidRPr="00FD2D0F" w:rsidRDefault="00FD2D0F" w:rsidP="0021499C">
      <w:pPr>
        <w:pStyle w:val="a0"/>
        <w:spacing w:line="240" w:lineRule="auto"/>
        <w:rPr>
          <w:sz w:val="24"/>
          <w:szCs w:val="24"/>
        </w:rPr>
      </w:pPr>
      <w:r w:rsidRPr="00FD2D0F">
        <w:rPr>
          <w:sz w:val="24"/>
          <w:szCs w:val="24"/>
        </w:rPr>
        <w:lastRenderedPageBreak/>
        <w:t xml:space="preserve">    outcome,</w:t>
      </w:r>
    </w:p>
    <w:p w14:paraId="28ED0851" w14:textId="77777777" w:rsidR="00FD2D0F" w:rsidRPr="00FD2D0F" w:rsidRDefault="00FD2D0F" w:rsidP="0021499C">
      <w:pPr>
        <w:pStyle w:val="a0"/>
        <w:spacing w:line="240" w:lineRule="auto"/>
        <w:rPr>
          <w:sz w:val="24"/>
          <w:szCs w:val="24"/>
        </w:rPr>
      </w:pPr>
      <w:r w:rsidRPr="00FD2D0F">
        <w:rPr>
          <w:sz w:val="24"/>
          <w:szCs w:val="24"/>
        </w:rPr>
        <w:t xml:space="preserve">    winAmount,</w:t>
      </w:r>
    </w:p>
    <w:p w14:paraId="2864E079" w14:textId="77777777" w:rsidR="00FD2D0F" w:rsidRPr="00FD2D0F" w:rsidRDefault="00FD2D0F" w:rsidP="0021499C">
      <w:pPr>
        <w:pStyle w:val="a0"/>
        <w:spacing w:line="240" w:lineRule="auto"/>
        <w:rPr>
          <w:sz w:val="24"/>
          <w:szCs w:val="24"/>
        </w:rPr>
      </w:pPr>
      <w:r w:rsidRPr="00FD2D0F">
        <w:rPr>
          <w:sz w:val="24"/>
          <w:szCs w:val="24"/>
        </w:rPr>
        <w:t xml:space="preserve">    meta: choice || null,</w:t>
      </w:r>
    </w:p>
    <w:p w14:paraId="41043BA7" w14:textId="77777777" w:rsidR="00FD2D0F" w:rsidRPr="00FD2D0F" w:rsidRDefault="00FD2D0F" w:rsidP="0021499C">
      <w:pPr>
        <w:pStyle w:val="a0"/>
        <w:spacing w:line="240" w:lineRule="auto"/>
        <w:rPr>
          <w:sz w:val="24"/>
          <w:szCs w:val="24"/>
        </w:rPr>
      </w:pPr>
      <w:r w:rsidRPr="00FD2D0F">
        <w:rPr>
          <w:sz w:val="24"/>
          <w:szCs w:val="24"/>
        </w:rPr>
        <w:t xml:space="preserve">    createdAt: new Date().toISOString(),</w:t>
      </w:r>
    </w:p>
    <w:p w14:paraId="5A714A43" w14:textId="77777777" w:rsidR="00FD2D0F" w:rsidRPr="00FD2D0F" w:rsidRDefault="00FD2D0F" w:rsidP="0021499C">
      <w:pPr>
        <w:pStyle w:val="a0"/>
        <w:spacing w:line="240" w:lineRule="auto"/>
        <w:rPr>
          <w:sz w:val="24"/>
          <w:szCs w:val="24"/>
        </w:rPr>
      </w:pPr>
      <w:r w:rsidRPr="00FD2D0F">
        <w:rPr>
          <w:sz w:val="24"/>
          <w:szCs w:val="24"/>
        </w:rPr>
        <w:t xml:space="preserve">  };</w:t>
      </w:r>
    </w:p>
    <w:p w14:paraId="473AC8F3" w14:textId="77777777" w:rsidR="00FD2D0F" w:rsidRPr="00FD2D0F" w:rsidRDefault="00FD2D0F" w:rsidP="0021499C">
      <w:pPr>
        <w:pStyle w:val="a0"/>
        <w:spacing w:line="240" w:lineRule="auto"/>
        <w:rPr>
          <w:sz w:val="24"/>
          <w:szCs w:val="24"/>
        </w:rPr>
      </w:pPr>
    </w:p>
    <w:p w14:paraId="353BFF99" w14:textId="77777777" w:rsidR="00FD2D0F" w:rsidRPr="00FD2D0F" w:rsidRDefault="00FD2D0F" w:rsidP="0021499C">
      <w:pPr>
        <w:pStyle w:val="a0"/>
        <w:spacing w:line="240" w:lineRule="auto"/>
        <w:rPr>
          <w:sz w:val="24"/>
          <w:szCs w:val="24"/>
        </w:rPr>
      </w:pPr>
      <w:r w:rsidRPr="00FD2D0F">
        <w:rPr>
          <w:sz w:val="24"/>
          <w:szCs w:val="24"/>
        </w:rPr>
        <w:t xml:space="preserve">  db.sessions.unshift(session);</w:t>
      </w:r>
    </w:p>
    <w:p w14:paraId="59C96AF2" w14:textId="77777777" w:rsidR="00FD2D0F" w:rsidRPr="00FD2D0F" w:rsidRDefault="00FD2D0F" w:rsidP="0021499C">
      <w:pPr>
        <w:pStyle w:val="a0"/>
        <w:spacing w:line="240" w:lineRule="auto"/>
        <w:rPr>
          <w:sz w:val="24"/>
          <w:szCs w:val="24"/>
        </w:rPr>
      </w:pPr>
      <w:r w:rsidRPr="00FD2D0F">
        <w:rPr>
          <w:sz w:val="24"/>
          <w:szCs w:val="24"/>
        </w:rPr>
        <w:t xml:space="preserve">  saveDb(db);</w:t>
      </w:r>
    </w:p>
    <w:p w14:paraId="1F18A201" w14:textId="77777777" w:rsidR="00FD2D0F" w:rsidRPr="00FD2D0F" w:rsidRDefault="00FD2D0F" w:rsidP="0021499C">
      <w:pPr>
        <w:pStyle w:val="a0"/>
        <w:spacing w:line="240" w:lineRule="auto"/>
        <w:rPr>
          <w:sz w:val="24"/>
          <w:szCs w:val="24"/>
        </w:rPr>
      </w:pPr>
    </w:p>
    <w:p w14:paraId="0F0BBCE9" w14:textId="77777777" w:rsidR="00FD2D0F" w:rsidRPr="00FD2D0F" w:rsidRDefault="00FD2D0F" w:rsidP="0021499C">
      <w:pPr>
        <w:pStyle w:val="a0"/>
        <w:spacing w:line="240" w:lineRule="auto"/>
        <w:rPr>
          <w:sz w:val="24"/>
          <w:szCs w:val="24"/>
        </w:rPr>
      </w:pPr>
      <w:r w:rsidRPr="00FD2D0F">
        <w:rPr>
          <w:sz w:val="24"/>
          <w:szCs w:val="24"/>
        </w:rPr>
        <w:t xml:space="preserve">  return { session, user: sanitizeUser(user), game };</w:t>
      </w:r>
    </w:p>
    <w:p w14:paraId="505AE121" w14:textId="77777777" w:rsidR="00FD2D0F" w:rsidRPr="00FD2D0F" w:rsidRDefault="00FD2D0F" w:rsidP="0021499C">
      <w:pPr>
        <w:pStyle w:val="a0"/>
        <w:spacing w:line="240" w:lineRule="auto"/>
        <w:rPr>
          <w:sz w:val="24"/>
          <w:szCs w:val="24"/>
        </w:rPr>
      </w:pPr>
      <w:r w:rsidRPr="00FD2D0F">
        <w:rPr>
          <w:sz w:val="24"/>
          <w:szCs w:val="24"/>
        </w:rPr>
        <w:t>}</w:t>
      </w:r>
    </w:p>
    <w:p w14:paraId="497B8874" w14:textId="77777777" w:rsidR="00FD2D0F" w:rsidRPr="00FD2D0F" w:rsidRDefault="00FD2D0F" w:rsidP="0021499C">
      <w:pPr>
        <w:pStyle w:val="a0"/>
        <w:spacing w:line="240" w:lineRule="auto"/>
        <w:rPr>
          <w:sz w:val="24"/>
          <w:szCs w:val="24"/>
        </w:rPr>
      </w:pPr>
    </w:p>
    <w:p w14:paraId="232E9F56" w14:textId="77777777" w:rsidR="00FD2D0F" w:rsidRPr="00FD2D0F" w:rsidRDefault="00FD2D0F" w:rsidP="0021499C">
      <w:pPr>
        <w:pStyle w:val="a0"/>
        <w:spacing w:line="240" w:lineRule="auto"/>
        <w:rPr>
          <w:sz w:val="24"/>
          <w:szCs w:val="24"/>
        </w:rPr>
      </w:pPr>
      <w:r w:rsidRPr="00FD2D0F">
        <w:rPr>
          <w:sz w:val="24"/>
          <w:szCs w:val="24"/>
        </w:rPr>
        <w:t>export function apiGetHistory(userId) {</w:t>
      </w:r>
    </w:p>
    <w:p w14:paraId="4EA36DE0" w14:textId="77777777" w:rsidR="00FD2D0F" w:rsidRPr="00FD2D0F" w:rsidRDefault="00FD2D0F" w:rsidP="0021499C">
      <w:pPr>
        <w:pStyle w:val="a0"/>
        <w:spacing w:line="240" w:lineRule="auto"/>
        <w:rPr>
          <w:sz w:val="24"/>
          <w:szCs w:val="24"/>
        </w:rPr>
      </w:pPr>
      <w:r w:rsidRPr="00FD2D0F">
        <w:rPr>
          <w:sz w:val="24"/>
          <w:szCs w:val="24"/>
        </w:rPr>
        <w:t xml:space="preserve">  const db = loadDb();</w:t>
      </w:r>
    </w:p>
    <w:p w14:paraId="6EBAF6B9" w14:textId="77777777" w:rsidR="00FD2D0F" w:rsidRPr="00FD2D0F" w:rsidRDefault="00FD2D0F" w:rsidP="0021499C">
      <w:pPr>
        <w:pStyle w:val="a0"/>
        <w:spacing w:line="240" w:lineRule="auto"/>
        <w:rPr>
          <w:sz w:val="24"/>
          <w:szCs w:val="24"/>
        </w:rPr>
      </w:pPr>
      <w:r w:rsidRPr="00FD2D0F">
        <w:rPr>
          <w:sz w:val="24"/>
          <w:szCs w:val="24"/>
        </w:rPr>
        <w:t xml:space="preserve">  return db.sessions.filter((s) =&gt; s.userId === userId);</w:t>
      </w:r>
    </w:p>
    <w:p w14:paraId="15981AEF" w14:textId="77777777" w:rsidR="00FD2D0F" w:rsidRPr="00FD2D0F" w:rsidRDefault="00FD2D0F" w:rsidP="0021499C">
      <w:pPr>
        <w:pStyle w:val="a0"/>
        <w:spacing w:line="240" w:lineRule="auto"/>
        <w:rPr>
          <w:sz w:val="24"/>
          <w:szCs w:val="24"/>
        </w:rPr>
      </w:pPr>
      <w:r w:rsidRPr="00FD2D0F">
        <w:rPr>
          <w:sz w:val="24"/>
          <w:szCs w:val="24"/>
        </w:rPr>
        <w:t>}</w:t>
      </w:r>
    </w:p>
    <w:p w14:paraId="074E02E4" w14:textId="77777777" w:rsidR="00FD2D0F" w:rsidRPr="00FD2D0F" w:rsidRDefault="00FD2D0F" w:rsidP="0021499C">
      <w:pPr>
        <w:pStyle w:val="a0"/>
        <w:spacing w:line="240" w:lineRule="auto"/>
        <w:rPr>
          <w:sz w:val="24"/>
          <w:szCs w:val="24"/>
        </w:rPr>
      </w:pPr>
    </w:p>
    <w:p w14:paraId="56D1A3EB" w14:textId="77777777" w:rsidR="00FD2D0F" w:rsidRPr="00FD2D0F" w:rsidRDefault="00FD2D0F" w:rsidP="0021499C">
      <w:pPr>
        <w:pStyle w:val="a0"/>
        <w:spacing w:line="240" w:lineRule="auto"/>
        <w:rPr>
          <w:sz w:val="24"/>
          <w:szCs w:val="24"/>
        </w:rPr>
      </w:pPr>
      <w:r w:rsidRPr="00FD2D0F">
        <w:rPr>
          <w:sz w:val="24"/>
          <w:szCs w:val="24"/>
        </w:rPr>
        <w:t>export function apiGetLeaderboard(limit = 10) {</w:t>
      </w:r>
    </w:p>
    <w:p w14:paraId="438A45F6" w14:textId="77777777" w:rsidR="00FD2D0F" w:rsidRPr="00FD2D0F" w:rsidRDefault="00FD2D0F" w:rsidP="0021499C">
      <w:pPr>
        <w:pStyle w:val="a0"/>
        <w:spacing w:line="240" w:lineRule="auto"/>
        <w:rPr>
          <w:sz w:val="24"/>
          <w:szCs w:val="24"/>
        </w:rPr>
      </w:pPr>
      <w:r w:rsidRPr="00FD2D0F">
        <w:rPr>
          <w:sz w:val="24"/>
          <w:szCs w:val="24"/>
        </w:rPr>
        <w:t xml:space="preserve">  const db = loadDb();</w:t>
      </w:r>
    </w:p>
    <w:p w14:paraId="2AAAD52C" w14:textId="77777777" w:rsidR="00FD2D0F" w:rsidRPr="00FD2D0F" w:rsidRDefault="00FD2D0F" w:rsidP="0021499C">
      <w:pPr>
        <w:pStyle w:val="a0"/>
        <w:spacing w:line="240" w:lineRule="auto"/>
        <w:rPr>
          <w:sz w:val="24"/>
          <w:szCs w:val="24"/>
        </w:rPr>
      </w:pPr>
      <w:r w:rsidRPr="00FD2D0F">
        <w:rPr>
          <w:sz w:val="24"/>
          <w:szCs w:val="24"/>
        </w:rPr>
        <w:t xml:space="preserve">  const map = new Map();</w:t>
      </w:r>
    </w:p>
    <w:p w14:paraId="76C0B48D" w14:textId="77777777" w:rsidR="00FD2D0F" w:rsidRPr="00FD2D0F" w:rsidRDefault="00FD2D0F" w:rsidP="0021499C">
      <w:pPr>
        <w:pStyle w:val="a0"/>
        <w:spacing w:line="240" w:lineRule="auto"/>
        <w:rPr>
          <w:sz w:val="24"/>
          <w:szCs w:val="24"/>
        </w:rPr>
      </w:pPr>
    </w:p>
    <w:p w14:paraId="59DB6E92" w14:textId="77777777" w:rsidR="00FD2D0F" w:rsidRPr="00FD2D0F" w:rsidRDefault="00FD2D0F" w:rsidP="0021499C">
      <w:pPr>
        <w:pStyle w:val="a0"/>
        <w:spacing w:line="240" w:lineRule="auto"/>
        <w:rPr>
          <w:sz w:val="24"/>
          <w:szCs w:val="24"/>
        </w:rPr>
      </w:pPr>
      <w:r w:rsidRPr="00FD2D0F">
        <w:rPr>
          <w:sz w:val="24"/>
          <w:szCs w:val="24"/>
        </w:rPr>
        <w:t xml:space="preserve">  for (const s of db.sessions) {</w:t>
      </w:r>
    </w:p>
    <w:p w14:paraId="522DBFDD" w14:textId="77777777" w:rsidR="00FD2D0F" w:rsidRPr="00FD2D0F" w:rsidRDefault="00FD2D0F" w:rsidP="0021499C">
      <w:pPr>
        <w:pStyle w:val="a0"/>
        <w:spacing w:line="240" w:lineRule="auto"/>
        <w:rPr>
          <w:sz w:val="24"/>
          <w:szCs w:val="24"/>
        </w:rPr>
      </w:pPr>
      <w:r w:rsidRPr="00FD2D0F">
        <w:rPr>
          <w:sz w:val="24"/>
          <w:szCs w:val="24"/>
        </w:rPr>
        <w:t xml:space="preserve">    const entry = map.get(s.userId) || { userId: s.userId, bets: 0, wins: 0, sessions: 0 };</w:t>
      </w:r>
    </w:p>
    <w:p w14:paraId="40265F8C" w14:textId="77777777" w:rsidR="00FD2D0F" w:rsidRPr="00FD2D0F" w:rsidRDefault="00FD2D0F" w:rsidP="0021499C">
      <w:pPr>
        <w:pStyle w:val="a0"/>
        <w:spacing w:line="240" w:lineRule="auto"/>
        <w:rPr>
          <w:sz w:val="24"/>
          <w:szCs w:val="24"/>
        </w:rPr>
      </w:pPr>
      <w:r w:rsidRPr="00FD2D0F">
        <w:rPr>
          <w:sz w:val="24"/>
          <w:szCs w:val="24"/>
        </w:rPr>
        <w:t xml:space="preserve">    entry.bets += s.bet;</w:t>
      </w:r>
    </w:p>
    <w:p w14:paraId="1B2C44AB" w14:textId="77777777" w:rsidR="00FD2D0F" w:rsidRPr="00FD2D0F" w:rsidRDefault="00FD2D0F" w:rsidP="0021499C">
      <w:pPr>
        <w:pStyle w:val="a0"/>
        <w:spacing w:line="240" w:lineRule="auto"/>
        <w:rPr>
          <w:sz w:val="24"/>
          <w:szCs w:val="24"/>
        </w:rPr>
      </w:pPr>
      <w:r w:rsidRPr="00FD2D0F">
        <w:rPr>
          <w:sz w:val="24"/>
          <w:szCs w:val="24"/>
        </w:rPr>
        <w:t xml:space="preserve">    entry.wins += s.winAmount;</w:t>
      </w:r>
    </w:p>
    <w:p w14:paraId="0C53208D" w14:textId="77777777" w:rsidR="00FD2D0F" w:rsidRPr="00FD2D0F" w:rsidRDefault="00FD2D0F" w:rsidP="0021499C">
      <w:pPr>
        <w:pStyle w:val="a0"/>
        <w:spacing w:line="240" w:lineRule="auto"/>
        <w:rPr>
          <w:sz w:val="24"/>
          <w:szCs w:val="24"/>
        </w:rPr>
      </w:pPr>
      <w:r w:rsidRPr="00FD2D0F">
        <w:rPr>
          <w:sz w:val="24"/>
          <w:szCs w:val="24"/>
        </w:rPr>
        <w:t xml:space="preserve">    entry.sessions += 1;</w:t>
      </w:r>
    </w:p>
    <w:p w14:paraId="6C147F30" w14:textId="77777777" w:rsidR="00FD2D0F" w:rsidRPr="00FD2D0F" w:rsidRDefault="00FD2D0F" w:rsidP="0021499C">
      <w:pPr>
        <w:pStyle w:val="a0"/>
        <w:spacing w:line="240" w:lineRule="auto"/>
        <w:rPr>
          <w:sz w:val="24"/>
          <w:szCs w:val="24"/>
        </w:rPr>
      </w:pPr>
      <w:r w:rsidRPr="00FD2D0F">
        <w:rPr>
          <w:sz w:val="24"/>
          <w:szCs w:val="24"/>
        </w:rPr>
        <w:t xml:space="preserve">    map.set(s.userId, entry);</w:t>
      </w:r>
    </w:p>
    <w:p w14:paraId="69603697" w14:textId="77777777" w:rsidR="00FD2D0F" w:rsidRPr="00FD2D0F" w:rsidRDefault="00FD2D0F" w:rsidP="0021499C">
      <w:pPr>
        <w:pStyle w:val="a0"/>
        <w:spacing w:line="240" w:lineRule="auto"/>
        <w:rPr>
          <w:sz w:val="24"/>
          <w:szCs w:val="24"/>
        </w:rPr>
      </w:pPr>
      <w:r w:rsidRPr="00FD2D0F">
        <w:rPr>
          <w:sz w:val="24"/>
          <w:szCs w:val="24"/>
        </w:rPr>
        <w:t xml:space="preserve">  }</w:t>
      </w:r>
    </w:p>
    <w:p w14:paraId="2B1B3D43" w14:textId="77777777" w:rsidR="00FD2D0F" w:rsidRPr="00FD2D0F" w:rsidRDefault="00FD2D0F" w:rsidP="0021499C">
      <w:pPr>
        <w:pStyle w:val="a0"/>
        <w:spacing w:line="240" w:lineRule="auto"/>
        <w:rPr>
          <w:sz w:val="24"/>
          <w:szCs w:val="24"/>
        </w:rPr>
      </w:pPr>
    </w:p>
    <w:p w14:paraId="4F09F739" w14:textId="77777777" w:rsidR="00FD2D0F" w:rsidRPr="00FD2D0F" w:rsidRDefault="00FD2D0F" w:rsidP="0021499C">
      <w:pPr>
        <w:pStyle w:val="a0"/>
        <w:spacing w:line="240" w:lineRule="auto"/>
        <w:rPr>
          <w:sz w:val="24"/>
          <w:szCs w:val="24"/>
        </w:rPr>
      </w:pPr>
      <w:r w:rsidRPr="00FD2D0F">
        <w:rPr>
          <w:sz w:val="24"/>
          <w:szCs w:val="24"/>
        </w:rPr>
        <w:t xml:space="preserve">  const rows = [...map.values()].map((r) =&gt; {</w:t>
      </w:r>
    </w:p>
    <w:p w14:paraId="4C5E3546" w14:textId="77777777" w:rsidR="00FD2D0F" w:rsidRPr="00FD2D0F" w:rsidRDefault="00FD2D0F" w:rsidP="0021499C">
      <w:pPr>
        <w:pStyle w:val="a0"/>
        <w:spacing w:line="240" w:lineRule="auto"/>
        <w:rPr>
          <w:sz w:val="24"/>
          <w:szCs w:val="24"/>
        </w:rPr>
      </w:pPr>
      <w:r w:rsidRPr="00FD2D0F">
        <w:rPr>
          <w:sz w:val="24"/>
          <w:szCs w:val="24"/>
        </w:rPr>
        <w:t xml:space="preserve">    const u = db.users.find((x) =&gt; x.id === r.userId);</w:t>
      </w:r>
    </w:p>
    <w:p w14:paraId="552EAA07" w14:textId="77777777" w:rsidR="00FD2D0F" w:rsidRPr="00FD2D0F" w:rsidRDefault="00FD2D0F" w:rsidP="0021499C">
      <w:pPr>
        <w:pStyle w:val="a0"/>
        <w:spacing w:line="240" w:lineRule="auto"/>
        <w:rPr>
          <w:sz w:val="24"/>
          <w:szCs w:val="24"/>
        </w:rPr>
      </w:pPr>
      <w:r w:rsidRPr="00FD2D0F">
        <w:rPr>
          <w:sz w:val="24"/>
          <w:szCs w:val="24"/>
        </w:rPr>
        <w:t xml:space="preserve">    const net = r.wins - r.bets;</w:t>
      </w:r>
    </w:p>
    <w:p w14:paraId="7A3DA216" w14:textId="77777777" w:rsidR="00FD2D0F" w:rsidRPr="00FD2D0F" w:rsidRDefault="00FD2D0F" w:rsidP="0021499C">
      <w:pPr>
        <w:pStyle w:val="a0"/>
        <w:spacing w:line="240" w:lineRule="auto"/>
        <w:rPr>
          <w:sz w:val="24"/>
          <w:szCs w:val="24"/>
        </w:rPr>
      </w:pPr>
    </w:p>
    <w:p w14:paraId="29801423" w14:textId="77777777" w:rsidR="00FD2D0F" w:rsidRPr="00FD2D0F" w:rsidRDefault="00FD2D0F" w:rsidP="0021499C">
      <w:pPr>
        <w:pStyle w:val="a0"/>
        <w:spacing w:line="240" w:lineRule="auto"/>
        <w:rPr>
          <w:sz w:val="24"/>
          <w:szCs w:val="24"/>
        </w:rPr>
      </w:pPr>
      <w:r w:rsidRPr="00FD2D0F">
        <w:rPr>
          <w:sz w:val="24"/>
          <w:szCs w:val="24"/>
        </w:rPr>
        <w:lastRenderedPageBreak/>
        <w:t xml:space="preserve">    return { username: u?.username || 'unknown', sessions: r.sessions, bets: r.bets, wins: r.wins, net };</w:t>
      </w:r>
    </w:p>
    <w:p w14:paraId="31915D28" w14:textId="77777777" w:rsidR="00FD2D0F" w:rsidRPr="00FD2D0F" w:rsidRDefault="00FD2D0F" w:rsidP="0021499C">
      <w:pPr>
        <w:pStyle w:val="a0"/>
        <w:spacing w:line="240" w:lineRule="auto"/>
        <w:rPr>
          <w:sz w:val="24"/>
          <w:szCs w:val="24"/>
        </w:rPr>
      </w:pPr>
      <w:r w:rsidRPr="00FD2D0F">
        <w:rPr>
          <w:sz w:val="24"/>
          <w:szCs w:val="24"/>
        </w:rPr>
        <w:t xml:space="preserve">  });</w:t>
      </w:r>
    </w:p>
    <w:p w14:paraId="30AF8439" w14:textId="77777777" w:rsidR="00FD2D0F" w:rsidRPr="00FD2D0F" w:rsidRDefault="00FD2D0F" w:rsidP="0021499C">
      <w:pPr>
        <w:pStyle w:val="a0"/>
        <w:spacing w:line="240" w:lineRule="auto"/>
        <w:rPr>
          <w:sz w:val="24"/>
          <w:szCs w:val="24"/>
        </w:rPr>
      </w:pPr>
    </w:p>
    <w:p w14:paraId="58705D7D" w14:textId="77777777" w:rsidR="00FD2D0F" w:rsidRPr="00FD2D0F" w:rsidRDefault="00FD2D0F" w:rsidP="0021499C">
      <w:pPr>
        <w:pStyle w:val="a0"/>
        <w:spacing w:line="240" w:lineRule="auto"/>
        <w:rPr>
          <w:sz w:val="24"/>
          <w:szCs w:val="24"/>
        </w:rPr>
      </w:pPr>
      <w:r w:rsidRPr="00FD2D0F">
        <w:rPr>
          <w:sz w:val="24"/>
          <w:szCs w:val="24"/>
        </w:rPr>
        <w:t xml:space="preserve">  rows.sort((a, b) =&gt; b.net - a.net);</w:t>
      </w:r>
    </w:p>
    <w:p w14:paraId="69BF7BFE" w14:textId="77777777" w:rsidR="00FD2D0F" w:rsidRPr="00FD2D0F" w:rsidRDefault="00FD2D0F" w:rsidP="0021499C">
      <w:pPr>
        <w:pStyle w:val="a0"/>
        <w:spacing w:line="240" w:lineRule="auto"/>
        <w:rPr>
          <w:sz w:val="24"/>
          <w:szCs w:val="24"/>
        </w:rPr>
      </w:pPr>
      <w:r w:rsidRPr="00FD2D0F">
        <w:rPr>
          <w:sz w:val="24"/>
          <w:szCs w:val="24"/>
        </w:rPr>
        <w:t xml:space="preserve">  return rows.slice(0, limit);</w:t>
      </w:r>
    </w:p>
    <w:p w14:paraId="7204BB94" w14:textId="77777777" w:rsidR="00FD2D0F" w:rsidRPr="00FD2D0F" w:rsidRDefault="00FD2D0F" w:rsidP="0021499C">
      <w:pPr>
        <w:pStyle w:val="a0"/>
        <w:spacing w:line="240" w:lineRule="auto"/>
        <w:rPr>
          <w:sz w:val="24"/>
          <w:szCs w:val="24"/>
        </w:rPr>
      </w:pPr>
      <w:r w:rsidRPr="00FD2D0F">
        <w:rPr>
          <w:sz w:val="24"/>
          <w:szCs w:val="24"/>
        </w:rPr>
        <w:t>}</w:t>
      </w:r>
    </w:p>
    <w:p w14:paraId="3A9D03B8" w14:textId="77777777" w:rsidR="00FD2D0F" w:rsidRPr="00FD2D0F" w:rsidRDefault="00FD2D0F" w:rsidP="0021499C">
      <w:pPr>
        <w:pStyle w:val="a0"/>
        <w:spacing w:line="240" w:lineRule="auto"/>
        <w:rPr>
          <w:sz w:val="24"/>
          <w:szCs w:val="24"/>
        </w:rPr>
      </w:pPr>
    </w:p>
    <w:p w14:paraId="34A47380" w14:textId="77777777" w:rsidR="00FD2D0F" w:rsidRPr="00FD2D0F" w:rsidRDefault="00FD2D0F" w:rsidP="0021499C">
      <w:pPr>
        <w:pStyle w:val="a0"/>
        <w:spacing w:line="240" w:lineRule="auto"/>
        <w:rPr>
          <w:sz w:val="24"/>
          <w:szCs w:val="24"/>
        </w:rPr>
      </w:pPr>
      <w:r w:rsidRPr="00FD2D0F">
        <w:rPr>
          <w:sz w:val="24"/>
          <w:szCs w:val="24"/>
        </w:rPr>
        <w:t>// Admin</w:t>
      </w:r>
    </w:p>
    <w:p w14:paraId="23EFBE2F" w14:textId="77777777" w:rsidR="00FD2D0F" w:rsidRPr="00FD2D0F" w:rsidRDefault="00FD2D0F" w:rsidP="0021499C">
      <w:pPr>
        <w:pStyle w:val="a0"/>
        <w:spacing w:line="240" w:lineRule="auto"/>
        <w:rPr>
          <w:sz w:val="24"/>
          <w:szCs w:val="24"/>
        </w:rPr>
      </w:pPr>
      <w:r w:rsidRPr="00FD2D0F">
        <w:rPr>
          <w:sz w:val="24"/>
          <w:szCs w:val="24"/>
        </w:rPr>
        <w:t>export function apiAdminGetUsers() {</w:t>
      </w:r>
    </w:p>
    <w:p w14:paraId="3F5FCBE5" w14:textId="77777777" w:rsidR="00FD2D0F" w:rsidRPr="00FD2D0F" w:rsidRDefault="00FD2D0F" w:rsidP="0021499C">
      <w:pPr>
        <w:pStyle w:val="a0"/>
        <w:spacing w:line="240" w:lineRule="auto"/>
        <w:rPr>
          <w:sz w:val="24"/>
          <w:szCs w:val="24"/>
        </w:rPr>
      </w:pPr>
      <w:r w:rsidRPr="00FD2D0F">
        <w:rPr>
          <w:sz w:val="24"/>
          <w:szCs w:val="24"/>
        </w:rPr>
        <w:t xml:space="preserve">  const db = loadDb();</w:t>
      </w:r>
    </w:p>
    <w:p w14:paraId="591DDA38" w14:textId="77777777" w:rsidR="00FD2D0F" w:rsidRPr="00FD2D0F" w:rsidRDefault="00FD2D0F" w:rsidP="0021499C">
      <w:pPr>
        <w:pStyle w:val="a0"/>
        <w:spacing w:line="240" w:lineRule="auto"/>
        <w:rPr>
          <w:sz w:val="24"/>
          <w:szCs w:val="24"/>
        </w:rPr>
      </w:pPr>
      <w:r w:rsidRPr="00FD2D0F">
        <w:rPr>
          <w:sz w:val="24"/>
          <w:szCs w:val="24"/>
        </w:rPr>
        <w:t xml:space="preserve">  return db.users.map(sanitizeUser);</w:t>
      </w:r>
    </w:p>
    <w:p w14:paraId="694981DD" w14:textId="77777777" w:rsidR="00FD2D0F" w:rsidRPr="00FD2D0F" w:rsidRDefault="00FD2D0F" w:rsidP="0021499C">
      <w:pPr>
        <w:pStyle w:val="a0"/>
        <w:spacing w:line="240" w:lineRule="auto"/>
        <w:rPr>
          <w:sz w:val="24"/>
          <w:szCs w:val="24"/>
        </w:rPr>
      </w:pPr>
      <w:r w:rsidRPr="00FD2D0F">
        <w:rPr>
          <w:sz w:val="24"/>
          <w:szCs w:val="24"/>
        </w:rPr>
        <w:t>}</w:t>
      </w:r>
    </w:p>
    <w:p w14:paraId="4407EE3A" w14:textId="77777777" w:rsidR="00FD2D0F" w:rsidRPr="00FD2D0F" w:rsidRDefault="00FD2D0F" w:rsidP="0021499C">
      <w:pPr>
        <w:pStyle w:val="a0"/>
        <w:spacing w:line="240" w:lineRule="auto"/>
        <w:rPr>
          <w:sz w:val="24"/>
          <w:szCs w:val="24"/>
        </w:rPr>
      </w:pPr>
    </w:p>
    <w:p w14:paraId="7F4AF2F8" w14:textId="77777777" w:rsidR="00FD2D0F" w:rsidRPr="00FD2D0F" w:rsidRDefault="00FD2D0F" w:rsidP="0021499C">
      <w:pPr>
        <w:pStyle w:val="a0"/>
        <w:spacing w:line="240" w:lineRule="auto"/>
        <w:rPr>
          <w:sz w:val="24"/>
          <w:szCs w:val="24"/>
        </w:rPr>
      </w:pPr>
      <w:r w:rsidRPr="00FD2D0F">
        <w:rPr>
          <w:sz w:val="24"/>
          <w:szCs w:val="24"/>
        </w:rPr>
        <w:t>export function apiAdminSetRole({ userId, role }) {</w:t>
      </w:r>
    </w:p>
    <w:p w14:paraId="7958145E" w14:textId="77777777" w:rsidR="00FD2D0F" w:rsidRPr="00FD2D0F" w:rsidRDefault="00FD2D0F" w:rsidP="0021499C">
      <w:pPr>
        <w:pStyle w:val="a0"/>
        <w:spacing w:line="240" w:lineRule="auto"/>
        <w:rPr>
          <w:sz w:val="24"/>
          <w:szCs w:val="24"/>
        </w:rPr>
      </w:pPr>
      <w:r w:rsidRPr="00FD2D0F">
        <w:rPr>
          <w:sz w:val="24"/>
          <w:szCs w:val="24"/>
        </w:rPr>
        <w:t xml:space="preserve">  const db = loadDb();</w:t>
      </w:r>
    </w:p>
    <w:p w14:paraId="43125927" w14:textId="77777777" w:rsidR="00FD2D0F" w:rsidRPr="00FD2D0F" w:rsidRDefault="00FD2D0F" w:rsidP="0021499C">
      <w:pPr>
        <w:pStyle w:val="a0"/>
        <w:spacing w:line="240" w:lineRule="auto"/>
        <w:rPr>
          <w:sz w:val="24"/>
          <w:szCs w:val="24"/>
        </w:rPr>
      </w:pPr>
      <w:r w:rsidRPr="00FD2D0F">
        <w:rPr>
          <w:sz w:val="24"/>
          <w:szCs w:val="24"/>
        </w:rPr>
        <w:t xml:space="preserve">  const u = db.users.find((x) =&gt; x.id === userId);</w:t>
      </w:r>
    </w:p>
    <w:p w14:paraId="31F30283" w14:textId="77777777" w:rsidR="00FD2D0F" w:rsidRPr="00FD2D0F" w:rsidRDefault="00FD2D0F" w:rsidP="0021499C">
      <w:pPr>
        <w:pStyle w:val="a0"/>
        <w:spacing w:line="240" w:lineRule="auto"/>
        <w:rPr>
          <w:sz w:val="24"/>
          <w:szCs w:val="24"/>
        </w:rPr>
      </w:pPr>
    </w:p>
    <w:p w14:paraId="52B43128" w14:textId="77777777" w:rsidR="00FD2D0F" w:rsidRPr="00FD2D0F" w:rsidRDefault="00FD2D0F" w:rsidP="0021499C">
      <w:pPr>
        <w:pStyle w:val="a0"/>
        <w:spacing w:line="240" w:lineRule="auto"/>
        <w:rPr>
          <w:sz w:val="24"/>
          <w:szCs w:val="24"/>
        </w:rPr>
      </w:pPr>
      <w:r w:rsidRPr="00FD2D0F">
        <w:rPr>
          <w:sz w:val="24"/>
          <w:szCs w:val="24"/>
        </w:rPr>
        <w:t xml:space="preserve">  if (!u) throw new Error('Користувача не знайдено.');</w:t>
      </w:r>
    </w:p>
    <w:p w14:paraId="65CEB601" w14:textId="77777777" w:rsidR="00FD2D0F" w:rsidRPr="00FD2D0F" w:rsidRDefault="00FD2D0F" w:rsidP="0021499C">
      <w:pPr>
        <w:pStyle w:val="a0"/>
        <w:spacing w:line="240" w:lineRule="auto"/>
        <w:rPr>
          <w:sz w:val="24"/>
          <w:szCs w:val="24"/>
        </w:rPr>
      </w:pPr>
      <w:r w:rsidRPr="00FD2D0F">
        <w:rPr>
          <w:sz w:val="24"/>
          <w:szCs w:val="24"/>
        </w:rPr>
        <w:t xml:space="preserve">  if (u.username === 'admin') throw new Error('Неможливо змінити роль вбудованого admin.');</w:t>
      </w:r>
    </w:p>
    <w:p w14:paraId="46292279" w14:textId="77777777" w:rsidR="00FD2D0F" w:rsidRPr="00FD2D0F" w:rsidRDefault="00FD2D0F" w:rsidP="0021499C">
      <w:pPr>
        <w:pStyle w:val="a0"/>
        <w:spacing w:line="240" w:lineRule="auto"/>
        <w:rPr>
          <w:sz w:val="24"/>
          <w:szCs w:val="24"/>
        </w:rPr>
      </w:pPr>
      <w:r w:rsidRPr="00FD2D0F">
        <w:rPr>
          <w:sz w:val="24"/>
          <w:szCs w:val="24"/>
        </w:rPr>
        <w:t xml:space="preserve">  if (role !== 'user' &amp;&amp; role !== 'admin') throw new Error('Некоректна роль.');</w:t>
      </w:r>
    </w:p>
    <w:p w14:paraId="331C5B31" w14:textId="77777777" w:rsidR="00FD2D0F" w:rsidRPr="00FD2D0F" w:rsidRDefault="00FD2D0F" w:rsidP="0021499C">
      <w:pPr>
        <w:pStyle w:val="a0"/>
        <w:spacing w:line="240" w:lineRule="auto"/>
        <w:rPr>
          <w:sz w:val="24"/>
          <w:szCs w:val="24"/>
        </w:rPr>
      </w:pPr>
    </w:p>
    <w:p w14:paraId="61E33B78" w14:textId="77777777" w:rsidR="00FD2D0F" w:rsidRPr="00FD2D0F" w:rsidRDefault="00FD2D0F" w:rsidP="0021499C">
      <w:pPr>
        <w:pStyle w:val="a0"/>
        <w:spacing w:line="240" w:lineRule="auto"/>
        <w:rPr>
          <w:sz w:val="24"/>
          <w:szCs w:val="24"/>
        </w:rPr>
      </w:pPr>
      <w:r w:rsidRPr="00FD2D0F">
        <w:rPr>
          <w:sz w:val="24"/>
          <w:szCs w:val="24"/>
        </w:rPr>
        <w:t xml:space="preserve">  u.role = role;</w:t>
      </w:r>
    </w:p>
    <w:p w14:paraId="656D4E2C" w14:textId="77777777" w:rsidR="00FD2D0F" w:rsidRPr="00FD2D0F" w:rsidRDefault="00FD2D0F" w:rsidP="0021499C">
      <w:pPr>
        <w:pStyle w:val="a0"/>
        <w:spacing w:line="240" w:lineRule="auto"/>
        <w:rPr>
          <w:sz w:val="24"/>
          <w:szCs w:val="24"/>
        </w:rPr>
      </w:pPr>
      <w:r w:rsidRPr="00FD2D0F">
        <w:rPr>
          <w:sz w:val="24"/>
          <w:szCs w:val="24"/>
        </w:rPr>
        <w:t xml:space="preserve">  saveDb(db);</w:t>
      </w:r>
    </w:p>
    <w:p w14:paraId="2D5CD72F" w14:textId="77777777" w:rsidR="00FD2D0F" w:rsidRPr="00FD2D0F" w:rsidRDefault="00FD2D0F" w:rsidP="0021499C">
      <w:pPr>
        <w:pStyle w:val="a0"/>
        <w:spacing w:line="240" w:lineRule="auto"/>
        <w:rPr>
          <w:sz w:val="24"/>
          <w:szCs w:val="24"/>
        </w:rPr>
      </w:pPr>
    </w:p>
    <w:p w14:paraId="5DB800D0" w14:textId="77777777" w:rsidR="00FD2D0F" w:rsidRPr="00FD2D0F" w:rsidRDefault="00FD2D0F" w:rsidP="0021499C">
      <w:pPr>
        <w:pStyle w:val="a0"/>
        <w:spacing w:line="240" w:lineRule="auto"/>
        <w:rPr>
          <w:sz w:val="24"/>
          <w:szCs w:val="24"/>
        </w:rPr>
      </w:pPr>
      <w:r w:rsidRPr="00FD2D0F">
        <w:rPr>
          <w:sz w:val="24"/>
          <w:szCs w:val="24"/>
        </w:rPr>
        <w:t xml:space="preserve">  return sanitizeUser(u);</w:t>
      </w:r>
    </w:p>
    <w:p w14:paraId="77040420" w14:textId="77777777" w:rsidR="00FD2D0F" w:rsidRPr="00FD2D0F" w:rsidRDefault="00FD2D0F" w:rsidP="0021499C">
      <w:pPr>
        <w:pStyle w:val="a0"/>
        <w:spacing w:line="240" w:lineRule="auto"/>
        <w:rPr>
          <w:sz w:val="24"/>
          <w:szCs w:val="24"/>
        </w:rPr>
      </w:pPr>
      <w:r w:rsidRPr="00FD2D0F">
        <w:rPr>
          <w:sz w:val="24"/>
          <w:szCs w:val="24"/>
        </w:rPr>
        <w:t>}</w:t>
      </w:r>
    </w:p>
    <w:p w14:paraId="701F3449" w14:textId="77777777" w:rsidR="00FD2D0F" w:rsidRPr="00FD2D0F" w:rsidRDefault="00FD2D0F" w:rsidP="0021499C">
      <w:pPr>
        <w:pStyle w:val="a0"/>
        <w:spacing w:line="240" w:lineRule="auto"/>
        <w:rPr>
          <w:sz w:val="24"/>
          <w:szCs w:val="24"/>
        </w:rPr>
      </w:pPr>
    </w:p>
    <w:p w14:paraId="7825CDAD" w14:textId="77777777" w:rsidR="00FD2D0F" w:rsidRPr="00FD2D0F" w:rsidRDefault="00FD2D0F" w:rsidP="0021499C">
      <w:pPr>
        <w:pStyle w:val="a0"/>
        <w:spacing w:line="240" w:lineRule="auto"/>
        <w:rPr>
          <w:sz w:val="24"/>
          <w:szCs w:val="24"/>
        </w:rPr>
      </w:pPr>
      <w:r w:rsidRPr="00FD2D0F">
        <w:rPr>
          <w:sz w:val="24"/>
          <w:szCs w:val="24"/>
        </w:rPr>
        <w:t>export function apiAdminAddGame(game) {</w:t>
      </w:r>
    </w:p>
    <w:p w14:paraId="5D505B1C" w14:textId="77777777" w:rsidR="00FD2D0F" w:rsidRPr="00FD2D0F" w:rsidRDefault="00FD2D0F" w:rsidP="0021499C">
      <w:pPr>
        <w:pStyle w:val="a0"/>
        <w:spacing w:line="240" w:lineRule="auto"/>
        <w:rPr>
          <w:sz w:val="24"/>
          <w:szCs w:val="24"/>
        </w:rPr>
      </w:pPr>
      <w:r w:rsidRPr="00FD2D0F">
        <w:rPr>
          <w:sz w:val="24"/>
          <w:szCs w:val="24"/>
        </w:rPr>
        <w:t xml:space="preserve">  const db = loadDb();</w:t>
      </w:r>
    </w:p>
    <w:p w14:paraId="6EC42559" w14:textId="77777777" w:rsidR="00FD2D0F" w:rsidRPr="00FD2D0F" w:rsidRDefault="00FD2D0F" w:rsidP="0021499C">
      <w:pPr>
        <w:pStyle w:val="a0"/>
        <w:spacing w:line="240" w:lineRule="auto"/>
        <w:rPr>
          <w:sz w:val="24"/>
          <w:szCs w:val="24"/>
        </w:rPr>
      </w:pPr>
    </w:p>
    <w:p w14:paraId="75D9C1E9" w14:textId="77777777" w:rsidR="00FD2D0F" w:rsidRPr="00FD2D0F" w:rsidRDefault="00FD2D0F" w:rsidP="0021499C">
      <w:pPr>
        <w:pStyle w:val="a0"/>
        <w:spacing w:line="240" w:lineRule="auto"/>
        <w:rPr>
          <w:sz w:val="24"/>
          <w:szCs w:val="24"/>
        </w:rPr>
      </w:pPr>
      <w:r w:rsidRPr="00FD2D0F">
        <w:rPr>
          <w:sz w:val="24"/>
          <w:szCs w:val="24"/>
        </w:rPr>
        <w:t xml:space="preserve">  const g = {</w:t>
      </w:r>
    </w:p>
    <w:p w14:paraId="3DF10E24" w14:textId="77777777" w:rsidR="00FD2D0F" w:rsidRPr="00FD2D0F" w:rsidRDefault="00FD2D0F" w:rsidP="0021499C">
      <w:pPr>
        <w:pStyle w:val="a0"/>
        <w:spacing w:line="240" w:lineRule="auto"/>
        <w:rPr>
          <w:sz w:val="24"/>
          <w:szCs w:val="24"/>
        </w:rPr>
      </w:pPr>
      <w:r w:rsidRPr="00FD2D0F">
        <w:rPr>
          <w:sz w:val="24"/>
          <w:szCs w:val="24"/>
        </w:rPr>
        <w:t xml:space="preserve">    id: uid('g'),</w:t>
      </w:r>
    </w:p>
    <w:p w14:paraId="63B856B7" w14:textId="77777777" w:rsidR="00FD2D0F" w:rsidRPr="00FD2D0F" w:rsidRDefault="00FD2D0F" w:rsidP="0021499C">
      <w:pPr>
        <w:pStyle w:val="a0"/>
        <w:spacing w:line="240" w:lineRule="auto"/>
        <w:rPr>
          <w:sz w:val="24"/>
          <w:szCs w:val="24"/>
        </w:rPr>
      </w:pPr>
      <w:r w:rsidRPr="00FD2D0F">
        <w:rPr>
          <w:sz w:val="24"/>
          <w:szCs w:val="24"/>
        </w:rPr>
        <w:lastRenderedPageBreak/>
        <w:t xml:space="preserve">    title: (game.title || '').trim(),</w:t>
      </w:r>
    </w:p>
    <w:p w14:paraId="31E389F1" w14:textId="77777777" w:rsidR="00FD2D0F" w:rsidRPr="00FD2D0F" w:rsidRDefault="00FD2D0F" w:rsidP="0021499C">
      <w:pPr>
        <w:pStyle w:val="a0"/>
        <w:spacing w:line="240" w:lineRule="auto"/>
        <w:rPr>
          <w:sz w:val="24"/>
          <w:szCs w:val="24"/>
        </w:rPr>
      </w:pPr>
      <w:r w:rsidRPr="00FD2D0F">
        <w:rPr>
          <w:sz w:val="24"/>
          <w:szCs w:val="24"/>
        </w:rPr>
        <w:t xml:space="preserve">    category: (game.category || '').trim() || 'Інше',</w:t>
      </w:r>
    </w:p>
    <w:p w14:paraId="012FA5C4" w14:textId="77777777" w:rsidR="00FD2D0F" w:rsidRPr="00FD2D0F" w:rsidRDefault="00FD2D0F" w:rsidP="0021499C">
      <w:pPr>
        <w:pStyle w:val="a0"/>
        <w:spacing w:line="240" w:lineRule="auto"/>
        <w:rPr>
          <w:sz w:val="24"/>
          <w:szCs w:val="24"/>
        </w:rPr>
      </w:pPr>
      <w:r w:rsidRPr="00FD2D0F">
        <w:rPr>
          <w:sz w:val="24"/>
          <w:szCs w:val="24"/>
        </w:rPr>
        <w:t xml:space="preserve">    minBet: Number(game.minBet || 1),</w:t>
      </w:r>
    </w:p>
    <w:p w14:paraId="1BF7010F" w14:textId="77777777" w:rsidR="00FD2D0F" w:rsidRPr="00FD2D0F" w:rsidRDefault="00FD2D0F" w:rsidP="0021499C">
      <w:pPr>
        <w:pStyle w:val="a0"/>
        <w:spacing w:line="240" w:lineRule="auto"/>
        <w:rPr>
          <w:sz w:val="24"/>
          <w:szCs w:val="24"/>
        </w:rPr>
      </w:pPr>
      <w:r w:rsidRPr="00FD2D0F">
        <w:rPr>
          <w:sz w:val="24"/>
          <w:szCs w:val="24"/>
        </w:rPr>
        <w:t xml:space="preserve">    maxBet: Number(game.maxBet || 100),</w:t>
      </w:r>
    </w:p>
    <w:p w14:paraId="6DF06068" w14:textId="77777777" w:rsidR="00FD2D0F" w:rsidRPr="00FD2D0F" w:rsidRDefault="00FD2D0F" w:rsidP="0021499C">
      <w:pPr>
        <w:pStyle w:val="a0"/>
        <w:spacing w:line="240" w:lineRule="auto"/>
        <w:rPr>
          <w:sz w:val="24"/>
          <w:szCs w:val="24"/>
        </w:rPr>
      </w:pPr>
      <w:r w:rsidRPr="00FD2D0F">
        <w:rPr>
          <w:sz w:val="24"/>
          <w:szCs w:val="24"/>
        </w:rPr>
        <w:t xml:space="preserve">    description: (game.description || '').trim(),</w:t>
      </w:r>
    </w:p>
    <w:p w14:paraId="39AF77D2" w14:textId="77777777" w:rsidR="00FD2D0F" w:rsidRPr="00FD2D0F" w:rsidRDefault="00FD2D0F" w:rsidP="0021499C">
      <w:pPr>
        <w:pStyle w:val="a0"/>
        <w:spacing w:line="240" w:lineRule="auto"/>
        <w:rPr>
          <w:sz w:val="24"/>
          <w:szCs w:val="24"/>
        </w:rPr>
      </w:pPr>
      <w:r w:rsidRPr="00FD2D0F">
        <w:rPr>
          <w:sz w:val="24"/>
          <w:szCs w:val="24"/>
        </w:rPr>
        <w:t xml:space="preserve">  };</w:t>
      </w:r>
    </w:p>
    <w:p w14:paraId="1B948317" w14:textId="77777777" w:rsidR="00FD2D0F" w:rsidRPr="00FD2D0F" w:rsidRDefault="00FD2D0F" w:rsidP="0021499C">
      <w:pPr>
        <w:pStyle w:val="a0"/>
        <w:spacing w:line="240" w:lineRule="auto"/>
        <w:rPr>
          <w:sz w:val="24"/>
          <w:szCs w:val="24"/>
        </w:rPr>
      </w:pPr>
    </w:p>
    <w:p w14:paraId="2B75CDFE" w14:textId="77777777" w:rsidR="00FD2D0F" w:rsidRPr="00FD2D0F" w:rsidRDefault="00FD2D0F" w:rsidP="0021499C">
      <w:pPr>
        <w:pStyle w:val="a0"/>
        <w:spacing w:line="240" w:lineRule="auto"/>
        <w:rPr>
          <w:sz w:val="24"/>
          <w:szCs w:val="24"/>
        </w:rPr>
      </w:pPr>
      <w:r w:rsidRPr="00FD2D0F">
        <w:rPr>
          <w:sz w:val="24"/>
          <w:szCs w:val="24"/>
        </w:rPr>
        <w:t xml:space="preserve">  if (!g.title) throw new Error('Вкажи назву гри.');</w:t>
      </w:r>
    </w:p>
    <w:p w14:paraId="616C4B6F" w14:textId="77777777" w:rsidR="00FD2D0F" w:rsidRPr="00FD2D0F" w:rsidRDefault="00FD2D0F" w:rsidP="0021499C">
      <w:pPr>
        <w:pStyle w:val="a0"/>
        <w:spacing w:line="240" w:lineRule="auto"/>
        <w:rPr>
          <w:sz w:val="24"/>
          <w:szCs w:val="24"/>
        </w:rPr>
      </w:pPr>
      <w:r w:rsidRPr="00FD2D0F">
        <w:rPr>
          <w:sz w:val="24"/>
          <w:szCs w:val="24"/>
        </w:rPr>
        <w:t xml:space="preserve">  if (!Number.isFinite(g.minBet) || g.minBet &lt; 1) g.minBet = 1;</w:t>
      </w:r>
    </w:p>
    <w:p w14:paraId="1296CA14" w14:textId="77777777" w:rsidR="00FD2D0F" w:rsidRPr="00FD2D0F" w:rsidRDefault="00FD2D0F" w:rsidP="0021499C">
      <w:pPr>
        <w:pStyle w:val="a0"/>
        <w:spacing w:line="240" w:lineRule="auto"/>
        <w:rPr>
          <w:sz w:val="24"/>
          <w:szCs w:val="24"/>
        </w:rPr>
      </w:pPr>
      <w:r w:rsidRPr="00FD2D0F">
        <w:rPr>
          <w:sz w:val="24"/>
          <w:szCs w:val="24"/>
        </w:rPr>
        <w:t xml:space="preserve">  if (!Number.isFinite(g.maxBet) || g.maxBet &lt; g.minBet) g.maxBet = g.minBet;</w:t>
      </w:r>
    </w:p>
    <w:p w14:paraId="3DD31232" w14:textId="77777777" w:rsidR="00FD2D0F" w:rsidRPr="00FD2D0F" w:rsidRDefault="00FD2D0F" w:rsidP="0021499C">
      <w:pPr>
        <w:pStyle w:val="a0"/>
        <w:spacing w:line="240" w:lineRule="auto"/>
        <w:rPr>
          <w:sz w:val="24"/>
          <w:szCs w:val="24"/>
        </w:rPr>
      </w:pPr>
    </w:p>
    <w:p w14:paraId="656DD317" w14:textId="77777777" w:rsidR="00FD2D0F" w:rsidRPr="00FD2D0F" w:rsidRDefault="00FD2D0F" w:rsidP="0021499C">
      <w:pPr>
        <w:pStyle w:val="a0"/>
        <w:spacing w:line="240" w:lineRule="auto"/>
        <w:rPr>
          <w:sz w:val="24"/>
          <w:szCs w:val="24"/>
        </w:rPr>
      </w:pPr>
      <w:r w:rsidRPr="00FD2D0F">
        <w:rPr>
          <w:sz w:val="24"/>
          <w:szCs w:val="24"/>
        </w:rPr>
        <w:t xml:space="preserve">  db.games.push(g);</w:t>
      </w:r>
    </w:p>
    <w:p w14:paraId="41480BC5" w14:textId="77777777" w:rsidR="00FD2D0F" w:rsidRPr="00FD2D0F" w:rsidRDefault="00FD2D0F" w:rsidP="0021499C">
      <w:pPr>
        <w:pStyle w:val="a0"/>
        <w:spacing w:line="240" w:lineRule="auto"/>
        <w:rPr>
          <w:sz w:val="24"/>
          <w:szCs w:val="24"/>
        </w:rPr>
      </w:pPr>
      <w:r w:rsidRPr="00FD2D0F">
        <w:rPr>
          <w:sz w:val="24"/>
          <w:szCs w:val="24"/>
        </w:rPr>
        <w:t xml:space="preserve">  saveDb(db);</w:t>
      </w:r>
    </w:p>
    <w:p w14:paraId="03F86C6C" w14:textId="77777777" w:rsidR="00FD2D0F" w:rsidRPr="00FD2D0F" w:rsidRDefault="00FD2D0F" w:rsidP="0021499C">
      <w:pPr>
        <w:pStyle w:val="a0"/>
        <w:spacing w:line="240" w:lineRule="auto"/>
        <w:rPr>
          <w:sz w:val="24"/>
          <w:szCs w:val="24"/>
        </w:rPr>
      </w:pPr>
    </w:p>
    <w:p w14:paraId="6C641544" w14:textId="77777777" w:rsidR="00FD2D0F" w:rsidRPr="00FD2D0F" w:rsidRDefault="00FD2D0F" w:rsidP="0021499C">
      <w:pPr>
        <w:pStyle w:val="a0"/>
        <w:spacing w:line="240" w:lineRule="auto"/>
        <w:rPr>
          <w:sz w:val="24"/>
          <w:szCs w:val="24"/>
        </w:rPr>
      </w:pPr>
      <w:r w:rsidRPr="00FD2D0F">
        <w:rPr>
          <w:sz w:val="24"/>
          <w:szCs w:val="24"/>
        </w:rPr>
        <w:t xml:space="preserve">  return g;</w:t>
      </w:r>
    </w:p>
    <w:p w14:paraId="5690CE15" w14:textId="77777777" w:rsidR="00FD2D0F" w:rsidRPr="00FD2D0F" w:rsidRDefault="00FD2D0F" w:rsidP="0021499C">
      <w:pPr>
        <w:pStyle w:val="a0"/>
        <w:spacing w:line="240" w:lineRule="auto"/>
        <w:rPr>
          <w:sz w:val="24"/>
          <w:szCs w:val="24"/>
        </w:rPr>
      </w:pPr>
      <w:r w:rsidRPr="00FD2D0F">
        <w:rPr>
          <w:sz w:val="24"/>
          <w:szCs w:val="24"/>
        </w:rPr>
        <w:t>}</w:t>
      </w:r>
    </w:p>
    <w:p w14:paraId="0C3EE98D" w14:textId="77777777" w:rsidR="00FD2D0F" w:rsidRPr="00FD2D0F" w:rsidRDefault="00FD2D0F" w:rsidP="0021499C">
      <w:pPr>
        <w:pStyle w:val="a0"/>
        <w:spacing w:line="240" w:lineRule="auto"/>
        <w:rPr>
          <w:sz w:val="24"/>
          <w:szCs w:val="24"/>
        </w:rPr>
      </w:pPr>
    </w:p>
    <w:p w14:paraId="64928B9B" w14:textId="77777777" w:rsidR="00FD2D0F" w:rsidRPr="00FD2D0F" w:rsidRDefault="00FD2D0F" w:rsidP="0021499C">
      <w:pPr>
        <w:pStyle w:val="a0"/>
        <w:spacing w:line="240" w:lineRule="auto"/>
        <w:rPr>
          <w:sz w:val="24"/>
          <w:szCs w:val="24"/>
        </w:rPr>
      </w:pPr>
      <w:r w:rsidRPr="00FD2D0F">
        <w:rPr>
          <w:sz w:val="24"/>
          <w:szCs w:val="24"/>
        </w:rPr>
        <w:t>export function apiAdminUpdateGame({ id, patch }) {</w:t>
      </w:r>
    </w:p>
    <w:p w14:paraId="65029ACA" w14:textId="77777777" w:rsidR="00FD2D0F" w:rsidRPr="00FD2D0F" w:rsidRDefault="00FD2D0F" w:rsidP="0021499C">
      <w:pPr>
        <w:pStyle w:val="a0"/>
        <w:spacing w:line="240" w:lineRule="auto"/>
        <w:rPr>
          <w:sz w:val="24"/>
          <w:szCs w:val="24"/>
        </w:rPr>
      </w:pPr>
      <w:r w:rsidRPr="00FD2D0F">
        <w:rPr>
          <w:sz w:val="24"/>
          <w:szCs w:val="24"/>
        </w:rPr>
        <w:t xml:space="preserve">  const db = loadDb();</w:t>
      </w:r>
    </w:p>
    <w:p w14:paraId="2FF91D49" w14:textId="77777777" w:rsidR="00FD2D0F" w:rsidRPr="00FD2D0F" w:rsidRDefault="00FD2D0F" w:rsidP="0021499C">
      <w:pPr>
        <w:pStyle w:val="a0"/>
        <w:spacing w:line="240" w:lineRule="auto"/>
        <w:rPr>
          <w:sz w:val="24"/>
          <w:szCs w:val="24"/>
        </w:rPr>
      </w:pPr>
      <w:r w:rsidRPr="00FD2D0F">
        <w:rPr>
          <w:sz w:val="24"/>
          <w:szCs w:val="24"/>
        </w:rPr>
        <w:t xml:space="preserve">  const g = db.games.find((x) =&gt; x.id === id);</w:t>
      </w:r>
    </w:p>
    <w:p w14:paraId="02E55490" w14:textId="77777777" w:rsidR="00FD2D0F" w:rsidRPr="00FD2D0F" w:rsidRDefault="00FD2D0F" w:rsidP="0021499C">
      <w:pPr>
        <w:pStyle w:val="a0"/>
        <w:spacing w:line="240" w:lineRule="auto"/>
        <w:rPr>
          <w:sz w:val="24"/>
          <w:szCs w:val="24"/>
        </w:rPr>
      </w:pPr>
      <w:r w:rsidRPr="00FD2D0F">
        <w:rPr>
          <w:sz w:val="24"/>
          <w:szCs w:val="24"/>
        </w:rPr>
        <w:t xml:space="preserve">  if (!g) throw new Error('Гру не знайдено.');</w:t>
      </w:r>
    </w:p>
    <w:p w14:paraId="32E9C007" w14:textId="77777777" w:rsidR="00FD2D0F" w:rsidRPr="00FD2D0F" w:rsidRDefault="00FD2D0F" w:rsidP="0021499C">
      <w:pPr>
        <w:pStyle w:val="a0"/>
        <w:spacing w:line="240" w:lineRule="auto"/>
        <w:rPr>
          <w:sz w:val="24"/>
          <w:szCs w:val="24"/>
        </w:rPr>
      </w:pPr>
    </w:p>
    <w:p w14:paraId="4C788A5C" w14:textId="77777777" w:rsidR="00FD2D0F" w:rsidRPr="00FD2D0F" w:rsidRDefault="00FD2D0F" w:rsidP="0021499C">
      <w:pPr>
        <w:pStyle w:val="a0"/>
        <w:spacing w:line="240" w:lineRule="auto"/>
        <w:rPr>
          <w:sz w:val="24"/>
          <w:szCs w:val="24"/>
        </w:rPr>
      </w:pPr>
      <w:r w:rsidRPr="00FD2D0F">
        <w:rPr>
          <w:sz w:val="24"/>
          <w:szCs w:val="24"/>
        </w:rPr>
        <w:t xml:space="preserve">  if (patch.title != null) g.title = String(patch.title).trim();</w:t>
      </w:r>
    </w:p>
    <w:p w14:paraId="4760D6A5" w14:textId="77777777" w:rsidR="00FD2D0F" w:rsidRPr="00FD2D0F" w:rsidRDefault="00FD2D0F" w:rsidP="0021499C">
      <w:pPr>
        <w:pStyle w:val="a0"/>
        <w:spacing w:line="240" w:lineRule="auto"/>
        <w:rPr>
          <w:sz w:val="24"/>
          <w:szCs w:val="24"/>
        </w:rPr>
      </w:pPr>
      <w:r w:rsidRPr="00FD2D0F">
        <w:rPr>
          <w:sz w:val="24"/>
          <w:szCs w:val="24"/>
        </w:rPr>
        <w:t xml:space="preserve">  if (patch.category != null) g.category = String(patch.category).trim() || 'Інше';</w:t>
      </w:r>
    </w:p>
    <w:p w14:paraId="69174F02" w14:textId="77777777" w:rsidR="00FD2D0F" w:rsidRPr="00FD2D0F" w:rsidRDefault="00FD2D0F" w:rsidP="0021499C">
      <w:pPr>
        <w:pStyle w:val="a0"/>
        <w:spacing w:line="240" w:lineRule="auto"/>
        <w:rPr>
          <w:sz w:val="24"/>
          <w:szCs w:val="24"/>
        </w:rPr>
      </w:pPr>
      <w:r w:rsidRPr="00FD2D0F">
        <w:rPr>
          <w:sz w:val="24"/>
          <w:szCs w:val="24"/>
        </w:rPr>
        <w:t xml:space="preserve">  if (patch.description != null) g.description = String(patch.description).trim();</w:t>
      </w:r>
    </w:p>
    <w:p w14:paraId="3E3EDC1D" w14:textId="77777777" w:rsidR="00FD2D0F" w:rsidRPr="00FD2D0F" w:rsidRDefault="00FD2D0F" w:rsidP="0021499C">
      <w:pPr>
        <w:pStyle w:val="a0"/>
        <w:spacing w:line="240" w:lineRule="auto"/>
        <w:rPr>
          <w:sz w:val="24"/>
          <w:szCs w:val="24"/>
        </w:rPr>
      </w:pPr>
      <w:r w:rsidRPr="00FD2D0F">
        <w:rPr>
          <w:sz w:val="24"/>
          <w:szCs w:val="24"/>
        </w:rPr>
        <w:t xml:space="preserve">  if (patch.minBet != null) g.minBet = Number(patch.minBet);</w:t>
      </w:r>
    </w:p>
    <w:p w14:paraId="0C8F1CF4" w14:textId="77777777" w:rsidR="00FD2D0F" w:rsidRPr="00FD2D0F" w:rsidRDefault="00FD2D0F" w:rsidP="0021499C">
      <w:pPr>
        <w:pStyle w:val="a0"/>
        <w:spacing w:line="240" w:lineRule="auto"/>
        <w:rPr>
          <w:sz w:val="24"/>
          <w:szCs w:val="24"/>
        </w:rPr>
      </w:pPr>
      <w:r w:rsidRPr="00FD2D0F">
        <w:rPr>
          <w:sz w:val="24"/>
          <w:szCs w:val="24"/>
        </w:rPr>
        <w:t xml:space="preserve">  if (patch.maxBet != null) g.maxBet = Number(patch.maxBet);</w:t>
      </w:r>
    </w:p>
    <w:p w14:paraId="69567D00" w14:textId="77777777" w:rsidR="00FD2D0F" w:rsidRPr="00FD2D0F" w:rsidRDefault="00FD2D0F" w:rsidP="0021499C">
      <w:pPr>
        <w:pStyle w:val="a0"/>
        <w:spacing w:line="240" w:lineRule="auto"/>
        <w:rPr>
          <w:sz w:val="24"/>
          <w:szCs w:val="24"/>
        </w:rPr>
      </w:pPr>
    </w:p>
    <w:p w14:paraId="36066A54" w14:textId="77777777" w:rsidR="00FD2D0F" w:rsidRPr="00FD2D0F" w:rsidRDefault="00FD2D0F" w:rsidP="0021499C">
      <w:pPr>
        <w:pStyle w:val="a0"/>
        <w:spacing w:line="240" w:lineRule="auto"/>
        <w:rPr>
          <w:sz w:val="24"/>
          <w:szCs w:val="24"/>
        </w:rPr>
      </w:pPr>
      <w:r w:rsidRPr="00FD2D0F">
        <w:rPr>
          <w:sz w:val="24"/>
          <w:szCs w:val="24"/>
        </w:rPr>
        <w:t xml:space="preserve">  if (!g.title) throw new Error('Назва не може бути порожньою.');</w:t>
      </w:r>
    </w:p>
    <w:p w14:paraId="2F29DFA0" w14:textId="77777777" w:rsidR="00FD2D0F" w:rsidRPr="00FD2D0F" w:rsidRDefault="00FD2D0F" w:rsidP="0021499C">
      <w:pPr>
        <w:pStyle w:val="a0"/>
        <w:spacing w:line="240" w:lineRule="auto"/>
        <w:rPr>
          <w:sz w:val="24"/>
          <w:szCs w:val="24"/>
        </w:rPr>
      </w:pPr>
      <w:r w:rsidRPr="00FD2D0F">
        <w:rPr>
          <w:sz w:val="24"/>
          <w:szCs w:val="24"/>
        </w:rPr>
        <w:t xml:space="preserve">  if (!Number.isFinite(g.minBet) || g.minBet &lt; 1) g.minBet = 1;</w:t>
      </w:r>
    </w:p>
    <w:p w14:paraId="7474BF0F" w14:textId="77777777" w:rsidR="00FD2D0F" w:rsidRPr="00FD2D0F" w:rsidRDefault="00FD2D0F" w:rsidP="0021499C">
      <w:pPr>
        <w:pStyle w:val="a0"/>
        <w:spacing w:line="240" w:lineRule="auto"/>
        <w:rPr>
          <w:sz w:val="24"/>
          <w:szCs w:val="24"/>
        </w:rPr>
      </w:pPr>
      <w:r w:rsidRPr="00FD2D0F">
        <w:rPr>
          <w:sz w:val="24"/>
          <w:szCs w:val="24"/>
        </w:rPr>
        <w:t xml:space="preserve">  if (!Number.isFinite(g.maxBet) || g.maxBet &lt; g.minBet) g.maxBet = g.minBet;</w:t>
      </w:r>
    </w:p>
    <w:p w14:paraId="3DD29CA8" w14:textId="77777777" w:rsidR="00FD2D0F" w:rsidRPr="00FD2D0F" w:rsidRDefault="00FD2D0F" w:rsidP="0021499C">
      <w:pPr>
        <w:pStyle w:val="a0"/>
        <w:spacing w:line="240" w:lineRule="auto"/>
        <w:rPr>
          <w:sz w:val="24"/>
          <w:szCs w:val="24"/>
        </w:rPr>
      </w:pPr>
    </w:p>
    <w:p w14:paraId="53D0BCC3" w14:textId="77777777" w:rsidR="00FD2D0F" w:rsidRPr="00FD2D0F" w:rsidRDefault="00FD2D0F" w:rsidP="0021499C">
      <w:pPr>
        <w:pStyle w:val="a0"/>
        <w:spacing w:line="240" w:lineRule="auto"/>
        <w:rPr>
          <w:sz w:val="24"/>
          <w:szCs w:val="24"/>
        </w:rPr>
      </w:pPr>
      <w:r w:rsidRPr="00FD2D0F">
        <w:rPr>
          <w:sz w:val="24"/>
          <w:szCs w:val="24"/>
        </w:rPr>
        <w:t xml:space="preserve">  saveDb(db);</w:t>
      </w:r>
    </w:p>
    <w:p w14:paraId="09E6559E" w14:textId="77777777" w:rsidR="00FD2D0F" w:rsidRPr="00FD2D0F" w:rsidRDefault="00FD2D0F" w:rsidP="0021499C">
      <w:pPr>
        <w:pStyle w:val="a0"/>
        <w:spacing w:line="240" w:lineRule="auto"/>
        <w:rPr>
          <w:sz w:val="24"/>
          <w:szCs w:val="24"/>
        </w:rPr>
      </w:pPr>
      <w:r w:rsidRPr="00FD2D0F">
        <w:rPr>
          <w:sz w:val="24"/>
          <w:szCs w:val="24"/>
        </w:rPr>
        <w:t xml:space="preserve">  return g;</w:t>
      </w:r>
    </w:p>
    <w:p w14:paraId="646F3A88" w14:textId="77777777" w:rsidR="00FD2D0F" w:rsidRPr="00FD2D0F" w:rsidRDefault="00FD2D0F" w:rsidP="0021499C">
      <w:pPr>
        <w:pStyle w:val="a0"/>
        <w:spacing w:line="240" w:lineRule="auto"/>
        <w:rPr>
          <w:sz w:val="24"/>
          <w:szCs w:val="24"/>
        </w:rPr>
      </w:pPr>
      <w:r w:rsidRPr="00FD2D0F">
        <w:rPr>
          <w:sz w:val="24"/>
          <w:szCs w:val="24"/>
        </w:rPr>
        <w:lastRenderedPageBreak/>
        <w:t>}</w:t>
      </w:r>
    </w:p>
    <w:p w14:paraId="1A254CB9" w14:textId="77777777" w:rsidR="00FD2D0F" w:rsidRPr="00FD2D0F" w:rsidRDefault="00FD2D0F" w:rsidP="0021499C">
      <w:pPr>
        <w:pStyle w:val="a0"/>
        <w:spacing w:line="240" w:lineRule="auto"/>
        <w:rPr>
          <w:sz w:val="24"/>
          <w:szCs w:val="24"/>
        </w:rPr>
      </w:pPr>
    </w:p>
    <w:p w14:paraId="23FD1C77" w14:textId="77777777" w:rsidR="00FD2D0F" w:rsidRPr="00FD2D0F" w:rsidRDefault="00FD2D0F" w:rsidP="0021499C">
      <w:pPr>
        <w:pStyle w:val="a0"/>
        <w:spacing w:line="240" w:lineRule="auto"/>
        <w:rPr>
          <w:sz w:val="24"/>
          <w:szCs w:val="24"/>
        </w:rPr>
      </w:pPr>
      <w:r w:rsidRPr="00FD2D0F">
        <w:rPr>
          <w:sz w:val="24"/>
          <w:szCs w:val="24"/>
        </w:rPr>
        <w:t>export function apiAdminDeleteGame(id) {</w:t>
      </w:r>
    </w:p>
    <w:p w14:paraId="4039D11B" w14:textId="77777777" w:rsidR="00FD2D0F" w:rsidRPr="00FD2D0F" w:rsidRDefault="00FD2D0F" w:rsidP="0021499C">
      <w:pPr>
        <w:pStyle w:val="a0"/>
        <w:spacing w:line="240" w:lineRule="auto"/>
        <w:rPr>
          <w:sz w:val="24"/>
          <w:szCs w:val="24"/>
        </w:rPr>
      </w:pPr>
      <w:r w:rsidRPr="00FD2D0F">
        <w:rPr>
          <w:sz w:val="24"/>
          <w:szCs w:val="24"/>
        </w:rPr>
        <w:t xml:space="preserve">  const db = loadDb();</w:t>
      </w:r>
    </w:p>
    <w:p w14:paraId="0517C46A" w14:textId="77777777" w:rsidR="00FD2D0F" w:rsidRPr="00FD2D0F" w:rsidRDefault="00FD2D0F" w:rsidP="0021499C">
      <w:pPr>
        <w:pStyle w:val="a0"/>
        <w:spacing w:line="240" w:lineRule="auto"/>
        <w:rPr>
          <w:sz w:val="24"/>
          <w:szCs w:val="24"/>
        </w:rPr>
      </w:pPr>
      <w:r w:rsidRPr="00FD2D0F">
        <w:rPr>
          <w:sz w:val="24"/>
          <w:szCs w:val="24"/>
        </w:rPr>
        <w:t xml:space="preserve">  const idx = db.games.findIndex((x) =&gt; x.id === id);</w:t>
      </w:r>
    </w:p>
    <w:p w14:paraId="7BD6D48C" w14:textId="77777777" w:rsidR="00FD2D0F" w:rsidRPr="00FD2D0F" w:rsidRDefault="00FD2D0F" w:rsidP="0021499C">
      <w:pPr>
        <w:pStyle w:val="a0"/>
        <w:spacing w:line="240" w:lineRule="auto"/>
        <w:rPr>
          <w:sz w:val="24"/>
          <w:szCs w:val="24"/>
        </w:rPr>
      </w:pPr>
      <w:r w:rsidRPr="00FD2D0F">
        <w:rPr>
          <w:sz w:val="24"/>
          <w:szCs w:val="24"/>
        </w:rPr>
        <w:t xml:space="preserve">  if (idx === -1) throw new Error('Гру не знайдено.');</w:t>
      </w:r>
    </w:p>
    <w:p w14:paraId="7BA4E7FB" w14:textId="77777777" w:rsidR="00FD2D0F" w:rsidRPr="00FD2D0F" w:rsidRDefault="00FD2D0F" w:rsidP="0021499C">
      <w:pPr>
        <w:pStyle w:val="a0"/>
        <w:spacing w:line="240" w:lineRule="auto"/>
        <w:rPr>
          <w:sz w:val="24"/>
          <w:szCs w:val="24"/>
        </w:rPr>
      </w:pPr>
    </w:p>
    <w:p w14:paraId="00648265" w14:textId="77777777" w:rsidR="00FD2D0F" w:rsidRPr="00FD2D0F" w:rsidRDefault="00FD2D0F" w:rsidP="0021499C">
      <w:pPr>
        <w:pStyle w:val="a0"/>
        <w:spacing w:line="240" w:lineRule="auto"/>
        <w:rPr>
          <w:sz w:val="24"/>
          <w:szCs w:val="24"/>
        </w:rPr>
      </w:pPr>
      <w:r w:rsidRPr="00FD2D0F">
        <w:rPr>
          <w:sz w:val="24"/>
          <w:szCs w:val="24"/>
        </w:rPr>
        <w:t xml:space="preserve">  const [removed] = db.games.splice(idx, 1);</w:t>
      </w:r>
    </w:p>
    <w:p w14:paraId="2AEB1A0F" w14:textId="77777777" w:rsidR="00FD2D0F" w:rsidRPr="00FD2D0F" w:rsidRDefault="00FD2D0F" w:rsidP="0021499C">
      <w:pPr>
        <w:pStyle w:val="a0"/>
        <w:spacing w:line="240" w:lineRule="auto"/>
        <w:rPr>
          <w:sz w:val="24"/>
          <w:szCs w:val="24"/>
        </w:rPr>
      </w:pPr>
      <w:r w:rsidRPr="00FD2D0F">
        <w:rPr>
          <w:sz w:val="24"/>
          <w:szCs w:val="24"/>
        </w:rPr>
        <w:t xml:space="preserve">  saveDb(db);</w:t>
      </w:r>
    </w:p>
    <w:p w14:paraId="1853823A" w14:textId="77777777" w:rsidR="00FD2D0F" w:rsidRPr="00FD2D0F" w:rsidRDefault="00FD2D0F" w:rsidP="0021499C">
      <w:pPr>
        <w:pStyle w:val="a0"/>
        <w:spacing w:line="240" w:lineRule="auto"/>
        <w:rPr>
          <w:sz w:val="24"/>
          <w:szCs w:val="24"/>
        </w:rPr>
      </w:pPr>
    </w:p>
    <w:p w14:paraId="56B7A597" w14:textId="77777777" w:rsidR="00FD2D0F" w:rsidRPr="00FD2D0F" w:rsidRDefault="00FD2D0F" w:rsidP="0021499C">
      <w:pPr>
        <w:pStyle w:val="a0"/>
        <w:spacing w:line="240" w:lineRule="auto"/>
        <w:rPr>
          <w:sz w:val="24"/>
          <w:szCs w:val="24"/>
        </w:rPr>
      </w:pPr>
      <w:r w:rsidRPr="00FD2D0F">
        <w:rPr>
          <w:sz w:val="24"/>
          <w:szCs w:val="24"/>
        </w:rPr>
        <w:t xml:space="preserve">  return removed;</w:t>
      </w:r>
    </w:p>
    <w:p w14:paraId="5E586660" w14:textId="77777777" w:rsidR="00FD2D0F" w:rsidRPr="00FD2D0F" w:rsidRDefault="00FD2D0F" w:rsidP="0021499C">
      <w:pPr>
        <w:pStyle w:val="a0"/>
        <w:spacing w:line="240" w:lineRule="auto"/>
        <w:rPr>
          <w:sz w:val="24"/>
          <w:szCs w:val="24"/>
        </w:rPr>
      </w:pPr>
      <w:r w:rsidRPr="00FD2D0F">
        <w:rPr>
          <w:sz w:val="24"/>
          <w:szCs w:val="24"/>
        </w:rPr>
        <w:t>}</w:t>
      </w:r>
    </w:p>
    <w:p w14:paraId="005C4686" w14:textId="77777777" w:rsidR="00FD2D0F" w:rsidRPr="00FD2D0F" w:rsidRDefault="00FD2D0F" w:rsidP="0021499C">
      <w:pPr>
        <w:pStyle w:val="a0"/>
        <w:spacing w:line="240" w:lineRule="auto"/>
        <w:rPr>
          <w:sz w:val="24"/>
          <w:szCs w:val="24"/>
        </w:rPr>
      </w:pPr>
    </w:p>
    <w:p w14:paraId="6F0A2764" w14:textId="77777777" w:rsidR="00FD2D0F" w:rsidRPr="00FD2D0F" w:rsidRDefault="00FD2D0F" w:rsidP="0021499C">
      <w:pPr>
        <w:pStyle w:val="a0"/>
        <w:spacing w:line="240" w:lineRule="auto"/>
        <w:rPr>
          <w:sz w:val="24"/>
          <w:szCs w:val="24"/>
        </w:rPr>
      </w:pPr>
      <w:r w:rsidRPr="00FD2D0F">
        <w:rPr>
          <w:sz w:val="24"/>
          <w:szCs w:val="24"/>
        </w:rPr>
        <w:t>export function apiTopUp({ userId, amount }) {</w:t>
      </w:r>
    </w:p>
    <w:p w14:paraId="739627AE" w14:textId="77777777" w:rsidR="00FD2D0F" w:rsidRPr="00FD2D0F" w:rsidRDefault="00FD2D0F" w:rsidP="0021499C">
      <w:pPr>
        <w:pStyle w:val="a0"/>
        <w:spacing w:line="240" w:lineRule="auto"/>
        <w:rPr>
          <w:sz w:val="24"/>
          <w:szCs w:val="24"/>
        </w:rPr>
      </w:pPr>
      <w:r w:rsidRPr="00FD2D0F">
        <w:rPr>
          <w:sz w:val="24"/>
          <w:szCs w:val="24"/>
        </w:rPr>
        <w:t xml:space="preserve">  const db = loadDb();</w:t>
      </w:r>
    </w:p>
    <w:p w14:paraId="627D2C47" w14:textId="77777777" w:rsidR="00FD2D0F" w:rsidRPr="00FD2D0F" w:rsidRDefault="00FD2D0F" w:rsidP="0021499C">
      <w:pPr>
        <w:pStyle w:val="a0"/>
        <w:spacing w:line="240" w:lineRule="auto"/>
        <w:rPr>
          <w:sz w:val="24"/>
          <w:szCs w:val="24"/>
        </w:rPr>
      </w:pPr>
      <w:r w:rsidRPr="00FD2D0F">
        <w:rPr>
          <w:sz w:val="24"/>
          <w:szCs w:val="24"/>
        </w:rPr>
        <w:t xml:space="preserve">  const u = db.users.find((x) =&gt; x.id === userId);</w:t>
      </w:r>
    </w:p>
    <w:p w14:paraId="7718998C" w14:textId="77777777" w:rsidR="00FD2D0F" w:rsidRPr="00FD2D0F" w:rsidRDefault="00FD2D0F" w:rsidP="0021499C">
      <w:pPr>
        <w:pStyle w:val="a0"/>
        <w:spacing w:line="240" w:lineRule="auto"/>
        <w:rPr>
          <w:sz w:val="24"/>
          <w:szCs w:val="24"/>
        </w:rPr>
      </w:pPr>
      <w:r w:rsidRPr="00FD2D0F">
        <w:rPr>
          <w:sz w:val="24"/>
          <w:szCs w:val="24"/>
        </w:rPr>
        <w:t xml:space="preserve">  if (!u) throw new Error('Користувача не знайдено.');</w:t>
      </w:r>
    </w:p>
    <w:p w14:paraId="05C7966F" w14:textId="77777777" w:rsidR="00FD2D0F" w:rsidRPr="00FD2D0F" w:rsidRDefault="00FD2D0F" w:rsidP="0021499C">
      <w:pPr>
        <w:pStyle w:val="a0"/>
        <w:spacing w:line="240" w:lineRule="auto"/>
        <w:rPr>
          <w:sz w:val="24"/>
          <w:szCs w:val="24"/>
        </w:rPr>
      </w:pPr>
    </w:p>
    <w:p w14:paraId="54E2DC7E" w14:textId="77777777" w:rsidR="00FD2D0F" w:rsidRPr="00FD2D0F" w:rsidRDefault="00FD2D0F" w:rsidP="0021499C">
      <w:pPr>
        <w:pStyle w:val="a0"/>
        <w:spacing w:line="240" w:lineRule="auto"/>
        <w:rPr>
          <w:sz w:val="24"/>
          <w:szCs w:val="24"/>
        </w:rPr>
      </w:pPr>
      <w:r w:rsidRPr="00FD2D0F">
        <w:rPr>
          <w:sz w:val="24"/>
          <w:szCs w:val="24"/>
        </w:rPr>
        <w:t xml:space="preserve">  amount = Number(amount);</w:t>
      </w:r>
    </w:p>
    <w:p w14:paraId="1E31A225" w14:textId="77777777" w:rsidR="00FD2D0F" w:rsidRPr="00FD2D0F" w:rsidRDefault="00FD2D0F" w:rsidP="0021499C">
      <w:pPr>
        <w:pStyle w:val="a0"/>
        <w:spacing w:line="240" w:lineRule="auto"/>
        <w:rPr>
          <w:sz w:val="24"/>
          <w:szCs w:val="24"/>
        </w:rPr>
      </w:pPr>
      <w:r w:rsidRPr="00FD2D0F">
        <w:rPr>
          <w:sz w:val="24"/>
          <w:szCs w:val="24"/>
        </w:rPr>
        <w:t xml:space="preserve">  if (!Number.isFinite(amount) || amount &lt;= 0) throw new Error('Сума має бути &gt; 0.');</w:t>
      </w:r>
    </w:p>
    <w:p w14:paraId="71262D25" w14:textId="77777777" w:rsidR="00FD2D0F" w:rsidRPr="00FD2D0F" w:rsidRDefault="00FD2D0F" w:rsidP="0021499C">
      <w:pPr>
        <w:pStyle w:val="a0"/>
        <w:spacing w:line="240" w:lineRule="auto"/>
        <w:rPr>
          <w:sz w:val="24"/>
          <w:szCs w:val="24"/>
        </w:rPr>
      </w:pPr>
    </w:p>
    <w:p w14:paraId="609EDE20" w14:textId="77777777" w:rsidR="00FD2D0F" w:rsidRPr="00FD2D0F" w:rsidRDefault="00FD2D0F" w:rsidP="0021499C">
      <w:pPr>
        <w:pStyle w:val="a0"/>
        <w:spacing w:line="240" w:lineRule="auto"/>
        <w:rPr>
          <w:sz w:val="24"/>
          <w:szCs w:val="24"/>
        </w:rPr>
      </w:pPr>
      <w:r w:rsidRPr="00FD2D0F">
        <w:rPr>
          <w:sz w:val="24"/>
          <w:szCs w:val="24"/>
        </w:rPr>
        <w:t xml:space="preserve">  u.balance += Math.floor(amount);</w:t>
      </w:r>
    </w:p>
    <w:p w14:paraId="49BC4ADD" w14:textId="77777777" w:rsidR="00FD2D0F" w:rsidRPr="00FD2D0F" w:rsidRDefault="00FD2D0F" w:rsidP="0021499C">
      <w:pPr>
        <w:pStyle w:val="a0"/>
        <w:spacing w:line="240" w:lineRule="auto"/>
        <w:rPr>
          <w:sz w:val="24"/>
          <w:szCs w:val="24"/>
        </w:rPr>
      </w:pPr>
      <w:r w:rsidRPr="00FD2D0F">
        <w:rPr>
          <w:sz w:val="24"/>
          <w:szCs w:val="24"/>
        </w:rPr>
        <w:t xml:space="preserve">  saveDb(db);</w:t>
      </w:r>
    </w:p>
    <w:p w14:paraId="5790E6F0" w14:textId="77777777" w:rsidR="00FD2D0F" w:rsidRPr="00FD2D0F" w:rsidRDefault="00FD2D0F" w:rsidP="0021499C">
      <w:pPr>
        <w:pStyle w:val="a0"/>
        <w:spacing w:line="240" w:lineRule="auto"/>
        <w:rPr>
          <w:sz w:val="24"/>
          <w:szCs w:val="24"/>
        </w:rPr>
      </w:pPr>
    </w:p>
    <w:p w14:paraId="6CF8592E" w14:textId="77777777" w:rsidR="00FD2D0F" w:rsidRPr="00FD2D0F" w:rsidRDefault="00FD2D0F" w:rsidP="0021499C">
      <w:pPr>
        <w:pStyle w:val="a0"/>
        <w:spacing w:line="240" w:lineRule="auto"/>
        <w:rPr>
          <w:sz w:val="24"/>
          <w:szCs w:val="24"/>
        </w:rPr>
      </w:pPr>
      <w:r w:rsidRPr="00FD2D0F">
        <w:rPr>
          <w:sz w:val="24"/>
          <w:szCs w:val="24"/>
        </w:rPr>
        <w:t xml:space="preserve">  return sanitizeUser(u);</w:t>
      </w:r>
    </w:p>
    <w:p w14:paraId="072EBEDE" w14:textId="62331A50" w:rsidR="00CC0F25" w:rsidRPr="00CC0F25" w:rsidRDefault="00FD2D0F" w:rsidP="0021499C">
      <w:pPr>
        <w:pStyle w:val="a0"/>
        <w:spacing w:line="240" w:lineRule="auto"/>
        <w:rPr>
          <w:sz w:val="24"/>
          <w:szCs w:val="24"/>
        </w:rPr>
      </w:pPr>
      <w:r w:rsidRPr="00FD2D0F">
        <w:rPr>
          <w:sz w:val="24"/>
          <w:szCs w:val="24"/>
        </w:rPr>
        <w:t>}</w:t>
      </w:r>
    </w:p>
    <w:p w14:paraId="275CED58" w14:textId="77777777" w:rsidR="00CC0F25" w:rsidRPr="00CC0F25" w:rsidRDefault="00CC0F25" w:rsidP="0021499C">
      <w:pPr>
        <w:pStyle w:val="a0"/>
        <w:spacing w:line="240" w:lineRule="auto"/>
        <w:ind w:firstLine="0"/>
        <w:rPr>
          <w:b/>
          <w:bCs/>
        </w:rPr>
      </w:pPr>
      <w:r w:rsidRPr="00CC0F25">
        <w:rPr>
          <w:b/>
          <w:bCs/>
        </w:rPr>
        <w:t>src/stores</w:t>
      </w:r>
    </w:p>
    <w:p w14:paraId="330A0044" w14:textId="3D6FACA7" w:rsidR="00CC0F25" w:rsidRPr="00CC0F25" w:rsidRDefault="00CC0F25" w:rsidP="0021499C">
      <w:pPr>
        <w:pStyle w:val="a0"/>
        <w:spacing w:line="240" w:lineRule="auto"/>
        <w:ind w:firstLine="0"/>
        <w:rPr>
          <w:b/>
          <w:bCs/>
        </w:rPr>
      </w:pPr>
      <w:r w:rsidRPr="00CC0F25">
        <w:rPr>
          <w:b/>
          <w:bCs/>
        </w:rPr>
        <w:t>src/stores/auth.js</w:t>
      </w:r>
      <w:r>
        <w:rPr>
          <w:b/>
          <w:bCs/>
        </w:rPr>
        <w:t>:</w:t>
      </w:r>
    </w:p>
    <w:p w14:paraId="5B6B4AD0" w14:textId="77777777" w:rsidR="00FD2D0F" w:rsidRPr="00FD2D0F" w:rsidRDefault="00FD2D0F" w:rsidP="0021499C">
      <w:pPr>
        <w:pStyle w:val="a0"/>
        <w:spacing w:line="240" w:lineRule="auto"/>
        <w:rPr>
          <w:sz w:val="24"/>
          <w:szCs w:val="24"/>
        </w:rPr>
      </w:pPr>
      <w:r w:rsidRPr="00FD2D0F">
        <w:rPr>
          <w:sz w:val="24"/>
          <w:szCs w:val="24"/>
        </w:rPr>
        <w:t>import { defineStore } from 'pinia';</w:t>
      </w:r>
    </w:p>
    <w:p w14:paraId="3E21E17C" w14:textId="77777777" w:rsidR="00FD2D0F" w:rsidRPr="00FD2D0F" w:rsidRDefault="00FD2D0F" w:rsidP="0021499C">
      <w:pPr>
        <w:pStyle w:val="a0"/>
        <w:spacing w:line="240" w:lineRule="auto"/>
        <w:rPr>
          <w:sz w:val="24"/>
          <w:szCs w:val="24"/>
        </w:rPr>
      </w:pPr>
      <w:r w:rsidRPr="00FD2D0F">
        <w:rPr>
          <w:sz w:val="24"/>
          <w:szCs w:val="24"/>
        </w:rPr>
        <w:t>import { apiLogin, apiRegister, apiTopUp } from '../services/api';</w:t>
      </w:r>
    </w:p>
    <w:p w14:paraId="34D4164F" w14:textId="77777777" w:rsidR="00FD2D0F" w:rsidRPr="00FD2D0F" w:rsidRDefault="00FD2D0F" w:rsidP="0021499C">
      <w:pPr>
        <w:pStyle w:val="a0"/>
        <w:spacing w:line="240" w:lineRule="auto"/>
        <w:rPr>
          <w:sz w:val="24"/>
          <w:szCs w:val="24"/>
        </w:rPr>
      </w:pPr>
    </w:p>
    <w:p w14:paraId="47689A62" w14:textId="77777777" w:rsidR="00FD2D0F" w:rsidRPr="00FD2D0F" w:rsidRDefault="00FD2D0F" w:rsidP="0021499C">
      <w:pPr>
        <w:pStyle w:val="a0"/>
        <w:spacing w:line="240" w:lineRule="auto"/>
        <w:rPr>
          <w:sz w:val="24"/>
          <w:szCs w:val="24"/>
        </w:rPr>
      </w:pPr>
      <w:r w:rsidRPr="00FD2D0F">
        <w:rPr>
          <w:sz w:val="24"/>
          <w:szCs w:val="24"/>
        </w:rPr>
        <w:t>const LS_KEY = 'minigames_auth_v1';</w:t>
      </w:r>
    </w:p>
    <w:p w14:paraId="12F77899" w14:textId="77777777" w:rsidR="00FD2D0F" w:rsidRPr="00FD2D0F" w:rsidRDefault="00FD2D0F" w:rsidP="0021499C">
      <w:pPr>
        <w:pStyle w:val="a0"/>
        <w:spacing w:line="240" w:lineRule="auto"/>
        <w:rPr>
          <w:sz w:val="24"/>
          <w:szCs w:val="24"/>
        </w:rPr>
      </w:pPr>
    </w:p>
    <w:p w14:paraId="3ADA34A3" w14:textId="77777777" w:rsidR="00FD2D0F" w:rsidRPr="00FD2D0F" w:rsidRDefault="00FD2D0F" w:rsidP="0021499C">
      <w:pPr>
        <w:pStyle w:val="a0"/>
        <w:spacing w:line="240" w:lineRule="auto"/>
        <w:rPr>
          <w:sz w:val="24"/>
          <w:szCs w:val="24"/>
        </w:rPr>
      </w:pPr>
      <w:r w:rsidRPr="00FD2D0F">
        <w:rPr>
          <w:sz w:val="24"/>
          <w:szCs w:val="24"/>
        </w:rPr>
        <w:lastRenderedPageBreak/>
        <w:t>export const useAuthStore = defineStore('auth', {</w:t>
      </w:r>
    </w:p>
    <w:p w14:paraId="60222DC0" w14:textId="77777777" w:rsidR="00FD2D0F" w:rsidRPr="00FD2D0F" w:rsidRDefault="00FD2D0F" w:rsidP="0021499C">
      <w:pPr>
        <w:pStyle w:val="a0"/>
        <w:spacing w:line="240" w:lineRule="auto"/>
        <w:rPr>
          <w:sz w:val="24"/>
          <w:szCs w:val="24"/>
        </w:rPr>
      </w:pPr>
      <w:r w:rsidRPr="00FD2D0F">
        <w:rPr>
          <w:sz w:val="24"/>
          <w:szCs w:val="24"/>
        </w:rPr>
        <w:t xml:space="preserve">  state: () =&gt; ({ user: null, bootstrapped: false, balance: 0 }),</w:t>
      </w:r>
    </w:p>
    <w:p w14:paraId="1A42051B" w14:textId="77777777" w:rsidR="00FD2D0F" w:rsidRPr="00FD2D0F" w:rsidRDefault="00FD2D0F" w:rsidP="0021499C">
      <w:pPr>
        <w:pStyle w:val="a0"/>
        <w:spacing w:line="240" w:lineRule="auto"/>
        <w:rPr>
          <w:sz w:val="24"/>
          <w:szCs w:val="24"/>
        </w:rPr>
      </w:pPr>
      <w:r w:rsidRPr="00FD2D0F">
        <w:rPr>
          <w:sz w:val="24"/>
          <w:szCs w:val="24"/>
        </w:rPr>
        <w:t xml:space="preserve">  getters: { isAuthenticated: (s) =&gt; !!s.user },</w:t>
      </w:r>
    </w:p>
    <w:p w14:paraId="71CA94ED" w14:textId="77777777" w:rsidR="00FD2D0F" w:rsidRPr="00FD2D0F" w:rsidRDefault="00FD2D0F" w:rsidP="0021499C">
      <w:pPr>
        <w:pStyle w:val="a0"/>
        <w:spacing w:line="240" w:lineRule="auto"/>
        <w:rPr>
          <w:sz w:val="24"/>
          <w:szCs w:val="24"/>
        </w:rPr>
      </w:pPr>
      <w:r w:rsidRPr="00FD2D0F">
        <w:rPr>
          <w:sz w:val="24"/>
          <w:szCs w:val="24"/>
        </w:rPr>
        <w:t xml:space="preserve">  actions: {</w:t>
      </w:r>
    </w:p>
    <w:p w14:paraId="03C04A2D" w14:textId="77777777" w:rsidR="00FD2D0F" w:rsidRPr="00FD2D0F" w:rsidRDefault="00FD2D0F" w:rsidP="0021499C">
      <w:pPr>
        <w:pStyle w:val="a0"/>
        <w:spacing w:line="240" w:lineRule="auto"/>
        <w:rPr>
          <w:sz w:val="24"/>
          <w:szCs w:val="24"/>
        </w:rPr>
      </w:pPr>
      <w:r w:rsidRPr="00FD2D0F">
        <w:rPr>
          <w:sz w:val="24"/>
          <w:szCs w:val="24"/>
        </w:rPr>
        <w:t xml:space="preserve">    ensureBootstrapped() {</w:t>
      </w:r>
    </w:p>
    <w:p w14:paraId="02EA606A" w14:textId="77777777" w:rsidR="00FD2D0F" w:rsidRPr="00FD2D0F" w:rsidRDefault="00FD2D0F" w:rsidP="0021499C">
      <w:pPr>
        <w:pStyle w:val="a0"/>
        <w:spacing w:line="240" w:lineRule="auto"/>
        <w:rPr>
          <w:sz w:val="24"/>
          <w:szCs w:val="24"/>
        </w:rPr>
      </w:pPr>
      <w:r w:rsidRPr="00FD2D0F">
        <w:rPr>
          <w:sz w:val="24"/>
          <w:szCs w:val="24"/>
        </w:rPr>
        <w:t xml:space="preserve">      if (this.bootstrapped) return;</w:t>
      </w:r>
    </w:p>
    <w:p w14:paraId="74818198" w14:textId="77777777" w:rsidR="00FD2D0F" w:rsidRPr="00FD2D0F" w:rsidRDefault="00FD2D0F" w:rsidP="0021499C">
      <w:pPr>
        <w:pStyle w:val="a0"/>
        <w:spacing w:line="240" w:lineRule="auto"/>
        <w:rPr>
          <w:sz w:val="24"/>
          <w:szCs w:val="24"/>
        </w:rPr>
      </w:pPr>
    </w:p>
    <w:p w14:paraId="2755A22D" w14:textId="77777777" w:rsidR="00FD2D0F" w:rsidRPr="00FD2D0F" w:rsidRDefault="00FD2D0F" w:rsidP="0021499C">
      <w:pPr>
        <w:pStyle w:val="a0"/>
        <w:spacing w:line="240" w:lineRule="auto"/>
        <w:rPr>
          <w:sz w:val="24"/>
          <w:szCs w:val="24"/>
        </w:rPr>
      </w:pPr>
      <w:r w:rsidRPr="00FD2D0F">
        <w:rPr>
          <w:sz w:val="24"/>
          <w:szCs w:val="24"/>
        </w:rPr>
        <w:t xml:space="preserve">      this.bootstrapped = true;</w:t>
      </w:r>
    </w:p>
    <w:p w14:paraId="1B3B6FCB" w14:textId="77777777" w:rsidR="00FD2D0F" w:rsidRPr="00FD2D0F" w:rsidRDefault="00FD2D0F" w:rsidP="0021499C">
      <w:pPr>
        <w:pStyle w:val="a0"/>
        <w:spacing w:line="240" w:lineRule="auto"/>
        <w:rPr>
          <w:sz w:val="24"/>
          <w:szCs w:val="24"/>
        </w:rPr>
      </w:pPr>
    </w:p>
    <w:p w14:paraId="523C713F" w14:textId="77777777" w:rsidR="00FD2D0F" w:rsidRPr="00FD2D0F" w:rsidRDefault="00FD2D0F" w:rsidP="0021499C">
      <w:pPr>
        <w:pStyle w:val="a0"/>
        <w:spacing w:line="240" w:lineRule="auto"/>
        <w:rPr>
          <w:sz w:val="24"/>
          <w:szCs w:val="24"/>
        </w:rPr>
      </w:pPr>
      <w:r w:rsidRPr="00FD2D0F">
        <w:rPr>
          <w:sz w:val="24"/>
          <w:szCs w:val="24"/>
        </w:rPr>
        <w:t xml:space="preserve">      const raw = localStorage.getItem(LS_KEY);</w:t>
      </w:r>
    </w:p>
    <w:p w14:paraId="73D1680F" w14:textId="77777777" w:rsidR="00FD2D0F" w:rsidRPr="00FD2D0F" w:rsidRDefault="00FD2D0F" w:rsidP="0021499C">
      <w:pPr>
        <w:pStyle w:val="a0"/>
        <w:spacing w:line="240" w:lineRule="auto"/>
        <w:rPr>
          <w:sz w:val="24"/>
          <w:szCs w:val="24"/>
        </w:rPr>
      </w:pPr>
      <w:r w:rsidRPr="00FD2D0F">
        <w:rPr>
          <w:sz w:val="24"/>
          <w:szCs w:val="24"/>
        </w:rPr>
        <w:t xml:space="preserve">      if (!raw) return;</w:t>
      </w:r>
    </w:p>
    <w:p w14:paraId="4391F00D" w14:textId="77777777" w:rsidR="00FD2D0F" w:rsidRPr="00FD2D0F" w:rsidRDefault="00FD2D0F" w:rsidP="0021499C">
      <w:pPr>
        <w:pStyle w:val="a0"/>
        <w:spacing w:line="240" w:lineRule="auto"/>
        <w:rPr>
          <w:sz w:val="24"/>
          <w:szCs w:val="24"/>
        </w:rPr>
      </w:pPr>
    </w:p>
    <w:p w14:paraId="50B2EC14" w14:textId="77777777" w:rsidR="00FD2D0F" w:rsidRPr="00FD2D0F" w:rsidRDefault="00FD2D0F" w:rsidP="0021499C">
      <w:pPr>
        <w:pStyle w:val="a0"/>
        <w:spacing w:line="240" w:lineRule="auto"/>
        <w:rPr>
          <w:sz w:val="24"/>
          <w:szCs w:val="24"/>
        </w:rPr>
      </w:pPr>
      <w:r w:rsidRPr="00FD2D0F">
        <w:rPr>
          <w:sz w:val="24"/>
          <w:szCs w:val="24"/>
        </w:rPr>
        <w:t xml:space="preserve">      try {</w:t>
      </w:r>
    </w:p>
    <w:p w14:paraId="7B178E6F" w14:textId="77777777" w:rsidR="00FD2D0F" w:rsidRPr="00FD2D0F" w:rsidRDefault="00FD2D0F" w:rsidP="0021499C">
      <w:pPr>
        <w:pStyle w:val="a0"/>
        <w:spacing w:line="240" w:lineRule="auto"/>
        <w:rPr>
          <w:sz w:val="24"/>
          <w:szCs w:val="24"/>
        </w:rPr>
      </w:pPr>
      <w:r w:rsidRPr="00FD2D0F">
        <w:rPr>
          <w:sz w:val="24"/>
          <w:szCs w:val="24"/>
        </w:rPr>
        <w:t xml:space="preserve">        const saved = JSON.parse(raw);</w:t>
      </w:r>
    </w:p>
    <w:p w14:paraId="51C029FD" w14:textId="77777777" w:rsidR="00FD2D0F" w:rsidRPr="00FD2D0F" w:rsidRDefault="00FD2D0F" w:rsidP="0021499C">
      <w:pPr>
        <w:pStyle w:val="a0"/>
        <w:spacing w:line="240" w:lineRule="auto"/>
        <w:rPr>
          <w:sz w:val="24"/>
          <w:szCs w:val="24"/>
        </w:rPr>
      </w:pPr>
      <w:r w:rsidRPr="00FD2D0F">
        <w:rPr>
          <w:sz w:val="24"/>
          <w:szCs w:val="24"/>
        </w:rPr>
        <w:t xml:space="preserve">        this.user = saved.user || null;</w:t>
      </w:r>
    </w:p>
    <w:p w14:paraId="5417BDE1" w14:textId="77777777" w:rsidR="00FD2D0F" w:rsidRPr="00FD2D0F" w:rsidRDefault="00FD2D0F" w:rsidP="0021499C">
      <w:pPr>
        <w:pStyle w:val="a0"/>
        <w:spacing w:line="240" w:lineRule="auto"/>
        <w:rPr>
          <w:sz w:val="24"/>
          <w:szCs w:val="24"/>
        </w:rPr>
      </w:pPr>
      <w:r w:rsidRPr="00FD2D0F">
        <w:rPr>
          <w:sz w:val="24"/>
          <w:szCs w:val="24"/>
        </w:rPr>
        <w:t xml:space="preserve">        this.balance = saved.balance || (saved.user?.balance ?? 0);</w:t>
      </w:r>
    </w:p>
    <w:p w14:paraId="2DDC3AF4" w14:textId="77777777" w:rsidR="00FD2D0F" w:rsidRPr="00FD2D0F" w:rsidRDefault="00FD2D0F" w:rsidP="0021499C">
      <w:pPr>
        <w:pStyle w:val="a0"/>
        <w:spacing w:line="240" w:lineRule="auto"/>
        <w:rPr>
          <w:sz w:val="24"/>
          <w:szCs w:val="24"/>
        </w:rPr>
      </w:pPr>
      <w:r w:rsidRPr="00FD2D0F">
        <w:rPr>
          <w:sz w:val="24"/>
          <w:szCs w:val="24"/>
        </w:rPr>
        <w:t xml:space="preserve">      } catch {</w:t>
      </w:r>
    </w:p>
    <w:p w14:paraId="74CE70CA" w14:textId="77777777" w:rsidR="00FD2D0F" w:rsidRPr="00FD2D0F" w:rsidRDefault="00FD2D0F" w:rsidP="0021499C">
      <w:pPr>
        <w:pStyle w:val="a0"/>
        <w:spacing w:line="240" w:lineRule="auto"/>
        <w:rPr>
          <w:sz w:val="24"/>
          <w:szCs w:val="24"/>
        </w:rPr>
      </w:pPr>
      <w:r w:rsidRPr="00FD2D0F">
        <w:rPr>
          <w:sz w:val="24"/>
          <w:szCs w:val="24"/>
        </w:rPr>
        <w:t xml:space="preserve">        localStorage.removeItem(LS_KEY);</w:t>
      </w:r>
    </w:p>
    <w:p w14:paraId="2EC9E088" w14:textId="77777777" w:rsidR="00FD2D0F" w:rsidRPr="00FD2D0F" w:rsidRDefault="00FD2D0F" w:rsidP="0021499C">
      <w:pPr>
        <w:pStyle w:val="a0"/>
        <w:spacing w:line="240" w:lineRule="auto"/>
        <w:rPr>
          <w:sz w:val="24"/>
          <w:szCs w:val="24"/>
        </w:rPr>
      </w:pPr>
      <w:r w:rsidRPr="00FD2D0F">
        <w:rPr>
          <w:sz w:val="24"/>
          <w:szCs w:val="24"/>
        </w:rPr>
        <w:t xml:space="preserve">      }</w:t>
      </w:r>
    </w:p>
    <w:p w14:paraId="11B791A8" w14:textId="77777777" w:rsidR="00FD2D0F" w:rsidRPr="00FD2D0F" w:rsidRDefault="00FD2D0F" w:rsidP="0021499C">
      <w:pPr>
        <w:pStyle w:val="a0"/>
        <w:spacing w:line="240" w:lineRule="auto"/>
        <w:rPr>
          <w:sz w:val="24"/>
          <w:szCs w:val="24"/>
        </w:rPr>
      </w:pPr>
      <w:r w:rsidRPr="00FD2D0F">
        <w:rPr>
          <w:sz w:val="24"/>
          <w:szCs w:val="24"/>
        </w:rPr>
        <w:t xml:space="preserve">    },</w:t>
      </w:r>
    </w:p>
    <w:p w14:paraId="4A5BA21D" w14:textId="77777777" w:rsidR="00FD2D0F" w:rsidRPr="00FD2D0F" w:rsidRDefault="00FD2D0F" w:rsidP="0021499C">
      <w:pPr>
        <w:pStyle w:val="a0"/>
        <w:spacing w:line="240" w:lineRule="auto"/>
        <w:rPr>
          <w:sz w:val="24"/>
          <w:szCs w:val="24"/>
        </w:rPr>
      </w:pPr>
    </w:p>
    <w:p w14:paraId="38670256" w14:textId="77777777" w:rsidR="00FD2D0F" w:rsidRPr="00FD2D0F" w:rsidRDefault="00FD2D0F" w:rsidP="0021499C">
      <w:pPr>
        <w:pStyle w:val="a0"/>
        <w:spacing w:line="240" w:lineRule="auto"/>
        <w:rPr>
          <w:sz w:val="24"/>
          <w:szCs w:val="24"/>
        </w:rPr>
      </w:pPr>
      <w:r w:rsidRPr="00FD2D0F">
        <w:rPr>
          <w:sz w:val="24"/>
          <w:szCs w:val="24"/>
        </w:rPr>
        <w:t xml:space="preserve">    persist() {</w:t>
      </w:r>
    </w:p>
    <w:p w14:paraId="62D161E0" w14:textId="77777777" w:rsidR="00FD2D0F" w:rsidRPr="00FD2D0F" w:rsidRDefault="00FD2D0F" w:rsidP="0021499C">
      <w:pPr>
        <w:pStyle w:val="a0"/>
        <w:spacing w:line="240" w:lineRule="auto"/>
        <w:rPr>
          <w:sz w:val="24"/>
          <w:szCs w:val="24"/>
        </w:rPr>
      </w:pPr>
      <w:r w:rsidRPr="00FD2D0F">
        <w:rPr>
          <w:sz w:val="24"/>
          <w:szCs w:val="24"/>
        </w:rPr>
        <w:t xml:space="preserve">      localStorage.setItem(LS_KEY, JSON.stringify({ user: this.user, balance: this.balance }));</w:t>
      </w:r>
    </w:p>
    <w:p w14:paraId="15A4B6E7" w14:textId="77777777" w:rsidR="00FD2D0F" w:rsidRPr="00FD2D0F" w:rsidRDefault="00FD2D0F" w:rsidP="0021499C">
      <w:pPr>
        <w:pStyle w:val="a0"/>
        <w:spacing w:line="240" w:lineRule="auto"/>
        <w:rPr>
          <w:sz w:val="24"/>
          <w:szCs w:val="24"/>
        </w:rPr>
      </w:pPr>
      <w:r w:rsidRPr="00FD2D0F">
        <w:rPr>
          <w:sz w:val="24"/>
          <w:szCs w:val="24"/>
        </w:rPr>
        <w:t xml:space="preserve">    },</w:t>
      </w:r>
    </w:p>
    <w:p w14:paraId="6B097E4D" w14:textId="77777777" w:rsidR="00FD2D0F" w:rsidRPr="00FD2D0F" w:rsidRDefault="00FD2D0F" w:rsidP="0021499C">
      <w:pPr>
        <w:pStyle w:val="a0"/>
        <w:spacing w:line="240" w:lineRule="auto"/>
        <w:rPr>
          <w:sz w:val="24"/>
          <w:szCs w:val="24"/>
        </w:rPr>
      </w:pPr>
    </w:p>
    <w:p w14:paraId="663F4DA0" w14:textId="77777777" w:rsidR="00FD2D0F" w:rsidRPr="00FD2D0F" w:rsidRDefault="00FD2D0F" w:rsidP="0021499C">
      <w:pPr>
        <w:pStyle w:val="a0"/>
        <w:spacing w:line="240" w:lineRule="auto"/>
        <w:rPr>
          <w:sz w:val="24"/>
          <w:szCs w:val="24"/>
        </w:rPr>
      </w:pPr>
      <w:r w:rsidRPr="00FD2D0F">
        <w:rPr>
          <w:sz w:val="24"/>
          <w:szCs w:val="24"/>
        </w:rPr>
        <w:t xml:space="preserve">    async login({ username, password }) {</w:t>
      </w:r>
    </w:p>
    <w:p w14:paraId="2591E47E" w14:textId="77777777" w:rsidR="00FD2D0F" w:rsidRPr="00FD2D0F" w:rsidRDefault="00FD2D0F" w:rsidP="0021499C">
      <w:pPr>
        <w:pStyle w:val="a0"/>
        <w:spacing w:line="240" w:lineRule="auto"/>
        <w:rPr>
          <w:sz w:val="24"/>
          <w:szCs w:val="24"/>
        </w:rPr>
      </w:pPr>
      <w:r w:rsidRPr="00FD2D0F">
        <w:rPr>
          <w:sz w:val="24"/>
          <w:szCs w:val="24"/>
        </w:rPr>
        <w:t xml:space="preserve">      const user = apiLogin({ username, password });</w:t>
      </w:r>
    </w:p>
    <w:p w14:paraId="68F788CB" w14:textId="77777777" w:rsidR="00FD2D0F" w:rsidRPr="00FD2D0F" w:rsidRDefault="00FD2D0F" w:rsidP="0021499C">
      <w:pPr>
        <w:pStyle w:val="a0"/>
        <w:spacing w:line="240" w:lineRule="auto"/>
        <w:rPr>
          <w:sz w:val="24"/>
          <w:szCs w:val="24"/>
        </w:rPr>
      </w:pPr>
      <w:r w:rsidRPr="00FD2D0F">
        <w:rPr>
          <w:sz w:val="24"/>
          <w:szCs w:val="24"/>
        </w:rPr>
        <w:t xml:space="preserve">      this.user = user;</w:t>
      </w:r>
    </w:p>
    <w:p w14:paraId="7B47B779" w14:textId="77777777" w:rsidR="00FD2D0F" w:rsidRPr="00FD2D0F" w:rsidRDefault="00FD2D0F" w:rsidP="0021499C">
      <w:pPr>
        <w:pStyle w:val="a0"/>
        <w:spacing w:line="240" w:lineRule="auto"/>
        <w:rPr>
          <w:sz w:val="24"/>
          <w:szCs w:val="24"/>
        </w:rPr>
      </w:pPr>
      <w:r w:rsidRPr="00FD2D0F">
        <w:rPr>
          <w:sz w:val="24"/>
          <w:szCs w:val="24"/>
        </w:rPr>
        <w:t xml:space="preserve">      this.balance = user.balance;</w:t>
      </w:r>
    </w:p>
    <w:p w14:paraId="09569419" w14:textId="77777777" w:rsidR="00FD2D0F" w:rsidRPr="00FD2D0F" w:rsidRDefault="00FD2D0F" w:rsidP="0021499C">
      <w:pPr>
        <w:pStyle w:val="a0"/>
        <w:spacing w:line="240" w:lineRule="auto"/>
        <w:rPr>
          <w:sz w:val="24"/>
          <w:szCs w:val="24"/>
        </w:rPr>
      </w:pPr>
      <w:r w:rsidRPr="00FD2D0F">
        <w:rPr>
          <w:sz w:val="24"/>
          <w:szCs w:val="24"/>
        </w:rPr>
        <w:t xml:space="preserve">      this.persist();</w:t>
      </w:r>
    </w:p>
    <w:p w14:paraId="597C2F5D" w14:textId="77777777" w:rsidR="00FD2D0F" w:rsidRPr="00FD2D0F" w:rsidRDefault="00FD2D0F" w:rsidP="0021499C">
      <w:pPr>
        <w:pStyle w:val="a0"/>
        <w:spacing w:line="240" w:lineRule="auto"/>
        <w:rPr>
          <w:sz w:val="24"/>
          <w:szCs w:val="24"/>
        </w:rPr>
      </w:pPr>
      <w:r w:rsidRPr="00FD2D0F">
        <w:rPr>
          <w:sz w:val="24"/>
          <w:szCs w:val="24"/>
        </w:rPr>
        <w:t xml:space="preserve">      return user;</w:t>
      </w:r>
    </w:p>
    <w:p w14:paraId="0C31EA0A" w14:textId="77777777" w:rsidR="00FD2D0F" w:rsidRPr="00FD2D0F" w:rsidRDefault="00FD2D0F" w:rsidP="0021499C">
      <w:pPr>
        <w:pStyle w:val="a0"/>
        <w:spacing w:line="240" w:lineRule="auto"/>
        <w:rPr>
          <w:sz w:val="24"/>
          <w:szCs w:val="24"/>
        </w:rPr>
      </w:pPr>
      <w:r w:rsidRPr="00FD2D0F">
        <w:rPr>
          <w:sz w:val="24"/>
          <w:szCs w:val="24"/>
        </w:rPr>
        <w:t xml:space="preserve">    },</w:t>
      </w:r>
    </w:p>
    <w:p w14:paraId="71EC40A5" w14:textId="77777777" w:rsidR="00FD2D0F" w:rsidRPr="00FD2D0F" w:rsidRDefault="00FD2D0F" w:rsidP="0021499C">
      <w:pPr>
        <w:pStyle w:val="a0"/>
        <w:spacing w:line="240" w:lineRule="auto"/>
        <w:rPr>
          <w:sz w:val="24"/>
          <w:szCs w:val="24"/>
        </w:rPr>
      </w:pPr>
    </w:p>
    <w:p w14:paraId="0F78F0EE" w14:textId="77777777" w:rsidR="00FD2D0F" w:rsidRPr="00FD2D0F" w:rsidRDefault="00FD2D0F" w:rsidP="0021499C">
      <w:pPr>
        <w:pStyle w:val="a0"/>
        <w:spacing w:line="240" w:lineRule="auto"/>
        <w:rPr>
          <w:sz w:val="24"/>
          <w:szCs w:val="24"/>
        </w:rPr>
      </w:pPr>
      <w:r w:rsidRPr="00FD2D0F">
        <w:rPr>
          <w:sz w:val="24"/>
          <w:szCs w:val="24"/>
        </w:rPr>
        <w:t xml:space="preserve">    async register({ username, password }) {</w:t>
      </w:r>
    </w:p>
    <w:p w14:paraId="2DBF9F06" w14:textId="77777777" w:rsidR="00FD2D0F" w:rsidRPr="00FD2D0F" w:rsidRDefault="00FD2D0F" w:rsidP="0021499C">
      <w:pPr>
        <w:pStyle w:val="a0"/>
        <w:spacing w:line="240" w:lineRule="auto"/>
        <w:rPr>
          <w:sz w:val="24"/>
          <w:szCs w:val="24"/>
        </w:rPr>
      </w:pPr>
      <w:r w:rsidRPr="00FD2D0F">
        <w:rPr>
          <w:sz w:val="24"/>
          <w:szCs w:val="24"/>
        </w:rPr>
        <w:lastRenderedPageBreak/>
        <w:t xml:space="preserve">      const user = apiRegister({ username, password });</w:t>
      </w:r>
    </w:p>
    <w:p w14:paraId="2B446460" w14:textId="77777777" w:rsidR="00FD2D0F" w:rsidRPr="00FD2D0F" w:rsidRDefault="00FD2D0F" w:rsidP="0021499C">
      <w:pPr>
        <w:pStyle w:val="a0"/>
        <w:spacing w:line="240" w:lineRule="auto"/>
        <w:rPr>
          <w:sz w:val="24"/>
          <w:szCs w:val="24"/>
        </w:rPr>
      </w:pPr>
      <w:r w:rsidRPr="00FD2D0F">
        <w:rPr>
          <w:sz w:val="24"/>
          <w:szCs w:val="24"/>
        </w:rPr>
        <w:t xml:space="preserve">      this.user = user;</w:t>
      </w:r>
    </w:p>
    <w:p w14:paraId="79CB7D61" w14:textId="77777777" w:rsidR="00FD2D0F" w:rsidRPr="00FD2D0F" w:rsidRDefault="00FD2D0F" w:rsidP="0021499C">
      <w:pPr>
        <w:pStyle w:val="a0"/>
        <w:spacing w:line="240" w:lineRule="auto"/>
        <w:rPr>
          <w:sz w:val="24"/>
          <w:szCs w:val="24"/>
        </w:rPr>
      </w:pPr>
      <w:r w:rsidRPr="00FD2D0F">
        <w:rPr>
          <w:sz w:val="24"/>
          <w:szCs w:val="24"/>
        </w:rPr>
        <w:t xml:space="preserve">      this.balance = user.balance;</w:t>
      </w:r>
    </w:p>
    <w:p w14:paraId="0E95EF86" w14:textId="77777777" w:rsidR="00FD2D0F" w:rsidRPr="00FD2D0F" w:rsidRDefault="00FD2D0F" w:rsidP="0021499C">
      <w:pPr>
        <w:pStyle w:val="a0"/>
        <w:spacing w:line="240" w:lineRule="auto"/>
        <w:rPr>
          <w:sz w:val="24"/>
          <w:szCs w:val="24"/>
        </w:rPr>
      </w:pPr>
      <w:r w:rsidRPr="00FD2D0F">
        <w:rPr>
          <w:sz w:val="24"/>
          <w:szCs w:val="24"/>
        </w:rPr>
        <w:t xml:space="preserve">      this.persist();</w:t>
      </w:r>
    </w:p>
    <w:p w14:paraId="29128FC5" w14:textId="77777777" w:rsidR="00FD2D0F" w:rsidRPr="00FD2D0F" w:rsidRDefault="00FD2D0F" w:rsidP="0021499C">
      <w:pPr>
        <w:pStyle w:val="a0"/>
        <w:spacing w:line="240" w:lineRule="auto"/>
        <w:rPr>
          <w:sz w:val="24"/>
          <w:szCs w:val="24"/>
        </w:rPr>
      </w:pPr>
      <w:r w:rsidRPr="00FD2D0F">
        <w:rPr>
          <w:sz w:val="24"/>
          <w:szCs w:val="24"/>
        </w:rPr>
        <w:t xml:space="preserve">      return user;</w:t>
      </w:r>
    </w:p>
    <w:p w14:paraId="482232DC" w14:textId="77777777" w:rsidR="00FD2D0F" w:rsidRPr="00FD2D0F" w:rsidRDefault="00FD2D0F" w:rsidP="0021499C">
      <w:pPr>
        <w:pStyle w:val="a0"/>
        <w:spacing w:line="240" w:lineRule="auto"/>
        <w:rPr>
          <w:sz w:val="24"/>
          <w:szCs w:val="24"/>
        </w:rPr>
      </w:pPr>
      <w:r w:rsidRPr="00FD2D0F">
        <w:rPr>
          <w:sz w:val="24"/>
          <w:szCs w:val="24"/>
        </w:rPr>
        <w:t xml:space="preserve">    },</w:t>
      </w:r>
    </w:p>
    <w:p w14:paraId="630607E6" w14:textId="77777777" w:rsidR="00FD2D0F" w:rsidRPr="00FD2D0F" w:rsidRDefault="00FD2D0F" w:rsidP="0021499C">
      <w:pPr>
        <w:pStyle w:val="a0"/>
        <w:spacing w:line="240" w:lineRule="auto"/>
        <w:rPr>
          <w:sz w:val="24"/>
          <w:szCs w:val="24"/>
        </w:rPr>
      </w:pPr>
    </w:p>
    <w:p w14:paraId="7969E48F" w14:textId="77777777" w:rsidR="00FD2D0F" w:rsidRPr="00FD2D0F" w:rsidRDefault="00FD2D0F" w:rsidP="0021499C">
      <w:pPr>
        <w:pStyle w:val="a0"/>
        <w:spacing w:line="240" w:lineRule="auto"/>
        <w:rPr>
          <w:sz w:val="24"/>
          <w:szCs w:val="24"/>
        </w:rPr>
      </w:pPr>
      <w:r w:rsidRPr="00FD2D0F">
        <w:rPr>
          <w:sz w:val="24"/>
          <w:szCs w:val="24"/>
        </w:rPr>
        <w:t xml:space="preserve">    logout() {</w:t>
      </w:r>
    </w:p>
    <w:p w14:paraId="6E723244" w14:textId="77777777" w:rsidR="00FD2D0F" w:rsidRPr="00FD2D0F" w:rsidRDefault="00FD2D0F" w:rsidP="0021499C">
      <w:pPr>
        <w:pStyle w:val="a0"/>
        <w:spacing w:line="240" w:lineRule="auto"/>
        <w:rPr>
          <w:sz w:val="24"/>
          <w:szCs w:val="24"/>
        </w:rPr>
      </w:pPr>
      <w:r w:rsidRPr="00FD2D0F">
        <w:rPr>
          <w:sz w:val="24"/>
          <w:szCs w:val="24"/>
        </w:rPr>
        <w:t xml:space="preserve">      this.user = null;</w:t>
      </w:r>
    </w:p>
    <w:p w14:paraId="2DFF3F55" w14:textId="77777777" w:rsidR="00FD2D0F" w:rsidRPr="00FD2D0F" w:rsidRDefault="00FD2D0F" w:rsidP="0021499C">
      <w:pPr>
        <w:pStyle w:val="a0"/>
        <w:spacing w:line="240" w:lineRule="auto"/>
        <w:rPr>
          <w:sz w:val="24"/>
          <w:szCs w:val="24"/>
        </w:rPr>
      </w:pPr>
      <w:r w:rsidRPr="00FD2D0F">
        <w:rPr>
          <w:sz w:val="24"/>
          <w:szCs w:val="24"/>
        </w:rPr>
        <w:t xml:space="preserve">      this.balance = 0;</w:t>
      </w:r>
    </w:p>
    <w:p w14:paraId="342D779F" w14:textId="77777777" w:rsidR="00FD2D0F" w:rsidRPr="00FD2D0F" w:rsidRDefault="00FD2D0F" w:rsidP="0021499C">
      <w:pPr>
        <w:pStyle w:val="a0"/>
        <w:spacing w:line="240" w:lineRule="auto"/>
        <w:rPr>
          <w:sz w:val="24"/>
          <w:szCs w:val="24"/>
        </w:rPr>
      </w:pPr>
      <w:r w:rsidRPr="00FD2D0F">
        <w:rPr>
          <w:sz w:val="24"/>
          <w:szCs w:val="24"/>
        </w:rPr>
        <w:t xml:space="preserve">      localStorage.removeItem(LS_KEY);</w:t>
      </w:r>
    </w:p>
    <w:p w14:paraId="4F52DD23" w14:textId="77777777" w:rsidR="00FD2D0F" w:rsidRPr="00FD2D0F" w:rsidRDefault="00FD2D0F" w:rsidP="0021499C">
      <w:pPr>
        <w:pStyle w:val="a0"/>
        <w:spacing w:line="240" w:lineRule="auto"/>
        <w:rPr>
          <w:sz w:val="24"/>
          <w:szCs w:val="24"/>
        </w:rPr>
      </w:pPr>
      <w:r w:rsidRPr="00FD2D0F">
        <w:rPr>
          <w:sz w:val="24"/>
          <w:szCs w:val="24"/>
        </w:rPr>
        <w:t xml:space="preserve">    },</w:t>
      </w:r>
    </w:p>
    <w:p w14:paraId="38FA6168" w14:textId="77777777" w:rsidR="00FD2D0F" w:rsidRPr="00FD2D0F" w:rsidRDefault="00FD2D0F" w:rsidP="0021499C">
      <w:pPr>
        <w:pStyle w:val="a0"/>
        <w:spacing w:line="240" w:lineRule="auto"/>
        <w:rPr>
          <w:sz w:val="24"/>
          <w:szCs w:val="24"/>
        </w:rPr>
      </w:pPr>
    </w:p>
    <w:p w14:paraId="78779683" w14:textId="77777777" w:rsidR="00FD2D0F" w:rsidRPr="00FD2D0F" w:rsidRDefault="00FD2D0F" w:rsidP="0021499C">
      <w:pPr>
        <w:pStyle w:val="a0"/>
        <w:spacing w:line="240" w:lineRule="auto"/>
        <w:rPr>
          <w:sz w:val="24"/>
          <w:szCs w:val="24"/>
        </w:rPr>
      </w:pPr>
      <w:r w:rsidRPr="00FD2D0F">
        <w:rPr>
          <w:sz w:val="24"/>
          <w:szCs w:val="24"/>
        </w:rPr>
        <w:t xml:space="preserve">    syncUser(user) {</w:t>
      </w:r>
    </w:p>
    <w:p w14:paraId="1ED62796" w14:textId="77777777" w:rsidR="00FD2D0F" w:rsidRPr="00FD2D0F" w:rsidRDefault="00FD2D0F" w:rsidP="0021499C">
      <w:pPr>
        <w:pStyle w:val="a0"/>
        <w:spacing w:line="240" w:lineRule="auto"/>
        <w:rPr>
          <w:sz w:val="24"/>
          <w:szCs w:val="24"/>
        </w:rPr>
      </w:pPr>
      <w:r w:rsidRPr="00FD2D0F">
        <w:rPr>
          <w:sz w:val="24"/>
          <w:szCs w:val="24"/>
        </w:rPr>
        <w:t xml:space="preserve">      if (!this.user) return;</w:t>
      </w:r>
    </w:p>
    <w:p w14:paraId="18B9730C" w14:textId="77777777" w:rsidR="00FD2D0F" w:rsidRPr="00FD2D0F" w:rsidRDefault="00FD2D0F" w:rsidP="0021499C">
      <w:pPr>
        <w:pStyle w:val="a0"/>
        <w:spacing w:line="240" w:lineRule="auto"/>
        <w:rPr>
          <w:sz w:val="24"/>
          <w:szCs w:val="24"/>
        </w:rPr>
      </w:pPr>
      <w:r w:rsidRPr="00FD2D0F">
        <w:rPr>
          <w:sz w:val="24"/>
          <w:szCs w:val="24"/>
        </w:rPr>
        <w:t xml:space="preserve">      if (user?.id !== this.user.id) return;</w:t>
      </w:r>
    </w:p>
    <w:p w14:paraId="1D7F46C3" w14:textId="77777777" w:rsidR="00FD2D0F" w:rsidRPr="00FD2D0F" w:rsidRDefault="00FD2D0F" w:rsidP="0021499C">
      <w:pPr>
        <w:pStyle w:val="a0"/>
        <w:spacing w:line="240" w:lineRule="auto"/>
        <w:rPr>
          <w:sz w:val="24"/>
          <w:szCs w:val="24"/>
        </w:rPr>
      </w:pPr>
    </w:p>
    <w:p w14:paraId="36CA718B" w14:textId="77777777" w:rsidR="00FD2D0F" w:rsidRPr="00FD2D0F" w:rsidRDefault="00FD2D0F" w:rsidP="0021499C">
      <w:pPr>
        <w:pStyle w:val="a0"/>
        <w:spacing w:line="240" w:lineRule="auto"/>
        <w:rPr>
          <w:sz w:val="24"/>
          <w:szCs w:val="24"/>
        </w:rPr>
      </w:pPr>
      <w:r w:rsidRPr="00FD2D0F">
        <w:rPr>
          <w:sz w:val="24"/>
          <w:szCs w:val="24"/>
        </w:rPr>
        <w:t xml:space="preserve">      this.user = user;</w:t>
      </w:r>
    </w:p>
    <w:p w14:paraId="0F72BF03" w14:textId="77777777" w:rsidR="00FD2D0F" w:rsidRPr="00FD2D0F" w:rsidRDefault="00FD2D0F" w:rsidP="0021499C">
      <w:pPr>
        <w:pStyle w:val="a0"/>
        <w:spacing w:line="240" w:lineRule="auto"/>
        <w:rPr>
          <w:sz w:val="24"/>
          <w:szCs w:val="24"/>
        </w:rPr>
      </w:pPr>
      <w:r w:rsidRPr="00FD2D0F">
        <w:rPr>
          <w:sz w:val="24"/>
          <w:szCs w:val="24"/>
        </w:rPr>
        <w:t xml:space="preserve">      this.balance = user.balance;</w:t>
      </w:r>
    </w:p>
    <w:p w14:paraId="40167D94" w14:textId="77777777" w:rsidR="00FD2D0F" w:rsidRPr="00FD2D0F" w:rsidRDefault="00FD2D0F" w:rsidP="0021499C">
      <w:pPr>
        <w:pStyle w:val="a0"/>
        <w:spacing w:line="240" w:lineRule="auto"/>
        <w:rPr>
          <w:sz w:val="24"/>
          <w:szCs w:val="24"/>
        </w:rPr>
      </w:pPr>
      <w:r w:rsidRPr="00FD2D0F">
        <w:rPr>
          <w:sz w:val="24"/>
          <w:szCs w:val="24"/>
        </w:rPr>
        <w:t xml:space="preserve">      this.persist();</w:t>
      </w:r>
    </w:p>
    <w:p w14:paraId="39DC660A" w14:textId="77777777" w:rsidR="00FD2D0F" w:rsidRPr="00FD2D0F" w:rsidRDefault="00FD2D0F" w:rsidP="0021499C">
      <w:pPr>
        <w:pStyle w:val="a0"/>
        <w:spacing w:line="240" w:lineRule="auto"/>
        <w:rPr>
          <w:sz w:val="24"/>
          <w:szCs w:val="24"/>
        </w:rPr>
      </w:pPr>
      <w:r w:rsidRPr="00FD2D0F">
        <w:rPr>
          <w:sz w:val="24"/>
          <w:szCs w:val="24"/>
        </w:rPr>
        <w:t xml:space="preserve">    },</w:t>
      </w:r>
    </w:p>
    <w:p w14:paraId="57436E37" w14:textId="77777777" w:rsidR="00FD2D0F" w:rsidRPr="00FD2D0F" w:rsidRDefault="00FD2D0F" w:rsidP="0021499C">
      <w:pPr>
        <w:pStyle w:val="a0"/>
        <w:spacing w:line="240" w:lineRule="auto"/>
        <w:rPr>
          <w:sz w:val="24"/>
          <w:szCs w:val="24"/>
        </w:rPr>
      </w:pPr>
    </w:p>
    <w:p w14:paraId="50E812FD" w14:textId="77777777" w:rsidR="00FD2D0F" w:rsidRPr="00FD2D0F" w:rsidRDefault="00FD2D0F" w:rsidP="0021499C">
      <w:pPr>
        <w:pStyle w:val="a0"/>
        <w:spacing w:line="240" w:lineRule="auto"/>
        <w:rPr>
          <w:sz w:val="24"/>
          <w:szCs w:val="24"/>
        </w:rPr>
      </w:pPr>
      <w:r w:rsidRPr="00FD2D0F">
        <w:rPr>
          <w:sz w:val="24"/>
          <w:szCs w:val="24"/>
        </w:rPr>
        <w:t xml:space="preserve">    async topUp(amount) {</w:t>
      </w:r>
    </w:p>
    <w:p w14:paraId="722D5A09" w14:textId="77777777" w:rsidR="00FD2D0F" w:rsidRPr="00FD2D0F" w:rsidRDefault="00FD2D0F" w:rsidP="0021499C">
      <w:pPr>
        <w:pStyle w:val="a0"/>
        <w:spacing w:line="240" w:lineRule="auto"/>
        <w:rPr>
          <w:sz w:val="24"/>
          <w:szCs w:val="24"/>
        </w:rPr>
      </w:pPr>
      <w:r w:rsidRPr="00FD2D0F">
        <w:rPr>
          <w:sz w:val="24"/>
          <w:szCs w:val="24"/>
        </w:rPr>
        <w:t xml:space="preserve">      if (!this.user) throw new Error('Потрібна авторизація.');</w:t>
      </w:r>
    </w:p>
    <w:p w14:paraId="50E3FB36" w14:textId="77777777" w:rsidR="00FD2D0F" w:rsidRPr="00FD2D0F" w:rsidRDefault="00FD2D0F" w:rsidP="0021499C">
      <w:pPr>
        <w:pStyle w:val="a0"/>
        <w:spacing w:line="240" w:lineRule="auto"/>
        <w:rPr>
          <w:sz w:val="24"/>
          <w:szCs w:val="24"/>
        </w:rPr>
      </w:pPr>
    </w:p>
    <w:p w14:paraId="55292ED7" w14:textId="77777777" w:rsidR="00FD2D0F" w:rsidRPr="00FD2D0F" w:rsidRDefault="00FD2D0F" w:rsidP="0021499C">
      <w:pPr>
        <w:pStyle w:val="a0"/>
        <w:spacing w:line="240" w:lineRule="auto"/>
        <w:rPr>
          <w:sz w:val="24"/>
          <w:szCs w:val="24"/>
        </w:rPr>
      </w:pPr>
      <w:r w:rsidRPr="00FD2D0F">
        <w:rPr>
          <w:sz w:val="24"/>
          <w:szCs w:val="24"/>
        </w:rPr>
        <w:t xml:space="preserve">      const user = apiTopUp({ userId: this.user.id, amount });</w:t>
      </w:r>
    </w:p>
    <w:p w14:paraId="27F6E159" w14:textId="77777777" w:rsidR="00FD2D0F" w:rsidRPr="00FD2D0F" w:rsidRDefault="00FD2D0F" w:rsidP="0021499C">
      <w:pPr>
        <w:pStyle w:val="a0"/>
        <w:spacing w:line="240" w:lineRule="auto"/>
        <w:rPr>
          <w:sz w:val="24"/>
          <w:szCs w:val="24"/>
        </w:rPr>
      </w:pPr>
      <w:r w:rsidRPr="00FD2D0F">
        <w:rPr>
          <w:sz w:val="24"/>
          <w:szCs w:val="24"/>
        </w:rPr>
        <w:t xml:space="preserve">      this.syncUser(user);</w:t>
      </w:r>
    </w:p>
    <w:p w14:paraId="452FD4BF" w14:textId="77777777" w:rsidR="00FD2D0F" w:rsidRPr="00FD2D0F" w:rsidRDefault="00FD2D0F" w:rsidP="0021499C">
      <w:pPr>
        <w:pStyle w:val="a0"/>
        <w:spacing w:line="240" w:lineRule="auto"/>
        <w:rPr>
          <w:sz w:val="24"/>
          <w:szCs w:val="24"/>
        </w:rPr>
      </w:pPr>
      <w:r w:rsidRPr="00FD2D0F">
        <w:rPr>
          <w:sz w:val="24"/>
          <w:szCs w:val="24"/>
        </w:rPr>
        <w:t xml:space="preserve">      return user;</w:t>
      </w:r>
    </w:p>
    <w:p w14:paraId="57016CD1" w14:textId="77777777" w:rsidR="00FD2D0F" w:rsidRPr="00FD2D0F" w:rsidRDefault="00FD2D0F" w:rsidP="0021499C">
      <w:pPr>
        <w:pStyle w:val="a0"/>
        <w:spacing w:line="240" w:lineRule="auto"/>
        <w:rPr>
          <w:sz w:val="24"/>
          <w:szCs w:val="24"/>
        </w:rPr>
      </w:pPr>
      <w:r w:rsidRPr="00FD2D0F">
        <w:rPr>
          <w:sz w:val="24"/>
          <w:szCs w:val="24"/>
        </w:rPr>
        <w:t xml:space="preserve">    },</w:t>
      </w:r>
    </w:p>
    <w:p w14:paraId="6CB86810" w14:textId="77777777" w:rsidR="00FD2D0F" w:rsidRPr="00FD2D0F" w:rsidRDefault="00FD2D0F" w:rsidP="0021499C">
      <w:pPr>
        <w:pStyle w:val="a0"/>
        <w:spacing w:line="240" w:lineRule="auto"/>
        <w:rPr>
          <w:sz w:val="24"/>
          <w:szCs w:val="24"/>
        </w:rPr>
      </w:pPr>
      <w:r w:rsidRPr="00FD2D0F">
        <w:rPr>
          <w:sz w:val="24"/>
          <w:szCs w:val="24"/>
        </w:rPr>
        <w:t xml:space="preserve">  },</w:t>
      </w:r>
    </w:p>
    <w:p w14:paraId="48A0DE23" w14:textId="725E2E93" w:rsidR="00CC0F25" w:rsidRPr="00FD2D0F" w:rsidRDefault="00FD2D0F" w:rsidP="0021499C">
      <w:pPr>
        <w:pStyle w:val="a0"/>
        <w:spacing w:line="240" w:lineRule="auto"/>
        <w:rPr>
          <w:sz w:val="24"/>
          <w:szCs w:val="24"/>
          <w:lang w:val="en-US"/>
        </w:rPr>
      </w:pPr>
      <w:r w:rsidRPr="00FD2D0F">
        <w:rPr>
          <w:sz w:val="24"/>
          <w:szCs w:val="24"/>
        </w:rPr>
        <w:t>})</w:t>
      </w:r>
      <w:r>
        <w:rPr>
          <w:sz w:val="24"/>
          <w:szCs w:val="24"/>
          <w:lang w:val="en-US"/>
        </w:rPr>
        <w:t>;</w:t>
      </w:r>
    </w:p>
    <w:p w14:paraId="5E76CA9E" w14:textId="1AE0AC7C" w:rsidR="00CC0F25" w:rsidRPr="00CC0F25" w:rsidRDefault="00CC0F25" w:rsidP="0021499C">
      <w:pPr>
        <w:pStyle w:val="a0"/>
        <w:spacing w:line="240" w:lineRule="auto"/>
        <w:ind w:firstLine="0"/>
        <w:rPr>
          <w:b/>
          <w:bCs/>
        </w:rPr>
      </w:pPr>
      <w:r w:rsidRPr="00CC0F25">
        <w:rPr>
          <w:b/>
          <w:bCs/>
        </w:rPr>
        <w:t>src/stores/games.js</w:t>
      </w:r>
      <w:r>
        <w:rPr>
          <w:b/>
          <w:bCs/>
        </w:rPr>
        <w:t>:</w:t>
      </w:r>
    </w:p>
    <w:p w14:paraId="13C6B63B" w14:textId="77777777" w:rsidR="00FD2D0F" w:rsidRPr="00FD2D0F" w:rsidRDefault="00FD2D0F" w:rsidP="0021499C">
      <w:pPr>
        <w:pStyle w:val="a0"/>
        <w:spacing w:line="240" w:lineRule="auto"/>
        <w:rPr>
          <w:sz w:val="24"/>
          <w:szCs w:val="24"/>
        </w:rPr>
      </w:pPr>
      <w:r w:rsidRPr="00FD2D0F">
        <w:rPr>
          <w:sz w:val="24"/>
          <w:szCs w:val="24"/>
        </w:rPr>
        <w:t>import { defineStore } from 'pinia';</w:t>
      </w:r>
    </w:p>
    <w:p w14:paraId="4949AFA7" w14:textId="77777777" w:rsidR="00FD2D0F" w:rsidRPr="00FD2D0F" w:rsidRDefault="00FD2D0F" w:rsidP="0021499C">
      <w:pPr>
        <w:pStyle w:val="a0"/>
        <w:spacing w:line="240" w:lineRule="auto"/>
        <w:rPr>
          <w:sz w:val="24"/>
          <w:szCs w:val="24"/>
        </w:rPr>
      </w:pPr>
      <w:r w:rsidRPr="00FD2D0F">
        <w:rPr>
          <w:sz w:val="24"/>
          <w:szCs w:val="24"/>
        </w:rPr>
        <w:lastRenderedPageBreak/>
        <w:t>import {</w:t>
      </w:r>
    </w:p>
    <w:p w14:paraId="2AE478AE" w14:textId="77777777" w:rsidR="00FD2D0F" w:rsidRPr="00FD2D0F" w:rsidRDefault="00FD2D0F" w:rsidP="0021499C">
      <w:pPr>
        <w:pStyle w:val="a0"/>
        <w:spacing w:line="240" w:lineRule="auto"/>
        <w:rPr>
          <w:sz w:val="24"/>
          <w:szCs w:val="24"/>
        </w:rPr>
      </w:pPr>
      <w:r w:rsidRPr="00FD2D0F">
        <w:rPr>
          <w:sz w:val="24"/>
          <w:szCs w:val="24"/>
        </w:rPr>
        <w:t xml:space="preserve">  apiGetGames,</w:t>
      </w:r>
    </w:p>
    <w:p w14:paraId="19F66AFA" w14:textId="77777777" w:rsidR="00FD2D0F" w:rsidRPr="00FD2D0F" w:rsidRDefault="00FD2D0F" w:rsidP="0021499C">
      <w:pPr>
        <w:pStyle w:val="a0"/>
        <w:spacing w:line="240" w:lineRule="auto"/>
        <w:rPr>
          <w:sz w:val="24"/>
          <w:szCs w:val="24"/>
        </w:rPr>
      </w:pPr>
      <w:r w:rsidRPr="00FD2D0F">
        <w:rPr>
          <w:sz w:val="24"/>
          <w:szCs w:val="24"/>
        </w:rPr>
        <w:t xml:space="preserve">  apiGetGame,</w:t>
      </w:r>
    </w:p>
    <w:p w14:paraId="1D72C267" w14:textId="77777777" w:rsidR="00FD2D0F" w:rsidRPr="00FD2D0F" w:rsidRDefault="00FD2D0F" w:rsidP="0021499C">
      <w:pPr>
        <w:pStyle w:val="a0"/>
        <w:spacing w:line="240" w:lineRule="auto"/>
        <w:rPr>
          <w:sz w:val="24"/>
          <w:szCs w:val="24"/>
        </w:rPr>
      </w:pPr>
      <w:r w:rsidRPr="00FD2D0F">
        <w:rPr>
          <w:sz w:val="24"/>
          <w:szCs w:val="24"/>
        </w:rPr>
        <w:t xml:space="preserve">  apiStartSession,</w:t>
      </w:r>
    </w:p>
    <w:p w14:paraId="5698AB21" w14:textId="77777777" w:rsidR="00FD2D0F" w:rsidRPr="00FD2D0F" w:rsidRDefault="00FD2D0F" w:rsidP="0021499C">
      <w:pPr>
        <w:pStyle w:val="a0"/>
        <w:spacing w:line="240" w:lineRule="auto"/>
        <w:rPr>
          <w:sz w:val="24"/>
          <w:szCs w:val="24"/>
        </w:rPr>
      </w:pPr>
      <w:r w:rsidRPr="00FD2D0F">
        <w:rPr>
          <w:sz w:val="24"/>
          <w:szCs w:val="24"/>
        </w:rPr>
        <w:t xml:space="preserve">  apiGetHistory,</w:t>
      </w:r>
    </w:p>
    <w:p w14:paraId="39E9F64B" w14:textId="77777777" w:rsidR="00FD2D0F" w:rsidRPr="00FD2D0F" w:rsidRDefault="00FD2D0F" w:rsidP="0021499C">
      <w:pPr>
        <w:pStyle w:val="a0"/>
        <w:spacing w:line="240" w:lineRule="auto"/>
        <w:rPr>
          <w:sz w:val="24"/>
          <w:szCs w:val="24"/>
        </w:rPr>
      </w:pPr>
      <w:r w:rsidRPr="00FD2D0F">
        <w:rPr>
          <w:sz w:val="24"/>
          <w:szCs w:val="24"/>
        </w:rPr>
        <w:t xml:space="preserve">  apiGetLeaderboard,</w:t>
      </w:r>
    </w:p>
    <w:p w14:paraId="5F9A64E6" w14:textId="77777777" w:rsidR="00FD2D0F" w:rsidRPr="00FD2D0F" w:rsidRDefault="00FD2D0F" w:rsidP="0021499C">
      <w:pPr>
        <w:pStyle w:val="a0"/>
        <w:spacing w:line="240" w:lineRule="auto"/>
        <w:rPr>
          <w:sz w:val="24"/>
          <w:szCs w:val="24"/>
        </w:rPr>
      </w:pPr>
      <w:r w:rsidRPr="00FD2D0F">
        <w:rPr>
          <w:sz w:val="24"/>
          <w:szCs w:val="24"/>
        </w:rPr>
        <w:t>} from '../services/api';</w:t>
      </w:r>
    </w:p>
    <w:p w14:paraId="411DBA99" w14:textId="77777777" w:rsidR="00FD2D0F" w:rsidRPr="00FD2D0F" w:rsidRDefault="00FD2D0F" w:rsidP="0021499C">
      <w:pPr>
        <w:pStyle w:val="a0"/>
        <w:spacing w:line="240" w:lineRule="auto"/>
        <w:rPr>
          <w:sz w:val="24"/>
          <w:szCs w:val="24"/>
        </w:rPr>
      </w:pPr>
      <w:r w:rsidRPr="00FD2D0F">
        <w:rPr>
          <w:sz w:val="24"/>
          <w:szCs w:val="24"/>
        </w:rPr>
        <w:t>import { useAuthStore } from './auth';</w:t>
      </w:r>
    </w:p>
    <w:p w14:paraId="2C8C60C4" w14:textId="77777777" w:rsidR="00FD2D0F" w:rsidRPr="00FD2D0F" w:rsidRDefault="00FD2D0F" w:rsidP="0021499C">
      <w:pPr>
        <w:pStyle w:val="a0"/>
        <w:spacing w:line="240" w:lineRule="auto"/>
        <w:rPr>
          <w:sz w:val="24"/>
          <w:szCs w:val="24"/>
        </w:rPr>
      </w:pPr>
    </w:p>
    <w:p w14:paraId="2069093C" w14:textId="77777777" w:rsidR="00FD2D0F" w:rsidRPr="00FD2D0F" w:rsidRDefault="00FD2D0F" w:rsidP="0021499C">
      <w:pPr>
        <w:pStyle w:val="a0"/>
        <w:spacing w:line="240" w:lineRule="auto"/>
        <w:rPr>
          <w:sz w:val="24"/>
          <w:szCs w:val="24"/>
        </w:rPr>
      </w:pPr>
      <w:r w:rsidRPr="00FD2D0F">
        <w:rPr>
          <w:sz w:val="24"/>
          <w:szCs w:val="24"/>
        </w:rPr>
        <w:t>export const useGamesStore = defineStore('games', {</w:t>
      </w:r>
    </w:p>
    <w:p w14:paraId="789407F4" w14:textId="77777777" w:rsidR="00FD2D0F" w:rsidRPr="00FD2D0F" w:rsidRDefault="00FD2D0F" w:rsidP="0021499C">
      <w:pPr>
        <w:pStyle w:val="a0"/>
        <w:spacing w:line="240" w:lineRule="auto"/>
        <w:rPr>
          <w:sz w:val="24"/>
          <w:szCs w:val="24"/>
        </w:rPr>
      </w:pPr>
      <w:r w:rsidRPr="00FD2D0F">
        <w:rPr>
          <w:sz w:val="24"/>
          <w:szCs w:val="24"/>
        </w:rPr>
        <w:t xml:space="preserve">  state: () =&gt; ({ games: [], lastResult: null }),</w:t>
      </w:r>
    </w:p>
    <w:p w14:paraId="62020E94" w14:textId="77777777" w:rsidR="00FD2D0F" w:rsidRPr="00FD2D0F" w:rsidRDefault="00FD2D0F" w:rsidP="0021499C">
      <w:pPr>
        <w:pStyle w:val="a0"/>
        <w:spacing w:line="240" w:lineRule="auto"/>
        <w:rPr>
          <w:sz w:val="24"/>
          <w:szCs w:val="24"/>
        </w:rPr>
      </w:pPr>
      <w:r w:rsidRPr="00FD2D0F">
        <w:rPr>
          <w:sz w:val="24"/>
          <w:szCs w:val="24"/>
        </w:rPr>
        <w:t xml:space="preserve">  actions: {</w:t>
      </w:r>
    </w:p>
    <w:p w14:paraId="03F6362F" w14:textId="77777777" w:rsidR="00FD2D0F" w:rsidRPr="00FD2D0F" w:rsidRDefault="00FD2D0F" w:rsidP="0021499C">
      <w:pPr>
        <w:pStyle w:val="a0"/>
        <w:spacing w:line="240" w:lineRule="auto"/>
        <w:rPr>
          <w:sz w:val="24"/>
          <w:szCs w:val="24"/>
        </w:rPr>
      </w:pPr>
      <w:r w:rsidRPr="00FD2D0F">
        <w:rPr>
          <w:sz w:val="24"/>
          <w:szCs w:val="24"/>
        </w:rPr>
        <w:t xml:space="preserve">    loadGames(filters) {</w:t>
      </w:r>
    </w:p>
    <w:p w14:paraId="17896A90" w14:textId="77777777" w:rsidR="00FD2D0F" w:rsidRPr="00FD2D0F" w:rsidRDefault="00FD2D0F" w:rsidP="0021499C">
      <w:pPr>
        <w:pStyle w:val="a0"/>
        <w:spacing w:line="240" w:lineRule="auto"/>
        <w:rPr>
          <w:sz w:val="24"/>
          <w:szCs w:val="24"/>
        </w:rPr>
      </w:pPr>
      <w:r w:rsidRPr="00FD2D0F">
        <w:rPr>
          <w:sz w:val="24"/>
          <w:szCs w:val="24"/>
        </w:rPr>
        <w:t xml:space="preserve">      this.games = apiGetGames(filters);</w:t>
      </w:r>
    </w:p>
    <w:p w14:paraId="0DC9E6B7" w14:textId="77777777" w:rsidR="00FD2D0F" w:rsidRPr="00FD2D0F" w:rsidRDefault="00FD2D0F" w:rsidP="0021499C">
      <w:pPr>
        <w:pStyle w:val="a0"/>
        <w:spacing w:line="240" w:lineRule="auto"/>
        <w:rPr>
          <w:sz w:val="24"/>
          <w:szCs w:val="24"/>
        </w:rPr>
      </w:pPr>
      <w:r w:rsidRPr="00FD2D0F">
        <w:rPr>
          <w:sz w:val="24"/>
          <w:szCs w:val="24"/>
        </w:rPr>
        <w:t xml:space="preserve">      return this.games;</w:t>
      </w:r>
    </w:p>
    <w:p w14:paraId="15A4AA23" w14:textId="77777777" w:rsidR="00FD2D0F" w:rsidRPr="00FD2D0F" w:rsidRDefault="00FD2D0F" w:rsidP="0021499C">
      <w:pPr>
        <w:pStyle w:val="a0"/>
        <w:spacing w:line="240" w:lineRule="auto"/>
        <w:rPr>
          <w:sz w:val="24"/>
          <w:szCs w:val="24"/>
        </w:rPr>
      </w:pPr>
      <w:r w:rsidRPr="00FD2D0F">
        <w:rPr>
          <w:sz w:val="24"/>
          <w:szCs w:val="24"/>
        </w:rPr>
        <w:t xml:space="preserve">    },</w:t>
      </w:r>
    </w:p>
    <w:p w14:paraId="691FC845" w14:textId="77777777" w:rsidR="00FD2D0F" w:rsidRPr="00FD2D0F" w:rsidRDefault="00FD2D0F" w:rsidP="0021499C">
      <w:pPr>
        <w:pStyle w:val="a0"/>
        <w:spacing w:line="240" w:lineRule="auto"/>
        <w:rPr>
          <w:sz w:val="24"/>
          <w:szCs w:val="24"/>
        </w:rPr>
      </w:pPr>
    </w:p>
    <w:p w14:paraId="0352EAD1" w14:textId="77777777" w:rsidR="00FD2D0F" w:rsidRPr="00FD2D0F" w:rsidRDefault="00FD2D0F" w:rsidP="0021499C">
      <w:pPr>
        <w:pStyle w:val="a0"/>
        <w:spacing w:line="240" w:lineRule="auto"/>
        <w:rPr>
          <w:sz w:val="24"/>
          <w:szCs w:val="24"/>
        </w:rPr>
      </w:pPr>
      <w:r w:rsidRPr="00FD2D0F">
        <w:rPr>
          <w:sz w:val="24"/>
          <w:szCs w:val="24"/>
        </w:rPr>
        <w:t xml:space="preserve">    getGame(id) {</w:t>
      </w:r>
    </w:p>
    <w:p w14:paraId="1F070F0C" w14:textId="77777777" w:rsidR="00FD2D0F" w:rsidRPr="00FD2D0F" w:rsidRDefault="00FD2D0F" w:rsidP="0021499C">
      <w:pPr>
        <w:pStyle w:val="a0"/>
        <w:spacing w:line="240" w:lineRule="auto"/>
        <w:rPr>
          <w:sz w:val="24"/>
          <w:szCs w:val="24"/>
        </w:rPr>
      </w:pPr>
      <w:r w:rsidRPr="00FD2D0F">
        <w:rPr>
          <w:sz w:val="24"/>
          <w:szCs w:val="24"/>
        </w:rPr>
        <w:t xml:space="preserve">      return apiGetGame(id);</w:t>
      </w:r>
    </w:p>
    <w:p w14:paraId="6CD8FEE6" w14:textId="77777777" w:rsidR="00FD2D0F" w:rsidRPr="00FD2D0F" w:rsidRDefault="00FD2D0F" w:rsidP="0021499C">
      <w:pPr>
        <w:pStyle w:val="a0"/>
        <w:spacing w:line="240" w:lineRule="auto"/>
        <w:rPr>
          <w:sz w:val="24"/>
          <w:szCs w:val="24"/>
        </w:rPr>
      </w:pPr>
      <w:r w:rsidRPr="00FD2D0F">
        <w:rPr>
          <w:sz w:val="24"/>
          <w:szCs w:val="24"/>
        </w:rPr>
        <w:t xml:space="preserve">    },</w:t>
      </w:r>
    </w:p>
    <w:p w14:paraId="5BB7AF98" w14:textId="77777777" w:rsidR="00FD2D0F" w:rsidRPr="00FD2D0F" w:rsidRDefault="00FD2D0F" w:rsidP="0021499C">
      <w:pPr>
        <w:pStyle w:val="a0"/>
        <w:spacing w:line="240" w:lineRule="auto"/>
        <w:rPr>
          <w:sz w:val="24"/>
          <w:szCs w:val="24"/>
        </w:rPr>
      </w:pPr>
    </w:p>
    <w:p w14:paraId="30D845BE" w14:textId="77777777" w:rsidR="00FD2D0F" w:rsidRPr="00FD2D0F" w:rsidRDefault="00FD2D0F" w:rsidP="0021499C">
      <w:pPr>
        <w:pStyle w:val="a0"/>
        <w:spacing w:line="240" w:lineRule="auto"/>
        <w:rPr>
          <w:sz w:val="24"/>
          <w:szCs w:val="24"/>
        </w:rPr>
      </w:pPr>
      <w:r w:rsidRPr="00FD2D0F">
        <w:rPr>
          <w:sz w:val="24"/>
          <w:szCs w:val="24"/>
        </w:rPr>
        <w:t xml:space="preserve">    startGame({ gameId, bet, choice }) {</w:t>
      </w:r>
    </w:p>
    <w:p w14:paraId="73F85699" w14:textId="77777777" w:rsidR="00FD2D0F" w:rsidRPr="00FD2D0F" w:rsidRDefault="00FD2D0F" w:rsidP="0021499C">
      <w:pPr>
        <w:pStyle w:val="a0"/>
        <w:spacing w:line="240" w:lineRule="auto"/>
        <w:rPr>
          <w:sz w:val="24"/>
          <w:szCs w:val="24"/>
        </w:rPr>
      </w:pPr>
      <w:r w:rsidRPr="00FD2D0F">
        <w:rPr>
          <w:sz w:val="24"/>
          <w:szCs w:val="24"/>
        </w:rPr>
        <w:t xml:space="preserve">      const auth = useAuthStore();</w:t>
      </w:r>
    </w:p>
    <w:p w14:paraId="191F1DDA" w14:textId="77777777" w:rsidR="00FD2D0F" w:rsidRPr="00FD2D0F" w:rsidRDefault="00FD2D0F" w:rsidP="0021499C">
      <w:pPr>
        <w:pStyle w:val="a0"/>
        <w:spacing w:line="240" w:lineRule="auto"/>
        <w:rPr>
          <w:sz w:val="24"/>
          <w:szCs w:val="24"/>
        </w:rPr>
      </w:pPr>
      <w:r w:rsidRPr="00FD2D0F">
        <w:rPr>
          <w:sz w:val="24"/>
          <w:szCs w:val="24"/>
        </w:rPr>
        <w:t xml:space="preserve">      auth.ensureBootstrapped();</w:t>
      </w:r>
    </w:p>
    <w:p w14:paraId="59C8E7D2" w14:textId="77777777" w:rsidR="00FD2D0F" w:rsidRPr="00FD2D0F" w:rsidRDefault="00FD2D0F" w:rsidP="0021499C">
      <w:pPr>
        <w:pStyle w:val="a0"/>
        <w:spacing w:line="240" w:lineRule="auto"/>
        <w:rPr>
          <w:sz w:val="24"/>
          <w:szCs w:val="24"/>
        </w:rPr>
      </w:pPr>
    </w:p>
    <w:p w14:paraId="0B7242E7" w14:textId="77777777" w:rsidR="00FD2D0F" w:rsidRPr="00FD2D0F" w:rsidRDefault="00FD2D0F" w:rsidP="0021499C">
      <w:pPr>
        <w:pStyle w:val="a0"/>
        <w:spacing w:line="240" w:lineRule="auto"/>
        <w:rPr>
          <w:sz w:val="24"/>
          <w:szCs w:val="24"/>
        </w:rPr>
      </w:pPr>
      <w:r w:rsidRPr="00FD2D0F">
        <w:rPr>
          <w:sz w:val="24"/>
          <w:szCs w:val="24"/>
        </w:rPr>
        <w:t xml:space="preserve">      if (!auth.user) throw new Error('Потрібна авторизація.');</w:t>
      </w:r>
    </w:p>
    <w:p w14:paraId="397D42B4" w14:textId="77777777" w:rsidR="00FD2D0F" w:rsidRPr="00FD2D0F" w:rsidRDefault="00FD2D0F" w:rsidP="0021499C">
      <w:pPr>
        <w:pStyle w:val="a0"/>
        <w:spacing w:line="240" w:lineRule="auto"/>
        <w:rPr>
          <w:sz w:val="24"/>
          <w:szCs w:val="24"/>
        </w:rPr>
      </w:pPr>
    </w:p>
    <w:p w14:paraId="1574C25E" w14:textId="77777777" w:rsidR="00FD2D0F" w:rsidRPr="00FD2D0F" w:rsidRDefault="00FD2D0F" w:rsidP="0021499C">
      <w:pPr>
        <w:pStyle w:val="a0"/>
        <w:spacing w:line="240" w:lineRule="auto"/>
        <w:rPr>
          <w:sz w:val="24"/>
          <w:szCs w:val="24"/>
        </w:rPr>
      </w:pPr>
      <w:r w:rsidRPr="00FD2D0F">
        <w:rPr>
          <w:sz w:val="24"/>
          <w:szCs w:val="24"/>
        </w:rPr>
        <w:t xml:space="preserve">      const res = apiStartSession({ userId: auth.user.id, gameId, bet, choice });</w:t>
      </w:r>
    </w:p>
    <w:p w14:paraId="3B5154DC" w14:textId="77777777" w:rsidR="00FD2D0F" w:rsidRPr="00FD2D0F" w:rsidRDefault="00FD2D0F" w:rsidP="0021499C">
      <w:pPr>
        <w:pStyle w:val="a0"/>
        <w:spacing w:line="240" w:lineRule="auto"/>
        <w:rPr>
          <w:sz w:val="24"/>
          <w:szCs w:val="24"/>
        </w:rPr>
      </w:pPr>
      <w:r w:rsidRPr="00FD2D0F">
        <w:rPr>
          <w:sz w:val="24"/>
          <w:szCs w:val="24"/>
        </w:rPr>
        <w:t xml:space="preserve">      auth.syncUser(res.user);</w:t>
      </w:r>
    </w:p>
    <w:p w14:paraId="3A31450D" w14:textId="77777777" w:rsidR="00FD2D0F" w:rsidRPr="00FD2D0F" w:rsidRDefault="00FD2D0F" w:rsidP="0021499C">
      <w:pPr>
        <w:pStyle w:val="a0"/>
        <w:spacing w:line="240" w:lineRule="auto"/>
        <w:rPr>
          <w:sz w:val="24"/>
          <w:szCs w:val="24"/>
        </w:rPr>
      </w:pPr>
    </w:p>
    <w:p w14:paraId="0F32E85B" w14:textId="77777777" w:rsidR="00FD2D0F" w:rsidRPr="00FD2D0F" w:rsidRDefault="00FD2D0F" w:rsidP="0021499C">
      <w:pPr>
        <w:pStyle w:val="a0"/>
        <w:spacing w:line="240" w:lineRule="auto"/>
        <w:rPr>
          <w:sz w:val="24"/>
          <w:szCs w:val="24"/>
        </w:rPr>
      </w:pPr>
      <w:r w:rsidRPr="00FD2D0F">
        <w:rPr>
          <w:sz w:val="24"/>
          <w:szCs w:val="24"/>
        </w:rPr>
        <w:t xml:space="preserve">      this.lastResult = { session: res.session, game: res.game };</w:t>
      </w:r>
    </w:p>
    <w:p w14:paraId="2F089C5D" w14:textId="77777777" w:rsidR="00FD2D0F" w:rsidRPr="00FD2D0F" w:rsidRDefault="00FD2D0F" w:rsidP="0021499C">
      <w:pPr>
        <w:pStyle w:val="a0"/>
        <w:spacing w:line="240" w:lineRule="auto"/>
        <w:rPr>
          <w:sz w:val="24"/>
          <w:szCs w:val="24"/>
        </w:rPr>
      </w:pPr>
      <w:r w:rsidRPr="00FD2D0F">
        <w:rPr>
          <w:sz w:val="24"/>
          <w:szCs w:val="24"/>
        </w:rPr>
        <w:t xml:space="preserve">      return this.lastResult;</w:t>
      </w:r>
    </w:p>
    <w:p w14:paraId="78636330" w14:textId="77777777" w:rsidR="00FD2D0F" w:rsidRPr="00FD2D0F" w:rsidRDefault="00FD2D0F" w:rsidP="0021499C">
      <w:pPr>
        <w:pStyle w:val="a0"/>
        <w:spacing w:line="240" w:lineRule="auto"/>
        <w:rPr>
          <w:sz w:val="24"/>
          <w:szCs w:val="24"/>
        </w:rPr>
      </w:pPr>
      <w:r w:rsidRPr="00FD2D0F">
        <w:rPr>
          <w:sz w:val="24"/>
          <w:szCs w:val="24"/>
        </w:rPr>
        <w:t xml:space="preserve">    },</w:t>
      </w:r>
    </w:p>
    <w:p w14:paraId="17E12C9D" w14:textId="77777777" w:rsidR="00FD2D0F" w:rsidRPr="00FD2D0F" w:rsidRDefault="00FD2D0F" w:rsidP="0021499C">
      <w:pPr>
        <w:pStyle w:val="a0"/>
        <w:spacing w:line="240" w:lineRule="auto"/>
        <w:rPr>
          <w:sz w:val="24"/>
          <w:szCs w:val="24"/>
        </w:rPr>
      </w:pPr>
    </w:p>
    <w:p w14:paraId="34794666" w14:textId="77777777" w:rsidR="00FD2D0F" w:rsidRPr="00FD2D0F" w:rsidRDefault="00FD2D0F" w:rsidP="0021499C">
      <w:pPr>
        <w:pStyle w:val="a0"/>
        <w:spacing w:line="240" w:lineRule="auto"/>
        <w:rPr>
          <w:sz w:val="24"/>
          <w:szCs w:val="24"/>
        </w:rPr>
      </w:pPr>
      <w:r w:rsidRPr="00FD2D0F">
        <w:rPr>
          <w:sz w:val="24"/>
          <w:szCs w:val="24"/>
        </w:rPr>
        <w:lastRenderedPageBreak/>
        <w:t xml:space="preserve">    getHistory() {</w:t>
      </w:r>
    </w:p>
    <w:p w14:paraId="2B8E75D9" w14:textId="77777777" w:rsidR="00FD2D0F" w:rsidRPr="00FD2D0F" w:rsidRDefault="00FD2D0F" w:rsidP="0021499C">
      <w:pPr>
        <w:pStyle w:val="a0"/>
        <w:spacing w:line="240" w:lineRule="auto"/>
        <w:rPr>
          <w:sz w:val="24"/>
          <w:szCs w:val="24"/>
        </w:rPr>
      </w:pPr>
      <w:r w:rsidRPr="00FD2D0F">
        <w:rPr>
          <w:sz w:val="24"/>
          <w:szCs w:val="24"/>
        </w:rPr>
        <w:t xml:space="preserve">      const auth = useAuthStore();</w:t>
      </w:r>
    </w:p>
    <w:p w14:paraId="134BC18E" w14:textId="77777777" w:rsidR="00FD2D0F" w:rsidRPr="00FD2D0F" w:rsidRDefault="00FD2D0F" w:rsidP="0021499C">
      <w:pPr>
        <w:pStyle w:val="a0"/>
        <w:spacing w:line="240" w:lineRule="auto"/>
        <w:rPr>
          <w:sz w:val="24"/>
          <w:szCs w:val="24"/>
        </w:rPr>
      </w:pPr>
      <w:r w:rsidRPr="00FD2D0F">
        <w:rPr>
          <w:sz w:val="24"/>
          <w:szCs w:val="24"/>
        </w:rPr>
        <w:t xml:space="preserve">      auth.ensureBootstrapped();</w:t>
      </w:r>
    </w:p>
    <w:p w14:paraId="5C4D0F25" w14:textId="77777777" w:rsidR="00FD2D0F" w:rsidRPr="00FD2D0F" w:rsidRDefault="00FD2D0F" w:rsidP="0021499C">
      <w:pPr>
        <w:pStyle w:val="a0"/>
        <w:spacing w:line="240" w:lineRule="auto"/>
        <w:rPr>
          <w:sz w:val="24"/>
          <w:szCs w:val="24"/>
        </w:rPr>
      </w:pPr>
    </w:p>
    <w:p w14:paraId="134ADEE1" w14:textId="77777777" w:rsidR="00FD2D0F" w:rsidRPr="00FD2D0F" w:rsidRDefault="00FD2D0F" w:rsidP="0021499C">
      <w:pPr>
        <w:pStyle w:val="a0"/>
        <w:spacing w:line="240" w:lineRule="auto"/>
        <w:rPr>
          <w:sz w:val="24"/>
          <w:szCs w:val="24"/>
        </w:rPr>
      </w:pPr>
      <w:r w:rsidRPr="00FD2D0F">
        <w:rPr>
          <w:sz w:val="24"/>
          <w:szCs w:val="24"/>
        </w:rPr>
        <w:t xml:space="preserve">      if (!auth.user) throw new Error('Потрібна авторизація.');</w:t>
      </w:r>
    </w:p>
    <w:p w14:paraId="3A550873" w14:textId="77777777" w:rsidR="00FD2D0F" w:rsidRPr="00FD2D0F" w:rsidRDefault="00FD2D0F" w:rsidP="0021499C">
      <w:pPr>
        <w:pStyle w:val="a0"/>
        <w:spacing w:line="240" w:lineRule="auto"/>
        <w:rPr>
          <w:sz w:val="24"/>
          <w:szCs w:val="24"/>
        </w:rPr>
      </w:pPr>
      <w:r w:rsidRPr="00FD2D0F">
        <w:rPr>
          <w:sz w:val="24"/>
          <w:szCs w:val="24"/>
        </w:rPr>
        <w:t xml:space="preserve">      return apiGetHistory(auth.user.id);</w:t>
      </w:r>
    </w:p>
    <w:p w14:paraId="6B31EBC8" w14:textId="77777777" w:rsidR="00FD2D0F" w:rsidRPr="00FD2D0F" w:rsidRDefault="00FD2D0F" w:rsidP="0021499C">
      <w:pPr>
        <w:pStyle w:val="a0"/>
        <w:spacing w:line="240" w:lineRule="auto"/>
        <w:rPr>
          <w:sz w:val="24"/>
          <w:szCs w:val="24"/>
        </w:rPr>
      </w:pPr>
      <w:r w:rsidRPr="00FD2D0F">
        <w:rPr>
          <w:sz w:val="24"/>
          <w:szCs w:val="24"/>
        </w:rPr>
        <w:t xml:space="preserve">    },</w:t>
      </w:r>
    </w:p>
    <w:p w14:paraId="752F46D9" w14:textId="77777777" w:rsidR="00FD2D0F" w:rsidRPr="00FD2D0F" w:rsidRDefault="00FD2D0F" w:rsidP="0021499C">
      <w:pPr>
        <w:pStyle w:val="a0"/>
        <w:spacing w:line="240" w:lineRule="auto"/>
        <w:rPr>
          <w:sz w:val="24"/>
          <w:szCs w:val="24"/>
        </w:rPr>
      </w:pPr>
    </w:p>
    <w:p w14:paraId="31BDE1F4" w14:textId="77777777" w:rsidR="00FD2D0F" w:rsidRPr="00FD2D0F" w:rsidRDefault="00FD2D0F" w:rsidP="0021499C">
      <w:pPr>
        <w:pStyle w:val="a0"/>
        <w:spacing w:line="240" w:lineRule="auto"/>
        <w:rPr>
          <w:sz w:val="24"/>
          <w:szCs w:val="24"/>
        </w:rPr>
      </w:pPr>
      <w:r w:rsidRPr="00FD2D0F">
        <w:rPr>
          <w:sz w:val="24"/>
          <w:szCs w:val="24"/>
        </w:rPr>
        <w:t xml:space="preserve">    getLeaderboard() {</w:t>
      </w:r>
    </w:p>
    <w:p w14:paraId="5C920F80" w14:textId="77777777" w:rsidR="00FD2D0F" w:rsidRPr="00FD2D0F" w:rsidRDefault="00FD2D0F" w:rsidP="0021499C">
      <w:pPr>
        <w:pStyle w:val="a0"/>
        <w:spacing w:line="240" w:lineRule="auto"/>
        <w:rPr>
          <w:sz w:val="24"/>
          <w:szCs w:val="24"/>
        </w:rPr>
      </w:pPr>
      <w:r w:rsidRPr="00FD2D0F">
        <w:rPr>
          <w:sz w:val="24"/>
          <w:szCs w:val="24"/>
        </w:rPr>
        <w:t xml:space="preserve">      return apiGetLeaderboard(10);</w:t>
      </w:r>
    </w:p>
    <w:p w14:paraId="6A6994BD" w14:textId="77777777" w:rsidR="00FD2D0F" w:rsidRPr="00FD2D0F" w:rsidRDefault="00FD2D0F" w:rsidP="0021499C">
      <w:pPr>
        <w:pStyle w:val="a0"/>
        <w:spacing w:line="240" w:lineRule="auto"/>
        <w:rPr>
          <w:sz w:val="24"/>
          <w:szCs w:val="24"/>
        </w:rPr>
      </w:pPr>
      <w:r w:rsidRPr="00FD2D0F">
        <w:rPr>
          <w:sz w:val="24"/>
          <w:szCs w:val="24"/>
        </w:rPr>
        <w:t xml:space="preserve">    },</w:t>
      </w:r>
    </w:p>
    <w:p w14:paraId="6F7BFE6F" w14:textId="77777777" w:rsidR="00FD2D0F" w:rsidRPr="00FD2D0F" w:rsidRDefault="00FD2D0F" w:rsidP="0021499C">
      <w:pPr>
        <w:pStyle w:val="a0"/>
        <w:spacing w:line="240" w:lineRule="auto"/>
        <w:rPr>
          <w:sz w:val="24"/>
          <w:szCs w:val="24"/>
        </w:rPr>
      </w:pPr>
      <w:r w:rsidRPr="00FD2D0F">
        <w:rPr>
          <w:sz w:val="24"/>
          <w:szCs w:val="24"/>
        </w:rPr>
        <w:t xml:space="preserve">  },</w:t>
      </w:r>
    </w:p>
    <w:p w14:paraId="7C1EC607" w14:textId="77777777" w:rsidR="00FD2D0F" w:rsidRDefault="00FD2D0F" w:rsidP="0021499C">
      <w:pPr>
        <w:pStyle w:val="a0"/>
        <w:spacing w:line="240" w:lineRule="auto"/>
        <w:rPr>
          <w:sz w:val="24"/>
          <w:szCs w:val="24"/>
          <w:lang w:val="en-US"/>
        </w:rPr>
      </w:pPr>
      <w:r w:rsidRPr="00FD2D0F">
        <w:rPr>
          <w:sz w:val="24"/>
          <w:szCs w:val="24"/>
        </w:rPr>
        <w:t>})</w:t>
      </w:r>
    </w:p>
    <w:p w14:paraId="324424B0" w14:textId="4CECBBAC" w:rsidR="00CC0F25" w:rsidRPr="00FD2D0F" w:rsidRDefault="00CC0F25" w:rsidP="0021499C">
      <w:pPr>
        <w:pStyle w:val="a0"/>
        <w:spacing w:line="240" w:lineRule="auto"/>
        <w:ind w:firstLine="0"/>
        <w:rPr>
          <w:b/>
          <w:bCs/>
          <w:lang w:val="en-US"/>
        </w:rPr>
      </w:pPr>
      <w:r w:rsidRPr="00FD2D0F">
        <w:rPr>
          <w:b/>
          <w:bCs/>
        </w:rPr>
        <w:t>src/stores/admin.js</w:t>
      </w:r>
      <w:r w:rsidR="00FD2D0F">
        <w:rPr>
          <w:b/>
          <w:bCs/>
          <w:lang w:val="en-US"/>
        </w:rPr>
        <w:t>:</w:t>
      </w:r>
    </w:p>
    <w:p w14:paraId="57BBF6DA" w14:textId="77777777" w:rsidR="00FD2D0F" w:rsidRPr="00FD2D0F" w:rsidRDefault="00FD2D0F" w:rsidP="0021499C">
      <w:pPr>
        <w:pStyle w:val="a0"/>
        <w:spacing w:line="240" w:lineRule="auto"/>
        <w:rPr>
          <w:sz w:val="24"/>
          <w:szCs w:val="24"/>
        </w:rPr>
      </w:pPr>
      <w:r w:rsidRPr="00FD2D0F">
        <w:rPr>
          <w:sz w:val="24"/>
          <w:szCs w:val="24"/>
        </w:rPr>
        <w:t>import { defineStore } from 'pinia';</w:t>
      </w:r>
    </w:p>
    <w:p w14:paraId="60F9EE0C" w14:textId="77777777" w:rsidR="00FD2D0F" w:rsidRPr="00FD2D0F" w:rsidRDefault="00FD2D0F" w:rsidP="0021499C">
      <w:pPr>
        <w:pStyle w:val="a0"/>
        <w:spacing w:line="240" w:lineRule="auto"/>
        <w:rPr>
          <w:sz w:val="24"/>
          <w:szCs w:val="24"/>
        </w:rPr>
      </w:pPr>
      <w:r w:rsidRPr="00FD2D0F">
        <w:rPr>
          <w:sz w:val="24"/>
          <w:szCs w:val="24"/>
        </w:rPr>
        <w:t>import {</w:t>
      </w:r>
    </w:p>
    <w:p w14:paraId="6F2E2EEE" w14:textId="77777777" w:rsidR="00FD2D0F" w:rsidRPr="00FD2D0F" w:rsidRDefault="00FD2D0F" w:rsidP="0021499C">
      <w:pPr>
        <w:pStyle w:val="a0"/>
        <w:spacing w:line="240" w:lineRule="auto"/>
        <w:rPr>
          <w:sz w:val="24"/>
          <w:szCs w:val="24"/>
        </w:rPr>
      </w:pPr>
      <w:r w:rsidRPr="00FD2D0F">
        <w:rPr>
          <w:sz w:val="24"/>
          <w:szCs w:val="24"/>
        </w:rPr>
        <w:t xml:space="preserve">  apiAdminGetUsers,</w:t>
      </w:r>
    </w:p>
    <w:p w14:paraId="59CB41DE" w14:textId="77777777" w:rsidR="00FD2D0F" w:rsidRPr="00FD2D0F" w:rsidRDefault="00FD2D0F" w:rsidP="0021499C">
      <w:pPr>
        <w:pStyle w:val="a0"/>
        <w:spacing w:line="240" w:lineRule="auto"/>
        <w:rPr>
          <w:sz w:val="24"/>
          <w:szCs w:val="24"/>
        </w:rPr>
      </w:pPr>
      <w:r w:rsidRPr="00FD2D0F">
        <w:rPr>
          <w:sz w:val="24"/>
          <w:szCs w:val="24"/>
        </w:rPr>
        <w:t xml:space="preserve">  apiAdminSetRole,</w:t>
      </w:r>
    </w:p>
    <w:p w14:paraId="65AAC095" w14:textId="77777777" w:rsidR="00FD2D0F" w:rsidRPr="00FD2D0F" w:rsidRDefault="00FD2D0F" w:rsidP="0021499C">
      <w:pPr>
        <w:pStyle w:val="a0"/>
        <w:spacing w:line="240" w:lineRule="auto"/>
        <w:rPr>
          <w:sz w:val="24"/>
          <w:szCs w:val="24"/>
        </w:rPr>
      </w:pPr>
      <w:r w:rsidRPr="00FD2D0F">
        <w:rPr>
          <w:sz w:val="24"/>
          <w:szCs w:val="24"/>
        </w:rPr>
        <w:t xml:space="preserve">  apiAdminAddGame,</w:t>
      </w:r>
    </w:p>
    <w:p w14:paraId="62AAF349" w14:textId="77777777" w:rsidR="00FD2D0F" w:rsidRPr="00FD2D0F" w:rsidRDefault="00FD2D0F" w:rsidP="0021499C">
      <w:pPr>
        <w:pStyle w:val="a0"/>
        <w:spacing w:line="240" w:lineRule="auto"/>
        <w:rPr>
          <w:sz w:val="24"/>
          <w:szCs w:val="24"/>
        </w:rPr>
      </w:pPr>
      <w:r w:rsidRPr="00FD2D0F">
        <w:rPr>
          <w:sz w:val="24"/>
          <w:szCs w:val="24"/>
        </w:rPr>
        <w:t xml:space="preserve">  apiAdminUpdateGame,</w:t>
      </w:r>
    </w:p>
    <w:p w14:paraId="53442B95" w14:textId="77777777" w:rsidR="00FD2D0F" w:rsidRPr="00FD2D0F" w:rsidRDefault="00FD2D0F" w:rsidP="0021499C">
      <w:pPr>
        <w:pStyle w:val="a0"/>
        <w:spacing w:line="240" w:lineRule="auto"/>
        <w:rPr>
          <w:sz w:val="24"/>
          <w:szCs w:val="24"/>
        </w:rPr>
      </w:pPr>
      <w:r w:rsidRPr="00FD2D0F">
        <w:rPr>
          <w:sz w:val="24"/>
          <w:szCs w:val="24"/>
        </w:rPr>
        <w:t xml:space="preserve">  apiAdminDeleteGame,</w:t>
      </w:r>
    </w:p>
    <w:p w14:paraId="7948DAD4" w14:textId="77777777" w:rsidR="00FD2D0F" w:rsidRPr="00FD2D0F" w:rsidRDefault="00FD2D0F" w:rsidP="0021499C">
      <w:pPr>
        <w:pStyle w:val="a0"/>
        <w:spacing w:line="240" w:lineRule="auto"/>
        <w:rPr>
          <w:sz w:val="24"/>
          <w:szCs w:val="24"/>
        </w:rPr>
      </w:pPr>
      <w:r w:rsidRPr="00FD2D0F">
        <w:rPr>
          <w:sz w:val="24"/>
          <w:szCs w:val="24"/>
        </w:rPr>
        <w:t>} from '../services/api';</w:t>
      </w:r>
    </w:p>
    <w:p w14:paraId="7AFFDFD6" w14:textId="77777777" w:rsidR="00FD2D0F" w:rsidRPr="00FD2D0F" w:rsidRDefault="00FD2D0F" w:rsidP="0021499C">
      <w:pPr>
        <w:pStyle w:val="a0"/>
        <w:spacing w:line="240" w:lineRule="auto"/>
        <w:rPr>
          <w:sz w:val="24"/>
          <w:szCs w:val="24"/>
        </w:rPr>
      </w:pPr>
    </w:p>
    <w:p w14:paraId="453B1971" w14:textId="77777777" w:rsidR="00FD2D0F" w:rsidRPr="00FD2D0F" w:rsidRDefault="00FD2D0F" w:rsidP="0021499C">
      <w:pPr>
        <w:pStyle w:val="a0"/>
        <w:spacing w:line="240" w:lineRule="auto"/>
        <w:rPr>
          <w:sz w:val="24"/>
          <w:szCs w:val="24"/>
        </w:rPr>
      </w:pPr>
      <w:r w:rsidRPr="00FD2D0F">
        <w:rPr>
          <w:sz w:val="24"/>
          <w:szCs w:val="24"/>
        </w:rPr>
        <w:t>export const useAdminStore = defineStore('admin', {</w:t>
      </w:r>
    </w:p>
    <w:p w14:paraId="074BD1E8" w14:textId="77777777" w:rsidR="00FD2D0F" w:rsidRPr="00FD2D0F" w:rsidRDefault="00FD2D0F" w:rsidP="0021499C">
      <w:pPr>
        <w:pStyle w:val="a0"/>
        <w:spacing w:line="240" w:lineRule="auto"/>
        <w:rPr>
          <w:sz w:val="24"/>
          <w:szCs w:val="24"/>
        </w:rPr>
      </w:pPr>
      <w:r w:rsidRPr="00FD2D0F">
        <w:rPr>
          <w:sz w:val="24"/>
          <w:szCs w:val="24"/>
        </w:rPr>
        <w:t xml:space="preserve">  state: () =&gt; ({ users: [], games: [] }),</w:t>
      </w:r>
    </w:p>
    <w:p w14:paraId="02C05A32" w14:textId="77777777" w:rsidR="00FD2D0F" w:rsidRPr="00FD2D0F" w:rsidRDefault="00FD2D0F" w:rsidP="0021499C">
      <w:pPr>
        <w:pStyle w:val="a0"/>
        <w:spacing w:line="240" w:lineRule="auto"/>
        <w:rPr>
          <w:sz w:val="24"/>
          <w:szCs w:val="24"/>
        </w:rPr>
      </w:pPr>
      <w:r w:rsidRPr="00FD2D0F">
        <w:rPr>
          <w:sz w:val="24"/>
          <w:szCs w:val="24"/>
        </w:rPr>
        <w:t xml:space="preserve">  actions: {</w:t>
      </w:r>
    </w:p>
    <w:p w14:paraId="2850EA63" w14:textId="77777777" w:rsidR="00FD2D0F" w:rsidRPr="00FD2D0F" w:rsidRDefault="00FD2D0F" w:rsidP="0021499C">
      <w:pPr>
        <w:pStyle w:val="a0"/>
        <w:spacing w:line="240" w:lineRule="auto"/>
        <w:rPr>
          <w:sz w:val="24"/>
          <w:szCs w:val="24"/>
        </w:rPr>
      </w:pPr>
      <w:r w:rsidRPr="00FD2D0F">
        <w:rPr>
          <w:sz w:val="24"/>
          <w:szCs w:val="24"/>
        </w:rPr>
        <w:t xml:space="preserve">    loadUsers() {</w:t>
      </w:r>
    </w:p>
    <w:p w14:paraId="433C909D" w14:textId="77777777" w:rsidR="00FD2D0F" w:rsidRPr="00FD2D0F" w:rsidRDefault="00FD2D0F" w:rsidP="0021499C">
      <w:pPr>
        <w:pStyle w:val="a0"/>
        <w:spacing w:line="240" w:lineRule="auto"/>
        <w:rPr>
          <w:sz w:val="24"/>
          <w:szCs w:val="24"/>
        </w:rPr>
      </w:pPr>
      <w:r w:rsidRPr="00FD2D0F">
        <w:rPr>
          <w:sz w:val="24"/>
          <w:szCs w:val="24"/>
        </w:rPr>
        <w:t xml:space="preserve">      this.users = apiAdminGetUsers();</w:t>
      </w:r>
    </w:p>
    <w:p w14:paraId="0584ADCE" w14:textId="77777777" w:rsidR="00FD2D0F" w:rsidRPr="00FD2D0F" w:rsidRDefault="00FD2D0F" w:rsidP="0021499C">
      <w:pPr>
        <w:pStyle w:val="a0"/>
        <w:spacing w:line="240" w:lineRule="auto"/>
        <w:rPr>
          <w:sz w:val="24"/>
          <w:szCs w:val="24"/>
        </w:rPr>
      </w:pPr>
      <w:r w:rsidRPr="00FD2D0F">
        <w:rPr>
          <w:sz w:val="24"/>
          <w:szCs w:val="24"/>
        </w:rPr>
        <w:t xml:space="preserve">      return this.users;</w:t>
      </w:r>
    </w:p>
    <w:p w14:paraId="4E0C7859" w14:textId="77777777" w:rsidR="00FD2D0F" w:rsidRPr="00FD2D0F" w:rsidRDefault="00FD2D0F" w:rsidP="0021499C">
      <w:pPr>
        <w:pStyle w:val="a0"/>
        <w:spacing w:line="240" w:lineRule="auto"/>
        <w:rPr>
          <w:sz w:val="24"/>
          <w:szCs w:val="24"/>
        </w:rPr>
      </w:pPr>
      <w:r w:rsidRPr="00FD2D0F">
        <w:rPr>
          <w:sz w:val="24"/>
          <w:szCs w:val="24"/>
        </w:rPr>
        <w:t xml:space="preserve">    },</w:t>
      </w:r>
    </w:p>
    <w:p w14:paraId="4F71D73B" w14:textId="77777777" w:rsidR="00FD2D0F" w:rsidRPr="00FD2D0F" w:rsidRDefault="00FD2D0F" w:rsidP="0021499C">
      <w:pPr>
        <w:pStyle w:val="a0"/>
        <w:spacing w:line="240" w:lineRule="auto"/>
        <w:rPr>
          <w:sz w:val="24"/>
          <w:szCs w:val="24"/>
        </w:rPr>
      </w:pPr>
    </w:p>
    <w:p w14:paraId="5D5AD7A9" w14:textId="77777777" w:rsidR="00FD2D0F" w:rsidRPr="00FD2D0F" w:rsidRDefault="00FD2D0F" w:rsidP="0021499C">
      <w:pPr>
        <w:pStyle w:val="a0"/>
        <w:spacing w:line="240" w:lineRule="auto"/>
        <w:rPr>
          <w:sz w:val="24"/>
          <w:szCs w:val="24"/>
        </w:rPr>
      </w:pPr>
      <w:r w:rsidRPr="00FD2D0F">
        <w:rPr>
          <w:sz w:val="24"/>
          <w:szCs w:val="24"/>
        </w:rPr>
        <w:t xml:space="preserve">    setRole(userId, role) {</w:t>
      </w:r>
    </w:p>
    <w:p w14:paraId="01105773" w14:textId="77777777" w:rsidR="00FD2D0F" w:rsidRPr="00FD2D0F" w:rsidRDefault="00FD2D0F" w:rsidP="0021499C">
      <w:pPr>
        <w:pStyle w:val="a0"/>
        <w:spacing w:line="240" w:lineRule="auto"/>
        <w:rPr>
          <w:sz w:val="24"/>
          <w:szCs w:val="24"/>
        </w:rPr>
      </w:pPr>
      <w:r w:rsidRPr="00FD2D0F">
        <w:rPr>
          <w:sz w:val="24"/>
          <w:szCs w:val="24"/>
        </w:rPr>
        <w:t xml:space="preserve">      const updated = apiAdminSetRole({ userId, role });</w:t>
      </w:r>
    </w:p>
    <w:p w14:paraId="6AF77D37" w14:textId="77777777" w:rsidR="00FD2D0F" w:rsidRPr="00FD2D0F" w:rsidRDefault="00FD2D0F" w:rsidP="0021499C">
      <w:pPr>
        <w:pStyle w:val="a0"/>
        <w:spacing w:line="240" w:lineRule="auto"/>
        <w:rPr>
          <w:sz w:val="24"/>
          <w:szCs w:val="24"/>
        </w:rPr>
      </w:pPr>
      <w:r w:rsidRPr="00FD2D0F">
        <w:rPr>
          <w:sz w:val="24"/>
          <w:szCs w:val="24"/>
        </w:rPr>
        <w:lastRenderedPageBreak/>
        <w:t xml:space="preserve">      this.users = this.users.map((u) =&gt; (u.id === updated.id ? updated : u));</w:t>
      </w:r>
    </w:p>
    <w:p w14:paraId="338B87CA" w14:textId="77777777" w:rsidR="00FD2D0F" w:rsidRPr="00FD2D0F" w:rsidRDefault="00FD2D0F" w:rsidP="0021499C">
      <w:pPr>
        <w:pStyle w:val="a0"/>
        <w:spacing w:line="240" w:lineRule="auto"/>
        <w:rPr>
          <w:sz w:val="24"/>
          <w:szCs w:val="24"/>
        </w:rPr>
      </w:pPr>
      <w:r w:rsidRPr="00FD2D0F">
        <w:rPr>
          <w:sz w:val="24"/>
          <w:szCs w:val="24"/>
        </w:rPr>
        <w:t xml:space="preserve">      return updated;</w:t>
      </w:r>
    </w:p>
    <w:p w14:paraId="0AE5297A" w14:textId="77777777" w:rsidR="00FD2D0F" w:rsidRPr="00FD2D0F" w:rsidRDefault="00FD2D0F" w:rsidP="0021499C">
      <w:pPr>
        <w:pStyle w:val="a0"/>
        <w:spacing w:line="240" w:lineRule="auto"/>
        <w:rPr>
          <w:sz w:val="24"/>
          <w:szCs w:val="24"/>
        </w:rPr>
      </w:pPr>
      <w:r w:rsidRPr="00FD2D0F">
        <w:rPr>
          <w:sz w:val="24"/>
          <w:szCs w:val="24"/>
        </w:rPr>
        <w:t xml:space="preserve">    },</w:t>
      </w:r>
    </w:p>
    <w:p w14:paraId="1474DFAD" w14:textId="77777777" w:rsidR="00FD2D0F" w:rsidRPr="00FD2D0F" w:rsidRDefault="00FD2D0F" w:rsidP="0021499C">
      <w:pPr>
        <w:pStyle w:val="a0"/>
        <w:spacing w:line="240" w:lineRule="auto"/>
        <w:rPr>
          <w:sz w:val="24"/>
          <w:szCs w:val="24"/>
        </w:rPr>
      </w:pPr>
    </w:p>
    <w:p w14:paraId="62B5A5B8" w14:textId="77777777" w:rsidR="00FD2D0F" w:rsidRPr="00FD2D0F" w:rsidRDefault="00FD2D0F" w:rsidP="0021499C">
      <w:pPr>
        <w:pStyle w:val="a0"/>
        <w:spacing w:line="240" w:lineRule="auto"/>
        <w:rPr>
          <w:sz w:val="24"/>
          <w:szCs w:val="24"/>
        </w:rPr>
      </w:pPr>
      <w:r w:rsidRPr="00FD2D0F">
        <w:rPr>
          <w:sz w:val="24"/>
          <w:szCs w:val="24"/>
        </w:rPr>
        <w:t xml:space="preserve">    addGame(game) {</w:t>
      </w:r>
    </w:p>
    <w:p w14:paraId="6DA374AF" w14:textId="77777777" w:rsidR="00FD2D0F" w:rsidRPr="00FD2D0F" w:rsidRDefault="00FD2D0F" w:rsidP="0021499C">
      <w:pPr>
        <w:pStyle w:val="a0"/>
        <w:spacing w:line="240" w:lineRule="auto"/>
        <w:rPr>
          <w:sz w:val="24"/>
          <w:szCs w:val="24"/>
        </w:rPr>
      </w:pPr>
      <w:r w:rsidRPr="00FD2D0F">
        <w:rPr>
          <w:sz w:val="24"/>
          <w:szCs w:val="24"/>
        </w:rPr>
        <w:t xml:space="preserve">      const g = apiAdminAddGame(game);</w:t>
      </w:r>
    </w:p>
    <w:p w14:paraId="32C04C8B" w14:textId="77777777" w:rsidR="00FD2D0F" w:rsidRPr="00FD2D0F" w:rsidRDefault="00FD2D0F" w:rsidP="0021499C">
      <w:pPr>
        <w:pStyle w:val="a0"/>
        <w:spacing w:line="240" w:lineRule="auto"/>
        <w:rPr>
          <w:sz w:val="24"/>
          <w:szCs w:val="24"/>
        </w:rPr>
      </w:pPr>
      <w:r w:rsidRPr="00FD2D0F">
        <w:rPr>
          <w:sz w:val="24"/>
          <w:szCs w:val="24"/>
        </w:rPr>
        <w:t xml:space="preserve">      this.games.push(g);</w:t>
      </w:r>
    </w:p>
    <w:p w14:paraId="16454ACA" w14:textId="77777777" w:rsidR="00FD2D0F" w:rsidRPr="00FD2D0F" w:rsidRDefault="00FD2D0F" w:rsidP="0021499C">
      <w:pPr>
        <w:pStyle w:val="a0"/>
        <w:spacing w:line="240" w:lineRule="auto"/>
        <w:rPr>
          <w:sz w:val="24"/>
          <w:szCs w:val="24"/>
        </w:rPr>
      </w:pPr>
      <w:r w:rsidRPr="00FD2D0F">
        <w:rPr>
          <w:sz w:val="24"/>
          <w:szCs w:val="24"/>
        </w:rPr>
        <w:t xml:space="preserve">      return g;</w:t>
      </w:r>
    </w:p>
    <w:p w14:paraId="7B52D623" w14:textId="77777777" w:rsidR="00FD2D0F" w:rsidRPr="00FD2D0F" w:rsidRDefault="00FD2D0F" w:rsidP="0021499C">
      <w:pPr>
        <w:pStyle w:val="a0"/>
        <w:spacing w:line="240" w:lineRule="auto"/>
        <w:rPr>
          <w:sz w:val="24"/>
          <w:szCs w:val="24"/>
        </w:rPr>
      </w:pPr>
      <w:r w:rsidRPr="00FD2D0F">
        <w:rPr>
          <w:sz w:val="24"/>
          <w:szCs w:val="24"/>
        </w:rPr>
        <w:t xml:space="preserve">    },</w:t>
      </w:r>
    </w:p>
    <w:p w14:paraId="33EDE3BE" w14:textId="77777777" w:rsidR="00FD2D0F" w:rsidRPr="00FD2D0F" w:rsidRDefault="00FD2D0F" w:rsidP="0021499C">
      <w:pPr>
        <w:pStyle w:val="a0"/>
        <w:spacing w:line="240" w:lineRule="auto"/>
        <w:rPr>
          <w:sz w:val="24"/>
          <w:szCs w:val="24"/>
        </w:rPr>
      </w:pPr>
    </w:p>
    <w:p w14:paraId="4846C092" w14:textId="77777777" w:rsidR="00FD2D0F" w:rsidRPr="00FD2D0F" w:rsidRDefault="00FD2D0F" w:rsidP="0021499C">
      <w:pPr>
        <w:pStyle w:val="a0"/>
        <w:spacing w:line="240" w:lineRule="auto"/>
        <w:rPr>
          <w:sz w:val="24"/>
          <w:szCs w:val="24"/>
        </w:rPr>
      </w:pPr>
      <w:r w:rsidRPr="00FD2D0F">
        <w:rPr>
          <w:sz w:val="24"/>
          <w:szCs w:val="24"/>
        </w:rPr>
        <w:t xml:space="preserve">    updateGame(id, patch) {</w:t>
      </w:r>
    </w:p>
    <w:p w14:paraId="5D5684FE" w14:textId="77777777" w:rsidR="00FD2D0F" w:rsidRPr="00FD2D0F" w:rsidRDefault="00FD2D0F" w:rsidP="0021499C">
      <w:pPr>
        <w:pStyle w:val="a0"/>
        <w:spacing w:line="240" w:lineRule="auto"/>
        <w:rPr>
          <w:sz w:val="24"/>
          <w:szCs w:val="24"/>
        </w:rPr>
      </w:pPr>
      <w:r w:rsidRPr="00FD2D0F">
        <w:rPr>
          <w:sz w:val="24"/>
          <w:szCs w:val="24"/>
        </w:rPr>
        <w:t xml:space="preserve">      const g = apiAdminUpdateGame({ id, patch });</w:t>
      </w:r>
    </w:p>
    <w:p w14:paraId="5B38E9F3" w14:textId="77777777" w:rsidR="00FD2D0F" w:rsidRPr="00FD2D0F" w:rsidRDefault="00FD2D0F" w:rsidP="0021499C">
      <w:pPr>
        <w:pStyle w:val="a0"/>
        <w:spacing w:line="240" w:lineRule="auto"/>
        <w:rPr>
          <w:sz w:val="24"/>
          <w:szCs w:val="24"/>
        </w:rPr>
      </w:pPr>
      <w:r w:rsidRPr="00FD2D0F">
        <w:rPr>
          <w:sz w:val="24"/>
          <w:szCs w:val="24"/>
        </w:rPr>
        <w:t xml:space="preserve">      this.games = this.games.map((x) =&gt; (x.id === g.id ? g : x));</w:t>
      </w:r>
    </w:p>
    <w:p w14:paraId="3173FBC6" w14:textId="77777777" w:rsidR="00FD2D0F" w:rsidRPr="00FD2D0F" w:rsidRDefault="00FD2D0F" w:rsidP="0021499C">
      <w:pPr>
        <w:pStyle w:val="a0"/>
        <w:spacing w:line="240" w:lineRule="auto"/>
        <w:rPr>
          <w:sz w:val="24"/>
          <w:szCs w:val="24"/>
        </w:rPr>
      </w:pPr>
      <w:r w:rsidRPr="00FD2D0F">
        <w:rPr>
          <w:sz w:val="24"/>
          <w:szCs w:val="24"/>
        </w:rPr>
        <w:t xml:space="preserve">      return g;</w:t>
      </w:r>
    </w:p>
    <w:p w14:paraId="498EB55E" w14:textId="77777777" w:rsidR="00FD2D0F" w:rsidRPr="00FD2D0F" w:rsidRDefault="00FD2D0F" w:rsidP="0021499C">
      <w:pPr>
        <w:pStyle w:val="a0"/>
        <w:spacing w:line="240" w:lineRule="auto"/>
        <w:rPr>
          <w:sz w:val="24"/>
          <w:szCs w:val="24"/>
        </w:rPr>
      </w:pPr>
      <w:r w:rsidRPr="00FD2D0F">
        <w:rPr>
          <w:sz w:val="24"/>
          <w:szCs w:val="24"/>
        </w:rPr>
        <w:t xml:space="preserve">    },</w:t>
      </w:r>
    </w:p>
    <w:p w14:paraId="02D0BA35" w14:textId="77777777" w:rsidR="00FD2D0F" w:rsidRPr="00FD2D0F" w:rsidRDefault="00FD2D0F" w:rsidP="0021499C">
      <w:pPr>
        <w:pStyle w:val="a0"/>
        <w:spacing w:line="240" w:lineRule="auto"/>
        <w:rPr>
          <w:sz w:val="24"/>
          <w:szCs w:val="24"/>
        </w:rPr>
      </w:pPr>
    </w:p>
    <w:p w14:paraId="1C843BAD" w14:textId="77777777" w:rsidR="00FD2D0F" w:rsidRPr="00FD2D0F" w:rsidRDefault="00FD2D0F" w:rsidP="0021499C">
      <w:pPr>
        <w:pStyle w:val="a0"/>
        <w:spacing w:line="240" w:lineRule="auto"/>
        <w:rPr>
          <w:sz w:val="24"/>
          <w:szCs w:val="24"/>
        </w:rPr>
      </w:pPr>
      <w:r w:rsidRPr="00FD2D0F">
        <w:rPr>
          <w:sz w:val="24"/>
          <w:szCs w:val="24"/>
        </w:rPr>
        <w:t xml:space="preserve">    deleteGame(id) {</w:t>
      </w:r>
    </w:p>
    <w:p w14:paraId="17F22D13" w14:textId="77777777" w:rsidR="00FD2D0F" w:rsidRPr="00FD2D0F" w:rsidRDefault="00FD2D0F" w:rsidP="0021499C">
      <w:pPr>
        <w:pStyle w:val="a0"/>
        <w:spacing w:line="240" w:lineRule="auto"/>
        <w:rPr>
          <w:sz w:val="24"/>
          <w:szCs w:val="24"/>
        </w:rPr>
      </w:pPr>
      <w:r w:rsidRPr="00FD2D0F">
        <w:rPr>
          <w:sz w:val="24"/>
          <w:szCs w:val="24"/>
        </w:rPr>
        <w:t xml:space="preserve">      const removed = apiAdminDeleteGame(id);</w:t>
      </w:r>
    </w:p>
    <w:p w14:paraId="40B7F87C" w14:textId="77777777" w:rsidR="00FD2D0F" w:rsidRPr="00FD2D0F" w:rsidRDefault="00FD2D0F" w:rsidP="0021499C">
      <w:pPr>
        <w:pStyle w:val="a0"/>
        <w:spacing w:line="240" w:lineRule="auto"/>
        <w:rPr>
          <w:sz w:val="24"/>
          <w:szCs w:val="24"/>
        </w:rPr>
      </w:pPr>
      <w:r w:rsidRPr="00FD2D0F">
        <w:rPr>
          <w:sz w:val="24"/>
          <w:szCs w:val="24"/>
        </w:rPr>
        <w:t xml:space="preserve">      this.games = this.games.filter((x) =&gt; x.id !== id);</w:t>
      </w:r>
    </w:p>
    <w:p w14:paraId="6CC48AEE" w14:textId="77777777" w:rsidR="00FD2D0F" w:rsidRPr="00FD2D0F" w:rsidRDefault="00FD2D0F" w:rsidP="0021499C">
      <w:pPr>
        <w:pStyle w:val="a0"/>
        <w:spacing w:line="240" w:lineRule="auto"/>
        <w:rPr>
          <w:sz w:val="24"/>
          <w:szCs w:val="24"/>
        </w:rPr>
      </w:pPr>
      <w:r w:rsidRPr="00FD2D0F">
        <w:rPr>
          <w:sz w:val="24"/>
          <w:szCs w:val="24"/>
        </w:rPr>
        <w:t xml:space="preserve">      return removed;</w:t>
      </w:r>
    </w:p>
    <w:p w14:paraId="4B12BD27" w14:textId="77777777" w:rsidR="00FD2D0F" w:rsidRPr="00FD2D0F" w:rsidRDefault="00FD2D0F" w:rsidP="0021499C">
      <w:pPr>
        <w:pStyle w:val="a0"/>
        <w:spacing w:line="240" w:lineRule="auto"/>
        <w:rPr>
          <w:sz w:val="24"/>
          <w:szCs w:val="24"/>
        </w:rPr>
      </w:pPr>
      <w:r w:rsidRPr="00FD2D0F">
        <w:rPr>
          <w:sz w:val="24"/>
          <w:szCs w:val="24"/>
        </w:rPr>
        <w:t xml:space="preserve">    },</w:t>
      </w:r>
    </w:p>
    <w:p w14:paraId="28EF6234" w14:textId="77777777" w:rsidR="00FD2D0F" w:rsidRPr="00FD2D0F" w:rsidRDefault="00FD2D0F" w:rsidP="0021499C">
      <w:pPr>
        <w:pStyle w:val="a0"/>
        <w:spacing w:line="240" w:lineRule="auto"/>
        <w:rPr>
          <w:sz w:val="24"/>
          <w:szCs w:val="24"/>
        </w:rPr>
      </w:pPr>
      <w:r w:rsidRPr="00FD2D0F">
        <w:rPr>
          <w:sz w:val="24"/>
          <w:szCs w:val="24"/>
        </w:rPr>
        <w:t xml:space="preserve">  },</w:t>
      </w:r>
    </w:p>
    <w:p w14:paraId="171237BB" w14:textId="029720FD" w:rsidR="00CC0F25" w:rsidRPr="00CC0F25" w:rsidRDefault="00FD2D0F" w:rsidP="0021499C">
      <w:pPr>
        <w:pStyle w:val="a0"/>
        <w:spacing w:line="240" w:lineRule="auto"/>
        <w:rPr>
          <w:sz w:val="24"/>
          <w:szCs w:val="24"/>
        </w:rPr>
      </w:pPr>
      <w:r w:rsidRPr="00FD2D0F">
        <w:rPr>
          <w:sz w:val="24"/>
          <w:szCs w:val="24"/>
        </w:rPr>
        <w:t>});</w:t>
      </w:r>
    </w:p>
    <w:p w14:paraId="30F0CBF0" w14:textId="6B73BBFD" w:rsidR="00CC0F25" w:rsidRPr="00CC0F25" w:rsidRDefault="00CC0F25" w:rsidP="0021499C">
      <w:pPr>
        <w:pStyle w:val="a0"/>
        <w:spacing w:line="240" w:lineRule="auto"/>
        <w:ind w:firstLine="0"/>
        <w:rPr>
          <w:b/>
          <w:bCs/>
        </w:rPr>
      </w:pPr>
      <w:r>
        <w:rPr>
          <w:b/>
          <w:bCs/>
        </w:rPr>
        <w:br w:type="column"/>
      </w:r>
      <w:r w:rsidRPr="00CC0F25">
        <w:rPr>
          <w:b/>
          <w:bCs/>
        </w:rPr>
        <w:lastRenderedPageBreak/>
        <w:t>src/pages:</w:t>
      </w:r>
    </w:p>
    <w:p w14:paraId="20CC8936" w14:textId="54A19FD1" w:rsidR="00CC0F25" w:rsidRPr="00CC0F25" w:rsidRDefault="00CC0F25" w:rsidP="0021499C">
      <w:pPr>
        <w:pStyle w:val="a0"/>
        <w:spacing w:line="240" w:lineRule="auto"/>
        <w:ind w:firstLine="0"/>
        <w:rPr>
          <w:b/>
          <w:bCs/>
        </w:rPr>
      </w:pPr>
      <w:r w:rsidRPr="00CC0F25">
        <w:rPr>
          <w:b/>
          <w:bCs/>
        </w:rPr>
        <w:t>src/pages/HomePage.vue</w:t>
      </w:r>
      <w:r>
        <w:rPr>
          <w:b/>
          <w:bCs/>
        </w:rPr>
        <w:t>:</w:t>
      </w:r>
    </w:p>
    <w:p w14:paraId="691A4D4E" w14:textId="77777777" w:rsidR="00FD2D0F" w:rsidRPr="00FD2D0F" w:rsidRDefault="00FD2D0F" w:rsidP="0021499C">
      <w:pPr>
        <w:pStyle w:val="a0"/>
        <w:spacing w:line="240" w:lineRule="auto"/>
        <w:rPr>
          <w:sz w:val="24"/>
          <w:szCs w:val="24"/>
        </w:rPr>
      </w:pPr>
      <w:r w:rsidRPr="00FD2D0F">
        <w:rPr>
          <w:sz w:val="24"/>
          <w:szCs w:val="24"/>
        </w:rPr>
        <w:t>&lt;template&gt;</w:t>
      </w:r>
    </w:p>
    <w:p w14:paraId="311495E9" w14:textId="77777777" w:rsidR="00FD2D0F" w:rsidRPr="00FD2D0F" w:rsidRDefault="00FD2D0F" w:rsidP="0021499C">
      <w:pPr>
        <w:pStyle w:val="a0"/>
        <w:spacing w:line="240" w:lineRule="auto"/>
        <w:rPr>
          <w:sz w:val="24"/>
          <w:szCs w:val="24"/>
        </w:rPr>
      </w:pPr>
      <w:r w:rsidRPr="00FD2D0F">
        <w:rPr>
          <w:sz w:val="24"/>
          <w:szCs w:val="24"/>
        </w:rPr>
        <w:t xml:space="preserve">  &lt;div class="grid" style="gap: 14px"&gt;</w:t>
      </w:r>
    </w:p>
    <w:p w14:paraId="7DC7C6AF" w14:textId="77777777" w:rsidR="00FD2D0F" w:rsidRPr="00FD2D0F" w:rsidRDefault="00FD2D0F" w:rsidP="0021499C">
      <w:pPr>
        <w:pStyle w:val="a0"/>
        <w:spacing w:line="240" w:lineRule="auto"/>
        <w:rPr>
          <w:sz w:val="24"/>
          <w:szCs w:val="24"/>
        </w:rPr>
      </w:pPr>
      <w:r w:rsidRPr="00FD2D0F">
        <w:rPr>
          <w:sz w:val="24"/>
          <w:szCs w:val="24"/>
        </w:rPr>
        <w:t xml:space="preserve">    &lt;section class="card"&gt;</w:t>
      </w:r>
    </w:p>
    <w:p w14:paraId="741E2CDE" w14:textId="77777777" w:rsidR="00FD2D0F" w:rsidRPr="00FD2D0F" w:rsidRDefault="00FD2D0F" w:rsidP="0021499C">
      <w:pPr>
        <w:pStyle w:val="a0"/>
        <w:spacing w:line="240" w:lineRule="auto"/>
        <w:rPr>
          <w:sz w:val="24"/>
          <w:szCs w:val="24"/>
        </w:rPr>
      </w:pPr>
      <w:r w:rsidRPr="00FD2D0F">
        <w:rPr>
          <w:sz w:val="24"/>
          <w:szCs w:val="24"/>
        </w:rPr>
        <w:t xml:space="preserve">      &lt;h1 class="h1"&gt;Веб-орієнтована система “Симулятор мініігор”&lt;/h1&gt;</w:t>
      </w:r>
    </w:p>
    <w:p w14:paraId="44AC463F" w14:textId="77777777" w:rsidR="00FD2D0F" w:rsidRPr="00FD2D0F" w:rsidRDefault="00FD2D0F" w:rsidP="0021499C">
      <w:pPr>
        <w:pStyle w:val="a0"/>
        <w:spacing w:line="240" w:lineRule="auto"/>
        <w:rPr>
          <w:sz w:val="24"/>
          <w:szCs w:val="24"/>
        </w:rPr>
      </w:pPr>
      <w:r w:rsidRPr="00FD2D0F">
        <w:rPr>
          <w:sz w:val="24"/>
          <w:szCs w:val="24"/>
        </w:rPr>
        <w:t xml:space="preserve">      &lt;p class="muted"&gt;</w:t>
      </w:r>
    </w:p>
    <w:p w14:paraId="200FB3A2" w14:textId="77777777" w:rsidR="00FD2D0F" w:rsidRPr="00FD2D0F" w:rsidRDefault="00FD2D0F" w:rsidP="0021499C">
      <w:pPr>
        <w:pStyle w:val="a0"/>
        <w:spacing w:line="240" w:lineRule="auto"/>
        <w:rPr>
          <w:sz w:val="24"/>
          <w:szCs w:val="24"/>
        </w:rPr>
      </w:pPr>
      <w:r w:rsidRPr="00FD2D0F">
        <w:rPr>
          <w:sz w:val="24"/>
          <w:szCs w:val="24"/>
        </w:rPr>
        <w:t xml:space="preserve">        Прототип: каталог, запуск гри зі ставкою у внутрішній валюті, історія, рейтинг та</w:t>
      </w:r>
    </w:p>
    <w:p w14:paraId="156B120A" w14:textId="77777777" w:rsidR="00FD2D0F" w:rsidRPr="00FD2D0F" w:rsidRDefault="00FD2D0F" w:rsidP="0021499C">
      <w:pPr>
        <w:pStyle w:val="a0"/>
        <w:spacing w:line="240" w:lineRule="auto"/>
        <w:rPr>
          <w:sz w:val="24"/>
          <w:szCs w:val="24"/>
        </w:rPr>
      </w:pPr>
      <w:r w:rsidRPr="00FD2D0F">
        <w:rPr>
          <w:sz w:val="24"/>
          <w:szCs w:val="24"/>
        </w:rPr>
        <w:t xml:space="preserve">        адмін-панель.</w:t>
      </w:r>
    </w:p>
    <w:p w14:paraId="479FC859" w14:textId="77777777" w:rsidR="00FD2D0F" w:rsidRPr="00FD2D0F" w:rsidRDefault="00FD2D0F" w:rsidP="0021499C">
      <w:pPr>
        <w:pStyle w:val="a0"/>
        <w:spacing w:line="240" w:lineRule="auto"/>
        <w:rPr>
          <w:sz w:val="24"/>
          <w:szCs w:val="24"/>
        </w:rPr>
      </w:pPr>
      <w:r w:rsidRPr="00FD2D0F">
        <w:rPr>
          <w:sz w:val="24"/>
          <w:szCs w:val="24"/>
        </w:rPr>
        <w:t xml:space="preserve">      &lt;/p&gt;</w:t>
      </w:r>
    </w:p>
    <w:p w14:paraId="57D5D972" w14:textId="77777777" w:rsidR="00FD2D0F" w:rsidRPr="00FD2D0F" w:rsidRDefault="00FD2D0F" w:rsidP="0021499C">
      <w:pPr>
        <w:pStyle w:val="a0"/>
        <w:spacing w:line="240" w:lineRule="auto"/>
        <w:rPr>
          <w:sz w:val="24"/>
          <w:szCs w:val="24"/>
        </w:rPr>
      </w:pPr>
      <w:r w:rsidRPr="00FD2D0F">
        <w:rPr>
          <w:sz w:val="24"/>
          <w:szCs w:val="24"/>
        </w:rPr>
        <w:t xml:space="preserve">      &lt;div class="row"&gt;</w:t>
      </w:r>
    </w:p>
    <w:p w14:paraId="4203BF75" w14:textId="77777777" w:rsidR="00FD2D0F" w:rsidRPr="00FD2D0F" w:rsidRDefault="00FD2D0F" w:rsidP="0021499C">
      <w:pPr>
        <w:pStyle w:val="a0"/>
        <w:spacing w:line="240" w:lineRule="auto"/>
        <w:rPr>
          <w:sz w:val="24"/>
          <w:szCs w:val="24"/>
        </w:rPr>
      </w:pPr>
      <w:r w:rsidRPr="00FD2D0F">
        <w:rPr>
          <w:sz w:val="24"/>
          <w:szCs w:val="24"/>
        </w:rPr>
        <w:t xml:space="preserve">        &lt;router-link class="btn primary" to="/catalog"&gt;Перейти до каталогу&lt;/router-link&gt;</w:t>
      </w:r>
    </w:p>
    <w:p w14:paraId="24D4CB90" w14:textId="77777777" w:rsidR="00FD2D0F" w:rsidRPr="00FD2D0F" w:rsidRDefault="00FD2D0F" w:rsidP="0021499C">
      <w:pPr>
        <w:pStyle w:val="a0"/>
        <w:spacing w:line="240" w:lineRule="auto"/>
        <w:rPr>
          <w:sz w:val="24"/>
          <w:szCs w:val="24"/>
        </w:rPr>
      </w:pPr>
      <w:r w:rsidRPr="00FD2D0F">
        <w:rPr>
          <w:sz w:val="24"/>
          <w:szCs w:val="24"/>
        </w:rPr>
        <w:t xml:space="preserve">        &lt;router-link class="btn" to="/leaderboard"&gt;Подивитись рейтинг&lt;/router-link&gt;</w:t>
      </w:r>
    </w:p>
    <w:p w14:paraId="129227E9" w14:textId="77777777" w:rsidR="00FD2D0F" w:rsidRPr="00FD2D0F" w:rsidRDefault="00FD2D0F" w:rsidP="0021499C">
      <w:pPr>
        <w:pStyle w:val="a0"/>
        <w:spacing w:line="240" w:lineRule="auto"/>
        <w:rPr>
          <w:sz w:val="24"/>
          <w:szCs w:val="24"/>
        </w:rPr>
      </w:pPr>
      <w:r w:rsidRPr="00FD2D0F">
        <w:rPr>
          <w:sz w:val="24"/>
          <w:szCs w:val="24"/>
        </w:rPr>
        <w:t xml:space="preserve">        &lt;span class="spacer"&gt;&lt;/span&gt;</w:t>
      </w:r>
    </w:p>
    <w:p w14:paraId="0C11CBE5" w14:textId="77777777" w:rsidR="00FD2D0F" w:rsidRPr="00FD2D0F" w:rsidRDefault="00FD2D0F" w:rsidP="0021499C">
      <w:pPr>
        <w:pStyle w:val="a0"/>
        <w:spacing w:line="240" w:lineRule="auto"/>
        <w:rPr>
          <w:sz w:val="24"/>
          <w:szCs w:val="24"/>
        </w:rPr>
      </w:pPr>
      <w:r w:rsidRPr="00FD2D0F">
        <w:rPr>
          <w:sz w:val="24"/>
          <w:szCs w:val="24"/>
        </w:rPr>
        <w:t xml:space="preserve">        &lt;span v-if="denied" class="badge bad"&gt;</w:t>
      </w:r>
      <w:r w:rsidRPr="00FD2D0F">
        <w:rPr>
          <w:rFonts w:ascii="Segoe UI Emoji" w:hAnsi="Segoe UI Emoji" w:cs="Segoe UI Emoji"/>
          <w:sz w:val="24"/>
          <w:szCs w:val="24"/>
        </w:rPr>
        <w:t>⛔</w:t>
      </w:r>
      <w:r w:rsidRPr="00FD2D0F">
        <w:rPr>
          <w:sz w:val="24"/>
          <w:szCs w:val="24"/>
        </w:rPr>
        <w:t xml:space="preserve"> Доступ заборонено&lt;/span&gt;</w:t>
      </w:r>
    </w:p>
    <w:p w14:paraId="21C7D727"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0A95A72C" w14:textId="77777777" w:rsidR="00FD2D0F" w:rsidRPr="00FD2D0F" w:rsidRDefault="00FD2D0F" w:rsidP="0021499C">
      <w:pPr>
        <w:pStyle w:val="a0"/>
        <w:spacing w:line="240" w:lineRule="auto"/>
        <w:rPr>
          <w:sz w:val="24"/>
          <w:szCs w:val="24"/>
        </w:rPr>
      </w:pPr>
      <w:r w:rsidRPr="00FD2D0F">
        <w:rPr>
          <w:sz w:val="24"/>
          <w:szCs w:val="24"/>
        </w:rPr>
        <w:t xml:space="preserve">    &lt;/section&gt;</w:t>
      </w:r>
    </w:p>
    <w:p w14:paraId="2A3AF8B6" w14:textId="77777777" w:rsidR="00FD2D0F" w:rsidRPr="00FD2D0F" w:rsidRDefault="00FD2D0F" w:rsidP="0021499C">
      <w:pPr>
        <w:pStyle w:val="a0"/>
        <w:spacing w:line="240" w:lineRule="auto"/>
        <w:rPr>
          <w:sz w:val="24"/>
          <w:szCs w:val="24"/>
        </w:rPr>
      </w:pPr>
    </w:p>
    <w:p w14:paraId="33641AA9" w14:textId="77777777" w:rsidR="00FD2D0F" w:rsidRPr="00FD2D0F" w:rsidRDefault="00FD2D0F" w:rsidP="0021499C">
      <w:pPr>
        <w:pStyle w:val="a0"/>
        <w:spacing w:line="240" w:lineRule="auto"/>
        <w:rPr>
          <w:sz w:val="24"/>
          <w:szCs w:val="24"/>
        </w:rPr>
      </w:pPr>
      <w:r w:rsidRPr="00FD2D0F">
        <w:rPr>
          <w:sz w:val="24"/>
          <w:szCs w:val="24"/>
        </w:rPr>
        <w:t xml:space="preserve">    &lt;section class="grid cols-2"&gt;</w:t>
      </w:r>
    </w:p>
    <w:p w14:paraId="225F963F" w14:textId="77777777" w:rsidR="00FD2D0F" w:rsidRPr="00FD2D0F" w:rsidRDefault="00FD2D0F" w:rsidP="0021499C">
      <w:pPr>
        <w:pStyle w:val="a0"/>
        <w:spacing w:line="240" w:lineRule="auto"/>
        <w:rPr>
          <w:sz w:val="24"/>
          <w:szCs w:val="24"/>
        </w:rPr>
      </w:pPr>
      <w:r w:rsidRPr="00FD2D0F">
        <w:rPr>
          <w:sz w:val="24"/>
          <w:szCs w:val="24"/>
        </w:rPr>
        <w:t xml:space="preserve">      &lt;div class="card"&gt;</w:t>
      </w:r>
    </w:p>
    <w:p w14:paraId="4813A1FD" w14:textId="77777777" w:rsidR="00FD2D0F" w:rsidRPr="00FD2D0F" w:rsidRDefault="00FD2D0F" w:rsidP="0021499C">
      <w:pPr>
        <w:pStyle w:val="a0"/>
        <w:spacing w:line="240" w:lineRule="auto"/>
        <w:rPr>
          <w:sz w:val="24"/>
          <w:szCs w:val="24"/>
        </w:rPr>
      </w:pPr>
      <w:r w:rsidRPr="00FD2D0F">
        <w:rPr>
          <w:sz w:val="24"/>
          <w:szCs w:val="24"/>
        </w:rPr>
        <w:t xml:space="preserve">        &lt;h2 class="h2"&gt;Основні можливості&lt;/h2&gt;</w:t>
      </w:r>
    </w:p>
    <w:p w14:paraId="343A3C1B" w14:textId="77777777" w:rsidR="00FD2D0F" w:rsidRPr="00FD2D0F" w:rsidRDefault="00FD2D0F" w:rsidP="0021499C">
      <w:pPr>
        <w:pStyle w:val="a0"/>
        <w:spacing w:line="240" w:lineRule="auto"/>
        <w:rPr>
          <w:sz w:val="24"/>
          <w:szCs w:val="24"/>
        </w:rPr>
      </w:pPr>
      <w:r w:rsidRPr="00FD2D0F">
        <w:rPr>
          <w:sz w:val="24"/>
          <w:szCs w:val="24"/>
        </w:rPr>
        <w:t xml:space="preserve">        &lt;ul class="muted" style="margin: 0; padding-left: 18px; line-height: 1.6"&gt;</w:t>
      </w:r>
    </w:p>
    <w:p w14:paraId="39209F71" w14:textId="77777777" w:rsidR="00FD2D0F" w:rsidRPr="00FD2D0F" w:rsidRDefault="00FD2D0F" w:rsidP="0021499C">
      <w:pPr>
        <w:pStyle w:val="a0"/>
        <w:spacing w:line="240" w:lineRule="auto"/>
        <w:rPr>
          <w:sz w:val="24"/>
          <w:szCs w:val="24"/>
        </w:rPr>
      </w:pPr>
      <w:r w:rsidRPr="00FD2D0F">
        <w:rPr>
          <w:sz w:val="24"/>
          <w:szCs w:val="24"/>
        </w:rPr>
        <w:t xml:space="preserve">          &lt;li&gt;Каталог мініігор з пошуком і фільтром&lt;/li&gt;</w:t>
      </w:r>
    </w:p>
    <w:p w14:paraId="33917E67" w14:textId="77777777" w:rsidR="00FD2D0F" w:rsidRPr="00FD2D0F" w:rsidRDefault="00FD2D0F" w:rsidP="0021499C">
      <w:pPr>
        <w:pStyle w:val="a0"/>
        <w:spacing w:line="240" w:lineRule="auto"/>
        <w:rPr>
          <w:sz w:val="24"/>
          <w:szCs w:val="24"/>
        </w:rPr>
      </w:pPr>
      <w:r w:rsidRPr="00FD2D0F">
        <w:rPr>
          <w:sz w:val="24"/>
          <w:szCs w:val="24"/>
        </w:rPr>
        <w:t xml:space="preserve">          &lt;li&gt;Баланс (внутрішня валюта): ставка/виграш&lt;/li&gt;</w:t>
      </w:r>
    </w:p>
    <w:p w14:paraId="6FAB12C7" w14:textId="77777777" w:rsidR="00FD2D0F" w:rsidRPr="00FD2D0F" w:rsidRDefault="00FD2D0F" w:rsidP="0021499C">
      <w:pPr>
        <w:pStyle w:val="a0"/>
        <w:spacing w:line="240" w:lineRule="auto"/>
        <w:rPr>
          <w:sz w:val="24"/>
          <w:szCs w:val="24"/>
        </w:rPr>
      </w:pPr>
      <w:r w:rsidRPr="00FD2D0F">
        <w:rPr>
          <w:sz w:val="24"/>
          <w:szCs w:val="24"/>
        </w:rPr>
        <w:t xml:space="preserve">          &lt;li&gt;Історія сесій (для авторизованих)&lt;/li&gt;</w:t>
      </w:r>
    </w:p>
    <w:p w14:paraId="10FC4293" w14:textId="77777777" w:rsidR="00FD2D0F" w:rsidRPr="00FD2D0F" w:rsidRDefault="00FD2D0F" w:rsidP="0021499C">
      <w:pPr>
        <w:pStyle w:val="a0"/>
        <w:spacing w:line="240" w:lineRule="auto"/>
        <w:rPr>
          <w:sz w:val="24"/>
          <w:szCs w:val="24"/>
        </w:rPr>
      </w:pPr>
      <w:r w:rsidRPr="00FD2D0F">
        <w:rPr>
          <w:sz w:val="24"/>
          <w:szCs w:val="24"/>
        </w:rPr>
        <w:t xml:space="preserve">          &lt;li&gt;Рейтинг&lt;/li&gt;</w:t>
      </w:r>
    </w:p>
    <w:p w14:paraId="3892B2A2" w14:textId="77777777" w:rsidR="00FD2D0F" w:rsidRPr="00FD2D0F" w:rsidRDefault="00FD2D0F" w:rsidP="0021499C">
      <w:pPr>
        <w:pStyle w:val="a0"/>
        <w:spacing w:line="240" w:lineRule="auto"/>
        <w:rPr>
          <w:sz w:val="24"/>
          <w:szCs w:val="24"/>
        </w:rPr>
      </w:pPr>
      <w:r w:rsidRPr="00FD2D0F">
        <w:rPr>
          <w:sz w:val="24"/>
          <w:szCs w:val="24"/>
        </w:rPr>
        <w:t xml:space="preserve">          &lt;li&gt;Адмін-панель: керування іграми та ролями&lt;/li&gt;</w:t>
      </w:r>
    </w:p>
    <w:p w14:paraId="6EDBB14A" w14:textId="77777777" w:rsidR="00FD2D0F" w:rsidRPr="00FD2D0F" w:rsidRDefault="00FD2D0F" w:rsidP="0021499C">
      <w:pPr>
        <w:pStyle w:val="a0"/>
        <w:spacing w:line="240" w:lineRule="auto"/>
        <w:rPr>
          <w:sz w:val="24"/>
          <w:szCs w:val="24"/>
        </w:rPr>
      </w:pPr>
      <w:r w:rsidRPr="00FD2D0F">
        <w:rPr>
          <w:sz w:val="24"/>
          <w:szCs w:val="24"/>
        </w:rPr>
        <w:t xml:space="preserve">        &lt;/ul&gt;</w:t>
      </w:r>
    </w:p>
    <w:p w14:paraId="7D2D45D0"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4CDC25FC" w14:textId="77777777" w:rsidR="00FD2D0F" w:rsidRPr="00FD2D0F" w:rsidRDefault="00FD2D0F" w:rsidP="0021499C">
      <w:pPr>
        <w:pStyle w:val="a0"/>
        <w:spacing w:line="240" w:lineRule="auto"/>
        <w:rPr>
          <w:sz w:val="24"/>
          <w:szCs w:val="24"/>
        </w:rPr>
      </w:pPr>
    </w:p>
    <w:p w14:paraId="34AA2444" w14:textId="77777777" w:rsidR="00FD2D0F" w:rsidRPr="00FD2D0F" w:rsidRDefault="00FD2D0F" w:rsidP="0021499C">
      <w:pPr>
        <w:pStyle w:val="a0"/>
        <w:spacing w:line="240" w:lineRule="auto"/>
        <w:rPr>
          <w:sz w:val="24"/>
          <w:szCs w:val="24"/>
        </w:rPr>
      </w:pPr>
      <w:r w:rsidRPr="00FD2D0F">
        <w:rPr>
          <w:sz w:val="24"/>
          <w:szCs w:val="24"/>
        </w:rPr>
        <w:t xml:space="preserve">      &lt;div class="card"&gt;</w:t>
      </w:r>
    </w:p>
    <w:p w14:paraId="7E3E17DF" w14:textId="77777777" w:rsidR="00FD2D0F" w:rsidRPr="00FD2D0F" w:rsidRDefault="00FD2D0F" w:rsidP="0021499C">
      <w:pPr>
        <w:pStyle w:val="a0"/>
        <w:spacing w:line="240" w:lineRule="auto"/>
        <w:rPr>
          <w:sz w:val="24"/>
          <w:szCs w:val="24"/>
        </w:rPr>
      </w:pPr>
      <w:r w:rsidRPr="00FD2D0F">
        <w:rPr>
          <w:sz w:val="24"/>
          <w:szCs w:val="24"/>
        </w:rPr>
        <w:t xml:space="preserve">        &lt;h2 class="h2"&gt;Швидкий старт&lt;/h2&gt;</w:t>
      </w:r>
    </w:p>
    <w:p w14:paraId="2F26B7AE" w14:textId="77777777" w:rsidR="00FD2D0F" w:rsidRPr="00FD2D0F" w:rsidRDefault="00FD2D0F" w:rsidP="0021499C">
      <w:pPr>
        <w:pStyle w:val="a0"/>
        <w:spacing w:line="240" w:lineRule="auto"/>
        <w:rPr>
          <w:sz w:val="24"/>
          <w:szCs w:val="24"/>
        </w:rPr>
      </w:pPr>
      <w:r w:rsidRPr="00FD2D0F">
        <w:rPr>
          <w:sz w:val="24"/>
          <w:szCs w:val="24"/>
        </w:rPr>
        <w:t xml:space="preserve">        &lt;p class="muted" style="margin-top: 0"&gt;Вбудовані акаунти:&lt;/p&gt;</w:t>
      </w:r>
    </w:p>
    <w:p w14:paraId="7B6156D0" w14:textId="77777777" w:rsidR="00FD2D0F" w:rsidRPr="00FD2D0F" w:rsidRDefault="00FD2D0F" w:rsidP="0021499C">
      <w:pPr>
        <w:pStyle w:val="a0"/>
        <w:spacing w:line="240" w:lineRule="auto"/>
        <w:rPr>
          <w:sz w:val="24"/>
          <w:szCs w:val="24"/>
        </w:rPr>
      </w:pPr>
    </w:p>
    <w:p w14:paraId="604C6A23" w14:textId="77777777" w:rsidR="00FD2D0F" w:rsidRPr="00FD2D0F" w:rsidRDefault="00FD2D0F" w:rsidP="0021499C">
      <w:pPr>
        <w:pStyle w:val="a0"/>
        <w:spacing w:line="240" w:lineRule="auto"/>
        <w:rPr>
          <w:sz w:val="24"/>
          <w:szCs w:val="24"/>
        </w:rPr>
      </w:pPr>
      <w:r w:rsidRPr="00FD2D0F">
        <w:rPr>
          <w:sz w:val="24"/>
          <w:szCs w:val="24"/>
        </w:rPr>
        <w:t xml:space="preserve">        &lt;div class="grid" style="gap: 10px"&gt;</w:t>
      </w:r>
    </w:p>
    <w:p w14:paraId="6E90B53A" w14:textId="77777777" w:rsidR="00FD2D0F" w:rsidRPr="00FD2D0F" w:rsidRDefault="00FD2D0F" w:rsidP="0021499C">
      <w:pPr>
        <w:pStyle w:val="a0"/>
        <w:spacing w:line="240" w:lineRule="auto"/>
        <w:rPr>
          <w:sz w:val="24"/>
          <w:szCs w:val="24"/>
        </w:rPr>
      </w:pPr>
      <w:r w:rsidRPr="00FD2D0F">
        <w:rPr>
          <w:sz w:val="24"/>
          <w:szCs w:val="24"/>
        </w:rPr>
        <w:t xml:space="preserve">          &lt;div class="row"&gt;</w:t>
      </w:r>
    </w:p>
    <w:p w14:paraId="40855D38" w14:textId="77777777" w:rsidR="00FD2D0F" w:rsidRPr="00FD2D0F" w:rsidRDefault="00FD2D0F" w:rsidP="0021499C">
      <w:pPr>
        <w:pStyle w:val="a0"/>
        <w:spacing w:line="240" w:lineRule="auto"/>
        <w:rPr>
          <w:sz w:val="24"/>
          <w:szCs w:val="24"/>
        </w:rPr>
      </w:pPr>
      <w:r w:rsidRPr="00FD2D0F">
        <w:rPr>
          <w:sz w:val="24"/>
          <w:szCs w:val="24"/>
        </w:rPr>
        <w:t xml:space="preserve">            &lt;span class="badge warn"&gt;Admin&lt;/span&gt;</w:t>
      </w:r>
    </w:p>
    <w:p w14:paraId="5755FD97" w14:textId="77777777" w:rsidR="00FD2D0F" w:rsidRPr="00FD2D0F" w:rsidRDefault="00FD2D0F" w:rsidP="0021499C">
      <w:pPr>
        <w:pStyle w:val="a0"/>
        <w:spacing w:line="240" w:lineRule="auto"/>
        <w:rPr>
          <w:sz w:val="24"/>
          <w:szCs w:val="24"/>
        </w:rPr>
      </w:pPr>
      <w:r w:rsidRPr="00FD2D0F">
        <w:rPr>
          <w:sz w:val="24"/>
          <w:szCs w:val="24"/>
        </w:rPr>
        <w:t xml:space="preserve">            &lt;span class="muted"&gt;логін:&lt;/span&gt;&lt;b&gt;admin&lt;/b&gt;</w:t>
      </w:r>
    </w:p>
    <w:p w14:paraId="18EE784D" w14:textId="77777777" w:rsidR="00FD2D0F" w:rsidRPr="00FD2D0F" w:rsidRDefault="00FD2D0F" w:rsidP="0021499C">
      <w:pPr>
        <w:pStyle w:val="a0"/>
        <w:spacing w:line="240" w:lineRule="auto"/>
        <w:rPr>
          <w:sz w:val="24"/>
          <w:szCs w:val="24"/>
        </w:rPr>
      </w:pPr>
      <w:r w:rsidRPr="00FD2D0F">
        <w:rPr>
          <w:sz w:val="24"/>
          <w:szCs w:val="24"/>
        </w:rPr>
        <w:t xml:space="preserve">            &lt;span class="muted"&gt;пароль:&lt;/span&gt;&lt;b&gt;admin&lt;/b&gt;</w:t>
      </w:r>
    </w:p>
    <w:p w14:paraId="0F89F1C6"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3A0CFD91" w14:textId="77777777" w:rsidR="00FD2D0F" w:rsidRPr="00FD2D0F" w:rsidRDefault="00FD2D0F" w:rsidP="0021499C">
      <w:pPr>
        <w:pStyle w:val="a0"/>
        <w:spacing w:line="240" w:lineRule="auto"/>
        <w:rPr>
          <w:sz w:val="24"/>
          <w:szCs w:val="24"/>
        </w:rPr>
      </w:pPr>
    </w:p>
    <w:p w14:paraId="1F6865D7" w14:textId="77777777" w:rsidR="00FD2D0F" w:rsidRPr="00FD2D0F" w:rsidRDefault="00FD2D0F" w:rsidP="0021499C">
      <w:pPr>
        <w:pStyle w:val="a0"/>
        <w:spacing w:line="240" w:lineRule="auto"/>
        <w:rPr>
          <w:sz w:val="24"/>
          <w:szCs w:val="24"/>
        </w:rPr>
      </w:pPr>
      <w:r w:rsidRPr="00FD2D0F">
        <w:rPr>
          <w:sz w:val="24"/>
          <w:szCs w:val="24"/>
        </w:rPr>
        <w:t xml:space="preserve">          &lt;div class="row"&gt;</w:t>
      </w:r>
    </w:p>
    <w:p w14:paraId="0317AB7F" w14:textId="77777777" w:rsidR="00FD2D0F" w:rsidRPr="00FD2D0F" w:rsidRDefault="00FD2D0F" w:rsidP="0021499C">
      <w:pPr>
        <w:pStyle w:val="a0"/>
        <w:spacing w:line="240" w:lineRule="auto"/>
        <w:rPr>
          <w:sz w:val="24"/>
          <w:szCs w:val="24"/>
        </w:rPr>
      </w:pPr>
      <w:r w:rsidRPr="00FD2D0F">
        <w:rPr>
          <w:sz w:val="24"/>
          <w:szCs w:val="24"/>
        </w:rPr>
        <w:t xml:space="preserve">            &lt;span class="badge"&gt;User&lt;/span&gt;</w:t>
      </w:r>
    </w:p>
    <w:p w14:paraId="3E1AD811" w14:textId="77777777" w:rsidR="00FD2D0F" w:rsidRPr="00FD2D0F" w:rsidRDefault="00FD2D0F" w:rsidP="0021499C">
      <w:pPr>
        <w:pStyle w:val="a0"/>
        <w:spacing w:line="240" w:lineRule="auto"/>
        <w:rPr>
          <w:sz w:val="24"/>
          <w:szCs w:val="24"/>
        </w:rPr>
      </w:pPr>
      <w:r w:rsidRPr="00FD2D0F">
        <w:rPr>
          <w:sz w:val="24"/>
          <w:szCs w:val="24"/>
        </w:rPr>
        <w:t xml:space="preserve">            &lt;span class="muted"&gt;логін:&lt;/span&gt;&lt;b&gt;user&lt;/b&gt;</w:t>
      </w:r>
    </w:p>
    <w:p w14:paraId="26DFCF1C" w14:textId="77777777" w:rsidR="00FD2D0F" w:rsidRPr="00FD2D0F" w:rsidRDefault="00FD2D0F" w:rsidP="0021499C">
      <w:pPr>
        <w:pStyle w:val="a0"/>
        <w:spacing w:line="240" w:lineRule="auto"/>
        <w:rPr>
          <w:sz w:val="24"/>
          <w:szCs w:val="24"/>
        </w:rPr>
      </w:pPr>
      <w:r w:rsidRPr="00FD2D0F">
        <w:rPr>
          <w:sz w:val="24"/>
          <w:szCs w:val="24"/>
        </w:rPr>
        <w:t xml:space="preserve">            &lt;span class="muted"&gt;пароль:&lt;/span&gt;&lt;b&gt;user&lt;/b&gt;</w:t>
      </w:r>
    </w:p>
    <w:p w14:paraId="731921DC"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2634FA12" w14:textId="77777777" w:rsidR="00FD2D0F" w:rsidRPr="00FD2D0F" w:rsidRDefault="00FD2D0F" w:rsidP="0021499C">
      <w:pPr>
        <w:pStyle w:val="a0"/>
        <w:spacing w:line="240" w:lineRule="auto"/>
        <w:rPr>
          <w:sz w:val="24"/>
          <w:szCs w:val="24"/>
        </w:rPr>
      </w:pPr>
    </w:p>
    <w:p w14:paraId="596A55D6" w14:textId="77777777" w:rsidR="00FD2D0F" w:rsidRPr="00FD2D0F" w:rsidRDefault="00FD2D0F" w:rsidP="0021499C">
      <w:pPr>
        <w:pStyle w:val="a0"/>
        <w:spacing w:line="240" w:lineRule="auto"/>
        <w:rPr>
          <w:sz w:val="24"/>
          <w:szCs w:val="24"/>
        </w:rPr>
      </w:pPr>
      <w:r w:rsidRPr="00FD2D0F">
        <w:rPr>
          <w:sz w:val="24"/>
          <w:szCs w:val="24"/>
        </w:rPr>
        <w:t xml:space="preserve">          &lt;div class="hr"&gt;&lt;/div&gt;</w:t>
      </w:r>
    </w:p>
    <w:p w14:paraId="5F6BCFA7" w14:textId="77777777" w:rsidR="00FD2D0F" w:rsidRPr="00FD2D0F" w:rsidRDefault="00FD2D0F" w:rsidP="0021499C">
      <w:pPr>
        <w:pStyle w:val="a0"/>
        <w:spacing w:line="240" w:lineRule="auto"/>
        <w:rPr>
          <w:sz w:val="24"/>
          <w:szCs w:val="24"/>
        </w:rPr>
      </w:pPr>
    </w:p>
    <w:p w14:paraId="460A1C80" w14:textId="77777777" w:rsidR="00FD2D0F" w:rsidRPr="00FD2D0F" w:rsidRDefault="00FD2D0F" w:rsidP="0021499C">
      <w:pPr>
        <w:pStyle w:val="a0"/>
        <w:spacing w:line="240" w:lineRule="auto"/>
        <w:rPr>
          <w:sz w:val="24"/>
          <w:szCs w:val="24"/>
        </w:rPr>
      </w:pPr>
      <w:r w:rsidRPr="00FD2D0F">
        <w:rPr>
          <w:sz w:val="24"/>
          <w:szCs w:val="24"/>
        </w:rPr>
        <w:t xml:space="preserve">          &lt;p class="muted" style="margin: 0"&gt;</w:t>
      </w:r>
    </w:p>
    <w:p w14:paraId="0CF42462" w14:textId="77777777" w:rsidR="00FD2D0F" w:rsidRPr="00FD2D0F" w:rsidRDefault="00FD2D0F" w:rsidP="0021499C">
      <w:pPr>
        <w:pStyle w:val="a0"/>
        <w:spacing w:line="240" w:lineRule="auto"/>
        <w:rPr>
          <w:sz w:val="24"/>
          <w:szCs w:val="24"/>
        </w:rPr>
      </w:pPr>
      <w:r w:rsidRPr="00FD2D0F">
        <w:rPr>
          <w:sz w:val="24"/>
          <w:szCs w:val="24"/>
        </w:rPr>
        <w:t xml:space="preserve">            Дані зберігаються в &lt;b&gt;localStorage&lt;/b&gt; (спрощений режим прототипу).</w:t>
      </w:r>
    </w:p>
    <w:p w14:paraId="0D247AD4" w14:textId="77777777" w:rsidR="00FD2D0F" w:rsidRPr="00FD2D0F" w:rsidRDefault="00FD2D0F" w:rsidP="0021499C">
      <w:pPr>
        <w:pStyle w:val="a0"/>
        <w:spacing w:line="240" w:lineRule="auto"/>
        <w:rPr>
          <w:sz w:val="24"/>
          <w:szCs w:val="24"/>
        </w:rPr>
      </w:pPr>
      <w:r w:rsidRPr="00FD2D0F">
        <w:rPr>
          <w:sz w:val="24"/>
          <w:szCs w:val="24"/>
        </w:rPr>
        <w:t xml:space="preserve">          &lt;/p&gt;</w:t>
      </w:r>
    </w:p>
    <w:p w14:paraId="4B88C579"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590C7E1C"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4F4ED921" w14:textId="77777777" w:rsidR="00FD2D0F" w:rsidRPr="00FD2D0F" w:rsidRDefault="00FD2D0F" w:rsidP="0021499C">
      <w:pPr>
        <w:pStyle w:val="a0"/>
        <w:spacing w:line="240" w:lineRule="auto"/>
        <w:rPr>
          <w:sz w:val="24"/>
          <w:szCs w:val="24"/>
        </w:rPr>
      </w:pPr>
      <w:r w:rsidRPr="00FD2D0F">
        <w:rPr>
          <w:sz w:val="24"/>
          <w:szCs w:val="24"/>
        </w:rPr>
        <w:t xml:space="preserve">    &lt;/section&gt;</w:t>
      </w:r>
    </w:p>
    <w:p w14:paraId="1EECA27A"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7721F3D7" w14:textId="77777777" w:rsidR="00FD2D0F" w:rsidRPr="00FD2D0F" w:rsidRDefault="00FD2D0F" w:rsidP="0021499C">
      <w:pPr>
        <w:pStyle w:val="a0"/>
        <w:spacing w:line="240" w:lineRule="auto"/>
        <w:rPr>
          <w:sz w:val="24"/>
          <w:szCs w:val="24"/>
        </w:rPr>
      </w:pPr>
      <w:r w:rsidRPr="00FD2D0F">
        <w:rPr>
          <w:sz w:val="24"/>
          <w:szCs w:val="24"/>
        </w:rPr>
        <w:t>&lt;/template&gt;</w:t>
      </w:r>
    </w:p>
    <w:p w14:paraId="6C9470EB" w14:textId="77777777" w:rsidR="00FD2D0F" w:rsidRPr="00FD2D0F" w:rsidRDefault="00FD2D0F" w:rsidP="0021499C">
      <w:pPr>
        <w:pStyle w:val="a0"/>
        <w:spacing w:line="240" w:lineRule="auto"/>
        <w:rPr>
          <w:sz w:val="24"/>
          <w:szCs w:val="24"/>
        </w:rPr>
      </w:pPr>
    </w:p>
    <w:p w14:paraId="15BCE448" w14:textId="77777777" w:rsidR="00FD2D0F" w:rsidRPr="00FD2D0F" w:rsidRDefault="00FD2D0F" w:rsidP="0021499C">
      <w:pPr>
        <w:pStyle w:val="a0"/>
        <w:spacing w:line="240" w:lineRule="auto"/>
        <w:rPr>
          <w:sz w:val="24"/>
          <w:szCs w:val="24"/>
        </w:rPr>
      </w:pPr>
      <w:r w:rsidRPr="00FD2D0F">
        <w:rPr>
          <w:sz w:val="24"/>
          <w:szCs w:val="24"/>
        </w:rPr>
        <w:t>&lt;script setup&gt;</w:t>
      </w:r>
    </w:p>
    <w:p w14:paraId="0A8E49D8" w14:textId="77777777" w:rsidR="00FD2D0F" w:rsidRPr="00FD2D0F" w:rsidRDefault="00FD2D0F" w:rsidP="0021499C">
      <w:pPr>
        <w:pStyle w:val="a0"/>
        <w:spacing w:line="240" w:lineRule="auto"/>
        <w:rPr>
          <w:sz w:val="24"/>
          <w:szCs w:val="24"/>
        </w:rPr>
      </w:pPr>
      <w:r w:rsidRPr="00FD2D0F">
        <w:rPr>
          <w:sz w:val="24"/>
          <w:szCs w:val="24"/>
        </w:rPr>
        <w:t>import { computed } from 'vue';</w:t>
      </w:r>
    </w:p>
    <w:p w14:paraId="0FB392FA" w14:textId="77777777" w:rsidR="00FD2D0F" w:rsidRPr="00FD2D0F" w:rsidRDefault="00FD2D0F" w:rsidP="0021499C">
      <w:pPr>
        <w:pStyle w:val="a0"/>
        <w:spacing w:line="240" w:lineRule="auto"/>
        <w:rPr>
          <w:sz w:val="24"/>
          <w:szCs w:val="24"/>
        </w:rPr>
      </w:pPr>
      <w:r w:rsidRPr="00FD2D0F">
        <w:rPr>
          <w:sz w:val="24"/>
          <w:szCs w:val="24"/>
        </w:rPr>
        <w:t>import { useRoute } from 'vue-router';</w:t>
      </w:r>
    </w:p>
    <w:p w14:paraId="771A3A70" w14:textId="77777777" w:rsidR="00FD2D0F" w:rsidRPr="00FD2D0F" w:rsidRDefault="00FD2D0F" w:rsidP="0021499C">
      <w:pPr>
        <w:pStyle w:val="a0"/>
        <w:spacing w:line="240" w:lineRule="auto"/>
        <w:rPr>
          <w:sz w:val="24"/>
          <w:szCs w:val="24"/>
        </w:rPr>
      </w:pPr>
    </w:p>
    <w:p w14:paraId="4440CEAD" w14:textId="77777777" w:rsidR="00FD2D0F" w:rsidRPr="00FD2D0F" w:rsidRDefault="00FD2D0F" w:rsidP="0021499C">
      <w:pPr>
        <w:pStyle w:val="a0"/>
        <w:spacing w:line="240" w:lineRule="auto"/>
        <w:rPr>
          <w:sz w:val="24"/>
          <w:szCs w:val="24"/>
        </w:rPr>
      </w:pPr>
      <w:r w:rsidRPr="00FD2D0F">
        <w:rPr>
          <w:sz w:val="24"/>
          <w:szCs w:val="24"/>
        </w:rPr>
        <w:t>const route = useRoute();</w:t>
      </w:r>
    </w:p>
    <w:p w14:paraId="0545A396" w14:textId="77777777" w:rsidR="00FD2D0F" w:rsidRPr="00FD2D0F" w:rsidRDefault="00FD2D0F" w:rsidP="0021499C">
      <w:pPr>
        <w:pStyle w:val="a0"/>
        <w:spacing w:line="240" w:lineRule="auto"/>
        <w:rPr>
          <w:sz w:val="24"/>
          <w:szCs w:val="24"/>
        </w:rPr>
      </w:pPr>
      <w:r w:rsidRPr="00FD2D0F">
        <w:rPr>
          <w:sz w:val="24"/>
          <w:szCs w:val="24"/>
        </w:rPr>
        <w:t>const denied = computed(() =&gt; route.query.denied === '1');</w:t>
      </w:r>
    </w:p>
    <w:p w14:paraId="791CDAB5" w14:textId="17C4AB5B" w:rsidR="00CC0F25" w:rsidRPr="00CC0F25" w:rsidRDefault="00FD2D0F" w:rsidP="0021499C">
      <w:pPr>
        <w:pStyle w:val="a0"/>
        <w:spacing w:line="240" w:lineRule="auto"/>
        <w:rPr>
          <w:sz w:val="24"/>
          <w:szCs w:val="24"/>
        </w:rPr>
      </w:pPr>
      <w:r w:rsidRPr="00FD2D0F">
        <w:rPr>
          <w:sz w:val="24"/>
          <w:szCs w:val="24"/>
        </w:rPr>
        <w:t>&lt;/script&gt;</w:t>
      </w:r>
    </w:p>
    <w:p w14:paraId="62FF540D" w14:textId="7244BFD1" w:rsidR="00CC0F25" w:rsidRPr="00CC0F25" w:rsidRDefault="00CC0F25" w:rsidP="0021499C">
      <w:pPr>
        <w:pStyle w:val="a0"/>
        <w:spacing w:line="240" w:lineRule="auto"/>
        <w:ind w:firstLine="0"/>
        <w:rPr>
          <w:b/>
          <w:bCs/>
        </w:rPr>
      </w:pPr>
      <w:r w:rsidRPr="00CC0F25">
        <w:rPr>
          <w:b/>
          <w:bCs/>
        </w:rPr>
        <w:t>src/pages/CatalogPage.vue</w:t>
      </w:r>
      <w:r>
        <w:rPr>
          <w:b/>
          <w:bCs/>
        </w:rPr>
        <w:t>:</w:t>
      </w:r>
    </w:p>
    <w:p w14:paraId="0BE2A8DE" w14:textId="77777777" w:rsidR="00FD2D0F" w:rsidRPr="00FD2D0F" w:rsidRDefault="00FD2D0F" w:rsidP="0021499C">
      <w:pPr>
        <w:pStyle w:val="a0"/>
        <w:spacing w:line="240" w:lineRule="auto"/>
        <w:rPr>
          <w:sz w:val="24"/>
          <w:szCs w:val="24"/>
        </w:rPr>
      </w:pPr>
      <w:r w:rsidRPr="00FD2D0F">
        <w:rPr>
          <w:sz w:val="24"/>
          <w:szCs w:val="24"/>
        </w:rPr>
        <w:lastRenderedPageBreak/>
        <w:t>&lt;template&gt;</w:t>
      </w:r>
    </w:p>
    <w:p w14:paraId="11750D51" w14:textId="77777777" w:rsidR="00FD2D0F" w:rsidRPr="00FD2D0F" w:rsidRDefault="00FD2D0F" w:rsidP="0021499C">
      <w:pPr>
        <w:pStyle w:val="a0"/>
        <w:spacing w:line="240" w:lineRule="auto"/>
        <w:rPr>
          <w:sz w:val="24"/>
          <w:szCs w:val="24"/>
        </w:rPr>
      </w:pPr>
      <w:r w:rsidRPr="00FD2D0F">
        <w:rPr>
          <w:sz w:val="24"/>
          <w:szCs w:val="24"/>
        </w:rPr>
        <w:t xml:space="preserve">  &lt;div class="grid" style="gap: 14px"&gt;</w:t>
      </w:r>
    </w:p>
    <w:p w14:paraId="528C8689" w14:textId="77777777" w:rsidR="00FD2D0F" w:rsidRPr="00FD2D0F" w:rsidRDefault="00FD2D0F" w:rsidP="0021499C">
      <w:pPr>
        <w:pStyle w:val="a0"/>
        <w:spacing w:line="240" w:lineRule="auto"/>
        <w:rPr>
          <w:sz w:val="24"/>
          <w:szCs w:val="24"/>
        </w:rPr>
      </w:pPr>
      <w:r w:rsidRPr="00FD2D0F">
        <w:rPr>
          <w:sz w:val="24"/>
          <w:szCs w:val="24"/>
        </w:rPr>
        <w:t xml:space="preserve">    &lt;section class="card"&gt;</w:t>
      </w:r>
    </w:p>
    <w:p w14:paraId="741212C1" w14:textId="77777777" w:rsidR="00FD2D0F" w:rsidRPr="00FD2D0F" w:rsidRDefault="00FD2D0F" w:rsidP="0021499C">
      <w:pPr>
        <w:pStyle w:val="a0"/>
        <w:spacing w:line="240" w:lineRule="auto"/>
        <w:rPr>
          <w:sz w:val="24"/>
          <w:szCs w:val="24"/>
        </w:rPr>
      </w:pPr>
      <w:r w:rsidRPr="00FD2D0F">
        <w:rPr>
          <w:sz w:val="24"/>
          <w:szCs w:val="24"/>
        </w:rPr>
        <w:t xml:space="preserve">      &lt;div class="row"&gt;</w:t>
      </w:r>
    </w:p>
    <w:p w14:paraId="74665FE9"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167A59C5" w14:textId="77777777" w:rsidR="00FD2D0F" w:rsidRPr="00FD2D0F" w:rsidRDefault="00FD2D0F" w:rsidP="0021499C">
      <w:pPr>
        <w:pStyle w:val="a0"/>
        <w:spacing w:line="240" w:lineRule="auto"/>
        <w:rPr>
          <w:sz w:val="24"/>
          <w:szCs w:val="24"/>
        </w:rPr>
      </w:pPr>
      <w:r w:rsidRPr="00FD2D0F">
        <w:rPr>
          <w:sz w:val="24"/>
          <w:szCs w:val="24"/>
        </w:rPr>
        <w:t xml:space="preserve">          &lt;h1 class="h1"&gt;Каталог мініігор&lt;/h1&gt;</w:t>
      </w:r>
    </w:p>
    <w:p w14:paraId="6ED2923C" w14:textId="77777777" w:rsidR="00FD2D0F" w:rsidRPr="00FD2D0F" w:rsidRDefault="00FD2D0F" w:rsidP="0021499C">
      <w:pPr>
        <w:pStyle w:val="a0"/>
        <w:spacing w:line="240" w:lineRule="auto"/>
        <w:rPr>
          <w:sz w:val="24"/>
          <w:szCs w:val="24"/>
        </w:rPr>
      </w:pPr>
      <w:r w:rsidRPr="00FD2D0F">
        <w:rPr>
          <w:sz w:val="24"/>
          <w:szCs w:val="24"/>
        </w:rPr>
        <w:t xml:space="preserve">          &lt;p class="muted" style="margin: 0"&gt;Знайди гру та запусти сесію зі ставкою.&lt;/p&gt;</w:t>
      </w:r>
    </w:p>
    <w:p w14:paraId="1F41066E"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1CA05C8A" w14:textId="77777777" w:rsidR="00FD2D0F" w:rsidRPr="00FD2D0F" w:rsidRDefault="00FD2D0F" w:rsidP="0021499C">
      <w:pPr>
        <w:pStyle w:val="a0"/>
        <w:spacing w:line="240" w:lineRule="auto"/>
        <w:rPr>
          <w:sz w:val="24"/>
          <w:szCs w:val="24"/>
        </w:rPr>
      </w:pPr>
      <w:r w:rsidRPr="00FD2D0F">
        <w:rPr>
          <w:sz w:val="24"/>
          <w:szCs w:val="24"/>
        </w:rPr>
        <w:t xml:space="preserve">        &lt;span class="spacer"&gt;&lt;/span&gt;</w:t>
      </w:r>
    </w:p>
    <w:p w14:paraId="4F0AE4E9" w14:textId="77777777" w:rsidR="00FD2D0F" w:rsidRPr="00FD2D0F" w:rsidRDefault="00FD2D0F" w:rsidP="0021499C">
      <w:pPr>
        <w:pStyle w:val="a0"/>
        <w:spacing w:line="240" w:lineRule="auto"/>
        <w:rPr>
          <w:sz w:val="24"/>
          <w:szCs w:val="24"/>
        </w:rPr>
      </w:pPr>
      <w:r w:rsidRPr="00FD2D0F">
        <w:rPr>
          <w:sz w:val="24"/>
          <w:szCs w:val="24"/>
        </w:rPr>
        <w:t xml:space="preserve">        &lt;button class="btn" @click="refresh"&gt;Оновити&lt;/button&gt;</w:t>
      </w:r>
    </w:p>
    <w:p w14:paraId="6FFCA31F"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4A0ACC5B" w14:textId="77777777" w:rsidR="00FD2D0F" w:rsidRPr="00FD2D0F" w:rsidRDefault="00FD2D0F" w:rsidP="0021499C">
      <w:pPr>
        <w:pStyle w:val="a0"/>
        <w:spacing w:line="240" w:lineRule="auto"/>
        <w:rPr>
          <w:sz w:val="24"/>
          <w:szCs w:val="24"/>
        </w:rPr>
      </w:pPr>
    </w:p>
    <w:p w14:paraId="1B4E8EB6" w14:textId="77777777" w:rsidR="00FD2D0F" w:rsidRPr="00FD2D0F" w:rsidRDefault="00FD2D0F" w:rsidP="0021499C">
      <w:pPr>
        <w:pStyle w:val="a0"/>
        <w:spacing w:line="240" w:lineRule="auto"/>
        <w:rPr>
          <w:sz w:val="24"/>
          <w:szCs w:val="24"/>
        </w:rPr>
      </w:pPr>
      <w:r w:rsidRPr="00FD2D0F">
        <w:rPr>
          <w:sz w:val="24"/>
          <w:szCs w:val="24"/>
        </w:rPr>
        <w:t xml:space="preserve">      &lt;div class="hr"&gt;&lt;/div&gt;</w:t>
      </w:r>
    </w:p>
    <w:p w14:paraId="2FC592D1" w14:textId="77777777" w:rsidR="00FD2D0F" w:rsidRPr="00FD2D0F" w:rsidRDefault="00FD2D0F" w:rsidP="0021499C">
      <w:pPr>
        <w:pStyle w:val="a0"/>
        <w:spacing w:line="240" w:lineRule="auto"/>
        <w:rPr>
          <w:sz w:val="24"/>
          <w:szCs w:val="24"/>
        </w:rPr>
      </w:pPr>
    </w:p>
    <w:p w14:paraId="499E2654" w14:textId="77777777" w:rsidR="00FD2D0F" w:rsidRPr="00FD2D0F" w:rsidRDefault="00FD2D0F" w:rsidP="0021499C">
      <w:pPr>
        <w:pStyle w:val="a0"/>
        <w:spacing w:line="240" w:lineRule="auto"/>
        <w:rPr>
          <w:sz w:val="24"/>
          <w:szCs w:val="24"/>
        </w:rPr>
      </w:pPr>
      <w:r w:rsidRPr="00FD2D0F">
        <w:rPr>
          <w:sz w:val="24"/>
          <w:szCs w:val="24"/>
        </w:rPr>
        <w:t xml:space="preserve">      &lt;div class="grid cols-3"&gt;</w:t>
      </w:r>
    </w:p>
    <w:p w14:paraId="53314C84"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2551424A" w14:textId="77777777" w:rsidR="00FD2D0F" w:rsidRPr="00FD2D0F" w:rsidRDefault="00FD2D0F" w:rsidP="0021499C">
      <w:pPr>
        <w:pStyle w:val="a0"/>
        <w:spacing w:line="240" w:lineRule="auto"/>
        <w:rPr>
          <w:sz w:val="24"/>
          <w:szCs w:val="24"/>
        </w:rPr>
      </w:pPr>
      <w:r w:rsidRPr="00FD2D0F">
        <w:rPr>
          <w:sz w:val="24"/>
          <w:szCs w:val="24"/>
        </w:rPr>
        <w:t xml:space="preserve">          &lt;label&gt;Пошук&lt;/label&gt;</w:t>
      </w:r>
    </w:p>
    <w:p w14:paraId="3968DEA9" w14:textId="77777777" w:rsidR="00FD2D0F" w:rsidRPr="00FD2D0F" w:rsidRDefault="00FD2D0F" w:rsidP="0021499C">
      <w:pPr>
        <w:pStyle w:val="a0"/>
        <w:spacing w:line="240" w:lineRule="auto"/>
        <w:rPr>
          <w:sz w:val="24"/>
          <w:szCs w:val="24"/>
        </w:rPr>
      </w:pPr>
      <w:r w:rsidRPr="00FD2D0F">
        <w:rPr>
          <w:sz w:val="24"/>
          <w:szCs w:val="24"/>
        </w:rPr>
        <w:t xml:space="preserve">          &lt;input class="input" v-model="q" placeholder="Напр. кубик" @input="apply" /&gt;</w:t>
      </w:r>
    </w:p>
    <w:p w14:paraId="0732C1B4"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413DD4BB" w14:textId="77777777" w:rsidR="00FD2D0F" w:rsidRPr="00FD2D0F" w:rsidRDefault="00FD2D0F" w:rsidP="0021499C">
      <w:pPr>
        <w:pStyle w:val="a0"/>
        <w:spacing w:line="240" w:lineRule="auto"/>
        <w:rPr>
          <w:sz w:val="24"/>
          <w:szCs w:val="24"/>
        </w:rPr>
      </w:pPr>
    </w:p>
    <w:p w14:paraId="7C16E891"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15E4EC54" w14:textId="77777777" w:rsidR="00FD2D0F" w:rsidRPr="00FD2D0F" w:rsidRDefault="00FD2D0F" w:rsidP="0021499C">
      <w:pPr>
        <w:pStyle w:val="a0"/>
        <w:spacing w:line="240" w:lineRule="auto"/>
        <w:rPr>
          <w:sz w:val="24"/>
          <w:szCs w:val="24"/>
        </w:rPr>
      </w:pPr>
      <w:r w:rsidRPr="00FD2D0F">
        <w:rPr>
          <w:sz w:val="24"/>
          <w:szCs w:val="24"/>
        </w:rPr>
        <w:t xml:space="preserve">          &lt;label&gt;Категорія&lt;/label&gt;</w:t>
      </w:r>
    </w:p>
    <w:p w14:paraId="0A4B0A7E" w14:textId="77777777" w:rsidR="00FD2D0F" w:rsidRPr="00FD2D0F" w:rsidRDefault="00FD2D0F" w:rsidP="0021499C">
      <w:pPr>
        <w:pStyle w:val="a0"/>
        <w:spacing w:line="240" w:lineRule="auto"/>
        <w:rPr>
          <w:sz w:val="24"/>
          <w:szCs w:val="24"/>
        </w:rPr>
      </w:pPr>
      <w:r w:rsidRPr="00FD2D0F">
        <w:rPr>
          <w:sz w:val="24"/>
          <w:szCs w:val="24"/>
        </w:rPr>
        <w:t xml:space="preserve">          &lt;select v-model="category" @change="apply"&gt;</w:t>
      </w:r>
    </w:p>
    <w:p w14:paraId="7BDE2B2F" w14:textId="77777777" w:rsidR="00FD2D0F" w:rsidRPr="00FD2D0F" w:rsidRDefault="00FD2D0F" w:rsidP="0021499C">
      <w:pPr>
        <w:pStyle w:val="a0"/>
        <w:spacing w:line="240" w:lineRule="auto"/>
        <w:rPr>
          <w:sz w:val="24"/>
          <w:szCs w:val="24"/>
        </w:rPr>
      </w:pPr>
      <w:r w:rsidRPr="00FD2D0F">
        <w:rPr>
          <w:sz w:val="24"/>
          <w:szCs w:val="24"/>
        </w:rPr>
        <w:t xml:space="preserve">            &lt;option value=""&gt;Усі&lt;/option&gt;</w:t>
      </w:r>
    </w:p>
    <w:p w14:paraId="152B98BF" w14:textId="77777777" w:rsidR="00FD2D0F" w:rsidRPr="00FD2D0F" w:rsidRDefault="00FD2D0F" w:rsidP="0021499C">
      <w:pPr>
        <w:pStyle w:val="a0"/>
        <w:spacing w:line="240" w:lineRule="auto"/>
        <w:rPr>
          <w:sz w:val="24"/>
          <w:szCs w:val="24"/>
        </w:rPr>
      </w:pPr>
      <w:r w:rsidRPr="00FD2D0F">
        <w:rPr>
          <w:sz w:val="24"/>
          <w:szCs w:val="24"/>
        </w:rPr>
        <w:t xml:space="preserve">            &lt;option v-for="c in categories" :key="c" :value="c"&gt;{{ c }}&lt;/option&gt;</w:t>
      </w:r>
    </w:p>
    <w:p w14:paraId="448F95CD" w14:textId="77777777" w:rsidR="00FD2D0F" w:rsidRPr="00FD2D0F" w:rsidRDefault="00FD2D0F" w:rsidP="0021499C">
      <w:pPr>
        <w:pStyle w:val="a0"/>
        <w:spacing w:line="240" w:lineRule="auto"/>
        <w:rPr>
          <w:sz w:val="24"/>
          <w:szCs w:val="24"/>
        </w:rPr>
      </w:pPr>
      <w:r w:rsidRPr="00FD2D0F">
        <w:rPr>
          <w:sz w:val="24"/>
          <w:szCs w:val="24"/>
        </w:rPr>
        <w:t xml:space="preserve">          &lt;/select&gt;</w:t>
      </w:r>
    </w:p>
    <w:p w14:paraId="5372BF13"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7419216D" w14:textId="77777777" w:rsidR="00FD2D0F" w:rsidRPr="00FD2D0F" w:rsidRDefault="00FD2D0F" w:rsidP="0021499C">
      <w:pPr>
        <w:pStyle w:val="a0"/>
        <w:spacing w:line="240" w:lineRule="auto"/>
        <w:rPr>
          <w:sz w:val="24"/>
          <w:szCs w:val="24"/>
        </w:rPr>
      </w:pPr>
    </w:p>
    <w:p w14:paraId="03245786"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243E6C26" w14:textId="77777777" w:rsidR="00FD2D0F" w:rsidRPr="00FD2D0F" w:rsidRDefault="00FD2D0F" w:rsidP="0021499C">
      <w:pPr>
        <w:pStyle w:val="a0"/>
        <w:spacing w:line="240" w:lineRule="auto"/>
        <w:rPr>
          <w:sz w:val="24"/>
          <w:szCs w:val="24"/>
        </w:rPr>
      </w:pPr>
      <w:r w:rsidRPr="00FD2D0F">
        <w:rPr>
          <w:sz w:val="24"/>
          <w:szCs w:val="24"/>
        </w:rPr>
        <w:t xml:space="preserve">          &lt;label&gt;Дії&lt;/label&gt;</w:t>
      </w:r>
    </w:p>
    <w:p w14:paraId="09C7B7B1" w14:textId="77777777" w:rsidR="00FD2D0F" w:rsidRPr="00FD2D0F" w:rsidRDefault="00FD2D0F" w:rsidP="0021499C">
      <w:pPr>
        <w:pStyle w:val="a0"/>
        <w:spacing w:line="240" w:lineRule="auto"/>
        <w:rPr>
          <w:sz w:val="24"/>
          <w:szCs w:val="24"/>
        </w:rPr>
      </w:pPr>
      <w:r w:rsidRPr="00FD2D0F">
        <w:rPr>
          <w:sz w:val="24"/>
          <w:szCs w:val="24"/>
        </w:rPr>
        <w:t xml:space="preserve">          &lt;div class="row"&gt;</w:t>
      </w:r>
    </w:p>
    <w:p w14:paraId="4DDEA92A" w14:textId="77777777" w:rsidR="00FD2D0F" w:rsidRPr="00FD2D0F" w:rsidRDefault="00FD2D0F" w:rsidP="0021499C">
      <w:pPr>
        <w:pStyle w:val="a0"/>
        <w:spacing w:line="240" w:lineRule="auto"/>
        <w:rPr>
          <w:sz w:val="24"/>
          <w:szCs w:val="24"/>
        </w:rPr>
      </w:pPr>
      <w:r w:rsidRPr="00FD2D0F">
        <w:rPr>
          <w:sz w:val="24"/>
          <w:szCs w:val="24"/>
        </w:rPr>
        <w:t xml:space="preserve">            &lt;router-link class="btn primary" to="/leaderboard"&gt;Рейтинг&lt;/router-link&gt;</w:t>
      </w:r>
    </w:p>
    <w:p w14:paraId="720C7C02" w14:textId="77777777" w:rsidR="00FD2D0F" w:rsidRPr="00FD2D0F" w:rsidRDefault="00FD2D0F" w:rsidP="0021499C">
      <w:pPr>
        <w:pStyle w:val="a0"/>
        <w:spacing w:line="240" w:lineRule="auto"/>
        <w:rPr>
          <w:sz w:val="24"/>
          <w:szCs w:val="24"/>
        </w:rPr>
      </w:pPr>
      <w:r w:rsidRPr="00FD2D0F">
        <w:rPr>
          <w:sz w:val="24"/>
          <w:szCs w:val="24"/>
        </w:rPr>
        <w:t xml:space="preserve">            &lt;router-link class="btn" to="/history"&gt;Історія&lt;/router-link&gt;</w:t>
      </w:r>
    </w:p>
    <w:p w14:paraId="63FE4B11"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2D92AC36" w14:textId="77777777" w:rsidR="00FD2D0F" w:rsidRPr="00FD2D0F" w:rsidRDefault="00FD2D0F" w:rsidP="0021499C">
      <w:pPr>
        <w:pStyle w:val="a0"/>
        <w:spacing w:line="240" w:lineRule="auto"/>
        <w:rPr>
          <w:sz w:val="24"/>
          <w:szCs w:val="24"/>
        </w:rPr>
      </w:pPr>
      <w:r w:rsidRPr="00FD2D0F">
        <w:rPr>
          <w:sz w:val="24"/>
          <w:szCs w:val="24"/>
        </w:rPr>
        <w:lastRenderedPageBreak/>
        <w:t xml:space="preserve">        &lt;/div&gt;</w:t>
      </w:r>
    </w:p>
    <w:p w14:paraId="6EE54FB5"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6E2FC684" w14:textId="77777777" w:rsidR="00FD2D0F" w:rsidRPr="00FD2D0F" w:rsidRDefault="00FD2D0F" w:rsidP="0021499C">
      <w:pPr>
        <w:pStyle w:val="a0"/>
        <w:spacing w:line="240" w:lineRule="auto"/>
        <w:rPr>
          <w:sz w:val="24"/>
          <w:szCs w:val="24"/>
        </w:rPr>
      </w:pPr>
      <w:r w:rsidRPr="00FD2D0F">
        <w:rPr>
          <w:sz w:val="24"/>
          <w:szCs w:val="24"/>
        </w:rPr>
        <w:t xml:space="preserve">    &lt;/section&gt;</w:t>
      </w:r>
    </w:p>
    <w:p w14:paraId="39DFA838" w14:textId="77777777" w:rsidR="00FD2D0F" w:rsidRPr="00FD2D0F" w:rsidRDefault="00FD2D0F" w:rsidP="0021499C">
      <w:pPr>
        <w:pStyle w:val="a0"/>
        <w:spacing w:line="240" w:lineRule="auto"/>
        <w:rPr>
          <w:sz w:val="24"/>
          <w:szCs w:val="24"/>
        </w:rPr>
      </w:pPr>
    </w:p>
    <w:p w14:paraId="54454655" w14:textId="77777777" w:rsidR="00FD2D0F" w:rsidRPr="00FD2D0F" w:rsidRDefault="00FD2D0F" w:rsidP="0021499C">
      <w:pPr>
        <w:pStyle w:val="a0"/>
        <w:spacing w:line="240" w:lineRule="auto"/>
        <w:rPr>
          <w:sz w:val="24"/>
          <w:szCs w:val="24"/>
        </w:rPr>
      </w:pPr>
      <w:r w:rsidRPr="00FD2D0F">
        <w:rPr>
          <w:sz w:val="24"/>
          <w:szCs w:val="24"/>
        </w:rPr>
        <w:t xml:space="preserve">    &lt;section class="grid cols-3"&gt;</w:t>
      </w:r>
    </w:p>
    <w:p w14:paraId="00A80A7E" w14:textId="77777777" w:rsidR="00FD2D0F" w:rsidRPr="00FD2D0F" w:rsidRDefault="00FD2D0F" w:rsidP="0021499C">
      <w:pPr>
        <w:pStyle w:val="a0"/>
        <w:spacing w:line="240" w:lineRule="auto"/>
        <w:rPr>
          <w:sz w:val="24"/>
          <w:szCs w:val="24"/>
        </w:rPr>
      </w:pPr>
      <w:r w:rsidRPr="00FD2D0F">
        <w:rPr>
          <w:sz w:val="24"/>
          <w:szCs w:val="24"/>
        </w:rPr>
        <w:t xml:space="preserve">      &lt;article v-for="g in games" :key="g.id" class="card"&gt;</w:t>
      </w:r>
    </w:p>
    <w:p w14:paraId="49A72E8F" w14:textId="77777777" w:rsidR="00FD2D0F" w:rsidRPr="00FD2D0F" w:rsidRDefault="00FD2D0F" w:rsidP="0021499C">
      <w:pPr>
        <w:pStyle w:val="a0"/>
        <w:spacing w:line="240" w:lineRule="auto"/>
        <w:rPr>
          <w:sz w:val="24"/>
          <w:szCs w:val="24"/>
        </w:rPr>
      </w:pPr>
      <w:r w:rsidRPr="00FD2D0F">
        <w:rPr>
          <w:sz w:val="24"/>
          <w:szCs w:val="24"/>
        </w:rPr>
        <w:t xml:space="preserve">        &lt;div class="row"&gt;</w:t>
      </w:r>
    </w:p>
    <w:p w14:paraId="2DB1F2ED" w14:textId="77777777" w:rsidR="00FD2D0F" w:rsidRPr="00FD2D0F" w:rsidRDefault="00FD2D0F" w:rsidP="0021499C">
      <w:pPr>
        <w:pStyle w:val="a0"/>
        <w:spacing w:line="240" w:lineRule="auto"/>
        <w:rPr>
          <w:sz w:val="24"/>
          <w:szCs w:val="24"/>
        </w:rPr>
      </w:pPr>
      <w:r w:rsidRPr="00FD2D0F">
        <w:rPr>
          <w:sz w:val="24"/>
          <w:szCs w:val="24"/>
        </w:rPr>
        <w:t xml:space="preserve">          &lt;span class="badge"&gt;{{ g.category }}&lt;/span&gt;</w:t>
      </w:r>
    </w:p>
    <w:p w14:paraId="1EC13E46" w14:textId="77777777" w:rsidR="00FD2D0F" w:rsidRPr="00FD2D0F" w:rsidRDefault="00FD2D0F" w:rsidP="0021499C">
      <w:pPr>
        <w:pStyle w:val="a0"/>
        <w:spacing w:line="240" w:lineRule="auto"/>
        <w:rPr>
          <w:sz w:val="24"/>
          <w:szCs w:val="24"/>
        </w:rPr>
      </w:pPr>
      <w:r w:rsidRPr="00FD2D0F">
        <w:rPr>
          <w:sz w:val="24"/>
          <w:szCs w:val="24"/>
        </w:rPr>
        <w:t xml:space="preserve">          &lt;span class="spacer"&gt;&lt;/span&gt;</w:t>
      </w:r>
    </w:p>
    <w:p w14:paraId="767EC48A" w14:textId="77777777" w:rsidR="00FD2D0F" w:rsidRPr="00FD2D0F" w:rsidRDefault="00FD2D0F" w:rsidP="0021499C">
      <w:pPr>
        <w:pStyle w:val="a0"/>
        <w:spacing w:line="240" w:lineRule="auto"/>
        <w:rPr>
          <w:sz w:val="24"/>
          <w:szCs w:val="24"/>
        </w:rPr>
      </w:pPr>
      <w:r w:rsidRPr="00FD2D0F">
        <w:rPr>
          <w:sz w:val="24"/>
          <w:szCs w:val="24"/>
        </w:rPr>
        <w:t xml:space="preserve">          &lt;span class="badge"&gt;Ставка {{ g.minBet }}–{{ g.maxBet }}&lt;/span&gt;</w:t>
      </w:r>
    </w:p>
    <w:p w14:paraId="7846DC6A"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5182B921" w14:textId="77777777" w:rsidR="00FD2D0F" w:rsidRPr="00FD2D0F" w:rsidRDefault="00FD2D0F" w:rsidP="0021499C">
      <w:pPr>
        <w:pStyle w:val="a0"/>
        <w:spacing w:line="240" w:lineRule="auto"/>
        <w:rPr>
          <w:sz w:val="24"/>
          <w:szCs w:val="24"/>
        </w:rPr>
      </w:pPr>
    </w:p>
    <w:p w14:paraId="1F05131D" w14:textId="77777777" w:rsidR="00FD2D0F" w:rsidRPr="00FD2D0F" w:rsidRDefault="00FD2D0F" w:rsidP="0021499C">
      <w:pPr>
        <w:pStyle w:val="a0"/>
        <w:spacing w:line="240" w:lineRule="auto"/>
        <w:rPr>
          <w:sz w:val="24"/>
          <w:szCs w:val="24"/>
        </w:rPr>
      </w:pPr>
      <w:r w:rsidRPr="00FD2D0F">
        <w:rPr>
          <w:sz w:val="24"/>
          <w:szCs w:val="24"/>
        </w:rPr>
        <w:t xml:space="preserve">        &lt;h2 class="h2" style="margin-top: 10px"&gt;{{ g.title }}&lt;/h2&gt;</w:t>
      </w:r>
    </w:p>
    <w:p w14:paraId="20BAF722" w14:textId="77777777" w:rsidR="00FD2D0F" w:rsidRPr="00FD2D0F" w:rsidRDefault="00FD2D0F" w:rsidP="0021499C">
      <w:pPr>
        <w:pStyle w:val="a0"/>
        <w:spacing w:line="240" w:lineRule="auto"/>
        <w:rPr>
          <w:sz w:val="24"/>
          <w:szCs w:val="24"/>
        </w:rPr>
      </w:pPr>
      <w:r w:rsidRPr="00FD2D0F">
        <w:rPr>
          <w:sz w:val="24"/>
          <w:szCs w:val="24"/>
        </w:rPr>
        <w:t xml:space="preserve">        &lt;p class="muted" style="min-height: 46px"&gt;{{ g.description }}&lt;/p&gt;</w:t>
      </w:r>
    </w:p>
    <w:p w14:paraId="3FA7A4A6" w14:textId="77777777" w:rsidR="00FD2D0F" w:rsidRPr="00FD2D0F" w:rsidRDefault="00FD2D0F" w:rsidP="0021499C">
      <w:pPr>
        <w:pStyle w:val="a0"/>
        <w:spacing w:line="240" w:lineRule="auto"/>
        <w:rPr>
          <w:sz w:val="24"/>
          <w:szCs w:val="24"/>
        </w:rPr>
      </w:pPr>
    </w:p>
    <w:p w14:paraId="1D645138" w14:textId="77777777" w:rsidR="00FD2D0F" w:rsidRPr="00FD2D0F" w:rsidRDefault="00FD2D0F" w:rsidP="0021499C">
      <w:pPr>
        <w:pStyle w:val="a0"/>
        <w:spacing w:line="240" w:lineRule="auto"/>
        <w:rPr>
          <w:sz w:val="24"/>
          <w:szCs w:val="24"/>
        </w:rPr>
      </w:pPr>
      <w:r w:rsidRPr="00FD2D0F">
        <w:rPr>
          <w:sz w:val="24"/>
          <w:szCs w:val="24"/>
        </w:rPr>
        <w:t xml:space="preserve">        &lt;div class="row"&gt;</w:t>
      </w:r>
    </w:p>
    <w:p w14:paraId="2C8C8DD0" w14:textId="77777777" w:rsidR="00FD2D0F" w:rsidRPr="00FD2D0F" w:rsidRDefault="00FD2D0F" w:rsidP="0021499C">
      <w:pPr>
        <w:pStyle w:val="a0"/>
        <w:spacing w:line="240" w:lineRule="auto"/>
        <w:rPr>
          <w:sz w:val="24"/>
          <w:szCs w:val="24"/>
        </w:rPr>
      </w:pPr>
      <w:r w:rsidRPr="00FD2D0F">
        <w:rPr>
          <w:sz w:val="24"/>
          <w:szCs w:val="24"/>
        </w:rPr>
        <w:t xml:space="preserve">          &lt;router-link class="btn primary" :to="`/game/${g.id}`"&gt;Грати&lt;/router-link&gt;</w:t>
      </w:r>
    </w:p>
    <w:p w14:paraId="27292E72"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71E782A2" w14:textId="77777777" w:rsidR="00FD2D0F" w:rsidRPr="00FD2D0F" w:rsidRDefault="00FD2D0F" w:rsidP="0021499C">
      <w:pPr>
        <w:pStyle w:val="a0"/>
        <w:spacing w:line="240" w:lineRule="auto"/>
        <w:rPr>
          <w:sz w:val="24"/>
          <w:szCs w:val="24"/>
        </w:rPr>
      </w:pPr>
      <w:r w:rsidRPr="00FD2D0F">
        <w:rPr>
          <w:sz w:val="24"/>
          <w:szCs w:val="24"/>
        </w:rPr>
        <w:t xml:space="preserve">      &lt;/article&gt;</w:t>
      </w:r>
    </w:p>
    <w:p w14:paraId="598B7C08" w14:textId="77777777" w:rsidR="00FD2D0F" w:rsidRPr="00FD2D0F" w:rsidRDefault="00FD2D0F" w:rsidP="0021499C">
      <w:pPr>
        <w:pStyle w:val="a0"/>
        <w:spacing w:line="240" w:lineRule="auto"/>
        <w:rPr>
          <w:sz w:val="24"/>
          <w:szCs w:val="24"/>
        </w:rPr>
      </w:pPr>
      <w:r w:rsidRPr="00FD2D0F">
        <w:rPr>
          <w:sz w:val="24"/>
          <w:szCs w:val="24"/>
        </w:rPr>
        <w:t xml:space="preserve">    &lt;/section&gt;</w:t>
      </w:r>
    </w:p>
    <w:p w14:paraId="5722306C"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55A88031" w14:textId="77777777" w:rsidR="00FD2D0F" w:rsidRPr="00FD2D0F" w:rsidRDefault="00FD2D0F" w:rsidP="0021499C">
      <w:pPr>
        <w:pStyle w:val="a0"/>
        <w:spacing w:line="240" w:lineRule="auto"/>
        <w:rPr>
          <w:sz w:val="24"/>
          <w:szCs w:val="24"/>
        </w:rPr>
      </w:pPr>
      <w:r w:rsidRPr="00FD2D0F">
        <w:rPr>
          <w:sz w:val="24"/>
          <w:szCs w:val="24"/>
        </w:rPr>
        <w:t>&lt;/template&gt;</w:t>
      </w:r>
    </w:p>
    <w:p w14:paraId="3C4AB34A" w14:textId="77777777" w:rsidR="00FD2D0F" w:rsidRPr="00FD2D0F" w:rsidRDefault="00FD2D0F" w:rsidP="0021499C">
      <w:pPr>
        <w:pStyle w:val="a0"/>
        <w:spacing w:line="240" w:lineRule="auto"/>
        <w:rPr>
          <w:sz w:val="24"/>
          <w:szCs w:val="24"/>
        </w:rPr>
      </w:pPr>
    </w:p>
    <w:p w14:paraId="18CCEF68" w14:textId="77777777" w:rsidR="00FD2D0F" w:rsidRPr="00FD2D0F" w:rsidRDefault="00FD2D0F" w:rsidP="0021499C">
      <w:pPr>
        <w:pStyle w:val="a0"/>
        <w:spacing w:line="240" w:lineRule="auto"/>
        <w:rPr>
          <w:sz w:val="24"/>
          <w:szCs w:val="24"/>
        </w:rPr>
      </w:pPr>
      <w:r w:rsidRPr="00FD2D0F">
        <w:rPr>
          <w:sz w:val="24"/>
          <w:szCs w:val="24"/>
        </w:rPr>
        <w:t>&lt;script setup&gt;</w:t>
      </w:r>
    </w:p>
    <w:p w14:paraId="0909343D" w14:textId="77777777" w:rsidR="00FD2D0F" w:rsidRPr="00FD2D0F" w:rsidRDefault="00FD2D0F" w:rsidP="0021499C">
      <w:pPr>
        <w:pStyle w:val="a0"/>
        <w:spacing w:line="240" w:lineRule="auto"/>
        <w:rPr>
          <w:sz w:val="24"/>
          <w:szCs w:val="24"/>
        </w:rPr>
      </w:pPr>
      <w:r w:rsidRPr="00FD2D0F">
        <w:rPr>
          <w:sz w:val="24"/>
          <w:szCs w:val="24"/>
        </w:rPr>
        <w:t>import { computed, onMounted, ref } from 'vue';</w:t>
      </w:r>
    </w:p>
    <w:p w14:paraId="4125B844" w14:textId="77777777" w:rsidR="00FD2D0F" w:rsidRPr="00FD2D0F" w:rsidRDefault="00FD2D0F" w:rsidP="0021499C">
      <w:pPr>
        <w:pStyle w:val="a0"/>
        <w:spacing w:line="240" w:lineRule="auto"/>
        <w:rPr>
          <w:sz w:val="24"/>
          <w:szCs w:val="24"/>
        </w:rPr>
      </w:pPr>
      <w:r w:rsidRPr="00FD2D0F">
        <w:rPr>
          <w:sz w:val="24"/>
          <w:szCs w:val="24"/>
        </w:rPr>
        <w:t>import { useGamesStore } from '../stores/games';</w:t>
      </w:r>
    </w:p>
    <w:p w14:paraId="5F1AD3B4" w14:textId="77777777" w:rsidR="00FD2D0F" w:rsidRPr="00FD2D0F" w:rsidRDefault="00FD2D0F" w:rsidP="0021499C">
      <w:pPr>
        <w:pStyle w:val="a0"/>
        <w:spacing w:line="240" w:lineRule="auto"/>
        <w:rPr>
          <w:sz w:val="24"/>
          <w:szCs w:val="24"/>
        </w:rPr>
      </w:pPr>
    </w:p>
    <w:p w14:paraId="233899C7" w14:textId="77777777" w:rsidR="00FD2D0F" w:rsidRPr="00FD2D0F" w:rsidRDefault="00FD2D0F" w:rsidP="0021499C">
      <w:pPr>
        <w:pStyle w:val="a0"/>
        <w:spacing w:line="240" w:lineRule="auto"/>
        <w:rPr>
          <w:sz w:val="24"/>
          <w:szCs w:val="24"/>
        </w:rPr>
      </w:pPr>
      <w:r w:rsidRPr="00FD2D0F">
        <w:rPr>
          <w:sz w:val="24"/>
          <w:szCs w:val="24"/>
        </w:rPr>
        <w:t>const store = useGamesStore();</w:t>
      </w:r>
    </w:p>
    <w:p w14:paraId="4D7024A9" w14:textId="77777777" w:rsidR="00FD2D0F" w:rsidRPr="00FD2D0F" w:rsidRDefault="00FD2D0F" w:rsidP="0021499C">
      <w:pPr>
        <w:pStyle w:val="a0"/>
        <w:spacing w:line="240" w:lineRule="auto"/>
        <w:rPr>
          <w:sz w:val="24"/>
          <w:szCs w:val="24"/>
        </w:rPr>
      </w:pPr>
    </w:p>
    <w:p w14:paraId="623B382A" w14:textId="77777777" w:rsidR="00FD2D0F" w:rsidRPr="00FD2D0F" w:rsidRDefault="00FD2D0F" w:rsidP="0021499C">
      <w:pPr>
        <w:pStyle w:val="a0"/>
        <w:spacing w:line="240" w:lineRule="auto"/>
        <w:rPr>
          <w:sz w:val="24"/>
          <w:szCs w:val="24"/>
        </w:rPr>
      </w:pPr>
      <w:r w:rsidRPr="00FD2D0F">
        <w:rPr>
          <w:sz w:val="24"/>
          <w:szCs w:val="24"/>
        </w:rPr>
        <w:t>const q = ref('');</w:t>
      </w:r>
    </w:p>
    <w:p w14:paraId="14E69C1F" w14:textId="77777777" w:rsidR="00FD2D0F" w:rsidRPr="00FD2D0F" w:rsidRDefault="00FD2D0F" w:rsidP="0021499C">
      <w:pPr>
        <w:pStyle w:val="a0"/>
        <w:spacing w:line="240" w:lineRule="auto"/>
        <w:rPr>
          <w:sz w:val="24"/>
          <w:szCs w:val="24"/>
        </w:rPr>
      </w:pPr>
      <w:r w:rsidRPr="00FD2D0F">
        <w:rPr>
          <w:sz w:val="24"/>
          <w:szCs w:val="24"/>
        </w:rPr>
        <w:t>const category = ref('');</w:t>
      </w:r>
    </w:p>
    <w:p w14:paraId="6E000436" w14:textId="77777777" w:rsidR="00FD2D0F" w:rsidRPr="00FD2D0F" w:rsidRDefault="00FD2D0F" w:rsidP="0021499C">
      <w:pPr>
        <w:pStyle w:val="a0"/>
        <w:spacing w:line="240" w:lineRule="auto"/>
        <w:rPr>
          <w:sz w:val="24"/>
          <w:szCs w:val="24"/>
        </w:rPr>
      </w:pPr>
    </w:p>
    <w:p w14:paraId="11AE793E" w14:textId="77777777" w:rsidR="00FD2D0F" w:rsidRPr="00FD2D0F" w:rsidRDefault="00FD2D0F" w:rsidP="0021499C">
      <w:pPr>
        <w:pStyle w:val="a0"/>
        <w:spacing w:line="240" w:lineRule="auto"/>
        <w:rPr>
          <w:sz w:val="24"/>
          <w:szCs w:val="24"/>
        </w:rPr>
      </w:pPr>
      <w:r w:rsidRPr="00FD2D0F">
        <w:rPr>
          <w:sz w:val="24"/>
          <w:szCs w:val="24"/>
        </w:rPr>
        <w:t>const games = computed(() =&gt; store.games);</w:t>
      </w:r>
    </w:p>
    <w:p w14:paraId="6D6DE91B" w14:textId="77777777" w:rsidR="00FD2D0F" w:rsidRPr="00FD2D0F" w:rsidRDefault="00FD2D0F" w:rsidP="0021499C">
      <w:pPr>
        <w:pStyle w:val="a0"/>
        <w:spacing w:line="240" w:lineRule="auto"/>
        <w:rPr>
          <w:sz w:val="24"/>
          <w:szCs w:val="24"/>
        </w:rPr>
      </w:pPr>
      <w:r w:rsidRPr="00FD2D0F">
        <w:rPr>
          <w:sz w:val="24"/>
          <w:szCs w:val="24"/>
        </w:rPr>
        <w:t>const categories = computed(() =&gt;</w:t>
      </w:r>
    </w:p>
    <w:p w14:paraId="2C94A9BF" w14:textId="77777777" w:rsidR="00FD2D0F" w:rsidRPr="00FD2D0F" w:rsidRDefault="00FD2D0F" w:rsidP="0021499C">
      <w:pPr>
        <w:pStyle w:val="a0"/>
        <w:spacing w:line="240" w:lineRule="auto"/>
        <w:rPr>
          <w:sz w:val="24"/>
          <w:szCs w:val="24"/>
        </w:rPr>
      </w:pPr>
      <w:r w:rsidRPr="00FD2D0F">
        <w:rPr>
          <w:sz w:val="24"/>
          <w:szCs w:val="24"/>
        </w:rPr>
        <w:lastRenderedPageBreak/>
        <w:t xml:space="preserve">  [...new Set(store.games.map((g) =&gt; g.category))].filter(Boolean)</w:t>
      </w:r>
    </w:p>
    <w:p w14:paraId="5E40BE74" w14:textId="77777777" w:rsidR="00FD2D0F" w:rsidRPr="00FD2D0F" w:rsidRDefault="00FD2D0F" w:rsidP="0021499C">
      <w:pPr>
        <w:pStyle w:val="a0"/>
        <w:spacing w:line="240" w:lineRule="auto"/>
        <w:rPr>
          <w:sz w:val="24"/>
          <w:szCs w:val="24"/>
        </w:rPr>
      </w:pPr>
      <w:r w:rsidRPr="00FD2D0F">
        <w:rPr>
          <w:sz w:val="24"/>
          <w:szCs w:val="24"/>
        </w:rPr>
        <w:t>);</w:t>
      </w:r>
    </w:p>
    <w:p w14:paraId="74D75F93" w14:textId="77777777" w:rsidR="00FD2D0F" w:rsidRPr="00FD2D0F" w:rsidRDefault="00FD2D0F" w:rsidP="0021499C">
      <w:pPr>
        <w:pStyle w:val="a0"/>
        <w:spacing w:line="240" w:lineRule="auto"/>
        <w:rPr>
          <w:sz w:val="24"/>
          <w:szCs w:val="24"/>
        </w:rPr>
      </w:pPr>
    </w:p>
    <w:p w14:paraId="057A78C7" w14:textId="77777777" w:rsidR="00FD2D0F" w:rsidRPr="00FD2D0F" w:rsidRDefault="00FD2D0F" w:rsidP="0021499C">
      <w:pPr>
        <w:pStyle w:val="a0"/>
        <w:spacing w:line="240" w:lineRule="auto"/>
        <w:rPr>
          <w:sz w:val="24"/>
          <w:szCs w:val="24"/>
        </w:rPr>
      </w:pPr>
      <w:r w:rsidRPr="00FD2D0F">
        <w:rPr>
          <w:sz w:val="24"/>
          <w:szCs w:val="24"/>
        </w:rPr>
        <w:t>function apply() {</w:t>
      </w:r>
    </w:p>
    <w:p w14:paraId="46780CD6" w14:textId="77777777" w:rsidR="00FD2D0F" w:rsidRPr="00FD2D0F" w:rsidRDefault="00FD2D0F" w:rsidP="0021499C">
      <w:pPr>
        <w:pStyle w:val="a0"/>
        <w:spacing w:line="240" w:lineRule="auto"/>
        <w:rPr>
          <w:sz w:val="24"/>
          <w:szCs w:val="24"/>
        </w:rPr>
      </w:pPr>
      <w:r w:rsidRPr="00FD2D0F">
        <w:rPr>
          <w:sz w:val="24"/>
          <w:szCs w:val="24"/>
        </w:rPr>
        <w:t xml:space="preserve">  store.loadGames({ q: q.value, category: category.value });</w:t>
      </w:r>
    </w:p>
    <w:p w14:paraId="06913D78" w14:textId="77777777" w:rsidR="00FD2D0F" w:rsidRPr="00FD2D0F" w:rsidRDefault="00FD2D0F" w:rsidP="0021499C">
      <w:pPr>
        <w:pStyle w:val="a0"/>
        <w:spacing w:line="240" w:lineRule="auto"/>
        <w:rPr>
          <w:sz w:val="24"/>
          <w:szCs w:val="24"/>
        </w:rPr>
      </w:pPr>
      <w:r w:rsidRPr="00FD2D0F">
        <w:rPr>
          <w:sz w:val="24"/>
          <w:szCs w:val="24"/>
        </w:rPr>
        <w:t>}</w:t>
      </w:r>
    </w:p>
    <w:p w14:paraId="0CEFE243" w14:textId="77777777" w:rsidR="00FD2D0F" w:rsidRPr="00FD2D0F" w:rsidRDefault="00FD2D0F" w:rsidP="0021499C">
      <w:pPr>
        <w:pStyle w:val="a0"/>
        <w:spacing w:line="240" w:lineRule="auto"/>
        <w:rPr>
          <w:sz w:val="24"/>
          <w:szCs w:val="24"/>
        </w:rPr>
      </w:pPr>
    </w:p>
    <w:p w14:paraId="69C7EA9F" w14:textId="77777777" w:rsidR="00FD2D0F" w:rsidRPr="00FD2D0F" w:rsidRDefault="00FD2D0F" w:rsidP="0021499C">
      <w:pPr>
        <w:pStyle w:val="a0"/>
        <w:spacing w:line="240" w:lineRule="auto"/>
        <w:rPr>
          <w:sz w:val="24"/>
          <w:szCs w:val="24"/>
        </w:rPr>
      </w:pPr>
      <w:r w:rsidRPr="00FD2D0F">
        <w:rPr>
          <w:sz w:val="24"/>
          <w:szCs w:val="24"/>
        </w:rPr>
        <w:t>function refresh() {</w:t>
      </w:r>
    </w:p>
    <w:p w14:paraId="3580BE23" w14:textId="77777777" w:rsidR="00FD2D0F" w:rsidRPr="00FD2D0F" w:rsidRDefault="00FD2D0F" w:rsidP="0021499C">
      <w:pPr>
        <w:pStyle w:val="a0"/>
        <w:spacing w:line="240" w:lineRule="auto"/>
        <w:rPr>
          <w:sz w:val="24"/>
          <w:szCs w:val="24"/>
        </w:rPr>
      </w:pPr>
      <w:r w:rsidRPr="00FD2D0F">
        <w:rPr>
          <w:sz w:val="24"/>
          <w:szCs w:val="24"/>
        </w:rPr>
        <w:t xml:space="preserve">  q.value = '';</w:t>
      </w:r>
    </w:p>
    <w:p w14:paraId="270B1F88" w14:textId="77777777" w:rsidR="00FD2D0F" w:rsidRPr="00FD2D0F" w:rsidRDefault="00FD2D0F" w:rsidP="0021499C">
      <w:pPr>
        <w:pStyle w:val="a0"/>
        <w:spacing w:line="240" w:lineRule="auto"/>
        <w:rPr>
          <w:sz w:val="24"/>
          <w:szCs w:val="24"/>
        </w:rPr>
      </w:pPr>
      <w:r w:rsidRPr="00FD2D0F">
        <w:rPr>
          <w:sz w:val="24"/>
          <w:szCs w:val="24"/>
        </w:rPr>
        <w:t xml:space="preserve">  category.value = '';</w:t>
      </w:r>
    </w:p>
    <w:p w14:paraId="70C55D93" w14:textId="77777777" w:rsidR="00FD2D0F" w:rsidRPr="00FD2D0F" w:rsidRDefault="00FD2D0F" w:rsidP="0021499C">
      <w:pPr>
        <w:pStyle w:val="a0"/>
        <w:spacing w:line="240" w:lineRule="auto"/>
        <w:rPr>
          <w:sz w:val="24"/>
          <w:szCs w:val="24"/>
        </w:rPr>
      </w:pPr>
      <w:r w:rsidRPr="00FD2D0F">
        <w:rPr>
          <w:sz w:val="24"/>
          <w:szCs w:val="24"/>
        </w:rPr>
        <w:t xml:space="preserve">  store.loadGames();</w:t>
      </w:r>
    </w:p>
    <w:p w14:paraId="5EA3C0F1" w14:textId="77777777" w:rsidR="00FD2D0F" w:rsidRPr="00FD2D0F" w:rsidRDefault="00FD2D0F" w:rsidP="0021499C">
      <w:pPr>
        <w:pStyle w:val="a0"/>
        <w:spacing w:line="240" w:lineRule="auto"/>
        <w:rPr>
          <w:sz w:val="24"/>
          <w:szCs w:val="24"/>
        </w:rPr>
      </w:pPr>
      <w:r w:rsidRPr="00FD2D0F">
        <w:rPr>
          <w:sz w:val="24"/>
          <w:szCs w:val="24"/>
        </w:rPr>
        <w:t>}</w:t>
      </w:r>
    </w:p>
    <w:p w14:paraId="4B2DD729" w14:textId="77777777" w:rsidR="00FD2D0F" w:rsidRPr="00FD2D0F" w:rsidRDefault="00FD2D0F" w:rsidP="0021499C">
      <w:pPr>
        <w:pStyle w:val="a0"/>
        <w:spacing w:line="240" w:lineRule="auto"/>
        <w:rPr>
          <w:sz w:val="24"/>
          <w:szCs w:val="24"/>
        </w:rPr>
      </w:pPr>
    </w:p>
    <w:p w14:paraId="38A4122B" w14:textId="77777777" w:rsidR="00FD2D0F" w:rsidRPr="00FD2D0F" w:rsidRDefault="00FD2D0F" w:rsidP="0021499C">
      <w:pPr>
        <w:pStyle w:val="a0"/>
        <w:spacing w:line="240" w:lineRule="auto"/>
        <w:rPr>
          <w:sz w:val="24"/>
          <w:szCs w:val="24"/>
        </w:rPr>
      </w:pPr>
      <w:r w:rsidRPr="00FD2D0F">
        <w:rPr>
          <w:sz w:val="24"/>
          <w:szCs w:val="24"/>
        </w:rPr>
        <w:t>onMounted(() =&gt; {</w:t>
      </w:r>
    </w:p>
    <w:p w14:paraId="0959C009" w14:textId="77777777" w:rsidR="00FD2D0F" w:rsidRPr="00FD2D0F" w:rsidRDefault="00FD2D0F" w:rsidP="0021499C">
      <w:pPr>
        <w:pStyle w:val="a0"/>
        <w:spacing w:line="240" w:lineRule="auto"/>
        <w:rPr>
          <w:sz w:val="24"/>
          <w:szCs w:val="24"/>
        </w:rPr>
      </w:pPr>
      <w:r w:rsidRPr="00FD2D0F">
        <w:rPr>
          <w:sz w:val="24"/>
          <w:szCs w:val="24"/>
        </w:rPr>
        <w:t xml:space="preserve">  store.loadGames();</w:t>
      </w:r>
    </w:p>
    <w:p w14:paraId="5328C686" w14:textId="77777777" w:rsidR="00FD2D0F" w:rsidRPr="00FD2D0F" w:rsidRDefault="00FD2D0F" w:rsidP="0021499C">
      <w:pPr>
        <w:pStyle w:val="a0"/>
        <w:spacing w:line="240" w:lineRule="auto"/>
        <w:rPr>
          <w:sz w:val="24"/>
          <w:szCs w:val="24"/>
        </w:rPr>
      </w:pPr>
      <w:r w:rsidRPr="00FD2D0F">
        <w:rPr>
          <w:sz w:val="24"/>
          <w:szCs w:val="24"/>
        </w:rPr>
        <w:t>});</w:t>
      </w:r>
    </w:p>
    <w:p w14:paraId="107850DC" w14:textId="171F564A" w:rsidR="00CC0F25" w:rsidRPr="00CC0F25" w:rsidRDefault="00FD2D0F" w:rsidP="0021499C">
      <w:pPr>
        <w:pStyle w:val="a0"/>
        <w:spacing w:line="240" w:lineRule="auto"/>
        <w:rPr>
          <w:sz w:val="24"/>
          <w:szCs w:val="24"/>
        </w:rPr>
      </w:pPr>
      <w:r w:rsidRPr="00FD2D0F">
        <w:rPr>
          <w:sz w:val="24"/>
          <w:szCs w:val="24"/>
        </w:rPr>
        <w:t>&lt;/script&gt;</w:t>
      </w:r>
    </w:p>
    <w:p w14:paraId="72C2D2DA" w14:textId="2AA0983D" w:rsidR="00CC0F25" w:rsidRPr="00CC0F25" w:rsidRDefault="00CC0F25" w:rsidP="0021499C">
      <w:pPr>
        <w:pStyle w:val="a0"/>
        <w:spacing w:line="240" w:lineRule="auto"/>
        <w:ind w:firstLine="0"/>
        <w:rPr>
          <w:b/>
          <w:bCs/>
        </w:rPr>
      </w:pPr>
      <w:r w:rsidRPr="00CC0F25">
        <w:rPr>
          <w:b/>
          <w:bCs/>
        </w:rPr>
        <w:t>src/pages/GamePage.vue</w:t>
      </w:r>
      <w:r>
        <w:rPr>
          <w:b/>
          <w:bCs/>
        </w:rPr>
        <w:t>:</w:t>
      </w:r>
    </w:p>
    <w:p w14:paraId="1487D43F" w14:textId="77777777" w:rsidR="00FD2D0F" w:rsidRPr="00FD2D0F" w:rsidRDefault="00FD2D0F" w:rsidP="0021499C">
      <w:pPr>
        <w:pStyle w:val="a0"/>
        <w:spacing w:line="240" w:lineRule="auto"/>
        <w:rPr>
          <w:sz w:val="24"/>
          <w:szCs w:val="24"/>
        </w:rPr>
      </w:pPr>
      <w:r w:rsidRPr="00FD2D0F">
        <w:rPr>
          <w:sz w:val="24"/>
          <w:szCs w:val="24"/>
        </w:rPr>
        <w:t>&lt;template&gt;</w:t>
      </w:r>
    </w:p>
    <w:p w14:paraId="39E633FA" w14:textId="77777777" w:rsidR="00FD2D0F" w:rsidRPr="00FD2D0F" w:rsidRDefault="00FD2D0F" w:rsidP="0021499C">
      <w:pPr>
        <w:pStyle w:val="a0"/>
        <w:spacing w:line="240" w:lineRule="auto"/>
        <w:rPr>
          <w:sz w:val="24"/>
          <w:szCs w:val="24"/>
        </w:rPr>
      </w:pPr>
      <w:r w:rsidRPr="00FD2D0F">
        <w:rPr>
          <w:sz w:val="24"/>
          <w:szCs w:val="24"/>
        </w:rPr>
        <w:t xml:space="preserve">  &lt;div class="grid" style="gap: 14px"&gt;</w:t>
      </w:r>
    </w:p>
    <w:p w14:paraId="4F64D569" w14:textId="77777777" w:rsidR="00FD2D0F" w:rsidRPr="00FD2D0F" w:rsidRDefault="00FD2D0F" w:rsidP="0021499C">
      <w:pPr>
        <w:pStyle w:val="a0"/>
        <w:spacing w:line="240" w:lineRule="auto"/>
        <w:rPr>
          <w:sz w:val="24"/>
          <w:szCs w:val="24"/>
        </w:rPr>
      </w:pPr>
      <w:r w:rsidRPr="00FD2D0F">
        <w:rPr>
          <w:sz w:val="24"/>
          <w:szCs w:val="24"/>
        </w:rPr>
        <w:t xml:space="preserve">    &lt;section class="card"&gt;</w:t>
      </w:r>
    </w:p>
    <w:p w14:paraId="6A5C03F2" w14:textId="77777777" w:rsidR="00FD2D0F" w:rsidRPr="00FD2D0F" w:rsidRDefault="00FD2D0F" w:rsidP="0021499C">
      <w:pPr>
        <w:pStyle w:val="a0"/>
        <w:spacing w:line="240" w:lineRule="auto"/>
        <w:rPr>
          <w:sz w:val="24"/>
          <w:szCs w:val="24"/>
        </w:rPr>
      </w:pPr>
      <w:r w:rsidRPr="00FD2D0F">
        <w:rPr>
          <w:sz w:val="24"/>
          <w:szCs w:val="24"/>
        </w:rPr>
        <w:t xml:space="preserve">      &lt;div class="row"&gt;</w:t>
      </w:r>
    </w:p>
    <w:p w14:paraId="67103CD8"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74FB13D1" w14:textId="77777777" w:rsidR="00FD2D0F" w:rsidRPr="00FD2D0F" w:rsidRDefault="00FD2D0F" w:rsidP="0021499C">
      <w:pPr>
        <w:pStyle w:val="a0"/>
        <w:spacing w:line="240" w:lineRule="auto"/>
        <w:rPr>
          <w:sz w:val="24"/>
          <w:szCs w:val="24"/>
        </w:rPr>
      </w:pPr>
      <w:r w:rsidRPr="00FD2D0F">
        <w:rPr>
          <w:sz w:val="24"/>
          <w:szCs w:val="24"/>
        </w:rPr>
        <w:t xml:space="preserve">          &lt;h1 class="h1"&gt;{{ game?.title || 'Гра' }}&lt;/h1&gt;</w:t>
      </w:r>
    </w:p>
    <w:p w14:paraId="5F342199" w14:textId="77777777" w:rsidR="00FD2D0F" w:rsidRPr="00FD2D0F" w:rsidRDefault="00FD2D0F" w:rsidP="0021499C">
      <w:pPr>
        <w:pStyle w:val="a0"/>
        <w:spacing w:line="240" w:lineRule="auto"/>
        <w:rPr>
          <w:sz w:val="24"/>
          <w:szCs w:val="24"/>
        </w:rPr>
      </w:pPr>
      <w:r w:rsidRPr="00FD2D0F">
        <w:rPr>
          <w:sz w:val="24"/>
          <w:szCs w:val="24"/>
        </w:rPr>
        <w:t xml:space="preserve">          &lt;p class="muted" style="margin: 0"&gt;{{ game?.description }}&lt;/p&gt;</w:t>
      </w:r>
    </w:p>
    <w:p w14:paraId="6DF9E157"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2646C2FD" w14:textId="77777777" w:rsidR="00FD2D0F" w:rsidRPr="00FD2D0F" w:rsidRDefault="00FD2D0F" w:rsidP="0021499C">
      <w:pPr>
        <w:pStyle w:val="a0"/>
        <w:spacing w:line="240" w:lineRule="auto"/>
        <w:rPr>
          <w:sz w:val="24"/>
          <w:szCs w:val="24"/>
        </w:rPr>
      </w:pPr>
      <w:r w:rsidRPr="00FD2D0F">
        <w:rPr>
          <w:sz w:val="24"/>
          <w:szCs w:val="24"/>
        </w:rPr>
        <w:t xml:space="preserve">        &lt;span class="spacer"&gt;&lt;/span&gt;</w:t>
      </w:r>
    </w:p>
    <w:p w14:paraId="03B32B78" w14:textId="77777777" w:rsidR="00FD2D0F" w:rsidRPr="00FD2D0F" w:rsidRDefault="00FD2D0F" w:rsidP="0021499C">
      <w:pPr>
        <w:pStyle w:val="a0"/>
        <w:spacing w:line="240" w:lineRule="auto"/>
        <w:rPr>
          <w:sz w:val="24"/>
          <w:szCs w:val="24"/>
        </w:rPr>
      </w:pPr>
      <w:r w:rsidRPr="00FD2D0F">
        <w:rPr>
          <w:sz w:val="24"/>
          <w:szCs w:val="24"/>
        </w:rPr>
        <w:t xml:space="preserve">        &lt;router-link class="btn" to="/catalog"&gt;← Назад&lt;/router-link&gt;</w:t>
      </w:r>
    </w:p>
    <w:p w14:paraId="0B975FFB"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4949DB4D" w14:textId="77777777" w:rsidR="00FD2D0F" w:rsidRPr="00FD2D0F" w:rsidRDefault="00FD2D0F" w:rsidP="0021499C">
      <w:pPr>
        <w:pStyle w:val="a0"/>
        <w:spacing w:line="240" w:lineRule="auto"/>
        <w:rPr>
          <w:sz w:val="24"/>
          <w:szCs w:val="24"/>
        </w:rPr>
      </w:pPr>
    </w:p>
    <w:p w14:paraId="316EFEE0" w14:textId="77777777" w:rsidR="00FD2D0F" w:rsidRPr="00FD2D0F" w:rsidRDefault="00FD2D0F" w:rsidP="0021499C">
      <w:pPr>
        <w:pStyle w:val="a0"/>
        <w:spacing w:line="240" w:lineRule="auto"/>
        <w:rPr>
          <w:sz w:val="24"/>
          <w:szCs w:val="24"/>
        </w:rPr>
      </w:pPr>
      <w:r w:rsidRPr="00FD2D0F">
        <w:rPr>
          <w:sz w:val="24"/>
          <w:szCs w:val="24"/>
        </w:rPr>
        <w:t xml:space="preserve">      &lt;div class="hr"&gt;&lt;/div&gt;</w:t>
      </w:r>
    </w:p>
    <w:p w14:paraId="0A34B26B" w14:textId="77777777" w:rsidR="00FD2D0F" w:rsidRPr="00FD2D0F" w:rsidRDefault="00FD2D0F" w:rsidP="0021499C">
      <w:pPr>
        <w:pStyle w:val="a0"/>
        <w:spacing w:line="240" w:lineRule="auto"/>
        <w:rPr>
          <w:sz w:val="24"/>
          <w:szCs w:val="24"/>
        </w:rPr>
      </w:pPr>
    </w:p>
    <w:p w14:paraId="22AD5A96" w14:textId="77777777" w:rsidR="00FD2D0F" w:rsidRPr="00FD2D0F" w:rsidRDefault="00FD2D0F" w:rsidP="0021499C">
      <w:pPr>
        <w:pStyle w:val="a0"/>
        <w:spacing w:line="240" w:lineRule="auto"/>
        <w:rPr>
          <w:sz w:val="24"/>
          <w:szCs w:val="24"/>
        </w:rPr>
      </w:pPr>
      <w:r w:rsidRPr="00FD2D0F">
        <w:rPr>
          <w:sz w:val="24"/>
          <w:szCs w:val="24"/>
        </w:rPr>
        <w:t xml:space="preserve">      &lt;div class="grid cols-2"&gt;</w:t>
      </w:r>
    </w:p>
    <w:p w14:paraId="6F78EA4E" w14:textId="77777777" w:rsidR="00FD2D0F" w:rsidRPr="00FD2D0F" w:rsidRDefault="00FD2D0F" w:rsidP="0021499C">
      <w:pPr>
        <w:pStyle w:val="a0"/>
        <w:spacing w:line="240" w:lineRule="auto"/>
        <w:rPr>
          <w:sz w:val="24"/>
          <w:szCs w:val="24"/>
        </w:rPr>
      </w:pPr>
      <w:r w:rsidRPr="00FD2D0F">
        <w:rPr>
          <w:sz w:val="24"/>
          <w:szCs w:val="24"/>
        </w:rPr>
        <w:lastRenderedPageBreak/>
        <w:t xml:space="preserve">        &lt;div class="card" style="background: rgba(0, 0, 0, 0.08)"&gt;</w:t>
      </w:r>
    </w:p>
    <w:p w14:paraId="0CC1ACEC" w14:textId="77777777" w:rsidR="00FD2D0F" w:rsidRPr="00FD2D0F" w:rsidRDefault="00FD2D0F" w:rsidP="0021499C">
      <w:pPr>
        <w:pStyle w:val="a0"/>
        <w:spacing w:line="240" w:lineRule="auto"/>
        <w:rPr>
          <w:sz w:val="24"/>
          <w:szCs w:val="24"/>
        </w:rPr>
      </w:pPr>
      <w:r w:rsidRPr="00FD2D0F">
        <w:rPr>
          <w:sz w:val="24"/>
          <w:szCs w:val="24"/>
        </w:rPr>
        <w:t xml:space="preserve">          &lt;h2 class="h2"&gt;Налаштування сесії&lt;/h2&gt;</w:t>
      </w:r>
    </w:p>
    <w:p w14:paraId="7D139380" w14:textId="77777777" w:rsidR="00FD2D0F" w:rsidRPr="00FD2D0F" w:rsidRDefault="00FD2D0F" w:rsidP="0021499C">
      <w:pPr>
        <w:pStyle w:val="a0"/>
        <w:spacing w:line="240" w:lineRule="auto"/>
        <w:rPr>
          <w:sz w:val="24"/>
          <w:szCs w:val="24"/>
        </w:rPr>
      </w:pPr>
    </w:p>
    <w:p w14:paraId="730E976C" w14:textId="77777777" w:rsidR="00FD2D0F" w:rsidRPr="00FD2D0F" w:rsidRDefault="00FD2D0F" w:rsidP="0021499C">
      <w:pPr>
        <w:pStyle w:val="a0"/>
        <w:spacing w:line="240" w:lineRule="auto"/>
        <w:rPr>
          <w:sz w:val="24"/>
          <w:szCs w:val="24"/>
        </w:rPr>
      </w:pPr>
      <w:r w:rsidRPr="00FD2D0F">
        <w:rPr>
          <w:sz w:val="24"/>
          <w:szCs w:val="24"/>
        </w:rPr>
        <w:t xml:space="preserve">          &lt;div class="grid" style="gap: 10px"&gt;</w:t>
      </w:r>
    </w:p>
    <w:p w14:paraId="11D4093E"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0E733E82" w14:textId="77777777" w:rsidR="00FD2D0F" w:rsidRPr="00FD2D0F" w:rsidRDefault="00FD2D0F" w:rsidP="0021499C">
      <w:pPr>
        <w:pStyle w:val="a0"/>
        <w:spacing w:line="240" w:lineRule="auto"/>
        <w:rPr>
          <w:sz w:val="24"/>
          <w:szCs w:val="24"/>
        </w:rPr>
      </w:pPr>
      <w:r w:rsidRPr="00FD2D0F">
        <w:rPr>
          <w:sz w:val="24"/>
          <w:szCs w:val="24"/>
        </w:rPr>
        <w:t xml:space="preserve">              &lt;label&gt;Ставка ({{ game?.minBet }}–{{ game?.maxBet }})&lt;/label&gt;</w:t>
      </w:r>
    </w:p>
    <w:p w14:paraId="7631B06E" w14:textId="77777777" w:rsidR="00FD2D0F" w:rsidRPr="00FD2D0F" w:rsidRDefault="00FD2D0F" w:rsidP="0021499C">
      <w:pPr>
        <w:pStyle w:val="a0"/>
        <w:spacing w:line="240" w:lineRule="auto"/>
        <w:rPr>
          <w:sz w:val="24"/>
          <w:szCs w:val="24"/>
        </w:rPr>
      </w:pPr>
      <w:r w:rsidRPr="00FD2D0F">
        <w:rPr>
          <w:sz w:val="24"/>
          <w:szCs w:val="24"/>
        </w:rPr>
        <w:t xml:space="preserve">              &lt;input</w:t>
      </w:r>
    </w:p>
    <w:p w14:paraId="6B4A566F" w14:textId="77777777" w:rsidR="00FD2D0F" w:rsidRPr="00FD2D0F" w:rsidRDefault="00FD2D0F" w:rsidP="0021499C">
      <w:pPr>
        <w:pStyle w:val="a0"/>
        <w:spacing w:line="240" w:lineRule="auto"/>
        <w:rPr>
          <w:sz w:val="24"/>
          <w:szCs w:val="24"/>
        </w:rPr>
      </w:pPr>
      <w:r w:rsidRPr="00FD2D0F">
        <w:rPr>
          <w:sz w:val="24"/>
          <w:szCs w:val="24"/>
        </w:rPr>
        <w:t xml:space="preserve">                class="input"</w:t>
      </w:r>
    </w:p>
    <w:p w14:paraId="1DE2BE83" w14:textId="77777777" w:rsidR="00FD2D0F" w:rsidRPr="00FD2D0F" w:rsidRDefault="00FD2D0F" w:rsidP="0021499C">
      <w:pPr>
        <w:pStyle w:val="a0"/>
        <w:spacing w:line="240" w:lineRule="auto"/>
        <w:rPr>
          <w:sz w:val="24"/>
          <w:szCs w:val="24"/>
        </w:rPr>
      </w:pPr>
      <w:r w:rsidRPr="00FD2D0F">
        <w:rPr>
          <w:sz w:val="24"/>
          <w:szCs w:val="24"/>
        </w:rPr>
        <w:t xml:space="preserve">                v-model="bet"</w:t>
      </w:r>
    </w:p>
    <w:p w14:paraId="1EB36782" w14:textId="77777777" w:rsidR="00FD2D0F" w:rsidRPr="00FD2D0F" w:rsidRDefault="00FD2D0F" w:rsidP="0021499C">
      <w:pPr>
        <w:pStyle w:val="a0"/>
        <w:spacing w:line="240" w:lineRule="auto"/>
        <w:rPr>
          <w:sz w:val="24"/>
          <w:szCs w:val="24"/>
        </w:rPr>
      </w:pPr>
      <w:r w:rsidRPr="00FD2D0F">
        <w:rPr>
          <w:sz w:val="24"/>
          <w:szCs w:val="24"/>
        </w:rPr>
        <w:t xml:space="preserve">                type="number"</w:t>
      </w:r>
    </w:p>
    <w:p w14:paraId="63969761" w14:textId="77777777" w:rsidR="00FD2D0F" w:rsidRPr="00FD2D0F" w:rsidRDefault="00FD2D0F" w:rsidP="0021499C">
      <w:pPr>
        <w:pStyle w:val="a0"/>
        <w:spacing w:line="240" w:lineRule="auto"/>
        <w:rPr>
          <w:sz w:val="24"/>
          <w:szCs w:val="24"/>
        </w:rPr>
      </w:pPr>
      <w:r w:rsidRPr="00FD2D0F">
        <w:rPr>
          <w:sz w:val="24"/>
          <w:szCs w:val="24"/>
        </w:rPr>
        <w:t xml:space="preserve">                :min="game?.minBet"</w:t>
      </w:r>
    </w:p>
    <w:p w14:paraId="233A4413" w14:textId="77777777" w:rsidR="00FD2D0F" w:rsidRPr="00FD2D0F" w:rsidRDefault="00FD2D0F" w:rsidP="0021499C">
      <w:pPr>
        <w:pStyle w:val="a0"/>
        <w:spacing w:line="240" w:lineRule="auto"/>
        <w:rPr>
          <w:sz w:val="24"/>
          <w:szCs w:val="24"/>
        </w:rPr>
      </w:pPr>
      <w:r w:rsidRPr="00FD2D0F">
        <w:rPr>
          <w:sz w:val="24"/>
          <w:szCs w:val="24"/>
        </w:rPr>
        <w:t xml:space="preserve">                :max="game?.maxBet"</w:t>
      </w:r>
    </w:p>
    <w:p w14:paraId="0D524C98" w14:textId="77777777" w:rsidR="00FD2D0F" w:rsidRPr="00FD2D0F" w:rsidRDefault="00FD2D0F" w:rsidP="0021499C">
      <w:pPr>
        <w:pStyle w:val="a0"/>
        <w:spacing w:line="240" w:lineRule="auto"/>
        <w:rPr>
          <w:sz w:val="24"/>
          <w:szCs w:val="24"/>
        </w:rPr>
      </w:pPr>
      <w:r w:rsidRPr="00FD2D0F">
        <w:rPr>
          <w:sz w:val="24"/>
          <w:szCs w:val="24"/>
        </w:rPr>
        <w:t xml:space="preserve">              /&gt;</w:t>
      </w:r>
    </w:p>
    <w:p w14:paraId="295125D5"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29252237" w14:textId="77777777" w:rsidR="00FD2D0F" w:rsidRPr="00FD2D0F" w:rsidRDefault="00FD2D0F" w:rsidP="0021499C">
      <w:pPr>
        <w:pStyle w:val="a0"/>
        <w:spacing w:line="240" w:lineRule="auto"/>
        <w:rPr>
          <w:sz w:val="24"/>
          <w:szCs w:val="24"/>
        </w:rPr>
      </w:pPr>
    </w:p>
    <w:p w14:paraId="109E568C" w14:textId="77777777" w:rsidR="00FD2D0F" w:rsidRPr="00FD2D0F" w:rsidRDefault="00FD2D0F" w:rsidP="0021499C">
      <w:pPr>
        <w:pStyle w:val="a0"/>
        <w:spacing w:line="240" w:lineRule="auto"/>
        <w:rPr>
          <w:sz w:val="24"/>
          <w:szCs w:val="24"/>
        </w:rPr>
      </w:pPr>
      <w:r w:rsidRPr="00FD2D0F">
        <w:rPr>
          <w:sz w:val="24"/>
          <w:szCs w:val="24"/>
        </w:rPr>
        <w:t xml:space="preserve">            &lt;div v-if="id === 'g2'"&gt;</w:t>
      </w:r>
    </w:p>
    <w:p w14:paraId="256B060A" w14:textId="77777777" w:rsidR="00FD2D0F" w:rsidRPr="00FD2D0F" w:rsidRDefault="00FD2D0F" w:rsidP="0021499C">
      <w:pPr>
        <w:pStyle w:val="a0"/>
        <w:spacing w:line="240" w:lineRule="auto"/>
        <w:rPr>
          <w:sz w:val="24"/>
          <w:szCs w:val="24"/>
        </w:rPr>
      </w:pPr>
      <w:r w:rsidRPr="00FD2D0F">
        <w:rPr>
          <w:sz w:val="24"/>
          <w:szCs w:val="24"/>
        </w:rPr>
        <w:t xml:space="preserve">              &lt;label&gt;Вибір (орел/решка)&lt;/label&gt;</w:t>
      </w:r>
    </w:p>
    <w:p w14:paraId="15D3648F" w14:textId="77777777" w:rsidR="00FD2D0F" w:rsidRPr="00FD2D0F" w:rsidRDefault="00FD2D0F" w:rsidP="0021499C">
      <w:pPr>
        <w:pStyle w:val="a0"/>
        <w:spacing w:line="240" w:lineRule="auto"/>
        <w:rPr>
          <w:sz w:val="24"/>
          <w:szCs w:val="24"/>
        </w:rPr>
      </w:pPr>
      <w:r w:rsidRPr="00FD2D0F">
        <w:rPr>
          <w:sz w:val="24"/>
          <w:szCs w:val="24"/>
        </w:rPr>
        <w:t xml:space="preserve">              &lt;select v-model="choice"&gt;</w:t>
      </w:r>
    </w:p>
    <w:p w14:paraId="69C57AE4" w14:textId="77777777" w:rsidR="00FD2D0F" w:rsidRPr="00FD2D0F" w:rsidRDefault="00FD2D0F" w:rsidP="0021499C">
      <w:pPr>
        <w:pStyle w:val="a0"/>
        <w:spacing w:line="240" w:lineRule="auto"/>
        <w:rPr>
          <w:sz w:val="24"/>
          <w:szCs w:val="24"/>
        </w:rPr>
      </w:pPr>
      <w:r w:rsidRPr="00FD2D0F">
        <w:rPr>
          <w:sz w:val="24"/>
          <w:szCs w:val="24"/>
        </w:rPr>
        <w:t xml:space="preserve">                &lt;option value=""&gt;— обери —&lt;/option&gt;</w:t>
      </w:r>
    </w:p>
    <w:p w14:paraId="58087ED4" w14:textId="77777777" w:rsidR="00FD2D0F" w:rsidRPr="00FD2D0F" w:rsidRDefault="00FD2D0F" w:rsidP="0021499C">
      <w:pPr>
        <w:pStyle w:val="a0"/>
        <w:spacing w:line="240" w:lineRule="auto"/>
        <w:rPr>
          <w:sz w:val="24"/>
          <w:szCs w:val="24"/>
        </w:rPr>
      </w:pPr>
      <w:r w:rsidRPr="00FD2D0F">
        <w:rPr>
          <w:sz w:val="24"/>
          <w:szCs w:val="24"/>
        </w:rPr>
        <w:t xml:space="preserve">                &lt;option value="орел"&gt;орел&lt;/option&gt;</w:t>
      </w:r>
    </w:p>
    <w:p w14:paraId="58F66A79" w14:textId="77777777" w:rsidR="00FD2D0F" w:rsidRPr="00FD2D0F" w:rsidRDefault="00FD2D0F" w:rsidP="0021499C">
      <w:pPr>
        <w:pStyle w:val="a0"/>
        <w:spacing w:line="240" w:lineRule="auto"/>
        <w:rPr>
          <w:sz w:val="24"/>
          <w:szCs w:val="24"/>
        </w:rPr>
      </w:pPr>
      <w:r w:rsidRPr="00FD2D0F">
        <w:rPr>
          <w:sz w:val="24"/>
          <w:szCs w:val="24"/>
        </w:rPr>
        <w:t xml:space="preserve">                &lt;option value="решка"&gt;решка&lt;/option&gt;</w:t>
      </w:r>
    </w:p>
    <w:p w14:paraId="005F8D89" w14:textId="77777777" w:rsidR="00FD2D0F" w:rsidRPr="00FD2D0F" w:rsidRDefault="00FD2D0F" w:rsidP="0021499C">
      <w:pPr>
        <w:pStyle w:val="a0"/>
        <w:spacing w:line="240" w:lineRule="auto"/>
        <w:rPr>
          <w:sz w:val="24"/>
          <w:szCs w:val="24"/>
        </w:rPr>
      </w:pPr>
      <w:r w:rsidRPr="00FD2D0F">
        <w:rPr>
          <w:sz w:val="24"/>
          <w:szCs w:val="24"/>
        </w:rPr>
        <w:t xml:space="preserve">              &lt;/select&gt;</w:t>
      </w:r>
    </w:p>
    <w:p w14:paraId="6CC5719F"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6DA4CB15" w14:textId="77777777" w:rsidR="00FD2D0F" w:rsidRPr="00FD2D0F" w:rsidRDefault="00FD2D0F" w:rsidP="0021499C">
      <w:pPr>
        <w:pStyle w:val="a0"/>
        <w:spacing w:line="240" w:lineRule="auto"/>
        <w:rPr>
          <w:sz w:val="24"/>
          <w:szCs w:val="24"/>
        </w:rPr>
      </w:pPr>
    </w:p>
    <w:p w14:paraId="660FE9A0" w14:textId="77777777" w:rsidR="00FD2D0F" w:rsidRPr="00FD2D0F" w:rsidRDefault="00FD2D0F" w:rsidP="0021499C">
      <w:pPr>
        <w:pStyle w:val="a0"/>
        <w:spacing w:line="240" w:lineRule="auto"/>
        <w:rPr>
          <w:sz w:val="24"/>
          <w:szCs w:val="24"/>
        </w:rPr>
      </w:pPr>
      <w:r w:rsidRPr="00FD2D0F">
        <w:rPr>
          <w:sz w:val="24"/>
          <w:szCs w:val="24"/>
        </w:rPr>
        <w:t xml:space="preserve">            &lt;div v-if="id === 'g3'"&gt;</w:t>
      </w:r>
    </w:p>
    <w:p w14:paraId="0B8288DA" w14:textId="77777777" w:rsidR="00FD2D0F" w:rsidRPr="00FD2D0F" w:rsidRDefault="00FD2D0F" w:rsidP="0021499C">
      <w:pPr>
        <w:pStyle w:val="a0"/>
        <w:spacing w:line="240" w:lineRule="auto"/>
        <w:rPr>
          <w:sz w:val="24"/>
          <w:szCs w:val="24"/>
        </w:rPr>
      </w:pPr>
      <w:r w:rsidRPr="00FD2D0F">
        <w:rPr>
          <w:sz w:val="24"/>
          <w:szCs w:val="24"/>
        </w:rPr>
        <w:t xml:space="preserve">              &lt;label&gt;Число (1..10)&lt;/label&gt;</w:t>
      </w:r>
    </w:p>
    <w:p w14:paraId="29C8D1FD" w14:textId="77777777" w:rsidR="00FD2D0F" w:rsidRPr="00FD2D0F" w:rsidRDefault="00FD2D0F" w:rsidP="0021499C">
      <w:pPr>
        <w:pStyle w:val="a0"/>
        <w:spacing w:line="240" w:lineRule="auto"/>
        <w:rPr>
          <w:sz w:val="24"/>
          <w:szCs w:val="24"/>
        </w:rPr>
      </w:pPr>
      <w:r w:rsidRPr="00FD2D0F">
        <w:rPr>
          <w:sz w:val="24"/>
          <w:szCs w:val="24"/>
        </w:rPr>
        <w:t xml:space="preserve">              &lt;input class="input" v-model="choice" type="number" min="1" max="10" /&gt;</w:t>
      </w:r>
    </w:p>
    <w:p w14:paraId="182C92A1"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0101FB6A" w14:textId="77777777" w:rsidR="00FD2D0F" w:rsidRPr="00FD2D0F" w:rsidRDefault="00FD2D0F" w:rsidP="0021499C">
      <w:pPr>
        <w:pStyle w:val="a0"/>
        <w:spacing w:line="240" w:lineRule="auto"/>
        <w:rPr>
          <w:sz w:val="24"/>
          <w:szCs w:val="24"/>
        </w:rPr>
      </w:pPr>
    </w:p>
    <w:p w14:paraId="4416CB94" w14:textId="77777777" w:rsidR="00FD2D0F" w:rsidRPr="00FD2D0F" w:rsidRDefault="00FD2D0F" w:rsidP="0021499C">
      <w:pPr>
        <w:pStyle w:val="a0"/>
        <w:spacing w:line="240" w:lineRule="auto"/>
        <w:rPr>
          <w:sz w:val="24"/>
          <w:szCs w:val="24"/>
        </w:rPr>
      </w:pPr>
      <w:r w:rsidRPr="00FD2D0F">
        <w:rPr>
          <w:sz w:val="24"/>
          <w:szCs w:val="24"/>
        </w:rPr>
        <w:t xml:space="preserve">            &lt;div class="row"&gt;</w:t>
      </w:r>
    </w:p>
    <w:p w14:paraId="398CBDD7" w14:textId="77777777" w:rsidR="00FD2D0F" w:rsidRPr="00FD2D0F" w:rsidRDefault="00FD2D0F" w:rsidP="0021499C">
      <w:pPr>
        <w:pStyle w:val="a0"/>
        <w:spacing w:line="240" w:lineRule="auto"/>
        <w:rPr>
          <w:sz w:val="24"/>
          <w:szCs w:val="24"/>
        </w:rPr>
      </w:pPr>
      <w:r w:rsidRPr="00FD2D0F">
        <w:rPr>
          <w:sz w:val="24"/>
          <w:szCs w:val="24"/>
        </w:rPr>
        <w:t xml:space="preserve">              &lt;button class="btn primary" @click="play"&gt;Запустити&lt;/button&gt;</w:t>
      </w:r>
    </w:p>
    <w:p w14:paraId="675BB493" w14:textId="77777777" w:rsidR="00FD2D0F" w:rsidRPr="00FD2D0F" w:rsidRDefault="00FD2D0F" w:rsidP="0021499C">
      <w:pPr>
        <w:pStyle w:val="a0"/>
        <w:spacing w:line="240" w:lineRule="auto"/>
        <w:rPr>
          <w:sz w:val="24"/>
          <w:szCs w:val="24"/>
        </w:rPr>
      </w:pPr>
      <w:r w:rsidRPr="00FD2D0F">
        <w:rPr>
          <w:sz w:val="24"/>
          <w:szCs w:val="24"/>
        </w:rPr>
        <w:t xml:space="preserve">              &lt;button class="btn" @click="topUpQuick"&gt;Поповнити +50&lt;/button&gt;</w:t>
      </w:r>
    </w:p>
    <w:p w14:paraId="442B5294" w14:textId="77777777" w:rsidR="00FD2D0F" w:rsidRPr="00FD2D0F" w:rsidRDefault="00FD2D0F" w:rsidP="0021499C">
      <w:pPr>
        <w:pStyle w:val="a0"/>
        <w:spacing w:line="240" w:lineRule="auto"/>
        <w:rPr>
          <w:sz w:val="24"/>
          <w:szCs w:val="24"/>
        </w:rPr>
      </w:pPr>
      <w:r w:rsidRPr="00FD2D0F">
        <w:rPr>
          <w:sz w:val="24"/>
          <w:szCs w:val="24"/>
        </w:rPr>
        <w:t xml:space="preserve">              &lt;span class="spacer"&gt;&lt;/span&gt;</w:t>
      </w:r>
    </w:p>
    <w:p w14:paraId="4D0BD62D" w14:textId="77777777" w:rsidR="00FD2D0F" w:rsidRPr="00FD2D0F" w:rsidRDefault="00FD2D0F" w:rsidP="0021499C">
      <w:pPr>
        <w:pStyle w:val="a0"/>
        <w:spacing w:line="240" w:lineRule="auto"/>
        <w:rPr>
          <w:sz w:val="24"/>
          <w:szCs w:val="24"/>
        </w:rPr>
      </w:pPr>
      <w:r w:rsidRPr="00FD2D0F">
        <w:rPr>
          <w:sz w:val="24"/>
          <w:szCs w:val="24"/>
        </w:rPr>
        <w:lastRenderedPageBreak/>
        <w:t xml:space="preserve">              &lt;span v-if="auth.isAuthenticated" class="badge"&gt;</w:t>
      </w:r>
      <w:r w:rsidRPr="00FD2D0F">
        <w:rPr>
          <w:rFonts w:ascii="Segoe UI Emoji" w:hAnsi="Segoe UI Emoji" w:cs="Segoe UI Emoji"/>
          <w:sz w:val="24"/>
          <w:szCs w:val="24"/>
        </w:rPr>
        <w:t>💰</w:t>
      </w:r>
      <w:r w:rsidRPr="00FD2D0F">
        <w:rPr>
          <w:sz w:val="24"/>
          <w:szCs w:val="24"/>
        </w:rPr>
        <w:t xml:space="preserve"> {{ auth.balance }}&lt;/span&gt;</w:t>
      </w:r>
    </w:p>
    <w:p w14:paraId="5A245117" w14:textId="77777777" w:rsidR="00FD2D0F" w:rsidRPr="00FD2D0F" w:rsidRDefault="00FD2D0F" w:rsidP="0021499C">
      <w:pPr>
        <w:pStyle w:val="a0"/>
        <w:spacing w:line="240" w:lineRule="auto"/>
        <w:rPr>
          <w:sz w:val="24"/>
          <w:szCs w:val="24"/>
        </w:rPr>
      </w:pPr>
      <w:r w:rsidRPr="00FD2D0F">
        <w:rPr>
          <w:sz w:val="24"/>
          <w:szCs w:val="24"/>
        </w:rPr>
        <w:t xml:space="preserve">              &lt;span v-else class="badge warn"&gt;Потрібен вхід&lt;/span&gt;</w:t>
      </w:r>
    </w:p>
    <w:p w14:paraId="3E47C9E7"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631987FF" w14:textId="77777777" w:rsidR="00FD2D0F" w:rsidRPr="00FD2D0F" w:rsidRDefault="00FD2D0F" w:rsidP="0021499C">
      <w:pPr>
        <w:pStyle w:val="a0"/>
        <w:spacing w:line="240" w:lineRule="auto"/>
        <w:rPr>
          <w:sz w:val="24"/>
          <w:szCs w:val="24"/>
        </w:rPr>
      </w:pPr>
    </w:p>
    <w:p w14:paraId="65831CBF" w14:textId="77777777" w:rsidR="00FD2D0F" w:rsidRPr="00FD2D0F" w:rsidRDefault="00FD2D0F" w:rsidP="0021499C">
      <w:pPr>
        <w:pStyle w:val="a0"/>
        <w:spacing w:line="240" w:lineRule="auto"/>
        <w:rPr>
          <w:sz w:val="24"/>
          <w:szCs w:val="24"/>
        </w:rPr>
      </w:pPr>
      <w:r w:rsidRPr="00FD2D0F">
        <w:rPr>
          <w:sz w:val="24"/>
          <w:szCs w:val="24"/>
        </w:rPr>
        <w:t xml:space="preserve">            &lt;p v-if="error" class="badge bad"&gt;</w:t>
      </w:r>
      <w:r w:rsidRPr="00FD2D0F">
        <w:rPr>
          <w:rFonts w:ascii="Segoe UI Emoji" w:hAnsi="Segoe UI Emoji" w:cs="Segoe UI Emoji"/>
          <w:sz w:val="24"/>
          <w:szCs w:val="24"/>
        </w:rPr>
        <w:t>⚠️</w:t>
      </w:r>
      <w:r w:rsidRPr="00FD2D0F">
        <w:rPr>
          <w:sz w:val="24"/>
          <w:szCs w:val="24"/>
        </w:rPr>
        <w:t xml:space="preserve"> {{ error }}&lt;/p&gt;</w:t>
      </w:r>
    </w:p>
    <w:p w14:paraId="71F2C6CA" w14:textId="77777777" w:rsidR="00FD2D0F" w:rsidRPr="00FD2D0F" w:rsidRDefault="00FD2D0F" w:rsidP="0021499C">
      <w:pPr>
        <w:pStyle w:val="a0"/>
        <w:spacing w:line="240" w:lineRule="auto"/>
        <w:rPr>
          <w:sz w:val="24"/>
          <w:szCs w:val="24"/>
        </w:rPr>
      </w:pPr>
      <w:r w:rsidRPr="00FD2D0F">
        <w:rPr>
          <w:sz w:val="24"/>
          <w:szCs w:val="24"/>
        </w:rPr>
        <w:t xml:space="preserve">            &lt;p v-if="ok" class="badge good"&gt;</w:t>
      </w:r>
      <w:r w:rsidRPr="00FD2D0F">
        <w:rPr>
          <w:rFonts w:ascii="Segoe UI Emoji" w:hAnsi="Segoe UI Emoji" w:cs="Segoe UI Emoji"/>
          <w:sz w:val="24"/>
          <w:szCs w:val="24"/>
        </w:rPr>
        <w:t>✅</w:t>
      </w:r>
      <w:r w:rsidRPr="00FD2D0F">
        <w:rPr>
          <w:sz w:val="24"/>
          <w:szCs w:val="24"/>
        </w:rPr>
        <w:t xml:space="preserve"> {{ ok }}&lt;/p&gt;</w:t>
      </w:r>
    </w:p>
    <w:p w14:paraId="09C139CF"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54D36894"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4D5FE050" w14:textId="77777777" w:rsidR="00FD2D0F" w:rsidRPr="00FD2D0F" w:rsidRDefault="00FD2D0F" w:rsidP="0021499C">
      <w:pPr>
        <w:pStyle w:val="a0"/>
        <w:spacing w:line="240" w:lineRule="auto"/>
        <w:rPr>
          <w:sz w:val="24"/>
          <w:szCs w:val="24"/>
        </w:rPr>
      </w:pPr>
    </w:p>
    <w:p w14:paraId="722D4223" w14:textId="77777777" w:rsidR="00FD2D0F" w:rsidRPr="00FD2D0F" w:rsidRDefault="00FD2D0F" w:rsidP="0021499C">
      <w:pPr>
        <w:pStyle w:val="a0"/>
        <w:spacing w:line="240" w:lineRule="auto"/>
        <w:rPr>
          <w:sz w:val="24"/>
          <w:szCs w:val="24"/>
        </w:rPr>
      </w:pPr>
      <w:r w:rsidRPr="00FD2D0F">
        <w:rPr>
          <w:sz w:val="24"/>
          <w:szCs w:val="24"/>
        </w:rPr>
        <w:t xml:space="preserve">        &lt;div class="card" style="background: rgba(0, 0, 0, 0.08)"&gt;</w:t>
      </w:r>
    </w:p>
    <w:p w14:paraId="4D4F3A31" w14:textId="77777777" w:rsidR="00FD2D0F" w:rsidRPr="00FD2D0F" w:rsidRDefault="00FD2D0F" w:rsidP="0021499C">
      <w:pPr>
        <w:pStyle w:val="a0"/>
        <w:spacing w:line="240" w:lineRule="auto"/>
        <w:rPr>
          <w:sz w:val="24"/>
          <w:szCs w:val="24"/>
        </w:rPr>
      </w:pPr>
      <w:r w:rsidRPr="00FD2D0F">
        <w:rPr>
          <w:sz w:val="24"/>
          <w:szCs w:val="24"/>
        </w:rPr>
        <w:t xml:space="preserve">          &lt;h2 class="h2"&gt;Результат&lt;/h2&gt;</w:t>
      </w:r>
    </w:p>
    <w:p w14:paraId="73783ED7" w14:textId="77777777" w:rsidR="00FD2D0F" w:rsidRPr="00FD2D0F" w:rsidRDefault="00FD2D0F" w:rsidP="0021499C">
      <w:pPr>
        <w:pStyle w:val="a0"/>
        <w:spacing w:line="240" w:lineRule="auto"/>
        <w:rPr>
          <w:sz w:val="24"/>
          <w:szCs w:val="24"/>
        </w:rPr>
      </w:pPr>
    </w:p>
    <w:p w14:paraId="670FC486" w14:textId="77777777" w:rsidR="00FD2D0F" w:rsidRPr="00FD2D0F" w:rsidRDefault="00FD2D0F" w:rsidP="0021499C">
      <w:pPr>
        <w:pStyle w:val="a0"/>
        <w:spacing w:line="240" w:lineRule="auto"/>
        <w:rPr>
          <w:sz w:val="24"/>
          <w:szCs w:val="24"/>
        </w:rPr>
      </w:pPr>
      <w:r w:rsidRPr="00FD2D0F">
        <w:rPr>
          <w:sz w:val="24"/>
          <w:szCs w:val="24"/>
        </w:rPr>
        <w:t xml:space="preserve">          &lt;div v-if="last" class="grid" style="gap: 10px"&gt;</w:t>
      </w:r>
    </w:p>
    <w:p w14:paraId="62F343C9" w14:textId="77777777" w:rsidR="00FD2D0F" w:rsidRPr="00FD2D0F" w:rsidRDefault="00FD2D0F" w:rsidP="0021499C">
      <w:pPr>
        <w:pStyle w:val="a0"/>
        <w:spacing w:line="240" w:lineRule="auto"/>
        <w:rPr>
          <w:sz w:val="24"/>
          <w:szCs w:val="24"/>
        </w:rPr>
      </w:pPr>
      <w:r w:rsidRPr="00FD2D0F">
        <w:rPr>
          <w:sz w:val="24"/>
          <w:szCs w:val="24"/>
        </w:rPr>
        <w:t xml:space="preserve">            &lt;div class="row"&gt;</w:t>
      </w:r>
    </w:p>
    <w:p w14:paraId="297C6092" w14:textId="77777777" w:rsidR="00FD2D0F" w:rsidRPr="00FD2D0F" w:rsidRDefault="00FD2D0F" w:rsidP="0021499C">
      <w:pPr>
        <w:pStyle w:val="a0"/>
        <w:spacing w:line="240" w:lineRule="auto"/>
        <w:rPr>
          <w:sz w:val="24"/>
          <w:szCs w:val="24"/>
        </w:rPr>
      </w:pPr>
      <w:r w:rsidRPr="00FD2D0F">
        <w:rPr>
          <w:sz w:val="24"/>
          <w:szCs w:val="24"/>
        </w:rPr>
        <w:t xml:space="preserve">              &lt;span</w:t>
      </w:r>
    </w:p>
    <w:p w14:paraId="23917FC2" w14:textId="77777777" w:rsidR="00FD2D0F" w:rsidRPr="00FD2D0F" w:rsidRDefault="00FD2D0F" w:rsidP="0021499C">
      <w:pPr>
        <w:pStyle w:val="a0"/>
        <w:spacing w:line="240" w:lineRule="auto"/>
        <w:rPr>
          <w:sz w:val="24"/>
          <w:szCs w:val="24"/>
        </w:rPr>
      </w:pPr>
      <w:r w:rsidRPr="00FD2D0F">
        <w:rPr>
          <w:sz w:val="24"/>
          <w:szCs w:val="24"/>
        </w:rPr>
        <w:t xml:space="preserve">                class="badge"</w:t>
      </w:r>
    </w:p>
    <w:p w14:paraId="1FDEEA3A" w14:textId="77777777" w:rsidR="00FD2D0F" w:rsidRPr="00FD2D0F" w:rsidRDefault="00FD2D0F" w:rsidP="0021499C">
      <w:pPr>
        <w:pStyle w:val="a0"/>
        <w:spacing w:line="240" w:lineRule="auto"/>
        <w:rPr>
          <w:sz w:val="24"/>
          <w:szCs w:val="24"/>
        </w:rPr>
      </w:pPr>
      <w:r w:rsidRPr="00FD2D0F">
        <w:rPr>
          <w:sz w:val="24"/>
          <w:szCs w:val="24"/>
        </w:rPr>
        <w:t xml:space="preserve">                :class="last.session.outcome === 'WIN' ? 'good' : 'bad'"</w:t>
      </w:r>
    </w:p>
    <w:p w14:paraId="45CC881D" w14:textId="77777777" w:rsidR="00FD2D0F" w:rsidRPr="00FD2D0F" w:rsidRDefault="00FD2D0F" w:rsidP="0021499C">
      <w:pPr>
        <w:pStyle w:val="a0"/>
        <w:spacing w:line="240" w:lineRule="auto"/>
        <w:rPr>
          <w:sz w:val="24"/>
          <w:szCs w:val="24"/>
        </w:rPr>
      </w:pPr>
      <w:r w:rsidRPr="00FD2D0F">
        <w:rPr>
          <w:sz w:val="24"/>
          <w:szCs w:val="24"/>
        </w:rPr>
        <w:t xml:space="preserve">              &gt;</w:t>
      </w:r>
    </w:p>
    <w:p w14:paraId="528EA098" w14:textId="77777777" w:rsidR="00FD2D0F" w:rsidRPr="00FD2D0F" w:rsidRDefault="00FD2D0F" w:rsidP="0021499C">
      <w:pPr>
        <w:pStyle w:val="a0"/>
        <w:spacing w:line="240" w:lineRule="auto"/>
        <w:rPr>
          <w:sz w:val="24"/>
          <w:szCs w:val="24"/>
        </w:rPr>
      </w:pPr>
      <w:r w:rsidRPr="00FD2D0F">
        <w:rPr>
          <w:sz w:val="24"/>
          <w:szCs w:val="24"/>
        </w:rPr>
        <w:t xml:space="preserve">                {{ last.session.outcome }}</w:t>
      </w:r>
    </w:p>
    <w:p w14:paraId="44B3BBD0" w14:textId="77777777" w:rsidR="00FD2D0F" w:rsidRPr="00FD2D0F" w:rsidRDefault="00FD2D0F" w:rsidP="0021499C">
      <w:pPr>
        <w:pStyle w:val="a0"/>
        <w:spacing w:line="240" w:lineRule="auto"/>
        <w:rPr>
          <w:sz w:val="24"/>
          <w:szCs w:val="24"/>
        </w:rPr>
      </w:pPr>
      <w:r w:rsidRPr="00FD2D0F">
        <w:rPr>
          <w:sz w:val="24"/>
          <w:szCs w:val="24"/>
        </w:rPr>
        <w:t xml:space="preserve">              &lt;/span&gt;</w:t>
      </w:r>
    </w:p>
    <w:p w14:paraId="3E38F72D" w14:textId="77777777" w:rsidR="00FD2D0F" w:rsidRPr="00FD2D0F" w:rsidRDefault="00FD2D0F" w:rsidP="0021499C">
      <w:pPr>
        <w:pStyle w:val="a0"/>
        <w:spacing w:line="240" w:lineRule="auto"/>
        <w:rPr>
          <w:sz w:val="24"/>
          <w:szCs w:val="24"/>
        </w:rPr>
      </w:pPr>
      <w:r w:rsidRPr="00FD2D0F">
        <w:rPr>
          <w:sz w:val="24"/>
          <w:szCs w:val="24"/>
        </w:rPr>
        <w:t xml:space="preserve">              &lt;span class="muted"&gt;Ставка:&lt;/span&gt;&lt;b&gt;{{ last.session.bet }}&lt;/b&gt;</w:t>
      </w:r>
    </w:p>
    <w:p w14:paraId="2A6F404E" w14:textId="77777777" w:rsidR="00FD2D0F" w:rsidRPr="00FD2D0F" w:rsidRDefault="00FD2D0F" w:rsidP="0021499C">
      <w:pPr>
        <w:pStyle w:val="a0"/>
        <w:spacing w:line="240" w:lineRule="auto"/>
        <w:rPr>
          <w:sz w:val="24"/>
          <w:szCs w:val="24"/>
        </w:rPr>
      </w:pPr>
      <w:r w:rsidRPr="00FD2D0F">
        <w:rPr>
          <w:sz w:val="24"/>
          <w:szCs w:val="24"/>
        </w:rPr>
        <w:t xml:space="preserve">              &lt;span class="muted"&gt;Виграш:&lt;/span&gt;&lt;b&gt;{{ last.session.winAmount }}&lt;/b&gt;</w:t>
      </w:r>
    </w:p>
    <w:p w14:paraId="0902CAB4"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4B27111D" w14:textId="77777777" w:rsidR="00FD2D0F" w:rsidRPr="00FD2D0F" w:rsidRDefault="00FD2D0F" w:rsidP="0021499C">
      <w:pPr>
        <w:pStyle w:val="a0"/>
        <w:spacing w:line="240" w:lineRule="auto"/>
        <w:rPr>
          <w:sz w:val="24"/>
          <w:szCs w:val="24"/>
        </w:rPr>
      </w:pPr>
    </w:p>
    <w:p w14:paraId="34C86871" w14:textId="77777777" w:rsidR="00FD2D0F" w:rsidRPr="00FD2D0F" w:rsidRDefault="00FD2D0F" w:rsidP="0021499C">
      <w:pPr>
        <w:pStyle w:val="a0"/>
        <w:spacing w:line="240" w:lineRule="auto"/>
        <w:rPr>
          <w:sz w:val="24"/>
          <w:szCs w:val="24"/>
        </w:rPr>
      </w:pPr>
      <w:r w:rsidRPr="00FD2D0F">
        <w:rPr>
          <w:sz w:val="24"/>
          <w:szCs w:val="24"/>
        </w:rPr>
        <w:t xml:space="preserve">            &lt;div class="card" style="background: rgba(0, 0, 0, 0.12)"&gt;</w:t>
      </w:r>
    </w:p>
    <w:p w14:paraId="075B87E7" w14:textId="77777777" w:rsidR="00FD2D0F" w:rsidRPr="00FD2D0F" w:rsidRDefault="00FD2D0F" w:rsidP="0021499C">
      <w:pPr>
        <w:pStyle w:val="a0"/>
        <w:spacing w:line="240" w:lineRule="auto"/>
        <w:rPr>
          <w:sz w:val="24"/>
          <w:szCs w:val="24"/>
        </w:rPr>
      </w:pPr>
      <w:r w:rsidRPr="00FD2D0F">
        <w:rPr>
          <w:sz w:val="24"/>
          <w:szCs w:val="24"/>
        </w:rPr>
        <w:t xml:space="preserve">              &lt;div class="muted" style="font-size: 13px"&gt;Деталі&lt;/div&gt;</w:t>
      </w:r>
    </w:p>
    <w:p w14:paraId="5D795C05" w14:textId="77777777" w:rsidR="00FD2D0F" w:rsidRPr="00FD2D0F" w:rsidRDefault="00FD2D0F" w:rsidP="0021499C">
      <w:pPr>
        <w:pStyle w:val="a0"/>
        <w:spacing w:line="240" w:lineRule="auto"/>
        <w:rPr>
          <w:sz w:val="24"/>
          <w:szCs w:val="24"/>
        </w:rPr>
      </w:pPr>
      <w:r w:rsidRPr="00FD2D0F">
        <w:rPr>
          <w:sz w:val="24"/>
          <w:szCs w:val="24"/>
        </w:rPr>
        <w:t xml:space="preserve">              &lt;pre style="margin: 0; white-space: pre-wrap"&gt;{{ prettyMeta }}&lt;/pre&gt;</w:t>
      </w:r>
    </w:p>
    <w:p w14:paraId="13CC0103"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144F97B9" w14:textId="77777777" w:rsidR="00FD2D0F" w:rsidRPr="00FD2D0F" w:rsidRDefault="00FD2D0F" w:rsidP="0021499C">
      <w:pPr>
        <w:pStyle w:val="a0"/>
        <w:spacing w:line="240" w:lineRule="auto"/>
        <w:rPr>
          <w:sz w:val="24"/>
          <w:szCs w:val="24"/>
        </w:rPr>
      </w:pPr>
    </w:p>
    <w:p w14:paraId="4C7C608F" w14:textId="77777777" w:rsidR="00FD2D0F" w:rsidRPr="00FD2D0F" w:rsidRDefault="00FD2D0F" w:rsidP="0021499C">
      <w:pPr>
        <w:pStyle w:val="a0"/>
        <w:spacing w:line="240" w:lineRule="auto"/>
        <w:rPr>
          <w:sz w:val="24"/>
          <w:szCs w:val="24"/>
        </w:rPr>
      </w:pPr>
      <w:r w:rsidRPr="00FD2D0F">
        <w:rPr>
          <w:sz w:val="24"/>
          <w:szCs w:val="24"/>
        </w:rPr>
        <w:t xml:space="preserve">            &lt;div class="row"&gt;</w:t>
      </w:r>
    </w:p>
    <w:p w14:paraId="5A912B4F" w14:textId="77777777" w:rsidR="00FD2D0F" w:rsidRPr="00FD2D0F" w:rsidRDefault="00FD2D0F" w:rsidP="0021499C">
      <w:pPr>
        <w:pStyle w:val="a0"/>
        <w:spacing w:line="240" w:lineRule="auto"/>
        <w:rPr>
          <w:sz w:val="24"/>
          <w:szCs w:val="24"/>
        </w:rPr>
      </w:pPr>
      <w:r w:rsidRPr="00FD2D0F">
        <w:rPr>
          <w:sz w:val="24"/>
          <w:szCs w:val="24"/>
        </w:rPr>
        <w:t xml:space="preserve">              &lt;router-link class="btn" to="/history"&gt;Перейти в історію&lt;/router-link&gt;</w:t>
      </w:r>
    </w:p>
    <w:p w14:paraId="0E375BFB" w14:textId="77777777" w:rsidR="00FD2D0F" w:rsidRPr="00FD2D0F" w:rsidRDefault="00FD2D0F" w:rsidP="0021499C">
      <w:pPr>
        <w:pStyle w:val="a0"/>
        <w:spacing w:line="240" w:lineRule="auto"/>
        <w:rPr>
          <w:sz w:val="24"/>
          <w:szCs w:val="24"/>
        </w:rPr>
      </w:pPr>
      <w:r w:rsidRPr="00FD2D0F">
        <w:rPr>
          <w:sz w:val="24"/>
          <w:szCs w:val="24"/>
        </w:rPr>
        <w:t xml:space="preserve">              &lt;router-link class="btn" to="/leaderboard"&gt;Рейтинг&lt;/router-link&gt;</w:t>
      </w:r>
    </w:p>
    <w:p w14:paraId="7CD05D55"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60998C13" w14:textId="77777777" w:rsidR="00FD2D0F" w:rsidRPr="00FD2D0F" w:rsidRDefault="00FD2D0F" w:rsidP="0021499C">
      <w:pPr>
        <w:pStyle w:val="a0"/>
        <w:spacing w:line="240" w:lineRule="auto"/>
        <w:rPr>
          <w:sz w:val="24"/>
          <w:szCs w:val="24"/>
        </w:rPr>
      </w:pPr>
      <w:r w:rsidRPr="00FD2D0F">
        <w:rPr>
          <w:sz w:val="24"/>
          <w:szCs w:val="24"/>
        </w:rPr>
        <w:lastRenderedPageBreak/>
        <w:t xml:space="preserve">          &lt;/div&gt;</w:t>
      </w:r>
    </w:p>
    <w:p w14:paraId="7D9F9B07" w14:textId="77777777" w:rsidR="00FD2D0F" w:rsidRPr="00FD2D0F" w:rsidRDefault="00FD2D0F" w:rsidP="0021499C">
      <w:pPr>
        <w:pStyle w:val="a0"/>
        <w:spacing w:line="240" w:lineRule="auto"/>
        <w:rPr>
          <w:sz w:val="24"/>
          <w:szCs w:val="24"/>
        </w:rPr>
      </w:pPr>
    </w:p>
    <w:p w14:paraId="6F0B4B7C" w14:textId="77777777" w:rsidR="00FD2D0F" w:rsidRPr="00FD2D0F" w:rsidRDefault="00FD2D0F" w:rsidP="0021499C">
      <w:pPr>
        <w:pStyle w:val="a0"/>
        <w:spacing w:line="240" w:lineRule="auto"/>
        <w:rPr>
          <w:sz w:val="24"/>
          <w:szCs w:val="24"/>
        </w:rPr>
      </w:pPr>
      <w:r w:rsidRPr="00FD2D0F">
        <w:rPr>
          <w:sz w:val="24"/>
          <w:szCs w:val="24"/>
        </w:rPr>
        <w:t xml:space="preserve">          &lt;p v-else class="muted" style="margin: 0"&gt;</w:t>
      </w:r>
    </w:p>
    <w:p w14:paraId="1F5BBC46" w14:textId="77777777" w:rsidR="00FD2D0F" w:rsidRPr="00FD2D0F" w:rsidRDefault="00FD2D0F" w:rsidP="0021499C">
      <w:pPr>
        <w:pStyle w:val="a0"/>
        <w:spacing w:line="240" w:lineRule="auto"/>
        <w:rPr>
          <w:sz w:val="24"/>
          <w:szCs w:val="24"/>
        </w:rPr>
      </w:pPr>
      <w:r w:rsidRPr="00FD2D0F">
        <w:rPr>
          <w:sz w:val="24"/>
          <w:szCs w:val="24"/>
        </w:rPr>
        <w:t xml:space="preserve">            Поки що немає результату. Запусти сесію, щоб отримати WIN/LOSE.</w:t>
      </w:r>
    </w:p>
    <w:p w14:paraId="1D529662" w14:textId="77777777" w:rsidR="00FD2D0F" w:rsidRPr="00FD2D0F" w:rsidRDefault="00FD2D0F" w:rsidP="0021499C">
      <w:pPr>
        <w:pStyle w:val="a0"/>
        <w:spacing w:line="240" w:lineRule="auto"/>
        <w:rPr>
          <w:sz w:val="24"/>
          <w:szCs w:val="24"/>
        </w:rPr>
      </w:pPr>
      <w:r w:rsidRPr="00FD2D0F">
        <w:rPr>
          <w:sz w:val="24"/>
          <w:szCs w:val="24"/>
        </w:rPr>
        <w:t xml:space="preserve">          &lt;/p&gt;</w:t>
      </w:r>
    </w:p>
    <w:p w14:paraId="045FF5FC"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706C89DA"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0EF17113" w14:textId="77777777" w:rsidR="00FD2D0F" w:rsidRPr="00FD2D0F" w:rsidRDefault="00FD2D0F" w:rsidP="0021499C">
      <w:pPr>
        <w:pStyle w:val="a0"/>
        <w:spacing w:line="240" w:lineRule="auto"/>
        <w:rPr>
          <w:sz w:val="24"/>
          <w:szCs w:val="24"/>
        </w:rPr>
      </w:pPr>
      <w:r w:rsidRPr="00FD2D0F">
        <w:rPr>
          <w:sz w:val="24"/>
          <w:szCs w:val="24"/>
        </w:rPr>
        <w:t xml:space="preserve">    &lt;/section&gt;</w:t>
      </w:r>
    </w:p>
    <w:p w14:paraId="5F8BA990"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0BF4D3FB" w14:textId="77777777" w:rsidR="00FD2D0F" w:rsidRPr="00FD2D0F" w:rsidRDefault="00FD2D0F" w:rsidP="0021499C">
      <w:pPr>
        <w:pStyle w:val="a0"/>
        <w:spacing w:line="240" w:lineRule="auto"/>
        <w:rPr>
          <w:sz w:val="24"/>
          <w:szCs w:val="24"/>
        </w:rPr>
      </w:pPr>
      <w:r w:rsidRPr="00FD2D0F">
        <w:rPr>
          <w:sz w:val="24"/>
          <w:szCs w:val="24"/>
        </w:rPr>
        <w:t>&lt;/template&gt;</w:t>
      </w:r>
    </w:p>
    <w:p w14:paraId="4A74EF6B" w14:textId="77777777" w:rsidR="00FD2D0F" w:rsidRPr="00FD2D0F" w:rsidRDefault="00FD2D0F" w:rsidP="0021499C">
      <w:pPr>
        <w:pStyle w:val="a0"/>
        <w:spacing w:line="240" w:lineRule="auto"/>
        <w:rPr>
          <w:sz w:val="24"/>
          <w:szCs w:val="24"/>
        </w:rPr>
      </w:pPr>
    </w:p>
    <w:p w14:paraId="0311AE4C" w14:textId="77777777" w:rsidR="00FD2D0F" w:rsidRPr="00FD2D0F" w:rsidRDefault="00FD2D0F" w:rsidP="0021499C">
      <w:pPr>
        <w:pStyle w:val="a0"/>
        <w:spacing w:line="240" w:lineRule="auto"/>
        <w:rPr>
          <w:sz w:val="24"/>
          <w:szCs w:val="24"/>
        </w:rPr>
      </w:pPr>
      <w:r w:rsidRPr="00FD2D0F">
        <w:rPr>
          <w:sz w:val="24"/>
          <w:szCs w:val="24"/>
        </w:rPr>
        <w:t>&lt;script setup&gt;</w:t>
      </w:r>
    </w:p>
    <w:p w14:paraId="58584597" w14:textId="77777777" w:rsidR="00FD2D0F" w:rsidRPr="00FD2D0F" w:rsidRDefault="00FD2D0F" w:rsidP="0021499C">
      <w:pPr>
        <w:pStyle w:val="a0"/>
        <w:spacing w:line="240" w:lineRule="auto"/>
        <w:rPr>
          <w:sz w:val="24"/>
          <w:szCs w:val="24"/>
        </w:rPr>
      </w:pPr>
      <w:r w:rsidRPr="00FD2D0F">
        <w:rPr>
          <w:sz w:val="24"/>
          <w:szCs w:val="24"/>
        </w:rPr>
        <w:t>import { computed, onMounted, ref } from 'vue';</w:t>
      </w:r>
    </w:p>
    <w:p w14:paraId="4D72A399" w14:textId="77777777" w:rsidR="00FD2D0F" w:rsidRPr="00FD2D0F" w:rsidRDefault="00FD2D0F" w:rsidP="0021499C">
      <w:pPr>
        <w:pStyle w:val="a0"/>
        <w:spacing w:line="240" w:lineRule="auto"/>
        <w:rPr>
          <w:sz w:val="24"/>
          <w:szCs w:val="24"/>
        </w:rPr>
      </w:pPr>
      <w:r w:rsidRPr="00FD2D0F">
        <w:rPr>
          <w:sz w:val="24"/>
          <w:szCs w:val="24"/>
        </w:rPr>
        <w:t>import { useRoute } from 'vue-router';</w:t>
      </w:r>
    </w:p>
    <w:p w14:paraId="41FB0B16" w14:textId="77777777" w:rsidR="00FD2D0F" w:rsidRPr="00FD2D0F" w:rsidRDefault="00FD2D0F" w:rsidP="0021499C">
      <w:pPr>
        <w:pStyle w:val="a0"/>
        <w:spacing w:line="240" w:lineRule="auto"/>
        <w:rPr>
          <w:sz w:val="24"/>
          <w:szCs w:val="24"/>
        </w:rPr>
      </w:pPr>
    </w:p>
    <w:p w14:paraId="56E5110D" w14:textId="77777777" w:rsidR="00FD2D0F" w:rsidRPr="00FD2D0F" w:rsidRDefault="00FD2D0F" w:rsidP="0021499C">
      <w:pPr>
        <w:pStyle w:val="a0"/>
        <w:spacing w:line="240" w:lineRule="auto"/>
        <w:rPr>
          <w:sz w:val="24"/>
          <w:szCs w:val="24"/>
        </w:rPr>
      </w:pPr>
      <w:r w:rsidRPr="00FD2D0F">
        <w:rPr>
          <w:sz w:val="24"/>
          <w:szCs w:val="24"/>
        </w:rPr>
        <w:t>import { useGamesStore } from '../stores/games';</w:t>
      </w:r>
    </w:p>
    <w:p w14:paraId="2CCBF332" w14:textId="77777777" w:rsidR="00FD2D0F" w:rsidRPr="00FD2D0F" w:rsidRDefault="00FD2D0F" w:rsidP="0021499C">
      <w:pPr>
        <w:pStyle w:val="a0"/>
        <w:spacing w:line="240" w:lineRule="auto"/>
        <w:rPr>
          <w:sz w:val="24"/>
          <w:szCs w:val="24"/>
        </w:rPr>
      </w:pPr>
      <w:r w:rsidRPr="00FD2D0F">
        <w:rPr>
          <w:sz w:val="24"/>
          <w:szCs w:val="24"/>
        </w:rPr>
        <w:t>import { useAuthStore } from '../stores/auth';</w:t>
      </w:r>
    </w:p>
    <w:p w14:paraId="273D85FB" w14:textId="77777777" w:rsidR="00FD2D0F" w:rsidRPr="00FD2D0F" w:rsidRDefault="00FD2D0F" w:rsidP="0021499C">
      <w:pPr>
        <w:pStyle w:val="a0"/>
        <w:spacing w:line="240" w:lineRule="auto"/>
        <w:rPr>
          <w:sz w:val="24"/>
          <w:szCs w:val="24"/>
        </w:rPr>
      </w:pPr>
    </w:p>
    <w:p w14:paraId="7E49A63A" w14:textId="77777777" w:rsidR="00FD2D0F" w:rsidRPr="00FD2D0F" w:rsidRDefault="00FD2D0F" w:rsidP="0021499C">
      <w:pPr>
        <w:pStyle w:val="a0"/>
        <w:spacing w:line="240" w:lineRule="auto"/>
        <w:rPr>
          <w:sz w:val="24"/>
          <w:szCs w:val="24"/>
        </w:rPr>
      </w:pPr>
      <w:r w:rsidRPr="00FD2D0F">
        <w:rPr>
          <w:sz w:val="24"/>
          <w:szCs w:val="24"/>
        </w:rPr>
        <w:t>const route = useRoute();</w:t>
      </w:r>
    </w:p>
    <w:p w14:paraId="6A7AFA2D" w14:textId="77777777" w:rsidR="00FD2D0F" w:rsidRPr="00FD2D0F" w:rsidRDefault="00FD2D0F" w:rsidP="0021499C">
      <w:pPr>
        <w:pStyle w:val="a0"/>
        <w:spacing w:line="240" w:lineRule="auto"/>
        <w:rPr>
          <w:sz w:val="24"/>
          <w:szCs w:val="24"/>
        </w:rPr>
      </w:pPr>
      <w:r w:rsidRPr="00FD2D0F">
        <w:rPr>
          <w:sz w:val="24"/>
          <w:szCs w:val="24"/>
        </w:rPr>
        <w:t>const id = String(route.params.id);</w:t>
      </w:r>
    </w:p>
    <w:p w14:paraId="0ADC7AF9" w14:textId="77777777" w:rsidR="00FD2D0F" w:rsidRPr="00FD2D0F" w:rsidRDefault="00FD2D0F" w:rsidP="0021499C">
      <w:pPr>
        <w:pStyle w:val="a0"/>
        <w:spacing w:line="240" w:lineRule="auto"/>
        <w:rPr>
          <w:sz w:val="24"/>
          <w:szCs w:val="24"/>
        </w:rPr>
      </w:pPr>
    </w:p>
    <w:p w14:paraId="47666824" w14:textId="77777777" w:rsidR="00FD2D0F" w:rsidRPr="00FD2D0F" w:rsidRDefault="00FD2D0F" w:rsidP="0021499C">
      <w:pPr>
        <w:pStyle w:val="a0"/>
        <w:spacing w:line="240" w:lineRule="auto"/>
        <w:rPr>
          <w:sz w:val="24"/>
          <w:szCs w:val="24"/>
        </w:rPr>
      </w:pPr>
      <w:r w:rsidRPr="00FD2D0F">
        <w:rPr>
          <w:sz w:val="24"/>
          <w:szCs w:val="24"/>
        </w:rPr>
        <w:t>const store = useGamesStore();</w:t>
      </w:r>
    </w:p>
    <w:p w14:paraId="3EB60412" w14:textId="77777777" w:rsidR="00FD2D0F" w:rsidRPr="00FD2D0F" w:rsidRDefault="00FD2D0F" w:rsidP="0021499C">
      <w:pPr>
        <w:pStyle w:val="a0"/>
        <w:spacing w:line="240" w:lineRule="auto"/>
        <w:rPr>
          <w:sz w:val="24"/>
          <w:szCs w:val="24"/>
        </w:rPr>
      </w:pPr>
      <w:r w:rsidRPr="00FD2D0F">
        <w:rPr>
          <w:sz w:val="24"/>
          <w:szCs w:val="24"/>
        </w:rPr>
        <w:t>const auth = useAuthStore();</w:t>
      </w:r>
    </w:p>
    <w:p w14:paraId="67C6FBF5" w14:textId="77777777" w:rsidR="00FD2D0F" w:rsidRPr="00FD2D0F" w:rsidRDefault="00FD2D0F" w:rsidP="0021499C">
      <w:pPr>
        <w:pStyle w:val="a0"/>
        <w:spacing w:line="240" w:lineRule="auto"/>
        <w:rPr>
          <w:sz w:val="24"/>
          <w:szCs w:val="24"/>
        </w:rPr>
      </w:pPr>
      <w:r w:rsidRPr="00FD2D0F">
        <w:rPr>
          <w:sz w:val="24"/>
          <w:szCs w:val="24"/>
        </w:rPr>
        <w:t>auth.ensureBootstrapped();</w:t>
      </w:r>
    </w:p>
    <w:p w14:paraId="57BCC28A" w14:textId="77777777" w:rsidR="00FD2D0F" w:rsidRPr="00FD2D0F" w:rsidRDefault="00FD2D0F" w:rsidP="0021499C">
      <w:pPr>
        <w:pStyle w:val="a0"/>
        <w:spacing w:line="240" w:lineRule="auto"/>
        <w:rPr>
          <w:sz w:val="24"/>
          <w:szCs w:val="24"/>
        </w:rPr>
      </w:pPr>
    </w:p>
    <w:p w14:paraId="7F800E7B" w14:textId="77777777" w:rsidR="00FD2D0F" w:rsidRPr="00FD2D0F" w:rsidRDefault="00FD2D0F" w:rsidP="0021499C">
      <w:pPr>
        <w:pStyle w:val="a0"/>
        <w:spacing w:line="240" w:lineRule="auto"/>
        <w:rPr>
          <w:sz w:val="24"/>
          <w:szCs w:val="24"/>
        </w:rPr>
      </w:pPr>
      <w:r w:rsidRPr="00FD2D0F">
        <w:rPr>
          <w:sz w:val="24"/>
          <w:szCs w:val="24"/>
        </w:rPr>
        <w:t>const game = ref(null);</w:t>
      </w:r>
    </w:p>
    <w:p w14:paraId="6EB88987" w14:textId="77777777" w:rsidR="00FD2D0F" w:rsidRPr="00FD2D0F" w:rsidRDefault="00FD2D0F" w:rsidP="0021499C">
      <w:pPr>
        <w:pStyle w:val="a0"/>
        <w:spacing w:line="240" w:lineRule="auto"/>
        <w:rPr>
          <w:sz w:val="24"/>
          <w:szCs w:val="24"/>
        </w:rPr>
      </w:pPr>
      <w:r w:rsidRPr="00FD2D0F">
        <w:rPr>
          <w:sz w:val="24"/>
          <w:szCs w:val="24"/>
        </w:rPr>
        <w:t>const bet = ref(10);</w:t>
      </w:r>
    </w:p>
    <w:p w14:paraId="38810232" w14:textId="77777777" w:rsidR="00FD2D0F" w:rsidRPr="00FD2D0F" w:rsidRDefault="00FD2D0F" w:rsidP="0021499C">
      <w:pPr>
        <w:pStyle w:val="a0"/>
        <w:spacing w:line="240" w:lineRule="auto"/>
        <w:rPr>
          <w:sz w:val="24"/>
          <w:szCs w:val="24"/>
        </w:rPr>
      </w:pPr>
      <w:r w:rsidRPr="00FD2D0F">
        <w:rPr>
          <w:sz w:val="24"/>
          <w:szCs w:val="24"/>
        </w:rPr>
        <w:t>const choice = ref('');</w:t>
      </w:r>
    </w:p>
    <w:p w14:paraId="483DFF45" w14:textId="77777777" w:rsidR="00FD2D0F" w:rsidRPr="00FD2D0F" w:rsidRDefault="00FD2D0F" w:rsidP="0021499C">
      <w:pPr>
        <w:pStyle w:val="a0"/>
        <w:spacing w:line="240" w:lineRule="auto"/>
        <w:rPr>
          <w:sz w:val="24"/>
          <w:szCs w:val="24"/>
        </w:rPr>
      </w:pPr>
      <w:r w:rsidRPr="00FD2D0F">
        <w:rPr>
          <w:sz w:val="24"/>
          <w:szCs w:val="24"/>
        </w:rPr>
        <w:t>const error = ref('');</w:t>
      </w:r>
    </w:p>
    <w:p w14:paraId="0D76E25F" w14:textId="77777777" w:rsidR="00FD2D0F" w:rsidRPr="00FD2D0F" w:rsidRDefault="00FD2D0F" w:rsidP="0021499C">
      <w:pPr>
        <w:pStyle w:val="a0"/>
        <w:spacing w:line="240" w:lineRule="auto"/>
        <w:rPr>
          <w:sz w:val="24"/>
          <w:szCs w:val="24"/>
        </w:rPr>
      </w:pPr>
      <w:r w:rsidRPr="00FD2D0F">
        <w:rPr>
          <w:sz w:val="24"/>
          <w:szCs w:val="24"/>
        </w:rPr>
        <w:t>const ok = ref('');</w:t>
      </w:r>
    </w:p>
    <w:p w14:paraId="24D703FF" w14:textId="77777777" w:rsidR="00FD2D0F" w:rsidRPr="00FD2D0F" w:rsidRDefault="00FD2D0F" w:rsidP="0021499C">
      <w:pPr>
        <w:pStyle w:val="a0"/>
        <w:spacing w:line="240" w:lineRule="auto"/>
        <w:rPr>
          <w:sz w:val="24"/>
          <w:szCs w:val="24"/>
        </w:rPr>
      </w:pPr>
    </w:p>
    <w:p w14:paraId="67C10AED" w14:textId="77777777" w:rsidR="00FD2D0F" w:rsidRPr="00FD2D0F" w:rsidRDefault="00FD2D0F" w:rsidP="0021499C">
      <w:pPr>
        <w:pStyle w:val="a0"/>
        <w:spacing w:line="240" w:lineRule="auto"/>
        <w:rPr>
          <w:sz w:val="24"/>
          <w:szCs w:val="24"/>
        </w:rPr>
      </w:pPr>
      <w:r w:rsidRPr="00FD2D0F">
        <w:rPr>
          <w:sz w:val="24"/>
          <w:szCs w:val="24"/>
        </w:rPr>
        <w:t>const last = computed(() =&gt; store.lastResult);</w:t>
      </w:r>
    </w:p>
    <w:p w14:paraId="73CD1643" w14:textId="77777777" w:rsidR="00FD2D0F" w:rsidRPr="00FD2D0F" w:rsidRDefault="00FD2D0F" w:rsidP="0021499C">
      <w:pPr>
        <w:pStyle w:val="a0"/>
        <w:spacing w:line="240" w:lineRule="auto"/>
        <w:rPr>
          <w:sz w:val="24"/>
          <w:szCs w:val="24"/>
        </w:rPr>
      </w:pPr>
    </w:p>
    <w:p w14:paraId="1DDC0553" w14:textId="77777777" w:rsidR="00FD2D0F" w:rsidRPr="00FD2D0F" w:rsidRDefault="00FD2D0F" w:rsidP="0021499C">
      <w:pPr>
        <w:pStyle w:val="a0"/>
        <w:spacing w:line="240" w:lineRule="auto"/>
        <w:rPr>
          <w:sz w:val="24"/>
          <w:szCs w:val="24"/>
        </w:rPr>
      </w:pPr>
      <w:r w:rsidRPr="00FD2D0F">
        <w:rPr>
          <w:sz w:val="24"/>
          <w:szCs w:val="24"/>
        </w:rPr>
        <w:t>const prettyMeta = computed(() =&gt; {</w:t>
      </w:r>
    </w:p>
    <w:p w14:paraId="1CC4F3BB" w14:textId="77777777" w:rsidR="00FD2D0F" w:rsidRPr="00FD2D0F" w:rsidRDefault="00FD2D0F" w:rsidP="0021499C">
      <w:pPr>
        <w:pStyle w:val="a0"/>
        <w:spacing w:line="240" w:lineRule="auto"/>
        <w:rPr>
          <w:sz w:val="24"/>
          <w:szCs w:val="24"/>
        </w:rPr>
      </w:pPr>
      <w:r w:rsidRPr="00FD2D0F">
        <w:rPr>
          <w:sz w:val="24"/>
          <w:szCs w:val="24"/>
        </w:rPr>
        <w:lastRenderedPageBreak/>
        <w:t xml:space="preserve">  const meta = last.value?.session?.meta;</w:t>
      </w:r>
    </w:p>
    <w:p w14:paraId="4AC717B6" w14:textId="77777777" w:rsidR="00FD2D0F" w:rsidRPr="00FD2D0F" w:rsidRDefault="00FD2D0F" w:rsidP="0021499C">
      <w:pPr>
        <w:pStyle w:val="a0"/>
        <w:spacing w:line="240" w:lineRule="auto"/>
        <w:rPr>
          <w:sz w:val="24"/>
          <w:szCs w:val="24"/>
        </w:rPr>
      </w:pPr>
      <w:r w:rsidRPr="00FD2D0F">
        <w:rPr>
          <w:sz w:val="24"/>
          <w:szCs w:val="24"/>
        </w:rPr>
        <w:t xml:space="preserve">  if (!meta) return '—';</w:t>
      </w:r>
    </w:p>
    <w:p w14:paraId="52E58598" w14:textId="77777777" w:rsidR="00FD2D0F" w:rsidRPr="00FD2D0F" w:rsidRDefault="00FD2D0F" w:rsidP="0021499C">
      <w:pPr>
        <w:pStyle w:val="a0"/>
        <w:spacing w:line="240" w:lineRule="auto"/>
        <w:rPr>
          <w:sz w:val="24"/>
          <w:szCs w:val="24"/>
        </w:rPr>
      </w:pPr>
    </w:p>
    <w:p w14:paraId="4A430850" w14:textId="77777777" w:rsidR="00FD2D0F" w:rsidRPr="00FD2D0F" w:rsidRDefault="00FD2D0F" w:rsidP="0021499C">
      <w:pPr>
        <w:pStyle w:val="a0"/>
        <w:spacing w:line="240" w:lineRule="auto"/>
        <w:rPr>
          <w:sz w:val="24"/>
          <w:szCs w:val="24"/>
        </w:rPr>
      </w:pPr>
      <w:r w:rsidRPr="00FD2D0F">
        <w:rPr>
          <w:sz w:val="24"/>
          <w:szCs w:val="24"/>
        </w:rPr>
        <w:t xml:space="preserve">  try {</w:t>
      </w:r>
    </w:p>
    <w:p w14:paraId="08A2B4B7" w14:textId="77777777" w:rsidR="00FD2D0F" w:rsidRPr="00FD2D0F" w:rsidRDefault="00FD2D0F" w:rsidP="0021499C">
      <w:pPr>
        <w:pStyle w:val="a0"/>
        <w:spacing w:line="240" w:lineRule="auto"/>
        <w:rPr>
          <w:sz w:val="24"/>
          <w:szCs w:val="24"/>
        </w:rPr>
      </w:pPr>
      <w:r w:rsidRPr="00FD2D0F">
        <w:rPr>
          <w:sz w:val="24"/>
          <w:szCs w:val="24"/>
        </w:rPr>
        <w:t xml:space="preserve">    return JSON.stringify(meta, null, 2);</w:t>
      </w:r>
    </w:p>
    <w:p w14:paraId="64FB872D" w14:textId="77777777" w:rsidR="00FD2D0F" w:rsidRPr="00FD2D0F" w:rsidRDefault="00FD2D0F" w:rsidP="0021499C">
      <w:pPr>
        <w:pStyle w:val="a0"/>
        <w:spacing w:line="240" w:lineRule="auto"/>
        <w:rPr>
          <w:sz w:val="24"/>
          <w:szCs w:val="24"/>
        </w:rPr>
      </w:pPr>
      <w:r w:rsidRPr="00FD2D0F">
        <w:rPr>
          <w:sz w:val="24"/>
          <w:szCs w:val="24"/>
        </w:rPr>
        <w:t xml:space="preserve">  } catch {</w:t>
      </w:r>
    </w:p>
    <w:p w14:paraId="207DBA1E" w14:textId="77777777" w:rsidR="00FD2D0F" w:rsidRPr="00FD2D0F" w:rsidRDefault="00FD2D0F" w:rsidP="0021499C">
      <w:pPr>
        <w:pStyle w:val="a0"/>
        <w:spacing w:line="240" w:lineRule="auto"/>
        <w:rPr>
          <w:sz w:val="24"/>
          <w:szCs w:val="24"/>
        </w:rPr>
      </w:pPr>
      <w:r w:rsidRPr="00FD2D0F">
        <w:rPr>
          <w:sz w:val="24"/>
          <w:szCs w:val="24"/>
        </w:rPr>
        <w:t xml:space="preserve">    return String(meta);</w:t>
      </w:r>
    </w:p>
    <w:p w14:paraId="1259D28A" w14:textId="77777777" w:rsidR="00FD2D0F" w:rsidRPr="00FD2D0F" w:rsidRDefault="00FD2D0F" w:rsidP="0021499C">
      <w:pPr>
        <w:pStyle w:val="a0"/>
        <w:spacing w:line="240" w:lineRule="auto"/>
        <w:rPr>
          <w:sz w:val="24"/>
          <w:szCs w:val="24"/>
        </w:rPr>
      </w:pPr>
      <w:r w:rsidRPr="00FD2D0F">
        <w:rPr>
          <w:sz w:val="24"/>
          <w:szCs w:val="24"/>
        </w:rPr>
        <w:t xml:space="preserve">  }</w:t>
      </w:r>
    </w:p>
    <w:p w14:paraId="1AEEB01B" w14:textId="77777777" w:rsidR="00FD2D0F" w:rsidRPr="00FD2D0F" w:rsidRDefault="00FD2D0F" w:rsidP="0021499C">
      <w:pPr>
        <w:pStyle w:val="a0"/>
        <w:spacing w:line="240" w:lineRule="auto"/>
        <w:rPr>
          <w:sz w:val="24"/>
          <w:szCs w:val="24"/>
        </w:rPr>
      </w:pPr>
      <w:r w:rsidRPr="00FD2D0F">
        <w:rPr>
          <w:sz w:val="24"/>
          <w:szCs w:val="24"/>
        </w:rPr>
        <w:t>});</w:t>
      </w:r>
    </w:p>
    <w:p w14:paraId="51E6C995" w14:textId="77777777" w:rsidR="00FD2D0F" w:rsidRPr="00FD2D0F" w:rsidRDefault="00FD2D0F" w:rsidP="0021499C">
      <w:pPr>
        <w:pStyle w:val="a0"/>
        <w:spacing w:line="240" w:lineRule="auto"/>
        <w:rPr>
          <w:sz w:val="24"/>
          <w:szCs w:val="24"/>
        </w:rPr>
      </w:pPr>
    </w:p>
    <w:p w14:paraId="1DD047CD" w14:textId="77777777" w:rsidR="00FD2D0F" w:rsidRPr="00FD2D0F" w:rsidRDefault="00FD2D0F" w:rsidP="0021499C">
      <w:pPr>
        <w:pStyle w:val="a0"/>
        <w:spacing w:line="240" w:lineRule="auto"/>
        <w:rPr>
          <w:sz w:val="24"/>
          <w:szCs w:val="24"/>
        </w:rPr>
      </w:pPr>
      <w:r w:rsidRPr="00FD2D0F">
        <w:rPr>
          <w:sz w:val="24"/>
          <w:szCs w:val="24"/>
        </w:rPr>
        <w:t>function clearMsgs() {</w:t>
      </w:r>
    </w:p>
    <w:p w14:paraId="5A5F41D0" w14:textId="77777777" w:rsidR="00FD2D0F" w:rsidRPr="00FD2D0F" w:rsidRDefault="00FD2D0F" w:rsidP="0021499C">
      <w:pPr>
        <w:pStyle w:val="a0"/>
        <w:spacing w:line="240" w:lineRule="auto"/>
        <w:rPr>
          <w:sz w:val="24"/>
          <w:szCs w:val="24"/>
        </w:rPr>
      </w:pPr>
      <w:r w:rsidRPr="00FD2D0F">
        <w:rPr>
          <w:sz w:val="24"/>
          <w:szCs w:val="24"/>
        </w:rPr>
        <w:t xml:space="preserve">  error.value = '';</w:t>
      </w:r>
    </w:p>
    <w:p w14:paraId="136CA733" w14:textId="77777777" w:rsidR="00FD2D0F" w:rsidRPr="00FD2D0F" w:rsidRDefault="00FD2D0F" w:rsidP="0021499C">
      <w:pPr>
        <w:pStyle w:val="a0"/>
        <w:spacing w:line="240" w:lineRule="auto"/>
        <w:rPr>
          <w:sz w:val="24"/>
          <w:szCs w:val="24"/>
        </w:rPr>
      </w:pPr>
      <w:r w:rsidRPr="00FD2D0F">
        <w:rPr>
          <w:sz w:val="24"/>
          <w:szCs w:val="24"/>
        </w:rPr>
        <w:t xml:space="preserve">  ok.value = '';</w:t>
      </w:r>
    </w:p>
    <w:p w14:paraId="4A5712D0" w14:textId="77777777" w:rsidR="00FD2D0F" w:rsidRPr="00FD2D0F" w:rsidRDefault="00FD2D0F" w:rsidP="0021499C">
      <w:pPr>
        <w:pStyle w:val="a0"/>
        <w:spacing w:line="240" w:lineRule="auto"/>
        <w:rPr>
          <w:sz w:val="24"/>
          <w:szCs w:val="24"/>
        </w:rPr>
      </w:pPr>
      <w:r w:rsidRPr="00FD2D0F">
        <w:rPr>
          <w:sz w:val="24"/>
          <w:szCs w:val="24"/>
        </w:rPr>
        <w:t>}</w:t>
      </w:r>
    </w:p>
    <w:p w14:paraId="097993C0" w14:textId="77777777" w:rsidR="00FD2D0F" w:rsidRPr="00FD2D0F" w:rsidRDefault="00FD2D0F" w:rsidP="0021499C">
      <w:pPr>
        <w:pStyle w:val="a0"/>
        <w:spacing w:line="240" w:lineRule="auto"/>
        <w:rPr>
          <w:sz w:val="24"/>
          <w:szCs w:val="24"/>
        </w:rPr>
      </w:pPr>
    </w:p>
    <w:p w14:paraId="1825EC97" w14:textId="77777777" w:rsidR="00FD2D0F" w:rsidRPr="00FD2D0F" w:rsidRDefault="00FD2D0F" w:rsidP="0021499C">
      <w:pPr>
        <w:pStyle w:val="a0"/>
        <w:spacing w:line="240" w:lineRule="auto"/>
        <w:rPr>
          <w:sz w:val="24"/>
          <w:szCs w:val="24"/>
        </w:rPr>
      </w:pPr>
      <w:r w:rsidRPr="00FD2D0F">
        <w:rPr>
          <w:sz w:val="24"/>
          <w:szCs w:val="24"/>
        </w:rPr>
        <w:t>function play() {</w:t>
      </w:r>
    </w:p>
    <w:p w14:paraId="01F22D68" w14:textId="77777777" w:rsidR="00FD2D0F" w:rsidRPr="00FD2D0F" w:rsidRDefault="00FD2D0F" w:rsidP="0021499C">
      <w:pPr>
        <w:pStyle w:val="a0"/>
        <w:spacing w:line="240" w:lineRule="auto"/>
        <w:rPr>
          <w:sz w:val="24"/>
          <w:szCs w:val="24"/>
        </w:rPr>
      </w:pPr>
      <w:r w:rsidRPr="00FD2D0F">
        <w:rPr>
          <w:sz w:val="24"/>
          <w:szCs w:val="24"/>
        </w:rPr>
        <w:t xml:space="preserve">  clearMsgs();</w:t>
      </w:r>
    </w:p>
    <w:p w14:paraId="42C4AC5F" w14:textId="77777777" w:rsidR="00FD2D0F" w:rsidRPr="00FD2D0F" w:rsidRDefault="00FD2D0F" w:rsidP="0021499C">
      <w:pPr>
        <w:pStyle w:val="a0"/>
        <w:spacing w:line="240" w:lineRule="auto"/>
        <w:rPr>
          <w:sz w:val="24"/>
          <w:szCs w:val="24"/>
        </w:rPr>
      </w:pPr>
    </w:p>
    <w:p w14:paraId="0E159E32" w14:textId="77777777" w:rsidR="00FD2D0F" w:rsidRPr="00FD2D0F" w:rsidRDefault="00FD2D0F" w:rsidP="0021499C">
      <w:pPr>
        <w:pStyle w:val="a0"/>
        <w:spacing w:line="240" w:lineRule="auto"/>
        <w:rPr>
          <w:sz w:val="24"/>
          <w:szCs w:val="24"/>
        </w:rPr>
      </w:pPr>
      <w:r w:rsidRPr="00FD2D0F">
        <w:rPr>
          <w:sz w:val="24"/>
          <w:szCs w:val="24"/>
        </w:rPr>
        <w:t xml:space="preserve">  try {</w:t>
      </w:r>
    </w:p>
    <w:p w14:paraId="6E629AEF" w14:textId="77777777" w:rsidR="00FD2D0F" w:rsidRPr="00FD2D0F" w:rsidRDefault="00FD2D0F" w:rsidP="0021499C">
      <w:pPr>
        <w:pStyle w:val="a0"/>
        <w:spacing w:line="240" w:lineRule="auto"/>
        <w:rPr>
          <w:sz w:val="24"/>
          <w:szCs w:val="24"/>
        </w:rPr>
      </w:pPr>
      <w:r w:rsidRPr="00FD2D0F">
        <w:rPr>
          <w:sz w:val="24"/>
          <w:szCs w:val="24"/>
        </w:rPr>
        <w:t xml:space="preserve">    store.startGame({ gameId: id, bet: bet.value, choice: choice.value });</w:t>
      </w:r>
    </w:p>
    <w:p w14:paraId="57DEBA8F" w14:textId="77777777" w:rsidR="00FD2D0F" w:rsidRPr="00FD2D0F" w:rsidRDefault="00FD2D0F" w:rsidP="0021499C">
      <w:pPr>
        <w:pStyle w:val="a0"/>
        <w:spacing w:line="240" w:lineRule="auto"/>
        <w:rPr>
          <w:sz w:val="24"/>
          <w:szCs w:val="24"/>
        </w:rPr>
      </w:pPr>
      <w:r w:rsidRPr="00FD2D0F">
        <w:rPr>
          <w:sz w:val="24"/>
          <w:szCs w:val="24"/>
        </w:rPr>
        <w:t xml:space="preserve">    ok.value = 'Сесію завершено, результат збережено.';</w:t>
      </w:r>
    </w:p>
    <w:p w14:paraId="16A7E3FB" w14:textId="77777777" w:rsidR="00FD2D0F" w:rsidRPr="00FD2D0F" w:rsidRDefault="00FD2D0F" w:rsidP="0021499C">
      <w:pPr>
        <w:pStyle w:val="a0"/>
        <w:spacing w:line="240" w:lineRule="auto"/>
        <w:rPr>
          <w:sz w:val="24"/>
          <w:szCs w:val="24"/>
        </w:rPr>
      </w:pPr>
      <w:r w:rsidRPr="00FD2D0F">
        <w:rPr>
          <w:sz w:val="24"/>
          <w:szCs w:val="24"/>
        </w:rPr>
        <w:t xml:space="preserve">  } catch (e) {</w:t>
      </w:r>
    </w:p>
    <w:p w14:paraId="41E1DA77" w14:textId="77777777" w:rsidR="00FD2D0F" w:rsidRPr="00FD2D0F" w:rsidRDefault="00FD2D0F" w:rsidP="0021499C">
      <w:pPr>
        <w:pStyle w:val="a0"/>
        <w:spacing w:line="240" w:lineRule="auto"/>
        <w:rPr>
          <w:sz w:val="24"/>
          <w:szCs w:val="24"/>
        </w:rPr>
      </w:pPr>
      <w:r w:rsidRPr="00FD2D0F">
        <w:rPr>
          <w:sz w:val="24"/>
          <w:szCs w:val="24"/>
        </w:rPr>
        <w:t xml:space="preserve">    error.value = e?.message || 'Помилка';</w:t>
      </w:r>
    </w:p>
    <w:p w14:paraId="1086EF9C" w14:textId="77777777" w:rsidR="00FD2D0F" w:rsidRPr="00FD2D0F" w:rsidRDefault="00FD2D0F" w:rsidP="0021499C">
      <w:pPr>
        <w:pStyle w:val="a0"/>
        <w:spacing w:line="240" w:lineRule="auto"/>
        <w:rPr>
          <w:sz w:val="24"/>
          <w:szCs w:val="24"/>
        </w:rPr>
      </w:pPr>
      <w:r w:rsidRPr="00FD2D0F">
        <w:rPr>
          <w:sz w:val="24"/>
          <w:szCs w:val="24"/>
        </w:rPr>
        <w:t xml:space="preserve">  }</w:t>
      </w:r>
    </w:p>
    <w:p w14:paraId="23A2E820" w14:textId="77777777" w:rsidR="00FD2D0F" w:rsidRPr="00FD2D0F" w:rsidRDefault="00FD2D0F" w:rsidP="0021499C">
      <w:pPr>
        <w:pStyle w:val="a0"/>
        <w:spacing w:line="240" w:lineRule="auto"/>
        <w:rPr>
          <w:sz w:val="24"/>
          <w:szCs w:val="24"/>
        </w:rPr>
      </w:pPr>
      <w:r w:rsidRPr="00FD2D0F">
        <w:rPr>
          <w:sz w:val="24"/>
          <w:szCs w:val="24"/>
        </w:rPr>
        <w:t>}</w:t>
      </w:r>
    </w:p>
    <w:p w14:paraId="3BAFCCCC" w14:textId="77777777" w:rsidR="00FD2D0F" w:rsidRPr="00FD2D0F" w:rsidRDefault="00FD2D0F" w:rsidP="0021499C">
      <w:pPr>
        <w:pStyle w:val="a0"/>
        <w:spacing w:line="240" w:lineRule="auto"/>
        <w:rPr>
          <w:sz w:val="24"/>
          <w:szCs w:val="24"/>
        </w:rPr>
      </w:pPr>
    </w:p>
    <w:p w14:paraId="62507849" w14:textId="77777777" w:rsidR="00FD2D0F" w:rsidRPr="00FD2D0F" w:rsidRDefault="00FD2D0F" w:rsidP="0021499C">
      <w:pPr>
        <w:pStyle w:val="a0"/>
        <w:spacing w:line="240" w:lineRule="auto"/>
        <w:rPr>
          <w:sz w:val="24"/>
          <w:szCs w:val="24"/>
        </w:rPr>
      </w:pPr>
      <w:r w:rsidRPr="00FD2D0F">
        <w:rPr>
          <w:sz w:val="24"/>
          <w:szCs w:val="24"/>
        </w:rPr>
        <w:t>async function topUpQuick() {</w:t>
      </w:r>
    </w:p>
    <w:p w14:paraId="442381FA" w14:textId="77777777" w:rsidR="00FD2D0F" w:rsidRPr="00FD2D0F" w:rsidRDefault="00FD2D0F" w:rsidP="0021499C">
      <w:pPr>
        <w:pStyle w:val="a0"/>
        <w:spacing w:line="240" w:lineRule="auto"/>
        <w:rPr>
          <w:sz w:val="24"/>
          <w:szCs w:val="24"/>
        </w:rPr>
      </w:pPr>
      <w:r w:rsidRPr="00FD2D0F">
        <w:rPr>
          <w:sz w:val="24"/>
          <w:szCs w:val="24"/>
        </w:rPr>
        <w:t xml:space="preserve">  clearMsgs();</w:t>
      </w:r>
    </w:p>
    <w:p w14:paraId="213E3E85" w14:textId="77777777" w:rsidR="00FD2D0F" w:rsidRPr="00FD2D0F" w:rsidRDefault="00FD2D0F" w:rsidP="0021499C">
      <w:pPr>
        <w:pStyle w:val="a0"/>
        <w:spacing w:line="240" w:lineRule="auto"/>
        <w:rPr>
          <w:sz w:val="24"/>
          <w:szCs w:val="24"/>
        </w:rPr>
      </w:pPr>
    </w:p>
    <w:p w14:paraId="6BF140F7" w14:textId="77777777" w:rsidR="00FD2D0F" w:rsidRPr="00FD2D0F" w:rsidRDefault="00FD2D0F" w:rsidP="0021499C">
      <w:pPr>
        <w:pStyle w:val="a0"/>
        <w:spacing w:line="240" w:lineRule="auto"/>
        <w:rPr>
          <w:sz w:val="24"/>
          <w:szCs w:val="24"/>
        </w:rPr>
      </w:pPr>
      <w:r w:rsidRPr="00FD2D0F">
        <w:rPr>
          <w:sz w:val="24"/>
          <w:szCs w:val="24"/>
        </w:rPr>
        <w:t xml:space="preserve">  try {</w:t>
      </w:r>
    </w:p>
    <w:p w14:paraId="21563CF7" w14:textId="77777777" w:rsidR="00FD2D0F" w:rsidRPr="00FD2D0F" w:rsidRDefault="00FD2D0F" w:rsidP="0021499C">
      <w:pPr>
        <w:pStyle w:val="a0"/>
        <w:spacing w:line="240" w:lineRule="auto"/>
        <w:rPr>
          <w:sz w:val="24"/>
          <w:szCs w:val="24"/>
        </w:rPr>
      </w:pPr>
      <w:r w:rsidRPr="00FD2D0F">
        <w:rPr>
          <w:sz w:val="24"/>
          <w:szCs w:val="24"/>
        </w:rPr>
        <w:t xml:space="preserve">    await auth.topUp(50);</w:t>
      </w:r>
    </w:p>
    <w:p w14:paraId="046DA5AD" w14:textId="77777777" w:rsidR="00FD2D0F" w:rsidRPr="00FD2D0F" w:rsidRDefault="00FD2D0F" w:rsidP="0021499C">
      <w:pPr>
        <w:pStyle w:val="a0"/>
        <w:spacing w:line="240" w:lineRule="auto"/>
        <w:rPr>
          <w:sz w:val="24"/>
          <w:szCs w:val="24"/>
        </w:rPr>
      </w:pPr>
      <w:r w:rsidRPr="00FD2D0F">
        <w:rPr>
          <w:sz w:val="24"/>
          <w:szCs w:val="24"/>
        </w:rPr>
        <w:t xml:space="preserve">    ok.value = 'Баланс поповнено на 50.';</w:t>
      </w:r>
    </w:p>
    <w:p w14:paraId="7D799E6F" w14:textId="77777777" w:rsidR="00FD2D0F" w:rsidRPr="00FD2D0F" w:rsidRDefault="00FD2D0F" w:rsidP="0021499C">
      <w:pPr>
        <w:pStyle w:val="a0"/>
        <w:spacing w:line="240" w:lineRule="auto"/>
        <w:rPr>
          <w:sz w:val="24"/>
          <w:szCs w:val="24"/>
        </w:rPr>
      </w:pPr>
      <w:r w:rsidRPr="00FD2D0F">
        <w:rPr>
          <w:sz w:val="24"/>
          <w:szCs w:val="24"/>
        </w:rPr>
        <w:t xml:space="preserve">  } catch (e) {</w:t>
      </w:r>
    </w:p>
    <w:p w14:paraId="3DBFF831" w14:textId="77777777" w:rsidR="00FD2D0F" w:rsidRPr="00FD2D0F" w:rsidRDefault="00FD2D0F" w:rsidP="0021499C">
      <w:pPr>
        <w:pStyle w:val="a0"/>
        <w:spacing w:line="240" w:lineRule="auto"/>
        <w:rPr>
          <w:sz w:val="24"/>
          <w:szCs w:val="24"/>
        </w:rPr>
      </w:pPr>
      <w:r w:rsidRPr="00FD2D0F">
        <w:rPr>
          <w:sz w:val="24"/>
          <w:szCs w:val="24"/>
        </w:rPr>
        <w:t xml:space="preserve">    error.value = e?.message || 'Помилка';</w:t>
      </w:r>
    </w:p>
    <w:p w14:paraId="08A150FD" w14:textId="77777777" w:rsidR="00FD2D0F" w:rsidRPr="00FD2D0F" w:rsidRDefault="00FD2D0F" w:rsidP="0021499C">
      <w:pPr>
        <w:pStyle w:val="a0"/>
        <w:spacing w:line="240" w:lineRule="auto"/>
        <w:rPr>
          <w:sz w:val="24"/>
          <w:szCs w:val="24"/>
        </w:rPr>
      </w:pPr>
      <w:r w:rsidRPr="00FD2D0F">
        <w:rPr>
          <w:sz w:val="24"/>
          <w:szCs w:val="24"/>
        </w:rPr>
        <w:lastRenderedPageBreak/>
        <w:t xml:space="preserve">  }</w:t>
      </w:r>
    </w:p>
    <w:p w14:paraId="2FAC9D94" w14:textId="77777777" w:rsidR="00FD2D0F" w:rsidRPr="00FD2D0F" w:rsidRDefault="00FD2D0F" w:rsidP="0021499C">
      <w:pPr>
        <w:pStyle w:val="a0"/>
        <w:spacing w:line="240" w:lineRule="auto"/>
        <w:rPr>
          <w:sz w:val="24"/>
          <w:szCs w:val="24"/>
        </w:rPr>
      </w:pPr>
      <w:r w:rsidRPr="00FD2D0F">
        <w:rPr>
          <w:sz w:val="24"/>
          <w:szCs w:val="24"/>
        </w:rPr>
        <w:t>}</w:t>
      </w:r>
    </w:p>
    <w:p w14:paraId="0C25FBEE" w14:textId="77777777" w:rsidR="00FD2D0F" w:rsidRPr="00FD2D0F" w:rsidRDefault="00FD2D0F" w:rsidP="0021499C">
      <w:pPr>
        <w:pStyle w:val="a0"/>
        <w:spacing w:line="240" w:lineRule="auto"/>
        <w:rPr>
          <w:sz w:val="24"/>
          <w:szCs w:val="24"/>
        </w:rPr>
      </w:pPr>
    </w:p>
    <w:p w14:paraId="283E7FAD" w14:textId="77777777" w:rsidR="00FD2D0F" w:rsidRPr="00FD2D0F" w:rsidRDefault="00FD2D0F" w:rsidP="0021499C">
      <w:pPr>
        <w:pStyle w:val="a0"/>
        <w:spacing w:line="240" w:lineRule="auto"/>
        <w:rPr>
          <w:sz w:val="24"/>
          <w:szCs w:val="24"/>
        </w:rPr>
      </w:pPr>
      <w:r w:rsidRPr="00FD2D0F">
        <w:rPr>
          <w:sz w:val="24"/>
          <w:szCs w:val="24"/>
        </w:rPr>
        <w:t>onMounted(() =&gt; {</w:t>
      </w:r>
    </w:p>
    <w:p w14:paraId="00B4DBC1" w14:textId="77777777" w:rsidR="00FD2D0F" w:rsidRPr="00FD2D0F" w:rsidRDefault="00FD2D0F" w:rsidP="0021499C">
      <w:pPr>
        <w:pStyle w:val="a0"/>
        <w:spacing w:line="240" w:lineRule="auto"/>
        <w:rPr>
          <w:sz w:val="24"/>
          <w:szCs w:val="24"/>
        </w:rPr>
      </w:pPr>
      <w:r w:rsidRPr="00FD2D0F">
        <w:rPr>
          <w:sz w:val="24"/>
          <w:szCs w:val="24"/>
        </w:rPr>
        <w:t xml:space="preserve">  try {</w:t>
      </w:r>
    </w:p>
    <w:p w14:paraId="355F2EAA" w14:textId="77777777" w:rsidR="00FD2D0F" w:rsidRPr="00FD2D0F" w:rsidRDefault="00FD2D0F" w:rsidP="0021499C">
      <w:pPr>
        <w:pStyle w:val="a0"/>
        <w:spacing w:line="240" w:lineRule="auto"/>
        <w:rPr>
          <w:sz w:val="24"/>
          <w:szCs w:val="24"/>
        </w:rPr>
      </w:pPr>
      <w:r w:rsidRPr="00FD2D0F">
        <w:rPr>
          <w:sz w:val="24"/>
          <w:szCs w:val="24"/>
        </w:rPr>
        <w:t xml:space="preserve">    game.value = store.getGame(id);</w:t>
      </w:r>
    </w:p>
    <w:p w14:paraId="1F8E0867" w14:textId="77777777" w:rsidR="00FD2D0F" w:rsidRPr="00FD2D0F" w:rsidRDefault="00FD2D0F" w:rsidP="0021499C">
      <w:pPr>
        <w:pStyle w:val="a0"/>
        <w:spacing w:line="240" w:lineRule="auto"/>
        <w:rPr>
          <w:sz w:val="24"/>
          <w:szCs w:val="24"/>
        </w:rPr>
      </w:pPr>
      <w:r w:rsidRPr="00FD2D0F">
        <w:rPr>
          <w:sz w:val="24"/>
          <w:szCs w:val="24"/>
        </w:rPr>
        <w:t xml:space="preserve">    bet.value = game.value.minBet;</w:t>
      </w:r>
    </w:p>
    <w:p w14:paraId="26E511D4" w14:textId="77777777" w:rsidR="00FD2D0F" w:rsidRPr="00FD2D0F" w:rsidRDefault="00FD2D0F" w:rsidP="0021499C">
      <w:pPr>
        <w:pStyle w:val="a0"/>
        <w:spacing w:line="240" w:lineRule="auto"/>
        <w:rPr>
          <w:sz w:val="24"/>
          <w:szCs w:val="24"/>
        </w:rPr>
      </w:pPr>
      <w:r w:rsidRPr="00FD2D0F">
        <w:rPr>
          <w:sz w:val="24"/>
          <w:szCs w:val="24"/>
        </w:rPr>
        <w:t xml:space="preserve">  } catch (e) {</w:t>
      </w:r>
    </w:p>
    <w:p w14:paraId="3CE9A8E7" w14:textId="77777777" w:rsidR="00FD2D0F" w:rsidRPr="00FD2D0F" w:rsidRDefault="00FD2D0F" w:rsidP="0021499C">
      <w:pPr>
        <w:pStyle w:val="a0"/>
        <w:spacing w:line="240" w:lineRule="auto"/>
        <w:rPr>
          <w:sz w:val="24"/>
          <w:szCs w:val="24"/>
        </w:rPr>
      </w:pPr>
      <w:r w:rsidRPr="00FD2D0F">
        <w:rPr>
          <w:sz w:val="24"/>
          <w:szCs w:val="24"/>
        </w:rPr>
        <w:t xml:space="preserve">    error.value = e?.message || 'Помилка';</w:t>
      </w:r>
    </w:p>
    <w:p w14:paraId="6B016E8F" w14:textId="77777777" w:rsidR="00FD2D0F" w:rsidRPr="00FD2D0F" w:rsidRDefault="00FD2D0F" w:rsidP="0021499C">
      <w:pPr>
        <w:pStyle w:val="a0"/>
        <w:spacing w:line="240" w:lineRule="auto"/>
        <w:rPr>
          <w:sz w:val="24"/>
          <w:szCs w:val="24"/>
        </w:rPr>
      </w:pPr>
      <w:r w:rsidRPr="00FD2D0F">
        <w:rPr>
          <w:sz w:val="24"/>
          <w:szCs w:val="24"/>
        </w:rPr>
        <w:t xml:space="preserve">  }</w:t>
      </w:r>
    </w:p>
    <w:p w14:paraId="30FB54CB" w14:textId="77777777" w:rsidR="00FD2D0F" w:rsidRPr="00FD2D0F" w:rsidRDefault="00FD2D0F" w:rsidP="0021499C">
      <w:pPr>
        <w:pStyle w:val="a0"/>
        <w:spacing w:line="240" w:lineRule="auto"/>
        <w:rPr>
          <w:sz w:val="24"/>
          <w:szCs w:val="24"/>
        </w:rPr>
      </w:pPr>
      <w:r w:rsidRPr="00FD2D0F">
        <w:rPr>
          <w:sz w:val="24"/>
          <w:szCs w:val="24"/>
        </w:rPr>
        <w:t>});</w:t>
      </w:r>
    </w:p>
    <w:p w14:paraId="2C01DBDD" w14:textId="03981434" w:rsidR="00CC0F25" w:rsidRPr="00CC0F25" w:rsidRDefault="00FD2D0F" w:rsidP="0021499C">
      <w:pPr>
        <w:pStyle w:val="a0"/>
        <w:spacing w:line="240" w:lineRule="auto"/>
        <w:rPr>
          <w:sz w:val="24"/>
          <w:szCs w:val="24"/>
        </w:rPr>
      </w:pPr>
      <w:r w:rsidRPr="00FD2D0F">
        <w:rPr>
          <w:sz w:val="24"/>
          <w:szCs w:val="24"/>
        </w:rPr>
        <w:t>&lt;/script&gt;</w:t>
      </w:r>
    </w:p>
    <w:p w14:paraId="5E5C7AAF" w14:textId="55AF4242" w:rsidR="00CC0F25" w:rsidRPr="00CC0F25" w:rsidRDefault="00CC0F25" w:rsidP="0021499C">
      <w:pPr>
        <w:pStyle w:val="a0"/>
        <w:spacing w:line="240" w:lineRule="auto"/>
        <w:ind w:firstLine="0"/>
        <w:rPr>
          <w:b/>
          <w:bCs/>
        </w:rPr>
      </w:pPr>
      <w:r w:rsidRPr="00CC0F25">
        <w:rPr>
          <w:b/>
          <w:bCs/>
        </w:rPr>
        <w:t>src/pages/HistoryPage.vue:</w:t>
      </w:r>
    </w:p>
    <w:p w14:paraId="6A93F19A" w14:textId="77777777" w:rsidR="00FD2D0F" w:rsidRPr="00FD2D0F" w:rsidRDefault="00FD2D0F" w:rsidP="0021499C">
      <w:pPr>
        <w:pStyle w:val="a0"/>
        <w:spacing w:line="240" w:lineRule="auto"/>
        <w:rPr>
          <w:sz w:val="24"/>
          <w:szCs w:val="24"/>
        </w:rPr>
      </w:pPr>
      <w:r w:rsidRPr="00FD2D0F">
        <w:rPr>
          <w:sz w:val="24"/>
          <w:szCs w:val="24"/>
        </w:rPr>
        <w:t>&lt;template&gt;</w:t>
      </w:r>
    </w:p>
    <w:p w14:paraId="48A8A186" w14:textId="77777777" w:rsidR="00FD2D0F" w:rsidRPr="00FD2D0F" w:rsidRDefault="00FD2D0F" w:rsidP="0021499C">
      <w:pPr>
        <w:pStyle w:val="a0"/>
        <w:spacing w:line="240" w:lineRule="auto"/>
        <w:rPr>
          <w:sz w:val="24"/>
          <w:szCs w:val="24"/>
        </w:rPr>
      </w:pPr>
      <w:r w:rsidRPr="00FD2D0F">
        <w:rPr>
          <w:sz w:val="24"/>
          <w:szCs w:val="24"/>
        </w:rPr>
        <w:t xml:space="preserve">  &lt;div class="grid" style="gap: 14px"&gt;</w:t>
      </w:r>
    </w:p>
    <w:p w14:paraId="08495FD5" w14:textId="77777777" w:rsidR="00FD2D0F" w:rsidRPr="00FD2D0F" w:rsidRDefault="00FD2D0F" w:rsidP="0021499C">
      <w:pPr>
        <w:pStyle w:val="a0"/>
        <w:spacing w:line="240" w:lineRule="auto"/>
        <w:rPr>
          <w:sz w:val="24"/>
          <w:szCs w:val="24"/>
        </w:rPr>
      </w:pPr>
      <w:r w:rsidRPr="00FD2D0F">
        <w:rPr>
          <w:sz w:val="24"/>
          <w:szCs w:val="24"/>
        </w:rPr>
        <w:t xml:space="preserve">    &lt;section class="card"&gt;</w:t>
      </w:r>
    </w:p>
    <w:p w14:paraId="01EE332B" w14:textId="77777777" w:rsidR="00FD2D0F" w:rsidRPr="00FD2D0F" w:rsidRDefault="00FD2D0F" w:rsidP="0021499C">
      <w:pPr>
        <w:pStyle w:val="a0"/>
        <w:spacing w:line="240" w:lineRule="auto"/>
        <w:rPr>
          <w:sz w:val="24"/>
          <w:szCs w:val="24"/>
        </w:rPr>
      </w:pPr>
      <w:r w:rsidRPr="00FD2D0F">
        <w:rPr>
          <w:sz w:val="24"/>
          <w:szCs w:val="24"/>
        </w:rPr>
        <w:t xml:space="preserve">      &lt;div class="row"&gt;</w:t>
      </w:r>
    </w:p>
    <w:p w14:paraId="2A2DA25C"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33BA5D92" w14:textId="77777777" w:rsidR="00FD2D0F" w:rsidRPr="00FD2D0F" w:rsidRDefault="00FD2D0F" w:rsidP="0021499C">
      <w:pPr>
        <w:pStyle w:val="a0"/>
        <w:spacing w:line="240" w:lineRule="auto"/>
        <w:rPr>
          <w:sz w:val="24"/>
          <w:szCs w:val="24"/>
        </w:rPr>
      </w:pPr>
      <w:r w:rsidRPr="00FD2D0F">
        <w:rPr>
          <w:sz w:val="24"/>
          <w:szCs w:val="24"/>
        </w:rPr>
        <w:t xml:space="preserve">          &lt;h1 class="h1"&gt;Історія ігор&lt;/h1&gt;</w:t>
      </w:r>
    </w:p>
    <w:p w14:paraId="0FA472B9" w14:textId="77777777" w:rsidR="00FD2D0F" w:rsidRPr="00FD2D0F" w:rsidRDefault="00FD2D0F" w:rsidP="0021499C">
      <w:pPr>
        <w:pStyle w:val="a0"/>
        <w:spacing w:line="240" w:lineRule="auto"/>
        <w:rPr>
          <w:sz w:val="24"/>
          <w:szCs w:val="24"/>
        </w:rPr>
      </w:pPr>
      <w:r w:rsidRPr="00FD2D0F">
        <w:rPr>
          <w:sz w:val="24"/>
          <w:szCs w:val="24"/>
        </w:rPr>
        <w:t xml:space="preserve">          &lt;p class="muted" style="margin: 0"&gt;Твої останні сесії та результати.&lt;/p&gt;</w:t>
      </w:r>
    </w:p>
    <w:p w14:paraId="32D1DE07"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383F7C93" w14:textId="77777777" w:rsidR="00FD2D0F" w:rsidRPr="00FD2D0F" w:rsidRDefault="00FD2D0F" w:rsidP="0021499C">
      <w:pPr>
        <w:pStyle w:val="a0"/>
        <w:spacing w:line="240" w:lineRule="auto"/>
        <w:rPr>
          <w:sz w:val="24"/>
          <w:szCs w:val="24"/>
        </w:rPr>
      </w:pPr>
      <w:r w:rsidRPr="00FD2D0F">
        <w:rPr>
          <w:sz w:val="24"/>
          <w:szCs w:val="24"/>
        </w:rPr>
        <w:t xml:space="preserve">        &lt;span class="spacer"&gt;&lt;/span&gt;</w:t>
      </w:r>
    </w:p>
    <w:p w14:paraId="769AD88F" w14:textId="77777777" w:rsidR="00FD2D0F" w:rsidRPr="00FD2D0F" w:rsidRDefault="00FD2D0F" w:rsidP="0021499C">
      <w:pPr>
        <w:pStyle w:val="a0"/>
        <w:spacing w:line="240" w:lineRule="auto"/>
        <w:rPr>
          <w:sz w:val="24"/>
          <w:szCs w:val="24"/>
        </w:rPr>
      </w:pPr>
      <w:r w:rsidRPr="00FD2D0F">
        <w:rPr>
          <w:sz w:val="24"/>
          <w:szCs w:val="24"/>
        </w:rPr>
        <w:t xml:space="preserve">        &lt;router-link class="btn" to="/catalog"&gt;Каталог&lt;/router-link&gt;</w:t>
      </w:r>
    </w:p>
    <w:p w14:paraId="2D72D8E4"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29F76EE2" w14:textId="77777777" w:rsidR="00FD2D0F" w:rsidRPr="00FD2D0F" w:rsidRDefault="00FD2D0F" w:rsidP="0021499C">
      <w:pPr>
        <w:pStyle w:val="a0"/>
        <w:spacing w:line="240" w:lineRule="auto"/>
        <w:rPr>
          <w:sz w:val="24"/>
          <w:szCs w:val="24"/>
        </w:rPr>
      </w:pPr>
    </w:p>
    <w:p w14:paraId="14659598" w14:textId="77777777" w:rsidR="00FD2D0F" w:rsidRPr="00FD2D0F" w:rsidRDefault="00FD2D0F" w:rsidP="0021499C">
      <w:pPr>
        <w:pStyle w:val="a0"/>
        <w:spacing w:line="240" w:lineRule="auto"/>
        <w:rPr>
          <w:sz w:val="24"/>
          <w:szCs w:val="24"/>
        </w:rPr>
      </w:pPr>
      <w:r w:rsidRPr="00FD2D0F">
        <w:rPr>
          <w:sz w:val="24"/>
          <w:szCs w:val="24"/>
        </w:rPr>
        <w:t xml:space="preserve">      &lt;div class="hr"&gt;&lt;/div&gt;</w:t>
      </w:r>
    </w:p>
    <w:p w14:paraId="18289242" w14:textId="77777777" w:rsidR="00FD2D0F" w:rsidRPr="00FD2D0F" w:rsidRDefault="00FD2D0F" w:rsidP="0021499C">
      <w:pPr>
        <w:pStyle w:val="a0"/>
        <w:spacing w:line="240" w:lineRule="auto"/>
        <w:rPr>
          <w:sz w:val="24"/>
          <w:szCs w:val="24"/>
        </w:rPr>
      </w:pPr>
    </w:p>
    <w:p w14:paraId="677F9DA1" w14:textId="77777777" w:rsidR="00FD2D0F" w:rsidRPr="00FD2D0F" w:rsidRDefault="00FD2D0F" w:rsidP="0021499C">
      <w:pPr>
        <w:pStyle w:val="a0"/>
        <w:spacing w:line="240" w:lineRule="auto"/>
        <w:rPr>
          <w:sz w:val="24"/>
          <w:szCs w:val="24"/>
        </w:rPr>
      </w:pPr>
      <w:r w:rsidRPr="00FD2D0F">
        <w:rPr>
          <w:sz w:val="24"/>
          <w:szCs w:val="24"/>
        </w:rPr>
        <w:t xml:space="preserve">      &lt;table class="table" v-if="rows.length"&gt;</w:t>
      </w:r>
    </w:p>
    <w:p w14:paraId="25CF1769" w14:textId="77777777" w:rsidR="00FD2D0F" w:rsidRPr="00FD2D0F" w:rsidRDefault="00FD2D0F" w:rsidP="0021499C">
      <w:pPr>
        <w:pStyle w:val="a0"/>
        <w:spacing w:line="240" w:lineRule="auto"/>
        <w:rPr>
          <w:sz w:val="24"/>
          <w:szCs w:val="24"/>
        </w:rPr>
      </w:pPr>
      <w:r w:rsidRPr="00FD2D0F">
        <w:rPr>
          <w:sz w:val="24"/>
          <w:szCs w:val="24"/>
        </w:rPr>
        <w:t xml:space="preserve">        &lt;thead&gt;</w:t>
      </w:r>
    </w:p>
    <w:p w14:paraId="14C1DC88" w14:textId="77777777" w:rsidR="00FD2D0F" w:rsidRPr="00FD2D0F" w:rsidRDefault="00FD2D0F" w:rsidP="0021499C">
      <w:pPr>
        <w:pStyle w:val="a0"/>
        <w:spacing w:line="240" w:lineRule="auto"/>
        <w:rPr>
          <w:sz w:val="24"/>
          <w:szCs w:val="24"/>
        </w:rPr>
      </w:pPr>
      <w:r w:rsidRPr="00FD2D0F">
        <w:rPr>
          <w:sz w:val="24"/>
          <w:szCs w:val="24"/>
        </w:rPr>
        <w:t xml:space="preserve">          &lt;tr&gt;</w:t>
      </w:r>
    </w:p>
    <w:p w14:paraId="6C360886" w14:textId="77777777" w:rsidR="00FD2D0F" w:rsidRPr="00FD2D0F" w:rsidRDefault="00FD2D0F" w:rsidP="0021499C">
      <w:pPr>
        <w:pStyle w:val="a0"/>
        <w:spacing w:line="240" w:lineRule="auto"/>
        <w:rPr>
          <w:sz w:val="24"/>
          <w:szCs w:val="24"/>
        </w:rPr>
      </w:pPr>
      <w:r w:rsidRPr="00FD2D0F">
        <w:rPr>
          <w:sz w:val="24"/>
          <w:szCs w:val="24"/>
        </w:rPr>
        <w:t xml:space="preserve">            &lt;th&gt;Дата&lt;/th&gt;</w:t>
      </w:r>
    </w:p>
    <w:p w14:paraId="6FF1E294" w14:textId="77777777" w:rsidR="00FD2D0F" w:rsidRPr="00FD2D0F" w:rsidRDefault="00FD2D0F" w:rsidP="0021499C">
      <w:pPr>
        <w:pStyle w:val="a0"/>
        <w:spacing w:line="240" w:lineRule="auto"/>
        <w:rPr>
          <w:sz w:val="24"/>
          <w:szCs w:val="24"/>
        </w:rPr>
      </w:pPr>
      <w:r w:rsidRPr="00FD2D0F">
        <w:rPr>
          <w:sz w:val="24"/>
          <w:szCs w:val="24"/>
        </w:rPr>
        <w:t xml:space="preserve">            &lt;th&gt;Гра&lt;/th&gt;</w:t>
      </w:r>
    </w:p>
    <w:p w14:paraId="2D8E492B" w14:textId="77777777" w:rsidR="00FD2D0F" w:rsidRPr="00FD2D0F" w:rsidRDefault="00FD2D0F" w:rsidP="0021499C">
      <w:pPr>
        <w:pStyle w:val="a0"/>
        <w:spacing w:line="240" w:lineRule="auto"/>
        <w:rPr>
          <w:sz w:val="24"/>
          <w:szCs w:val="24"/>
        </w:rPr>
      </w:pPr>
      <w:r w:rsidRPr="00FD2D0F">
        <w:rPr>
          <w:sz w:val="24"/>
          <w:szCs w:val="24"/>
        </w:rPr>
        <w:t xml:space="preserve">            &lt;th&gt;Ставка&lt;/th&gt;</w:t>
      </w:r>
    </w:p>
    <w:p w14:paraId="4699C4C5" w14:textId="77777777" w:rsidR="00FD2D0F" w:rsidRPr="00FD2D0F" w:rsidRDefault="00FD2D0F" w:rsidP="0021499C">
      <w:pPr>
        <w:pStyle w:val="a0"/>
        <w:spacing w:line="240" w:lineRule="auto"/>
        <w:rPr>
          <w:sz w:val="24"/>
          <w:szCs w:val="24"/>
        </w:rPr>
      </w:pPr>
      <w:r w:rsidRPr="00FD2D0F">
        <w:rPr>
          <w:sz w:val="24"/>
          <w:szCs w:val="24"/>
        </w:rPr>
        <w:lastRenderedPageBreak/>
        <w:t xml:space="preserve">            &lt;th&gt;Результат&lt;/th&gt;</w:t>
      </w:r>
    </w:p>
    <w:p w14:paraId="141EA4B8" w14:textId="77777777" w:rsidR="00FD2D0F" w:rsidRPr="00FD2D0F" w:rsidRDefault="00FD2D0F" w:rsidP="0021499C">
      <w:pPr>
        <w:pStyle w:val="a0"/>
        <w:spacing w:line="240" w:lineRule="auto"/>
        <w:rPr>
          <w:sz w:val="24"/>
          <w:szCs w:val="24"/>
        </w:rPr>
      </w:pPr>
      <w:r w:rsidRPr="00FD2D0F">
        <w:rPr>
          <w:sz w:val="24"/>
          <w:szCs w:val="24"/>
        </w:rPr>
        <w:t xml:space="preserve">            &lt;th&gt;Виграш&lt;/th&gt;</w:t>
      </w:r>
    </w:p>
    <w:p w14:paraId="76A1D093" w14:textId="77777777" w:rsidR="00FD2D0F" w:rsidRPr="00FD2D0F" w:rsidRDefault="00FD2D0F" w:rsidP="0021499C">
      <w:pPr>
        <w:pStyle w:val="a0"/>
        <w:spacing w:line="240" w:lineRule="auto"/>
        <w:rPr>
          <w:sz w:val="24"/>
          <w:szCs w:val="24"/>
        </w:rPr>
      </w:pPr>
      <w:r w:rsidRPr="00FD2D0F">
        <w:rPr>
          <w:sz w:val="24"/>
          <w:szCs w:val="24"/>
        </w:rPr>
        <w:t xml:space="preserve">          &lt;/tr&gt;</w:t>
      </w:r>
    </w:p>
    <w:p w14:paraId="38CB9E46" w14:textId="77777777" w:rsidR="00FD2D0F" w:rsidRPr="00FD2D0F" w:rsidRDefault="00FD2D0F" w:rsidP="0021499C">
      <w:pPr>
        <w:pStyle w:val="a0"/>
        <w:spacing w:line="240" w:lineRule="auto"/>
        <w:rPr>
          <w:sz w:val="24"/>
          <w:szCs w:val="24"/>
        </w:rPr>
      </w:pPr>
      <w:r w:rsidRPr="00FD2D0F">
        <w:rPr>
          <w:sz w:val="24"/>
          <w:szCs w:val="24"/>
        </w:rPr>
        <w:t xml:space="preserve">        &lt;/thead&gt;</w:t>
      </w:r>
    </w:p>
    <w:p w14:paraId="7683BB78" w14:textId="77777777" w:rsidR="00FD2D0F" w:rsidRPr="00FD2D0F" w:rsidRDefault="00FD2D0F" w:rsidP="0021499C">
      <w:pPr>
        <w:pStyle w:val="a0"/>
        <w:spacing w:line="240" w:lineRule="auto"/>
        <w:rPr>
          <w:sz w:val="24"/>
          <w:szCs w:val="24"/>
        </w:rPr>
      </w:pPr>
      <w:r w:rsidRPr="00FD2D0F">
        <w:rPr>
          <w:sz w:val="24"/>
          <w:szCs w:val="24"/>
        </w:rPr>
        <w:t xml:space="preserve">        &lt;tbody&gt;</w:t>
      </w:r>
    </w:p>
    <w:p w14:paraId="36BBD4D8" w14:textId="77777777" w:rsidR="00FD2D0F" w:rsidRPr="00FD2D0F" w:rsidRDefault="00FD2D0F" w:rsidP="0021499C">
      <w:pPr>
        <w:pStyle w:val="a0"/>
        <w:spacing w:line="240" w:lineRule="auto"/>
        <w:rPr>
          <w:sz w:val="24"/>
          <w:szCs w:val="24"/>
        </w:rPr>
      </w:pPr>
      <w:r w:rsidRPr="00FD2D0F">
        <w:rPr>
          <w:sz w:val="24"/>
          <w:szCs w:val="24"/>
        </w:rPr>
        <w:t xml:space="preserve">          &lt;tr v-for="r in rows" :key="r.id"&gt;</w:t>
      </w:r>
    </w:p>
    <w:p w14:paraId="5EE12BD2" w14:textId="77777777" w:rsidR="00FD2D0F" w:rsidRPr="00FD2D0F" w:rsidRDefault="00FD2D0F" w:rsidP="0021499C">
      <w:pPr>
        <w:pStyle w:val="a0"/>
        <w:spacing w:line="240" w:lineRule="auto"/>
        <w:rPr>
          <w:sz w:val="24"/>
          <w:szCs w:val="24"/>
        </w:rPr>
      </w:pPr>
      <w:r w:rsidRPr="00FD2D0F">
        <w:rPr>
          <w:sz w:val="24"/>
          <w:szCs w:val="24"/>
        </w:rPr>
        <w:t xml:space="preserve">            &lt;td class="muted"&gt;{{ fmt(r.createdAt) }}&lt;/td&gt;</w:t>
      </w:r>
    </w:p>
    <w:p w14:paraId="7F5B10D2" w14:textId="77777777" w:rsidR="00FD2D0F" w:rsidRPr="00FD2D0F" w:rsidRDefault="00FD2D0F" w:rsidP="0021499C">
      <w:pPr>
        <w:pStyle w:val="a0"/>
        <w:spacing w:line="240" w:lineRule="auto"/>
        <w:rPr>
          <w:sz w:val="24"/>
          <w:szCs w:val="24"/>
        </w:rPr>
      </w:pPr>
      <w:r w:rsidRPr="00FD2D0F">
        <w:rPr>
          <w:sz w:val="24"/>
          <w:szCs w:val="24"/>
        </w:rPr>
        <w:t xml:space="preserve">            &lt;td&gt;{{ gameTitle(r.gameId) }}&lt;/td&gt;</w:t>
      </w:r>
    </w:p>
    <w:p w14:paraId="63A139F4" w14:textId="77777777" w:rsidR="00FD2D0F" w:rsidRPr="00FD2D0F" w:rsidRDefault="00FD2D0F" w:rsidP="0021499C">
      <w:pPr>
        <w:pStyle w:val="a0"/>
        <w:spacing w:line="240" w:lineRule="auto"/>
        <w:rPr>
          <w:sz w:val="24"/>
          <w:szCs w:val="24"/>
        </w:rPr>
      </w:pPr>
      <w:r w:rsidRPr="00FD2D0F">
        <w:rPr>
          <w:sz w:val="24"/>
          <w:szCs w:val="24"/>
        </w:rPr>
        <w:t xml:space="preserve">            &lt;td&gt;{{ r.bet }}&lt;/td&gt;</w:t>
      </w:r>
    </w:p>
    <w:p w14:paraId="3B39349C" w14:textId="77777777" w:rsidR="00FD2D0F" w:rsidRPr="00FD2D0F" w:rsidRDefault="00FD2D0F" w:rsidP="0021499C">
      <w:pPr>
        <w:pStyle w:val="a0"/>
        <w:spacing w:line="240" w:lineRule="auto"/>
        <w:rPr>
          <w:sz w:val="24"/>
          <w:szCs w:val="24"/>
        </w:rPr>
      </w:pPr>
      <w:r w:rsidRPr="00FD2D0F">
        <w:rPr>
          <w:sz w:val="24"/>
          <w:szCs w:val="24"/>
        </w:rPr>
        <w:t xml:space="preserve">            &lt;td&gt;</w:t>
      </w:r>
    </w:p>
    <w:p w14:paraId="1CA41EE3" w14:textId="77777777" w:rsidR="00FD2D0F" w:rsidRPr="00FD2D0F" w:rsidRDefault="00FD2D0F" w:rsidP="0021499C">
      <w:pPr>
        <w:pStyle w:val="a0"/>
        <w:spacing w:line="240" w:lineRule="auto"/>
        <w:rPr>
          <w:sz w:val="24"/>
          <w:szCs w:val="24"/>
        </w:rPr>
      </w:pPr>
      <w:r w:rsidRPr="00FD2D0F">
        <w:rPr>
          <w:sz w:val="24"/>
          <w:szCs w:val="24"/>
        </w:rPr>
        <w:t xml:space="preserve">              &lt;span class="badge" :class="r.outcome === 'WIN' ? 'good' : 'bad'"&gt;</w:t>
      </w:r>
    </w:p>
    <w:p w14:paraId="5F41B89D" w14:textId="77777777" w:rsidR="00FD2D0F" w:rsidRPr="00FD2D0F" w:rsidRDefault="00FD2D0F" w:rsidP="0021499C">
      <w:pPr>
        <w:pStyle w:val="a0"/>
        <w:spacing w:line="240" w:lineRule="auto"/>
        <w:rPr>
          <w:sz w:val="24"/>
          <w:szCs w:val="24"/>
        </w:rPr>
      </w:pPr>
      <w:r w:rsidRPr="00FD2D0F">
        <w:rPr>
          <w:sz w:val="24"/>
          <w:szCs w:val="24"/>
        </w:rPr>
        <w:t xml:space="preserve">                {{ r.outcome }}</w:t>
      </w:r>
    </w:p>
    <w:p w14:paraId="77544A2E" w14:textId="77777777" w:rsidR="00FD2D0F" w:rsidRPr="00FD2D0F" w:rsidRDefault="00FD2D0F" w:rsidP="0021499C">
      <w:pPr>
        <w:pStyle w:val="a0"/>
        <w:spacing w:line="240" w:lineRule="auto"/>
        <w:rPr>
          <w:sz w:val="24"/>
          <w:szCs w:val="24"/>
        </w:rPr>
      </w:pPr>
      <w:r w:rsidRPr="00FD2D0F">
        <w:rPr>
          <w:sz w:val="24"/>
          <w:szCs w:val="24"/>
        </w:rPr>
        <w:t xml:space="preserve">              &lt;/span&gt;</w:t>
      </w:r>
    </w:p>
    <w:p w14:paraId="77AEBD2B" w14:textId="77777777" w:rsidR="00FD2D0F" w:rsidRPr="00FD2D0F" w:rsidRDefault="00FD2D0F" w:rsidP="0021499C">
      <w:pPr>
        <w:pStyle w:val="a0"/>
        <w:spacing w:line="240" w:lineRule="auto"/>
        <w:rPr>
          <w:sz w:val="24"/>
          <w:szCs w:val="24"/>
        </w:rPr>
      </w:pPr>
      <w:r w:rsidRPr="00FD2D0F">
        <w:rPr>
          <w:sz w:val="24"/>
          <w:szCs w:val="24"/>
        </w:rPr>
        <w:t xml:space="preserve">            &lt;/td&gt;</w:t>
      </w:r>
    </w:p>
    <w:p w14:paraId="059C2192" w14:textId="77777777" w:rsidR="00FD2D0F" w:rsidRPr="00FD2D0F" w:rsidRDefault="00FD2D0F" w:rsidP="0021499C">
      <w:pPr>
        <w:pStyle w:val="a0"/>
        <w:spacing w:line="240" w:lineRule="auto"/>
        <w:rPr>
          <w:sz w:val="24"/>
          <w:szCs w:val="24"/>
        </w:rPr>
      </w:pPr>
      <w:r w:rsidRPr="00FD2D0F">
        <w:rPr>
          <w:sz w:val="24"/>
          <w:szCs w:val="24"/>
        </w:rPr>
        <w:t xml:space="preserve">            &lt;td&gt;{{ r.winAmount }}&lt;/td&gt;</w:t>
      </w:r>
    </w:p>
    <w:p w14:paraId="51C096C2" w14:textId="77777777" w:rsidR="00FD2D0F" w:rsidRPr="00FD2D0F" w:rsidRDefault="00FD2D0F" w:rsidP="0021499C">
      <w:pPr>
        <w:pStyle w:val="a0"/>
        <w:spacing w:line="240" w:lineRule="auto"/>
        <w:rPr>
          <w:sz w:val="24"/>
          <w:szCs w:val="24"/>
        </w:rPr>
      </w:pPr>
      <w:r w:rsidRPr="00FD2D0F">
        <w:rPr>
          <w:sz w:val="24"/>
          <w:szCs w:val="24"/>
        </w:rPr>
        <w:t xml:space="preserve">          &lt;/tr&gt;</w:t>
      </w:r>
    </w:p>
    <w:p w14:paraId="64647D92" w14:textId="77777777" w:rsidR="00FD2D0F" w:rsidRPr="00FD2D0F" w:rsidRDefault="00FD2D0F" w:rsidP="0021499C">
      <w:pPr>
        <w:pStyle w:val="a0"/>
        <w:spacing w:line="240" w:lineRule="auto"/>
        <w:rPr>
          <w:sz w:val="24"/>
          <w:szCs w:val="24"/>
        </w:rPr>
      </w:pPr>
      <w:r w:rsidRPr="00FD2D0F">
        <w:rPr>
          <w:sz w:val="24"/>
          <w:szCs w:val="24"/>
        </w:rPr>
        <w:t xml:space="preserve">        &lt;/tbody&gt;</w:t>
      </w:r>
    </w:p>
    <w:p w14:paraId="7E3235DB" w14:textId="77777777" w:rsidR="00FD2D0F" w:rsidRPr="00FD2D0F" w:rsidRDefault="00FD2D0F" w:rsidP="0021499C">
      <w:pPr>
        <w:pStyle w:val="a0"/>
        <w:spacing w:line="240" w:lineRule="auto"/>
        <w:rPr>
          <w:sz w:val="24"/>
          <w:szCs w:val="24"/>
        </w:rPr>
      </w:pPr>
      <w:r w:rsidRPr="00FD2D0F">
        <w:rPr>
          <w:sz w:val="24"/>
          <w:szCs w:val="24"/>
        </w:rPr>
        <w:t xml:space="preserve">      &lt;/table&gt;</w:t>
      </w:r>
    </w:p>
    <w:p w14:paraId="6749215F" w14:textId="77777777" w:rsidR="00FD2D0F" w:rsidRPr="00FD2D0F" w:rsidRDefault="00FD2D0F" w:rsidP="0021499C">
      <w:pPr>
        <w:pStyle w:val="a0"/>
        <w:spacing w:line="240" w:lineRule="auto"/>
        <w:rPr>
          <w:sz w:val="24"/>
          <w:szCs w:val="24"/>
        </w:rPr>
      </w:pPr>
    </w:p>
    <w:p w14:paraId="7B921B71" w14:textId="77777777" w:rsidR="00FD2D0F" w:rsidRPr="00FD2D0F" w:rsidRDefault="00FD2D0F" w:rsidP="0021499C">
      <w:pPr>
        <w:pStyle w:val="a0"/>
        <w:spacing w:line="240" w:lineRule="auto"/>
        <w:rPr>
          <w:sz w:val="24"/>
          <w:szCs w:val="24"/>
        </w:rPr>
      </w:pPr>
      <w:r w:rsidRPr="00FD2D0F">
        <w:rPr>
          <w:sz w:val="24"/>
          <w:szCs w:val="24"/>
        </w:rPr>
        <w:t xml:space="preserve">      &lt;p v-else class="muted" style="margin: 0"&gt;Історія порожня. Зіграйте хоча б один раз.&lt;/p&gt;</w:t>
      </w:r>
    </w:p>
    <w:p w14:paraId="2F33A767" w14:textId="77777777" w:rsidR="00FD2D0F" w:rsidRPr="00FD2D0F" w:rsidRDefault="00FD2D0F" w:rsidP="0021499C">
      <w:pPr>
        <w:pStyle w:val="a0"/>
        <w:spacing w:line="240" w:lineRule="auto"/>
        <w:rPr>
          <w:sz w:val="24"/>
          <w:szCs w:val="24"/>
        </w:rPr>
      </w:pPr>
      <w:r w:rsidRPr="00FD2D0F">
        <w:rPr>
          <w:sz w:val="24"/>
          <w:szCs w:val="24"/>
        </w:rPr>
        <w:t xml:space="preserve">    &lt;/section&gt;</w:t>
      </w:r>
    </w:p>
    <w:p w14:paraId="6BA9DCE1"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6E8B81FF" w14:textId="77777777" w:rsidR="00FD2D0F" w:rsidRPr="00FD2D0F" w:rsidRDefault="00FD2D0F" w:rsidP="0021499C">
      <w:pPr>
        <w:pStyle w:val="a0"/>
        <w:spacing w:line="240" w:lineRule="auto"/>
        <w:rPr>
          <w:sz w:val="24"/>
          <w:szCs w:val="24"/>
        </w:rPr>
      </w:pPr>
      <w:r w:rsidRPr="00FD2D0F">
        <w:rPr>
          <w:sz w:val="24"/>
          <w:szCs w:val="24"/>
        </w:rPr>
        <w:t>&lt;/template&gt;</w:t>
      </w:r>
    </w:p>
    <w:p w14:paraId="790700F4" w14:textId="77777777" w:rsidR="00FD2D0F" w:rsidRPr="00FD2D0F" w:rsidRDefault="00FD2D0F" w:rsidP="0021499C">
      <w:pPr>
        <w:pStyle w:val="a0"/>
        <w:spacing w:line="240" w:lineRule="auto"/>
        <w:rPr>
          <w:sz w:val="24"/>
          <w:szCs w:val="24"/>
        </w:rPr>
      </w:pPr>
    </w:p>
    <w:p w14:paraId="1CBC9172" w14:textId="77777777" w:rsidR="00FD2D0F" w:rsidRPr="00FD2D0F" w:rsidRDefault="00FD2D0F" w:rsidP="0021499C">
      <w:pPr>
        <w:pStyle w:val="a0"/>
        <w:spacing w:line="240" w:lineRule="auto"/>
        <w:rPr>
          <w:sz w:val="24"/>
          <w:szCs w:val="24"/>
        </w:rPr>
      </w:pPr>
      <w:r w:rsidRPr="00FD2D0F">
        <w:rPr>
          <w:sz w:val="24"/>
          <w:szCs w:val="24"/>
        </w:rPr>
        <w:t>&lt;script setup&gt;</w:t>
      </w:r>
    </w:p>
    <w:p w14:paraId="09247F2F" w14:textId="77777777" w:rsidR="00FD2D0F" w:rsidRPr="00FD2D0F" w:rsidRDefault="00FD2D0F" w:rsidP="0021499C">
      <w:pPr>
        <w:pStyle w:val="a0"/>
        <w:spacing w:line="240" w:lineRule="auto"/>
        <w:rPr>
          <w:sz w:val="24"/>
          <w:szCs w:val="24"/>
        </w:rPr>
      </w:pPr>
      <w:r w:rsidRPr="00FD2D0F">
        <w:rPr>
          <w:sz w:val="24"/>
          <w:szCs w:val="24"/>
        </w:rPr>
        <w:t>import { onMounted, ref } from 'vue';</w:t>
      </w:r>
    </w:p>
    <w:p w14:paraId="582FED76" w14:textId="77777777" w:rsidR="00FD2D0F" w:rsidRPr="00FD2D0F" w:rsidRDefault="00FD2D0F" w:rsidP="0021499C">
      <w:pPr>
        <w:pStyle w:val="a0"/>
        <w:spacing w:line="240" w:lineRule="auto"/>
        <w:rPr>
          <w:sz w:val="24"/>
          <w:szCs w:val="24"/>
        </w:rPr>
      </w:pPr>
      <w:r w:rsidRPr="00FD2D0F">
        <w:rPr>
          <w:sz w:val="24"/>
          <w:szCs w:val="24"/>
        </w:rPr>
        <w:t>import { useGamesStore } from '../stores/games';</w:t>
      </w:r>
    </w:p>
    <w:p w14:paraId="41B5BB55" w14:textId="77777777" w:rsidR="00FD2D0F" w:rsidRPr="00FD2D0F" w:rsidRDefault="00FD2D0F" w:rsidP="0021499C">
      <w:pPr>
        <w:pStyle w:val="a0"/>
        <w:spacing w:line="240" w:lineRule="auto"/>
        <w:rPr>
          <w:sz w:val="24"/>
          <w:szCs w:val="24"/>
        </w:rPr>
      </w:pPr>
    </w:p>
    <w:p w14:paraId="73E08232" w14:textId="77777777" w:rsidR="00FD2D0F" w:rsidRPr="00FD2D0F" w:rsidRDefault="00FD2D0F" w:rsidP="0021499C">
      <w:pPr>
        <w:pStyle w:val="a0"/>
        <w:spacing w:line="240" w:lineRule="auto"/>
        <w:rPr>
          <w:sz w:val="24"/>
          <w:szCs w:val="24"/>
        </w:rPr>
      </w:pPr>
      <w:r w:rsidRPr="00FD2D0F">
        <w:rPr>
          <w:sz w:val="24"/>
          <w:szCs w:val="24"/>
        </w:rPr>
        <w:t>const store = useGamesStore();</w:t>
      </w:r>
    </w:p>
    <w:p w14:paraId="06EF9B99" w14:textId="77777777" w:rsidR="00FD2D0F" w:rsidRPr="00FD2D0F" w:rsidRDefault="00FD2D0F" w:rsidP="0021499C">
      <w:pPr>
        <w:pStyle w:val="a0"/>
        <w:spacing w:line="240" w:lineRule="auto"/>
        <w:rPr>
          <w:sz w:val="24"/>
          <w:szCs w:val="24"/>
        </w:rPr>
      </w:pPr>
      <w:r w:rsidRPr="00FD2D0F">
        <w:rPr>
          <w:sz w:val="24"/>
          <w:szCs w:val="24"/>
        </w:rPr>
        <w:t>const rows = ref([]);</w:t>
      </w:r>
    </w:p>
    <w:p w14:paraId="3130F18F" w14:textId="77777777" w:rsidR="00FD2D0F" w:rsidRPr="00FD2D0F" w:rsidRDefault="00FD2D0F" w:rsidP="0021499C">
      <w:pPr>
        <w:pStyle w:val="a0"/>
        <w:spacing w:line="240" w:lineRule="auto"/>
        <w:rPr>
          <w:sz w:val="24"/>
          <w:szCs w:val="24"/>
        </w:rPr>
      </w:pPr>
      <w:r w:rsidRPr="00FD2D0F">
        <w:rPr>
          <w:sz w:val="24"/>
          <w:szCs w:val="24"/>
        </w:rPr>
        <w:t>const gamesMap = ref(new Map());</w:t>
      </w:r>
    </w:p>
    <w:p w14:paraId="3DAFBE89" w14:textId="77777777" w:rsidR="00FD2D0F" w:rsidRPr="00FD2D0F" w:rsidRDefault="00FD2D0F" w:rsidP="0021499C">
      <w:pPr>
        <w:pStyle w:val="a0"/>
        <w:spacing w:line="240" w:lineRule="auto"/>
        <w:rPr>
          <w:sz w:val="24"/>
          <w:szCs w:val="24"/>
        </w:rPr>
      </w:pPr>
    </w:p>
    <w:p w14:paraId="1A2D6178" w14:textId="77777777" w:rsidR="00FD2D0F" w:rsidRPr="00FD2D0F" w:rsidRDefault="00FD2D0F" w:rsidP="0021499C">
      <w:pPr>
        <w:pStyle w:val="a0"/>
        <w:spacing w:line="240" w:lineRule="auto"/>
        <w:rPr>
          <w:sz w:val="24"/>
          <w:szCs w:val="24"/>
        </w:rPr>
      </w:pPr>
      <w:r w:rsidRPr="00FD2D0F">
        <w:rPr>
          <w:sz w:val="24"/>
          <w:szCs w:val="24"/>
        </w:rPr>
        <w:t>function fmt(iso) {</w:t>
      </w:r>
    </w:p>
    <w:p w14:paraId="5A00E7F2" w14:textId="77777777" w:rsidR="00FD2D0F" w:rsidRPr="00FD2D0F" w:rsidRDefault="00FD2D0F" w:rsidP="0021499C">
      <w:pPr>
        <w:pStyle w:val="a0"/>
        <w:spacing w:line="240" w:lineRule="auto"/>
        <w:rPr>
          <w:sz w:val="24"/>
          <w:szCs w:val="24"/>
        </w:rPr>
      </w:pPr>
      <w:r w:rsidRPr="00FD2D0F">
        <w:rPr>
          <w:sz w:val="24"/>
          <w:szCs w:val="24"/>
        </w:rPr>
        <w:lastRenderedPageBreak/>
        <w:t xml:space="preserve">  try {</w:t>
      </w:r>
    </w:p>
    <w:p w14:paraId="6FCF2752" w14:textId="77777777" w:rsidR="00FD2D0F" w:rsidRPr="00FD2D0F" w:rsidRDefault="00FD2D0F" w:rsidP="0021499C">
      <w:pPr>
        <w:pStyle w:val="a0"/>
        <w:spacing w:line="240" w:lineRule="auto"/>
        <w:rPr>
          <w:sz w:val="24"/>
          <w:szCs w:val="24"/>
        </w:rPr>
      </w:pPr>
      <w:r w:rsidRPr="00FD2D0F">
        <w:rPr>
          <w:sz w:val="24"/>
          <w:szCs w:val="24"/>
        </w:rPr>
        <w:t xml:space="preserve">    return new Date(iso).toLocaleString('uk-UA');</w:t>
      </w:r>
    </w:p>
    <w:p w14:paraId="79247104" w14:textId="77777777" w:rsidR="00FD2D0F" w:rsidRPr="00FD2D0F" w:rsidRDefault="00FD2D0F" w:rsidP="0021499C">
      <w:pPr>
        <w:pStyle w:val="a0"/>
        <w:spacing w:line="240" w:lineRule="auto"/>
        <w:rPr>
          <w:sz w:val="24"/>
          <w:szCs w:val="24"/>
        </w:rPr>
      </w:pPr>
      <w:r w:rsidRPr="00FD2D0F">
        <w:rPr>
          <w:sz w:val="24"/>
          <w:szCs w:val="24"/>
        </w:rPr>
        <w:t xml:space="preserve">  } catch {</w:t>
      </w:r>
    </w:p>
    <w:p w14:paraId="0610ACF4" w14:textId="77777777" w:rsidR="00FD2D0F" w:rsidRPr="00FD2D0F" w:rsidRDefault="00FD2D0F" w:rsidP="0021499C">
      <w:pPr>
        <w:pStyle w:val="a0"/>
        <w:spacing w:line="240" w:lineRule="auto"/>
        <w:rPr>
          <w:sz w:val="24"/>
          <w:szCs w:val="24"/>
        </w:rPr>
      </w:pPr>
      <w:r w:rsidRPr="00FD2D0F">
        <w:rPr>
          <w:sz w:val="24"/>
          <w:szCs w:val="24"/>
        </w:rPr>
        <w:t xml:space="preserve">    return iso;</w:t>
      </w:r>
    </w:p>
    <w:p w14:paraId="48C7C1EA" w14:textId="77777777" w:rsidR="00FD2D0F" w:rsidRPr="00FD2D0F" w:rsidRDefault="00FD2D0F" w:rsidP="0021499C">
      <w:pPr>
        <w:pStyle w:val="a0"/>
        <w:spacing w:line="240" w:lineRule="auto"/>
        <w:rPr>
          <w:sz w:val="24"/>
          <w:szCs w:val="24"/>
        </w:rPr>
      </w:pPr>
      <w:r w:rsidRPr="00FD2D0F">
        <w:rPr>
          <w:sz w:val="24"/>
          <w:szCs w:val="24"/>
        </w:rPr>
        <w:t xml:space="preserve">  }</w:t>
      </w:r>
    </w:p>
    <w:p w14:paraId="32670D78" w14:textId="77777777" w:rsidR="00FD2D0F" w:rsidRPr="00FD2D0F" w:rsidRDefault="00FD2D0F" w:rsidP="0021499C">
      <w:pPr>
        <w:pStyle w:val="a0"/>
        <w:spacing w:line="240" w:lineRule="auto"/>
        <w:rPr>
          <w:sz w:val="24"/>
          <w:szCs w:val="24"/>
        </w:rPr>
      </w:pPr>
      <w:r w:rsidRPr="00FD2D0F">
        <w:rPr>
          <w:sz w:val="24"/>
          <w:szCs w:val="24"/>
        </w:rPr>
        <w:t>}</w:t>
      </w:r>
    </w:p>
    <w:p w14:paraId="367C77CE" w14:textId="77777777" w:rsidR="00FD2D0F" w:rsidRPr="00FD2D0F" w:rsidRDefault="00FD2D0F" w:rsidP="0021499C">
      <w:pPr>
        <w:pStyle w:val="a0"/>
        <w:spacing w:line="240" w:lineRule="auto"/>
        <w:rPr>
          <w:sz w:val="24"/>
          <w:szCs w:val="24"/>
        </w:rPr>
      </w:pPr>
    </w:p>
    <w:p w14:paraId="600CF10D" w14:textId="77777777" w:rsidR="00FD2D0F" w:rsidRPr="00FD2D0F" w:rsidRDefault="00FD2D0F" w:rsidP="0021499C">
      <w:pPr>
        <w:pStyle w:val="a0"/>
        <w:spacing w:line="240" w:lineRule="auto"/>
        <w:rPr>
          <w:sz w:val="24"/>
          <w:szCs w:val="24"/>
        </w:rPr>
      </w:pPr>
      <w:r w:rsidRPr="00FD2D0F">
        <w:rPr>
          <w:sz w:val="24"/>
          <w:szCs w:val="24"/>
        </w:rPr>
        <w:t>function gameTitle(id) {</w:t>
      </w:r>
    </w:p>
    <w:p w14:paraId="6B886A0B" w14:textId="77777777" w:rsidR="00FD2D0F" w:rsidRPr="00FD2D0F" w:rsidRDefault="00FD2D0F" w:rsidP="0021499C">
      <w:pPr>
        <w:pStyle w:val="a0"/>
        <w:spacing w:line="240" w:lineRule="auto"/>
        <w:rPr>
          <w:sz w:val="24"/>
          <w:szCs w:val="24"/>
        </w:rPr>
      </w:pPr>
      <w:r w:rsidRPr="00FD2D0F">
        <w:rPr>
          <w:sz w:val="24"/>
          <w:szCs w:val="24"/>
        </w:rPr>
        <w:t xml:space="preserve">  return gamesMap.value.get(id) || id;</w:t>
      </w:r>
    </w:p>
    <w:p w14:paraId="6B591E88" w14:textId="77777777" w:rsidR="00FD2D0F" w:rsidRPr="00FD2D0F" w:rsidRDefault="00FD2D0F" w:rsidP="0021499C">
      <w:pPr>
        <w:pStyle w:val="a0"/>
        <w:spacing w:line="240" w:lineRule="auto"/>
        <w:rPr>
          <w:sz w:val="24"/>
          <w:szCs w:val="24"/>
        </w:rPr>
      </w:pPr>
      <w:r w:rsidRPr="00FD2D0F">
        <w:rPr>
          <w:sz w:val="24"/>
          <w:szCs w:val="24"/>
        </w:rPr>
        <w:t>}</w:t>
      </w:r>
    </w:p>
    <w:p w14:paraId="54F52F08" w14:textId="77777777" w:rsidR="00FD2D0F" w:rsidRPr="00FD2D0F" w:rsidRDefault="00FD2D0F" w:rsidP="0021499C">
      <w:pPr>
        <w:pStyle w:val="a0"/>
        <w:spacing w:line="240" w:lineRule="auto"/>
        <w:rPr>
          <w:sz w:val="24"/>
          <w:szCs w:val="24"/>
        </w:rPr>
      </w:pPr>
    </w:p>
    <w:p w14:paraId="5D1A27D6" w14:textId="77777777" w:rsidR="00FD2D0F" w:rsidRPr="00FD2D0F" w:rsidRDefault="00FD2D0F" w:rsidP="0021499C">
      <w:pPr>
        <w:pStyle w:val="a0"/>
        <w:spacing w:line="240" w:lineRule="auto"/>
        <w:rPr>
          <w:sz w:val="24"/>
          <w:szCs w:val="24"/>
        </w:rPr>
      </w:pPr>
      <w:r w:rsidRPr="00FD2D0F">
        <w:rPr>
          <w:sz w:val="24"/>
          <w:szCs w:val="24"/>
        </w:rPr>
        <w:t>onMounted(() =&gt; {</w:t>
      </w:r>
    </w:p>
    <w:p w14:paraId="4F772617" w14:textId="77777777" w:rsidR="00FD2D0F" w:rsidRPr="00FD2D0F" w:rsidRDefault="00FD2D0F" w:rsidP="0021499C">
      <w:pPr>
        <w:pStyle w:val="a0"/>
        <w:spacing w:line="240" w:lineRule="auto"/>
        <w:rPr>
          <w:sz w:val="24"/>
          <w:szCs w:val="24"/>
        </w:rPr>
      </w:pPr>
      <w:r w:rsidRPr="00FD2D0F">
        <w:rPr>
          <w:sz w:val="24"/>
          <w:szCs w:val="24"/>
        </w:rPr>
        <w:t xml:space="preserve">  const games = store.loadGames();</w:t>
      </w:r>
    </w:p>
    <w:p w14:paraId="28FD2908" w14:textId="77777777" w:rsidR="00FD2D0F" w:rsidRPr="00FD2D0F" w:rsidRDefault="00FD2D0F" w:rsidP="0021499C">
      <w:pPr>
        <w:pStyle w:val="a0"/>
        <w:spacing w:line="240" w:lineRule="auto"/>
        <w:rPr>
          <w:sz w:val="24"/>
          <w:szCs w:val="24"/>
        </w:rPr>
      </w:pPr>
      <w:r w:rsidRPr="00FD2D0F">
        <w:rPr>
          <w:sz w:val="24"/>
          <w:szCs w:val="24"/>
        </w:rPr>
        <w:t xml:space="preserve">  gamesMap.value = new Map(games.map((g) =&gt; [g.id, g.title]));</w:t>
      </w:r>
    </w:p>
    <w:p w14:paraId="131BE83C" w14:textId="77777777" w:rsidR="00FD2D0F" w:rsidRPr="00FD2D0F" w:rsidRDefault="00FD2D0F" w:rsidP="0021499C">
      <w:pPr>
        <w:pStyle w:val="a0"/>
        <w:spacing w:line="240" w:lineRule="auto"/>
        <w:rPr>
          <w:sz w:val="24"/>
          <w:szCs w:val="24"/>
        </w:rPr>
      </w:pPr>
      <w:r w:rsidRPr="00FD2D0F">
        <w:rPr>
          <w:sz w:val="24"/>
          <w:szCs w:val="24"/>
        </w:rPr>
        <w:t xml:space="preserve">  rows.value = store.getHistory();</w:t>
      </w:r>
    </w:p>
    <w:p w14:paraId="30A8EE7C" w14:textId="77777777" w:rsidR="00FD2D0F" w:rsidRPr="00FD2D0F" w:rsidRDefault="00FD2D0F" w:rsidP="0021499C">
      <w:pPr>
        <w:pStyle w:val="a0"/>
        <w:spacing w:line="240" w:lineRule="auto"/>
        <w:rPr>
          <w:sz w:val="24"/>
          <w:szCs w:val="24"/>
        </w:rPr>
      </w:pPr>
      <w:r w:rsidRPr="00FD2D0F">
        <w:rPr>
          <w:sz w:val="24"/>
          <w:szCs w:val="24"/>
        </w:rPr>
        <w:t>});</w:t>
      </w:r>
    </w:p>
    <w:p w14:paraId="6743EABE" w14:textId="36C203B6" w:rsidR="00CC0F25" w:rsidRPr="00CC0F25" w:rsidRDefault="00FD2D0F" w:rsidP="0021499C">
      <w:pPr>
        <w:pStyle w:val="a0"/>
        <w:spacing w:line="240" w:lineRule="auto"/>
        <w:rPr>
          <w:sz w:val="24"/>
          <w:szCs w:val="24"/>
        </w:rPr>
      </w:pPr>
      <w:r w:rsidRPr="00FD2D0F">
        <w:rPr>
          <w:sz w:val="24"/>
          <w:szCs w:val="24"/>
        </w:rPr>
        <w:t>&lt;/script&gt;</w:t>
      </w:r>
    </w:p>
    <w:p w14:paraId="339167F8" w14:textId="69B85270" w:rsidR="00CC0F25" w:rsidRPr="00CC0F25" w:rsidRDefault="00CC0F25" w:rsidP="0021499C">
      <w:pPr>
        <w:pStyle w:val="a0"/>
        <w:spacing w:line="240" w:lineRule="auto"/>
        <w:ind w:firstLine="0"/>
        <w:rPr>
          <w:b/>
          <w:bCs/>
        </w:rPr>
      </w:pPr>
      <w:r w:rsidRPr="00CC0F25">
        <w:rPr>
          <w:b/>
          <w:bCs/>
        </w:rPr>
        <w:t>src/pages/LeaderboardPage.vue</w:t>
      </w:r>
      <w:r>
        <w:rPr>
          <w:b/>
          <w:bCs/>
        </w:rPr>
        <w:t>:</w:t>
      </w:r>
    </w:p>
    <w:p w14:paraId="043A44D4" w14:textId="77777777" w:rsidR="00FD2D0F" w:rsidRPr="00FD2D0F" w:rsidRDefault="00FD2D0F" w:rsidP="0021499C">
      <w:pPr>
        <w:pStyle w:val="a0"/>
        <w:spacing w:line="240" w:lineRule="auto"/>
        <w:rPr>
          <w:sz w:val="24"/>
          <w:szCs w:val="24"/>
        </w:rPr>
      </w:pPr>
      <w:r w:rsidRPr="00FD2D0F">
        <w:rPr>
          <w:sz w:val="24"/>
          <w:szCs w:val="24"/>
        </w:rPr>
        <w:t>&lt;template&gt;</w:t>
      </w:r>
    </w:p>
    <w:p w14:paraId="4A6F3E40" w14:textId="77777777" w:rsidR="00FD2D0F" w:rsidRPr="00FD2D0F" w:rsidRDefault="00FD2D0F" w:rsidP="0021499C">
      <w:pPr>
        <w:pStyle w:val="a0"/>
        <w:spacing w:line="240" w:lineRule="auto"/>
        <w:rPr>
          <w:sz w:val="24"/>
          <w:szCs w:val="24"/>
        </w:rPr>
      </w:pPr>
      <w:r w:rsidRPr="00FD2D0F">
        <w:rPr>
          <w:sz w:val="24"/>
          <w:szCs w:val="24"/>
        </w:rPr>
        <w:t xml:space="preserve">  &lt;div class="grid" style="gap: 14px"&gt;</w:t>
      </w:r>
    </w:p>
    <w:p w14:paraId="28B3F0CC" w14:textId="77777777" w:rsidR="00FD2D0F" w:rsidRPr="00FD2D0F" w:rsidRDefault="00FD2D0F" w:rsidP="0021499C">
      <w:pPr>
        <w:pStyle w:val="a0"/>
        <w:spacing w:line="240" w:lineRule="auto"/>
        <w:rPr>
          <w:sz w:val="24"/>
          <w:szCs w:val="24"/>
        </w:rPr>
      </w:pPr>
      <w:r w:rsidRPr="00FD2D0F">
        <w:rPr>
          <w:sz w:val="24"/>
          <w:szCs w:val="24"/>
        </w:rPr>
        <w:t xml:space="preserve">    &lt;section class="card"&gt;</w:t>
      </w:r>
    </w:p>
    <w:p w14:paraId="1A2989E5" w14:textId="77777777" w:rsidR="00FD2D0F" w:rsidRPr="00FD2D0F" w:rsidRDefault="00FD2D0F" w:rsidP="0021499C">
      <w:pPr>
        <w:pStyle w:val="a0"/>
        <w:spacing w:line="240" w:lineRule="auto"/>
        <w:rPr>
          <w:sz w:val="24"/>
          <w:szCs w:val="24"/>
        </w:rPr>
      </w:pPr>
      <w:r w:rsidRPr="00FD2D0F">
        <w:rPr>
          <w:sz w:val="24"/>
          <w:szCs w:val="24"/>
        </w:rPr>
        <w:t xml:space="preserve">      &lt;div class="row"&gt;</w:t>
      </w:r>
    </w:p>
    <w:p w14:paraId="469BCA1E"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61A5B604" w14:textId="77777777" w:rsidR="00FD2D0F" w:rsidRPr="00FD2D0F" w:rsidRDefault="00FD2D0F" w:rsidP="0021499C">
      <w:pPr>
        <w:pStyle w:val="a0"/>
        <w:spacing w:line="240" w:lineRule="auto"/>
        <w:rPr>
          <w:sz w:val="24"/>
          <w:szCs w:val="24"/>
        </w:rPr>
      </w:pPr>
      <w:r w:rsidRPr="00FD2D0F">
        <w:rPr>
          <w:sz w:val="24"/>
          <w:szCs w:val="24"/>
        </w:rPr>
        <w:t xml:space="preserve">          &lt;h1 class="h1"&gt;Рейтинг&lt;/h1&gt;</w:t>
      </w:r>
    </w:p>
    <w:p w14:paraId="2D449E7B" w14:textId="77777777" w:rsidR="00FD2D0F" w:rsidRPr="00FD2D0F" w:rsidRDefault="00FD2D0F" w:rsidP="0021499C">
      <w:pPr>
        <w:pStyle w:val="a0"/>
        <w:spacing w:line="240" w:lineRule="auto"/>
        <w:rPr>
          <w:sz w:val="24"/>
          <w:szCs w:val="24"/>
        </w:rPr>
      </w:pPr>
      <w:r w:rsidRPr="00FD2D0F">
        <w:rPr>
          <w:sz w:val="24"/>
          <w:szCs w:val="24"/>
        </w:rPr>
        <w:t xml:space="preserve">          &lt;p class="muted" style="margin: 0"&gt;</w:t>
      </w:r>
    </w:p>
    <w:p w14:paraId="3C80A528" w14:textId="77777777" w:rsidR="00FD2D0F" w:rsidRPr="00FD2D0F" w:rsidRDefault="00FD2D0F" w:rsidP="0021499C">
      <w:pPr>
        <w:pStyle w:val="a0"/>
        <w:spacing w:line="240" w:lineRule="auto"/>
        <w:rPr>
          <w:sz w:val="24"/>
          <w:szCs w:val="24"/>
        </w:rPr>
      </w:pPr>
      <w:r w:rsidRPr="00FD2D0F">
        <w:rPr>
          <w:sz w:val="24"/>
          <w:szCs w:val="24"/>
        </w:rPr>
        <w:t xml:space="preserve">            Топ-10 за чистим прибутком (виграші − ставки).</w:t>
      </w:r>
    </w:p>
    <w:p w14:paraId="2E4CCC85" w14:textId="77777777" w:rsidR="00FD2D0F" w:rsidRPr="00FD2D0F" w:rsidRDefault="00FD2D0F" w:rsidP="0021499C">
      <w:pPr>
        <w:pStyle w:val="a0"/>
        <w:spacing w:line="240" w:lineRule="auto"/>
        <w:rPr>
          <w:sz w:val="24"/>
          <w:szCs w:val="24"/>
        </w:rPr>
      </w:pPr>
      <w:r w:rsidRPr="00FD2D0F">
        <w:rPr>
          <w:sz w:val="24"/>
          <w:szCs w:val="24"/>
        </w:rPr>
        <w:t xml:space="preserve">          &lt;/p&gt;</w:t>
      </w:r>
    </w:p>
    <w:p w14:paraId="534ECDC0"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11382AE0" w14:textId="77777777" w:rsidR="00FD2D0F" w:rsidRPr="00FD2D0F" w:rsidRDefault="00FD2D0F" w:rsidP="0021499C">
      <w:pPr>
        <w:pStyle w:val="a0"/>
        <w:spacing w:line="240" w:lineRule="auto"/>
        <w:rPr>
          <w:sz w:val="24"/>
          <w:szCs w:val="24"/>
        </w:rPr>
      </w:pPr>
      <w:r w:rsidRPr="00FD2D0F">
        <w:rPr>
          <w:sz w:val="24"/>
          <w:szCs w:val="24"/>
        </w:rPr>
        <w:t xml:space="preserve">        &lt;span class="spacer"&gt;&lt;/span&gt;</w:t>
      </w:r>
    </w:p>
    <w:p w14:paraId="32D18AF9" w14:textId="77777777" w:rsidR="00FD2D0F" w:rsidRPr="00FD2D0F" w:rsidRDefault="00FD2D0F" w:rsidP="0021499C">
      <w:pPr>
        <w:pStyle w:val="a0"/>
        <w:spacing w:line="240" w:lineRule="auto"/>
        <w:rPr>
          <w:sz w:val="24"/>
          <w:szCs w:val="24"/>
        </w:rPr>
      </w:pPr>
      <w:r w:rsidRPr="00FD2D0F">
        <w:rPr>
          <w:sz w:val="24"/>
          <w:szCs w:val="24"/>
        </w:rPr>
        <w:t xml:space="preserve">        &lt;button class="btn" @click="load"&gt;Оновити&lt;/button&gt;</w:t>
      </w:r>
    </w:p>
    <w:p w14:paraId="2BCD43C1"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7CAD2005" w14:textId="77777777" w:rsidR="00FD2D0F" w:rsidRPr="00FD2D0F" w:rsidRDefault="00FD2D0F" w:rsidP="0021499C">
      <w:pPr>
        <w:pStyle w:val="a0"/>
        <w:spacing w:line="240" w:lineRule="auto"/>
        <w:rPr>
          <w:sz w:val="24"/>
          <w:szCs w:val="24"/>
        </w:rPr>
      </w:pPr>
    </w:p>
    <w:p w14:paraId="18B26903" w14:textId="77777777" w:rsidR="00FD2D0F" w:rsidRPr="00FD2D0F" w:rsidRDefault="00FD2D0F" w:rsidP="0021499C">
      <w:pPr>
        <w:pStyle w:val="a0"/>
        <w:spacing w:line="240" w:lineRule="auto"/>
        <w:rPr>
          <w:sz w:val="24"/>
          <w:szCs w:val="24"/>
        </w:rPr>
      </w:pPr>
      <w:r w:rsidRPr="00FD2D0F">
        <w:rPr>
          <w:sz w:val="24"/>
          <w:szCs w:val="24"/>
        </w:rPr>
        <w:t xml:space="preserve">      &lt;div class="hr"&gt;&lt;/div&gt;</w:t>
      </w:r>
    </w:p>
    <w:p w14:paraId="0F73620C" w14:textId="77777777" w:rsidR="00FD2D0F" w:rsidRPr="00FD2D0F" w:rsidRDefault="00FD2D0F" w:rsidP="0021499C">
      <w:pPr>
        <w:pStyle w:val="a0"/>
        <w:spacing w:line="240" w:lineRule="auto"/>
        <w:rPr>
          <w:sz w:val="24"/>
          <w:szCs w:val="24"/>
        </w:rPr>
      </w:pPr>
    </w:p>
    <w:p w14:paraId="5885248C" w14:textId="77777777" w:rsidR="00FD2D0F" w:rsidRPr="00FD2D0F" w:rsidRDefault="00FD2D0F" w:rsidP="0021499C">
      <w:pPr>
        <w:pStyle w:val="a0"/>
        <w:spacing w:line="240" w:lineRule="auto"/>
        <w:rPr>
          <w:sz w:val="24"/>
          <w:szCs w:val="24"/>
        </w:rPr>
      </w:pPr>
      <w:r w:rsidRPr="00FD2D0F">
        <w:rPr>
          <w:sz w:val="24"/>
          <w:szCs w:val="24"/>
        </w:rPr>
        <w:t xml:space="preserve">      &lt;table class="table" v-if="rows.length"&gt;</w:t>
      </w:r>
    </w:p>
    <w:p w14:paraId="06D805ED" w14:textId="77777777" w:rsidR="00FD2D0F" w:rsidRPr="00FD2D0F" w:rsidRDefault="00FD2D0F" w:rsidP="0021499C">
      <w:pPr>
        <w:pStyle w:val="a0"/>
        <w:spacing w:line="240" w:lineRule="auto"/>
        <w:rPr>
          <w:sz w:val="24"/>
          <w:szCs w:val="24"/>
        </w:rPr>
      </w:pPr>
      <w:r w:rsidRPr="00FD2D0F">
        <w:rPr>
          <w:sz w:val="24"/>
          <w:szCs w:val="24"/>
        </w:rPr>
        <w:t xml:space="preserve">        &lt;thead&gt;</w:t>
      </w:r>
    </w:p>
    <w:p w14:paraId="2867FA44" w14:textId="77777777" w:rsidR="00FD2D0F" w:rsidRPr="00FD2D0F" w:rsidRDefault="00FD2D0F" w:rsidP="0021499C">
      <w:pPr>
        <w:pStyle w:val="a0"/>
        <w:spacing w:line="240" w:lineRule="auto"/>
        <w:rPr>
          <w:sz w:val="24"/>
          <w:szCs w:val="24"/>
        </w:rPr>
      </w:pPr>
      <w:r w:rsidRPr="00FD2D0F">
        <w:rPr>
          <w:sz w:val="24"/>
          <w:szCs w:val="24"/>
        </w:rPr>
        <w:t xml:space="preserve">          &lt;tr&gt;</w:t>
      </w:r>
    </w:p>
    <w:p w14:paraId="37F8B9C7" w14:textId="77777777" w:rsidR="00FD2D0F" w:rsidRPr="00FD2D0F" w:rsidRDefault="00FD2D0F" w:rsidP="0021499C">
      <w:pPr>
        <w:pStyle w:val="a0"/>
        <w:spacing w:line="240" w:lineRule="auto"/>
        <w:rPr>
          <w:sz w:val="24"/>
          <w:szCs w:val="24"/>
        </w:rPr>
      </w:pPr>
      <w:r w:rsidRPr="00FD2D0F">
        <w:rPr>
          <w:sz w:val="24"/>
          <w:szCs w:val="24"/>
        </w:rPr>
        <w:t xml:space="preserve">            &lt;th&gt;#&lt;/th&gt;</w:t>
      </w:r>
    </w:p>
    <w:p w14:paraId="5BFBCE2C" w14:textId="77777777" w:rsidR="00FD2D0F" w:rsidRPr="00FD2D0F" w:rsidRDefault="00FD2D0F" w:rsidP="0021499C">
      <w:pPr>
        <w:pStyle w:val="a0"/>
        <w:spacing w:line="240" w:lineRule="auto"/>
        <w:rPr>
          <w:sz w:val="24"/>
          <w:szCs w:val="24"/>
        </w:rPr>
      </w:pPr>
      <w:r w:rsidRPr="00FD2D0F">
        <w:rPr>
          <w:sz w:val="24"/>
          <w:szCs w:val="24"/>
        </w:rPr>
        <w:t xml:space="preserve">            &lt;th&gt;Користувач&lt;/th&gt;</w:t>
      </w:r>
    </w:p>
    <w:p w14:paraId="662167BE" w14:textId="77777777" w:rsidR="00FD2D0F" w:rsidRPr="00FD2D0F" w:rsidRDefault="00FD2D0F" w:rsidP="0021499C">
      <w:pPr>
        <w:pStyle w:val="a0"/>
        <w:spacing w:line="240" w:lineRule="auto"/>
        <w:rPr>
          <w:sz w:val="24"/>
          <w:szCs w:val="24"/>
        </w:rPr>
      </w:pPr>
      <w:r w:rsidRPr="00FD2D0F">
        <w:rPr>
          <w:sz w:val="24"/>
          <w:szCs w:val="24"/>
        </w:rPr>
        <w:t xml:space="preserve">            &lt;th&gt;Сесії&lt;/th&gt;</w:t>
      </w:r>
    </w:p>
    <w:p w14:paraId="2A95C43C" w14:textId="77777777" w:rsidR="00FD2D0F" w:rsidRPr="00FD2D0F" w:rsidRDefault="00FD2D0F" w:rsidP="0021499C">
      <w:pPr>
        <w:pStyle w:val="a0"/>
        <w:spacing w:line="240" w:lineRule="auto"/>
        <w:rPr>
          <w:sz w:val="24"/>
          <w:szCs w:val="24"/>
        </w:rPr>
      </w:pPr>
      <w:r w:rsidRPr="00FD2D0F">
        <w:rPr>
          <w:sz w:val="24"/>
          <w:szCs w:val="24"/>
        </w:rPr>
        <w:t xml:space="preserve">            &lt;th&gt;Ставки&lt;/th&gt;</w:t>
      </w:r>
    </w:p>
    <w:p w14:paraId="4E95EDF7" w14:textId="77777777" w:rsidR="00FD2D0F" w:rsidRPr="00FD2D0F" w:rsidRDefault="00FD2D0F" w:rsidP="0021499C">
      <w:pPr>
        <w:pStyle w:val="a0"/>
        <w:spacing w:line="240" w:lineRule="auto"/>
        <w:rPr>
          <w:sz w:val="24"/>
          <w:szCs w:val="24"/>
        </w:rPr>
      </w:pPr>
      <w:r w:rsidRPr="00FD2D0F">
        <w:rPr>
          <w:sz w:val="24"/>
          <w:szCs w:val="24"/>
        </w:rPr>
        <w:t xml:space="preserve">            &lt;th&gt;Виграші&lt;/th&gt;</w:t>
      </w:r>
    </w:p>
    <w:p w14:paraId="68D6F119" w14:textId="77777777" w:rsidR="00FD2D0F" w:rsidRPr="00FD2D0F" w:rsidRDefault="00FD2D0F" w:rsidP="0021499C">
      <w:pPr>
        <w:pStyle w:val="a0"/>
        <w:spacing w:line="240" w:lineRule="auto"/>
        <w:rPr>
          <w:sz w:val="24"/>
          <w:szCs w:val="24"/>
        </w:rPr>
      </w:pPr>
      <w:r w:rsidRPr="00FD2D0F">
        <w:rPr>
          <w:sz w:val="24"/>
          <w:szCs w:val="24"/>
        </w:rPr>
        <w:t xml:space="preserve">            &lt;th&gt;Net&lt;/th&gt;</w:t>
      </w:r>
    </w:p>
    <w:p w14:paraId="18EC3A28" w14:textId="77777777" w:rsidR="00FD2D0F" w:rsidRPr="00FD2D0F" w:rsidRDefault="00FD2D0F" w:rsidP="0021499C">
      <w:pPr>
        <w:pStyle w:val="a0"/>
        <w:spacing w:line="240" w:lineRule="auto"/>
        <w:rPr>
          <w:sz w:val="24"/>
          <w:szCs w:val="24"/>
        </w:rPr>
      </w:pPr>
      <w:r w:rsidRPr="00FD2D0F">
        <w:rPr>
          <w:sz w:val="24"/>
          <w:szCs w:val="24"/>
        </w:rPr>
        <w:t xml:space="preserve">          &lt;/tr&gt;</w:t>
      </w:r>
    </w:p>
    <w:p w14:paraId="397FBD7D" w14:textId="77777777" w:rsidR="00FD2D0F" w:rsidRPr="00FD2D0F" w:rsidRDefault="00FD2D0F" w:rsidP="0021499C">
      <w:pPr>
        <w:pStyle w:val="a0"/>
        <w:spacing w:line="240" w:lineRule="auto"/>
        <w:rPr>
          <w:sz w:val="24"/>
          <w:szCs w:val="24"/>
        </w:rPr>
      </w:pPr>
      <w:r w:rsidRPr="00FD2D0F">
        <w:rPr>
          <w:sz w:val="24"/>
          <w:szCs w:val="24"/>
        </w:rPr>
        <w:t xml:space="preserve">        &lt;/thead&gt;</w:t>
      </w:r>
    </w:p>
    <w:p w14:paraId="74953DA6" w14:textId="77777777" w:rsidR="00FD2D0F" w:rsidRPr="00FD2D0F" w:rsidRDefault="00FD2D0F" w:rsidP="0021499C">
      <w:pPr>
        <w:pStyle w:val="a0"/>
        <w:spacing w:line="240" w:lineRule="auto"/>
        <w:rPr>
          <w:sz w:val="24"/>
          <w:szCs w:val="24"/>
        </w:rPr>
      </w:pPr>
      <w:r w:rsidRPr="00FD2D0F">
        <w:rPr>
          <w:sz w:val="24"/>
          <w:szCs w:val="24"/>
        </w:rPr>
        <w:t xml:space="preserve">        &lt;tbody&gt;</w:t>
      </w:r>
    </w:p>
    <w:p w14:paraId="1C6AEFF5" w14:textId="77777777" w:rsidR="00FD2D0F" w:rsidRPr="00FD2D0F" w:rsidRDefault="00FD2D0F" w:rsidP="0021499C">
      <w:pPr>
        <w:pStyle w:val="a0"/>
        <w:spacing w:line="240" w:lineRule="auto"/>
        <w:rPr>
          <w:sz w:val="24"/>
          <w:szCs w:val="24"/>
        </w:rPr>
      </w:pPr>
      <w:r w:rsidRPr="00FD2D0F">
        <w:rPr>
          <w:sz w:val="24"/>
          <w:szCs w:val="24"/>
        </w:rPr>
        <w:t xml:space="preserve">          &lt;tr v-for="(r, idx) in rows" :key="r.username"&gt;</w:t>
      </w:r>
    </w:p>
    <w:p w14:paraId="4D845E26" w14:textId="77777777" w:rsidR="00FD2D0F" w:rsidRPr="00FD2D0F" w:rsidRDefault="00FD2D0F" w:rsidP="0021499C">
      <w:pPr>
        <w:pStyle w:val="a0"/>
        <w:spacing w:line="240" w:lineRule="auto"/>
        <w:rPr>
          <w:sz w:val="24"/>
          <w:szCs w:val="24"/>
        </w:rPr>
      </w:pPr>
      <w:r w:rsidRPr="00FD2D0F">
        <w:rPr>
          <w:sz w:val="24"/>
          <w:szCs w:val="24"/>
        </w:rPr>
        <w:t xml:space="preserve">            &lt;td class="muted"&gt;{{ idx + 1 }}&lt;/td&gt;</w:t>
      </w:r>
    </w:p>
    <w:p w14:paraId="6A1CB0F8" w14:textId="77777777" w:rsidR="00FD2D0F" w:rsidRPr="00FD2D0F" w:rsidRDefault="00FD2D0F" w:rsidP="0021499C">
      <w:pPr>
        <w:pStyle w:val="a0"/>
        <w:spacing w:line="240" w:lineRule="auto"/>
        <w:rPr>
          <w:sz w:val="24"/>
          <w:szCs w:val="24"/>
        </w:rPr>
      </w:pPr>
      <w:r w:rsidRPr="00FD2D0F">
        <w:rPr>
          <w:sz w:val="24"/>
          <w:szCs w:val="24"/>
        </w:rPr>
        <w:t xml:space="preserve">            &lt;td&gt;&lt;b&gt;{{ r.username }}&lt;/b&gt;&lt;/td&gt;</w:t>
      </w:r>
    </w:p>
    <w:p w14:paraId="69BDF9C6" w14:textId="77777777" w:rsidR="00FD2D0F" w:rsidRPr="00FD2D0F" w:rsidRDefault="00FD2D0F" w:rsidP="0021499C">
      <w:pPr>
        <w:pStyle w:val="a0"/>
        <w:spacing w:line="240" w:lineRule="auto"/>
        <w:rPr>
          <w:sz w:val="24"/>
          <w:szCs w:val="24"/>
        </w:rPr>
      </w:pPr>
      <w:r w:rsidRPr="00FD2D0F">
        <w:rPr>
          <w:sz w:val="24"/>
          <w:szCs w:val="24"/>
        </w:rPr>
        <w:t xml:space="preserve">            &lt;td&gt;{{ r.sessions }}&lt;/td&gt;</w:t>
      </w:r>
    </w:p>
    <w:p w14:paraId="38241F69" w14:textId="77777777" w:rsidR="00FD2D0F" w:rsidRPr="00FD2D0F" w:rsidRDefault="00FD2D0F" w:rsidP="0021499C">
      <w:pPr>
        <w:pStyle w:val="a0"/>
        <w:spacing w:line="240" w:lineRule="auto"/>
        <w:rPr>
          <w:sz w:val="24"/>
          <w:szCs w:val="24"/>
        </w:rPr>
      </w:pPr>
      <w:r w:rsidRPr="00FD2D0F">
        <w:rPr>
          <w:sz w:val="24"/>
          <w:szCs w:val="24"/>
        </w:rPr>
        <w:t xml:space="preserve">            &lt;td&gt;{{ r.bets }}&lt;/td&gt;</w:t>
      </w:r>
    </w:p>
    <w:p w14:paraId="5CD5C9FF" w14:textId="77777777" w:rsidR="00FD2D0F" w:rsidRPr="00FD2D0F" w:rsidRDefault="00FD2D0F" w:rsidP="0021499C">
      <w:pPr>
        <w:pStyle w:val="a0"/>
        <w:spacing w:line="240" w:lineRule="auto"/>
        <w:rPr>
          <w:sz w:val="24"/>
          <w:szCs w:val="24"/>
        </w:rPr>
      </w:pPr>
      <w:r w:rsidRPr="00FD2D0F">
        <w:rPr>
          <w:sz w:val="24"/>
          <w:szCs w:val="24"/>
        </w:rPr>
        <w:t xml:space="preserve">            &lt;td&gt;{{ r.wins }}&lt;/td&gt;</w:t>
      </w:r>
    </w:p>
    <w:p w14:paraId="10B32716" w14:textId="77777777" w:rsidR="00FD2D0F" w:rsidRPr="00FD2D0F" w:rsidRDefault="00FD2D0F" w:rsidP="0021499C">
      <w:pPr>
        <w:pStyle w:val="a0"/>
        <w:spacing w:line="240" w:lineRule="auto"/>
        <w:rPr>
          <w:sz w:val="24"/>
          <w:szCs w:val="24"/>
        </w:rPr>
      </w:pPr>
      <w:r w:rsidRPr="00FD2D0F">
        <w:rPr>
          <w:sz w:val="24"/>
          <w:szCs w:val="24"/>
        </w:rPr>
        <w:t xml:space="preserve">            &lt;td&gt;</w:t>
      </w:r>
    </w:p>
    <w:p w14:paraId="43EF3C9A" w14:textId="77777777" w:rsidR="00FD2D0F" w:rsidRPr="00FD2D0F" w:rsidRDefault="00FD2D0F" w:rsidP="0021499C">
      <w:pPr>
        <w:pStyle w:val="a0"/>
        <w:spacing w:line="240" w:lineRule="auto"/>
        <w:rPr>
          <w:sz w:val="24"/>
          <w:szCs w:val="24"/>
        </w:rPr>
      </w:pPr>
      <w:r w:rsidRPr="00FD2D0F">
        <w:rPr>
          <w:sz w:val="24"/>
          <w:szCs w:val="24"/>
        </w:rPr>
        <w:t xml:space="preserve">              &lt;span class="badge" :class="r.net &gt;= 0 ? 'good' : 'bad'"&gt;{{ r.net }}&lt;/span&gt;</w:t>
      </w:r>
    </w:p>
    <w:p w14:paraId="4BF4AFF8" w14:textId="77777777" w:rsidR="00FD2D0F" w:rsidRPr="00FD2D0F" w:rsidRDefault="00FD2D0F" w:rsidP="0021499C">
      <w:pPr>
        <w:pStyle w:val="a0"/>
        <w:spacing w:line="240" w:lineRule="auto"/>
        <w:rPr>
          <w:sz w:val="24"/>
          <w:szCs w:val="24"/>
        </w:rPr>
      </w:pPr>
      <w:r w:rsidRPr="00FD2D0F">
        <w:rPr>
          <w:sz w:val="24"/>
          <w:szCs w:val="24"/>
        </w:rPr>
        <w:t xml:space="preserve">            &lt;/td&gt;</w:t>
      </w:r>
    </w:p>
    <w:p w14:paraId="050F96A3" w14:textId="77777777" w:rsidR="00FD2D0F" w:rsidRPr="00FD2D0F" w:rsidRDefault="00FD2D0F" w:rsidP="0021499C">
      <w:pPr>
        <w:pStyle w:val="a0"/>
        <w:spacing w:line="240" w:lineRule="auto"/>
        <w:rPr>
          <w:sz w:val="24"/>
          <w:szCs w:val="24"/>
        </w:rPr>
      </w:pPr>
      <w:r w:rsidRPr="00FD2D0F">
        <w:rPr>
          <w:sz w:val="24"/>
          <w:szCs w:val="24"/>
        </w:rPr>
        <w:t xml:space="preserve">          &lt;/tr&gt;</w:t>
      </w:r>
    </w:p>
    <w:p w14:paraId="4212A103" w14:textId="77777777" w:rsidR="00FD2D0F" w:rsidRPr="00FD2D0F" w:rsidRDefault="00FD2D0F" w:rsidP="0021499C">
      <w:pPr>
        <w:pStyle w:val="a0"/>
        <w:spacing w:line="240" w:lineRule="auto"/>
        <w:rPr>
          <w:sz w:val="24"/>
          <w:szCs w:val="24"/>
        </w:rPr>
      </w:pPr>
      <w:r w:rsidRPr="00FD2D0F">
        <w:rPr>
          <w:sz w:val="24"/>
          <w:szCs w:val="24"/>
        </w:rPr>
        <w:t xml:space="preserve">        &lt;/tbody&gt;</w:t>
      </w:r>
    </w:p>
    <w:p w14:paraId="5FB7D9F6" w14:textId="77777777" w:rsidR="00FD2D0F" w:rsidRPr="00FD2D0F" w:rsidRDefault="00FD2D0F" w:rsidP="0021499C">
      <w:pPr>
        <w:pStyle w:val="a0"/>
        <w:spacing w:line="240" w:lineRule="auto"/>
        <w:rPr>
          <w:sz w:val="24"/>
          <w:szCs w:val="24"/>
        </w:rPr>
      </w:pPr>
      <w:r w:rsidRPr="00FD2D0F">
        <w:rPr>
          <w:sz w:val="24"/>
          <w:szCs w:val="24"/>
        </w:rPr>
        <w:t xml:space="preserve">      &lt;/table&gt;</w:t>
      </w:r>
    </w:p>
    <w:p w14:paraId="2B31A575" w14:textId="77777777" w:rsidR="00FD2D0F" w:rsidRPr="00FD2D0F" w:rsidRDefault="00FD2D0F" w:rsidP="0021499C">
      <w:pPr>
        <w:pStyle w:val="a0"/>
        <w:spacing w:line="240" w:lineRule="auto"/>
        <w:rPr>
          <w:sz w:val="24"/>
          <w:szCs w:val="24"/>
        </w:rPr>
      </w:pPr>
    </w:p>
    <w:p w14:paraId="2AA55358" w14:textId="77777777" w:rsidR="00FD2D0F" w:rsidRPr="00FD2D0F" w:rsidRDefault="00FD2D0F" w:rsidP="0021499C">
      <w:pPr>
        <w:pStyle w:val="a0"/>
        <w:spacing w:line="240" w:lineRule="auto"/>
        <w:rPr>
          <w:sz w:val="24"/>
          <w:szCs w:val="24"/>
        </w:rPr>
      </w:pPr>
      <w:r w:rsidRPr="00FD2D0F">
        <w:rPr>
          <w:sz w:val="24"/>
          <w:szCs w:val="24"/>
        </w:rPr>
        <w:t xml:space="preserve">      &lt;p v-else class="muted" style="margin: 0"&gt;Поки що немає даних.&lt;/p&gt;</w:t>
      </w:r>
    </w:p>
    <w:p w14:paraId="237B28A5" w14:textId="77777777" w:rsidR="00FD2D0F" w:rsidRPr="00FD2D0F" w:rsidRDefault="00FD2D0F" w:rsidP="0021499C">
      <w:pPr>
        <w:pStyle w:val="a0"/>
        <w:spacing w:line="240" w:lineRule="auto"/>
        <w:rPr>
          <w:sz w:val="24"/>
          <w:szCs w:val="24"/>
        </w:rPr>
      </w:pPr>
      <w:r w:rsidRPr="00FD2D0F">
        <w:rPr>
          <w:sz w:val="24"/>
          <w:szCs w:val="24"/>
        </w:rPr>
        <w:t xml:space="preserve">    &lt;/section&gt;</w:t>
      </w:r>
    </w:p>
    <w:p w14:paraId="46D2F4F8"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260C9C52" w14:textId="77777777" w:rsidR="00FD2D0F" w:rsidRPr="00FD2D0F" w:rsidRDefault="00FD2D0F" w:rsidP="0021499C">
      <w:pPr>
        <w:pStyle w:val="a0"/>
        <w:spacing w:line="240" w:lineRule="auto"/>
        <w:rPr>
          <w:sz w:val="24"/>
          <w:szCs w:val="24"/>
        </w:rPr>
      </w:pPr>
      <w:r w:rsidRPr="00FD2D0F">
        <w:rPr>
          <w:sz w:val="24"/>
          <w:szCs w:val="24"/>
        </w:rPr>
        <w:t>&lt;/template&gt;</w:t>
      </w:r>
    </w:p>
    <w:p w14:paraId="4CD5C18B" w14:textId="77777777" w:rsidR="00FD2D0F" w:rsidRPr="00FD2D0F" w:rsidRDefault="00FD2D0F" w:rsidP="0021499C">
      <w:pPr>
        <w:pStyle w:val="a0"/>
        <w:spacing w:line="240" w:lineRule="auto"/>
        <w:rPr>
          <w:sz w:val="24"/>
          <w:szCs w:val="24"/>
        </w:rPr>
      </w:pPr>
    </w:p>
    <w:p w14:paraId="3F6EBD79" w14:textId="77777777" w:rsidR="00FD2D0F" w:rsidRPr="00FD2D0F" w:rsidRDefault="00FD2D0F" w:rsidP="0021499C">
      <w:pPr>
        <w:pStyle w:val="a0"/>
        <w:spacing w:line="240" w:lineRule="auto"/>
        <w:rPr>
          <w:sz w:val="24"/>
          <w:szCs w:val="24"/>
        </w:rPr>
      </w:pPr>
      <w:r w:rsidRPr="00FD2D0F">
        <w:rPr>
          <w:sz w:val="24"/>
          <w:szCs w:val="24"/>
        </w:rPr>
        <w:t>&lt;script setup&gt;</w:t>
      </w:r>
    </w:p>
    <w:p w14:paraId="1667ABD8" w14:textId="77777777" w:rsidR="00FD2D0F" w:rsidRPr="00FD2D0F" w:rsidRDefault="00FD2D0F" w:rsidP="0021499C">
      <w:pPr>
        <w:pStyle w:val="a0"/>
        <w:spacing w:line="240" w:lineRule="auto"/>
        <w:rPr>
          <w:sz w:val="24"/>
          <w:szCs w:val="24"/>
        </w:rPr>
      </w:pPr>
      <w:r w:rsidRPr="00FD2D0F">
        <w:rPr>
          <w:sz w:val="24"/>
          <w:szCs w:val="24"/>
        </w:rPr>
        <w:t>import { onMounted, ref } from 'vue';</w:t>
      </w:r>
    </w:p>
    <w:p w14:paraId="22382BA0" w14:textId="77777777" w:rsidR="00FD2D0F" w:rsidRPr="00FD2D0F" w:rsidRDefault="00FD2D0F" w:rsidP="0021499C">
      <w:pPr>
        <w:pStyle w:val="a0"/>
        <w:spacing w:line="240" w:lineRule="auto"/>
        <w:rPr>
          <w:sz w:val="24"/>
          <w:szCs w:val="24"/>
        </w:rPr>
      </w:pPr>
      <w:r w:rsidRPr="00FD2D0F">
        <w:rPr>
          <w:sz w:val="24"/>
          <w:szCs w:val="24"/>
        </w:rPr>
        <w:t>import { useGamesStore } from '../stores/games';</w:t>
      </w:r>
    </w:p>
    <w:p w14:paraId="5FEE6EC4" w14:textId="77777777" w:rsidR="00FD2D0F" w:rsidRPr="00FD2D0F" w:rsidRDefault="00FD2D0F" w:rsidP="0021499C">
      <w:pPr>
        <w:pStyle w:val="a0"/>
        <w:spacing w:line="240" w:lineRule="auto"/>
        <w:rPr>
          <w:sz w:val="24"/>
          <w:szCs w:val="24"/>
        </w:rPr>
      </w:pPr>
    </w:p>
    <w:p w14:paraId="591C46A5" w14:textId="77777777" w:rsidR="00FD2D0F" w:rsidRPr="00FD2D0F" w:rsidRDefault="00FD2D0F" w:rsidP="0021499C">
      <w:pPr>
        <w:pStyle w:val="a0"/>
        <w:spacing w:line="240" w:lineRule="auto"/>
        <w:rPr>
          <w:sz w:val="24"/>
          <w:szCs w:val="24"/>
        </w:rPr>
      </w:pPr>
      <w:r w:rsidRPr="00FD2D0F">
        <w:rPr>
          <w:sz w:val="24"/>
          <w:szCs w:val="24"/>
        </w:rPr>
        <w:t>const store = useGamesStore();</w:t>
      </w:r>
    </w:p>
    <w:p w14:paraId="2CCF01EF" w14:textId="77777777" w:rsidR="00FD2D0F" w:rsidRPr="00FD2D0F" w:rsidRDefault="00FD2D0F" w:rsidP="0021499C">
      <w:pPr>
        <w:pStyle w:val="a0"/>
        <w:spacing w:line="240" w:lineRule="auto"/>
        <w:rPr>
          <w:sz w:val="24"/>
          <w:szCs w:val="24"/>
        </w:rPr>
      </w:pPr>
      <w:r w:rsidRPr="00FD2D0F">
        <w:rPr>
          <w:sz w:val="24"/>
          <w:szCs w:val="24"/>
        </w:rPr>
        <w:t>const rows = ref([]);</w:t>
      </w:r>
    </w:p>
    <w:p w14:paraId="1C89E712" w14:textId="77777777" w:rsidR="00FD2D0F" w:rsidRPr="00FD2D0F" w:rsidRDefault="00FD2D0F" w:rsidP="0021499C">
      <w:pPr>
        <w:pStyle w:val="a0"/>
        <w:spacing w:line="240" w:lineRule="auto"/>
        <w:rPr>
          <w:sz w:val="24"/>
          <w:szCs w:val="24"/>
        </w:rPr>
      </w:pPr>
    </w:p>
    <w:p w14:paraId="71726EAF" w14:textId="77777777" w:rsidR="00FD2D0F" w:rsidRPr="00FD2D0F" w:rsidRDefault="00FD2D0F" w:rsidP="0021499C">
      <w:pPr>
        <w:pStyle w:val="a0"/>
        <w:spacing w:line="240" w:lineRule="auto"/>
        <w:rPr>
          <w:sz w:val="24"/>
          <w:szCs w:val="24"/>
        </w:rPr>
      </w:pPr>
      <w:r w:rsidRPr="00FD2D0F">
        <w:rPr>
          <w:sz w:val="24"/>
          <w:szCs w:val="24"/>
        </w:rPr>
        <w:t>function load() {</w:t>
      </w:r>
    </w:p>
    <w:p w14:paraId="4E0D24E9" w14:textId="77777777" w:rsidR="00FD2D0F" w:rsidRPr="00FD2D0F" w:rsidRDefault="00FD2D0F" w:rsidP="0021499C">
      <w:pPr>
        <w:pStyle w:val="a0"/>
        <w:spacing w:line="240" w:lineRule="auto"/>
        <w:rPr>
          <w:sz w:val="24"/>
          <w:szCs w:val="24"/>
        </w:rPr>
      </w:pPr>
      <w:r w:rsidRPr="00FD2D0F">
        <w:rPr>
          <w:sz w:val="24"/>
          <w:szCs w:val="24"/>
        </w:rPr>
        <w:t xml:space="preserve">  rows.value = store.getLeaderboard();</w:t>
      </w:r>
    </w:p>
    <w:p w14:paraId="694DE9DD" w14:textId="77777777" w:rsidR="00FD2D0F" w:rsidRPr="00FD2D0F" w:rsidRDefault="00FD2D0F" w:rsidP="0021499C">
      <w:pPr>
        <w:pStyle w:val="a0"/>
        <w:spacing w:line="240" w:lineRule="auto"/>
        <w:rPr>
          <w:sz w:val="24"/>
          <w:szCs w:val="24"/>
        </w:rPr>
      </w:pPr>
      <w:r w:rsidRPr="00FD2D0F">
        <w:rPr>
          <w:sz w:val="24"/>
          <w:szCs w:val="24"/>
        </w:rPr>
        <w:t>}</w:t>
      </w:r>
    </w:p>
    <w:p w14:paraId="6D11C0B6" w14:textId="77777777" w:rsidR="00FD2D0F" w:rsidRPr="00FD2D0F" w:rsidRDefault="00FD2D0F" w:rsidP="0021499C">
      <w:pPr>
        <w:pStyle w:val="a0"/>
        <w:spacing w:line="240" w:lineRule="auto"/>
        <w:rPr>
          <w:sz w:val="24"/>
          <w:szCs w:val="24"/>
        </w:rPr>
      </w:pPr>
    </w:p>
    <w:p w14:paraId="5D1B08DE" w14:textId="77777777" w:rsidR="00FD2D0F" w:rsidRPr="00FD2D0F" w:rsidRDefault="00FD2D0F" w:rsidP="0021499C">
      <w:pPr>
        <w:pStyle w:val="a0"/>
        <w:spacing w:line="240" w:lineRule="auto"/>
        <w:rPr>
          <w:sz w:val="24"/>
          <w:szCs w:val="24"/>
        </w:rPr>
      </w:pPr>
      <w:r w:rsidRPr="00FD2D0F">
        <w:rPr>
          <w:sz w:val="24"/>
          <w:szCs w:val="24"/>
        </w:rPr>
        <w:t>onMounted(load);</w:t>
      </w:r>
    </w:p>
    <w:p w14:paraId="546861FA" w14:textId="2673BDA8" w:rsidR="00CC0F25" w:rsidRPr="00CC0F25" w:rsidRDefault="00FD2D0F" w:rsidP="0021499C">
      <w:pPr>
        <w:pStyle w:val="a0"/>
        <w:spacing w:line="240" w:lineRule="auto"/>
        <w:rPr>
          <w:sz w:val="24"/>
          <w:szCs w:val="24"/>
        </w:rPr>
      </w:pPr>
      <w:r w:rsidRPr="00FD2D0F">
        <w:rPr>
          <w:sz w:val="24"/>
          <w:szCs w:val="24"/>
        </w:rPr>
        <w:t>&lt;/script&gt;</w:t>
      </w:r>
    </w:p>
    <w:p w14:paraId="4383A8DC" w14:textId="7BBA5786" w:rsidR="00CC0F25" w:rsidRPr="00FD2D0F" w:rsidRDefault="00CC0F25" w:rsidP="0021499C">
      <w:pPr>
        <w:pStyle w:val="a0"/>
        <w:spacing w:line="240" w:lineRule="auto"/>
        <w:ind w:firstLine="0"/>
        <w:rPr>
          <w:b/>
          <w:bCs/>
          <w:lang w:val="en-US"/>
        </w:rPr>
      </w:pPr>
      <w:r w:rsidRPr="00FD2D0F">
        <w:rPr>
          <w:b/>
          <w:bCs/>
        </w:rPr>
        <w:t>src/pages/AdminPage.vue</w:t>
      </w:r>
      <w:r w:rsidR="00FD2D0F">
        <w:rPr>
          <w:b/>
          <w:bCs/>
          <w:lang w:val="en-US"/>
        </w:rPr>
        <w:t>:</w:t>
      </w:r>
    </w:p>
    <w:p w14:paraId="06B9C9C4" w14:textId="77777777" w:rsidR="00FD2D0F" w:rsidRPr="00FD2D0F" w:rsidRDefault="00FD2D0F" w:rsidP="0021499C">
      <w:pPr>
        <w:pStyle w:val="a0"/>
        <w:spacing w:line="240" w:lineRule="auto"/>
        <w:rPr>
          <w:sz w:val="24"/>
          <w:szCs w:val="24"/>
        </w:rPr>
      </w:pPr>
      <w:r w:rsidRPr="00FD2D0F">
        <w:rPr>
          <w:sz w:val="24"/>
          <w:szCs w:val="24"/>
        </w:rPr>
        <w:t>&lt;template&gt;</w:t>
      </w:r>
    </w:p>
    <w:p w14:paraId="207E2A7C" w14:textId="77777777" w:rsidR="00FD2D0F" w:rsidRPr="00FD2D0F" w:rsidRDefault="00FD2D0F" w:rsidP="0021499C">
      <w:pPr>
        <w:pStyle w:val="a0"/>
        <w:spacing w:line="240" w:lineRule="auto"/>
        <w:rPr>
          <w:sz w:val="24"/>
          <w:szCs w:val="24"/>
        </w:rPr>
      </w:pPr>
      <w:r w:rsidRPr="00FD2D0F">
        <w:rPr>
          <w:sz w:val="24"/>
          <w:szCs w:val="24"/>
        </w:rPr>
        <w:t xml:space="preserve">  &lt;div class="grid" style="gap: 14px"&gt;</w:t>
      </w:r>
    </w:p>
    <w:p w14:paraId="23309170" w14:textId="77777777" w:rsidR="00FD2D0F" w:rsidRPr="00FD2D0F" w:rsidRDefault="00FD2D0F" w:rsidP="0021499C">
      <w:pPr>
        <w:pStyle w:val="a0"/>
        <w:spacing w:line="240" w:lineRule="auto"/>
        <w:rPr>
          <w:sz w:val="24"/>
          <w:szCs w:val="24"/>
        </w:rPr>
      </w:pPr>
      <w:r w:rsidRPr="00FD2D0F">
        <w:rPr>
          <w:sz w:val="24"/>
          <w:szCs w:val="24"/>
        </w:rPr>
        <w:t xml:space="preserve">    &lt;section class="card"&gt;</w:t>
      </w:r>
    </w:p>
    <w:p w14:paraId="19483468" w14:textId="77777777" w:rsidR="00FD2D0F" w:rsidRPr="00FD2D0F" w:rsidRDefault="00FD2D0F" w:rsidP="0021499C">
      <w:pPr>
        <w:pStyle w:val="a0"/>
        <w:spacing w:line="240" w:lineRule="auto"/>
        <w:rPr>
          <w:sz w:val="24"/>
          <w:szCs w:val="24"/>
        </w:rPr>
      </w:pPr>
      <w:r w:rsidRPr="00FD2D0F">
        <w:rPr>
          <w:sz w:val="24"/>
          <w:szCs w:val="24"/>
        </w:rPr>
        <w:t xml:space="preserve">      &lt;div class="row"&gt;</w:t>
      </w:r>
    </w:p>
    <w:p w14:paraId="020F2E89"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1B78EC74" w14:textId="77777777" w:rsidR="00FD2D0F" w:rsidRPr="00FD2D0F" w:rsidRDefault="00FD2D0F" w:rsidP="0021499C">
      <w:pPr>
        <w:pStyle w:val="a0"/>
        <w:spacing w:line="240" w:lineRule="auto"/>
        <w:rPr>
          <w:sz w:val="24"/>
          <w:szCs w:val="24"/>
        </w:rPr>
      </w:pPr>
      <w:r w:rsidRPr="00FD2D0F">
        <w:rPr>
          <w:sz w:val="24"/>
          <w:szCs w:val="24"/>
        </w:rPr>
        <w:t xml:space="preserve">          &lt;h1 class="h1"&gt;Адмін-панель&lt;/h1&gt;</w:t>
      </w:r>
    </w:p>
    <w:p w14:paraId="0913D7D7" w14:textId="77777777" w:rsidR="00FD2D0F" w:rsidRPr="00FD2D0F" w:rsidRDefault="00FD2D0F" w:rsidP="0021499C">
      <w:pPr>
        <w:pStyle w:val="a0"/>
        <w:spacing w:line="240" w:lineRule="auto"/>
        <w:rPr>
          <w:sz w:val="24"/>
          <w:szCs w:val="24"/>
        </w:rPr>
      </w:pPr>
      <w:r w:rsidRPr="00FD2D0F">
        <w:rPr>
          <w:sz w:val="24"/>
          <w:szCs w:val="24"/>
        </w:rPr>
        <w:t xml:space="preserve">          &lt;p class="muted" style="margin: 0"&gt;</w:t>
      </w:r>
    </w:p>
    <w:p w14:paraId="594C1857" w14:textId="77777777" w:rsidR="00FD2D0F" w:rsidRPr="00FD2D0F" w:rsidRDefault="00FD2D0F" w:rsidP="0021499C">
      <w:pPr>
        <w:pStyle w:val="a0"/>
        <w:spacing w:line="240" w:lineRule="auto"/>
        <w:rPr>
          <w:sz w:val="24"/>
          <w:szCs w:val="24"/>
        </w:rPr>
      </w:pPr>
      <w:r w:rsidRPr="00FD2D0F">
        <w:rPr>
          <w:sz w:val="24"/>
          <w:szCs w:val="24"/>
        </w:rPr>
        <w:t xml:space="preserve">            Керування мінііграми та ролями користувачів (прототип).</w:t>
      </w:r>
    </w:p>
    <w:p w14:paraId="574E9526" w14:textId="77777777" w:rsidR="00FD2D0F" w:rsidRPr="00FD2D0F" w:rsidRDefault="00FD2D0F" w:rsidP="0021499C">
      <w:pPr>
        <w:pStyle w:val="a0"/>
        <w:spacing w:line="240" w:lineRule="auto"/>
        <w:rPr>
          <w:sz w:val="24"/>
          <w:szCs w:val="24"/>
        </w:rPr>
      </w:pPr>
      <w:r w:rsidRPr="00FD2D0F">
        <w:rPr>
          <w:sz w:val="24"/>
          <w:szCs w:val="24"/>
        </w:rPr>
        <w:t xml:space="preserve">          &lt;/p&gt;</w:t>
      </w:r>
    </w:p>
    <w:p w14:paraId="7CBCC0F2"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70430490" w14:textId="77777777" w:rsidR="00FD2D0F" w:rsidRPr="00FD2D0F" w:rsidRDefault="00FD2D0F" w:rsidP="0021499C">
      <w:pPr>
        <w:pStyle w:val="a0"/>
        <w:spacing w:line="240" w:lineRule="auto"/>
        <w:rPr>
          <w:sz w:val="24"/>
          <w:szCs w:val="24"/>
        </w:rPr>
      </w:pPr>
      <w:r w:rsidRPr="00FD2D0F">
        <w:rPr>
          <w:sz w:val="24"/>
          <w:szCs w:val="24"/>
        </w:rPr>
        <w:t xml:space="preserve">        &lt;span class="spacer"&gt;&lt;/span&gt;</w:t>
      </w:r>
    </w:p>
    <w:p w14:paraId="561303DE" w14:textId="77777777" w:rsidR="00FD2D0F" w:rsidRPr="00FD2D0F" w:rsidRDefault="00FD2D0F" w:rsidP="0021499C">
      <w:pPr>
        <w:pStyle w:val="a0"/>
        <w:spacing w:line="240" w:lineRule="auto"/>
        <w:rPr>
          <w:sz w:val="24"/>
          <w:szCs w:val="24"/>
        </w:rPr>
      </w:pPr>
      <w:r w:rsidRPr="00FD2D0F">
        <w:rPr>
          <w:sz w:val="24"/>
          <w:szCs w:val="24"/>
        </w:rPr>
        <w:t xml:space="preserve">        &lt;button class="btn" @click="reset"&gt;Скинути demo-дані&lt;/button&gt;</w:t>
      </w:r>
    </w:p>
    <w:p w14:paraId="328849B8"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3180EB2A" w14:textId="77777777" w:rsidR="00FD2D0F" w:rsidRPr="00FD2D0F" w:rsidRDefault="00FD2D0F" w:rsidP="0021499C">
      <w:pPr>
        <w:pStyle w:val="a0"/>
        <w:spacing w:line="240" w:lineRule="auto"/>
        <w:rPr>
          <w:sz w:val="24"/>
          <w:szCs w:val="24"/>
        </w:rPr>
      </w:pPr>
      <w:r w:rsidRPr="00FD2D0F">
        <w:rPr>
          <w:sz w:val="24"/>
          <w:szCs w:val="24"/>
        </w:rPr>
        <w:t xml:space="preserve">    &lt;/section&gt;</w:t>
      </w:r>
    </w:p>
    <w:p w14:paraId="39CA8380" w14:textId="77777777" w:rsidR="00FD2D0F" w:rsidRPr="00FD2D0F" w:rsidRDefault="00FD2D0F" w:rsidP="0021499C">
      <w:pPr>
        <w:pStyle w:val="a0"/>
        <w:spacing w:line="240" w:lineRule="auto"/>
        <w:rPr>
          <w:sz w:val="24"/>
          <w:szCs w:val="24"/>
        </w:rPr>
      </w:pPr>
    </w:p>
    <w:p w14:paraId="292385CA" w14:textId="77777777" w:rsidR="00FD2D0F" w:rsidRPr="00FD2D0F" w:rsidRDefault="00FD2D0F" w:rsidP="0021499C">
      <w:pPr>
        <w:pStyle w:val="a0"/>
        <w:spacing w:line="240" w:lineRule="auto"/>
        <w:rPr>
          <w:sz w:val="24"/>
          <w:szCs w:val="24"/>
        </w:rPr>
      </w:pPr>
      <w:r w:rsidRPr="00FD2D0F">
        <w:rPr>
          <w:sz w:val="24"/>
          <w:szCs w:val="24"/>
        </w:rPr>
        <w:t xml:space="preserve">    &lt;section class="grid cols-2"&gt;</w:t>
      </w:r>
    </w:p>
    <w:p w14:paraId="52D06A60" w14:textId="77777777" w:rsidR="00FD2D0F" w:rsidRPr="00FD2D0F" w:rsidRDefault="00FD2D0F" w:rsidP="0021499C">
      <w:pPr>
        <w:pStyle w:val="a0"/>
        <w:spacing w:line="240" w:lineRule="auto"/>
        <w:rPr>
          <w:sz w:val="24"/>
          <w:szCs w:val="24"/>
        </w:rPr>
      </w:pPr>
      <w:r w:rsidRPr="00FD2D0F">
        <w:rPr>
          <w:sz w:val="24"/>
          <w:szCs w:val="24"/>
        </w:rPr>
        <w:t xml:space="preserve">      &lt;div class="card"&gt;</w:t>
      </w:r>
    </w:p>
    <w:p w14:paraId="208DD678" w14:textId="77777777" w:rsidR="00FD2D0F" w:rsidRPr="00FD2D0F" w:rsidRDefault="00FD2D0F" w:rsidP="0021499C">
      <w:pPr>
        <w:pStyle w:val="a0"/>
        <w:spacing w:line="240" w:lineRule="auto"/>
        <w:rPr>
          <w:sz w:val="24"/>
          <w:szCs w:val="24"/>
        </w:rPr>
      </w:pPr>
      <w:r w:rsidRPr="00FD2D0F">
        <w:rPr>
          <w:sz w:val="24"/>
          <w:szCs w:val="24"/>
        </w:rPr>
        <w:t xml:space="preserve">        &lt;div class="row"&gt;</w:t>
      </w:r>
    </w:p>
    <w:p w14:paraId="7C697B27" w14:textId="77777777" w:rsidR="00FD2D0F" w:rsidRPr="00FD2D0F" w:rsidRDefault="00FD2D0F" w:rsidP="0021499C">
      <w:pPr>
        <w:pStyle w:val="a0"/>
        <w:spacing w:line="240" w:lineRule="auto"/>
        <w:rPr>
          <w:sz w:val="24"/>
          <w:szCs w:val="24"/>
        </w:rPr>
      </w:pPr>
      <w:r w:rsidRPr="00FD2D0F">
        <w:rPr>
          <w:sz w:val="24"/>
          <w:szCs w:val="24"/>
        </w:rPr>
        <w:t xml:space="preserve">          &lt;h2 class="h2" style="margin: 0"&gt;Мініігри&lt;/h2&gt;</w:t>
      </w:r>
    </w:p>
    <w:p w14:paraId="75A684E5" w14:textId="77777777" w:rsidR="00FD2D0F" w:rsidRPr="00FD2D0F" w:rsidRDefault="00FD2D0F" w:rsidP="0021499C">
      <w:pPr>
        <w:pStyle w:val="a0"/>
        <w:spacing w:line="240" w:lineRule="auto"/>
        <w:rPr>
          <w:sz w:val="24"/>
          <w:szCs w:val="24"/>
        </w:rPr>
      </w:pPr>
      <w:r w:rsidRPr="00FD2D0F">
        <w:rPr>
          <w:sz w:val="24"/>
          <w:szCs w:val="24"/>
        </w:rPr>
        <w:t xml:space="preserve">          &lt;span class="spacer"&gt;&lt;/span&gt;</w:t>
      </w:r>
    </w:p>
    <w:p w14:paraId="10453D9B" w14:textId="77777777" w:rsidR="00FD2D0F" w:rsidRPr="00FD2D0F" w:rsidRDefault="00FD2D0F" w:rsidP="0021499C">
      <w:pPr>
        <w:pStyle w:val="a0"/>
        <w:spacing w:line="240" w:lineRule="auto"/>
        <w:rPr>
          <w:sz w:val="24"/>
          <w:szCs w:val="24"/>
        </w:rPr>
      </w:pPr>
      <w:r w:rsidRPr="00FD2D0F">
        <w:rPr>
          <w:sz w:val="24"/>
          <w:szCs w:val="24"/>
        </w:rPr>
        <w:t xml:space="preserve">          &lt;button class="btn primary" @click="openAdd"&gt;+ Додати&lt;/button&gt;</w:t>
      </w:r>
    </w:p>
    <w:p w14:paraId="4B5912E3"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3336756B" w14:textId="77777777" w:rsidR="00FD2D0F" w:rsidRPr="00FD2D0F" w:rsidRDefault="00FD2D0F" w:rsidP="0021499C">
      <w:pPr>
        <w:pStyle w:val="a0"/>
        <w:spacing w:line="240" w:lineRule="auto"/>
        <w:rPr>
          <w:sz w:val="24"/>
          <w:szCs w:val="24"/>
        </w:rPr>
      </w:pPr>
    </w:p>
    <w:p w14:paraId="4B435360" w14:textId="77777777" w:rsidR="00FD2D0F" w:rsidRPr="00FD2D0F" w:rsidRDefault="00FD2D0F" w:rsidP="0021499C">
      <w:pPr>
        <w:pStyle w:val="a0"/>
        <w:spacing w:line="240" w:lineRule="auto"/>
        <w:rPr>
          <w:sz w:val="24"/>
          <w:szCs w:val="24"/>
        </w:rPr>
      </w:pPr>
      <w:r w:rsidRPr="00FD2D0F">
        <w:rPr>
          <w:sz w:val="24"/>
          <w:szCs w:val="24"/>
        </w:rPr>
        <w:t xml:space="preserve">        &lt;div class="hr"&gt;&lt;/div&gt;</w:t>
      </w:r>
    </w:p>
    <w:p w14:paraId="70E26AFB" w14:textId="77777777" w:rsidR="00FD2D0F" w:rsidRPr="00FD2D0F" w:rsidRDefault="00FD2D0F" w:rsidP="0021499C">
      <w:pPr>
        <w:pStyle w:val="a0"/>
        <w:spacing w:line="240" w:lineRule="auto"/>
        <w:rPr>
          <w:sz w:val="24"/>
          <w:szCs w:val="24"/>
        </w:rPr>
      </w:pPr>
    </w:p>
    <w:p w14:paraId="392F089C" w14:textId="77777777" w:rsidR="00FD2D0F" w:rsidRPr="00FD2D0F" w:rsidRDefault="00FD2D0F" w:rsidP="0021499C">
      <w:pPr>
        <w:pStyle w:val="a0"/>
        <w:spacing w:line="240" w:lineRule="auto"/>
        <w:rPr>
          <w:sz w:val="24"/>
          <w:szCs w:val="24"/>
        </w:rPr>
      </w:pPr>
      <w:r w:rsidRPr="00FD2D0F">
        <w:rPr>
          <w:sz w:val="24"/>
          <w:szCs w:val="24"/>
        </w:rPr>
        <w:t xml:space="preserve">        &lt;div class="grid" style="gap: 10px"&gt;</w:t>
      </w:r>
    </w:p>
    <w:p w14:paraId="5C6A1206" w14:textId="77777777" w:rsidR="00FD2D0F" w:rsidRPr="00FD2D0F" w:rsidRDefault="00FD2D0F" w:rsidP="0021499C">
      <w:pPr>
        <w:pStyle w:val="a0"/>
        <w:spacing w:line="240" w:lineRule="auto"/>
        <w:rPr>
          <w:sz w:val="24"/>
          <w:szCs w:val="24"/>
        </w:rPr>
      </w:pPr>
      <w:r w:rsidRPr="00FD2D0F">
        <w:rPr>
          <w:sz w:val="24"/>
          <w:szCs w:val="24"/>
        </w:rPr>
        <w:t xml:space="preserve">          &lt;div</w:t>
      </w:r>
    </w:p>
    <w:p w14:paraId="6C4269B6" w14:textId="77777777" w:rsidR="00FD2D0F" w:rsidRPr="00FD2D0F" w:rsidRDefault="00FD2D0F" w:rsidP="0021499C">
      <w:pPr>
        <w:pStyle w:val="a0"/>
        <w:spacing w:line="240" w:lineRule="auto"/>
        <w:rPr>
          <w:sz w:val="24"/>
          <w:szCs w:val="24"/>
        </w:rPr>
      </w:pPr>
      <w:r w:rsidRPr="00FD2D0F">
        <w:rPr>
          <w:sz w:val="24"/>
          <w:szCs w:val="24"/>
        </w:rPr>
        <w:t xml:space="preserve">            v-for="g in games"</w:t>
      </w:r>
    </w:p>
    <w:p w14:paraId="4ADE5CC8" w14:textId="77777777" w:rsidR="00FD2D0F" w:rsidRPr="00FD2D0F" w:rsidRDefault="00FD2D0F" w:rsidP="0021499C">
      <w:pPr>
        <w:pStyle w:val="a0"/>
        <w:spacing w:line="240" w:lineRule="auto"/>
        <w:rPr>
          <w:sz w:val="24"/>
          <w:szCs w:val="24"/>
        </w:rPr>
      </w:pPr>
      <w:r w:rsidRPr="00FD2D0F">
        <w:rPr>
          <w:sz w:val="24"/>
          <w:szCs w:val="24"/>
        </w:rPr>
        <w:t xml:space="preserve">            :key="g.id"</w:t>
      </w:r>
    </w:p>
    <w:p w14:paraId="4F9A53A0" w14:textId="77777777" w:rsidR="00FD2D0F" w:rsidRPr="00FD2D0F" w:rsidRDefault="00FD2D0F" w:rsidP="0021499C">
      <w:pPr>
        <w:pStyle w:val="a0"/>
        <w:spacing w:line="240" w:lineRule="auto"/>
        <w:rPr>
          <w:sz w:val="24"/>
          <w:szCs w:val="24"/>
        </w:rPr>
      </w:pPr>
      <w:r w:rsidRPr="00FD2D0F">
        <w:rPr>
          <w:sz w:val="24"/>
          <w:szCs w:val="24"/>
        </w:rPr>
        <w:t xml:space="preserve">            class="card"</w:t>
      </w:r>
    </w:p>
    <w:p w14:paraId="6E86FB56" w14:textId="77777777" w:rsidR="00FD2D0F" w:rsidRPr="00FD2D0F" w:rsidRDefault="00FD2D0F" w:rsidP="0021499C">
      <w:pPr>
        <w:pStyle w:val="a0"/>
        <w:spacing w:line="240" w:lineRule="auto"/>
        <w:rPr>
          <w:sz w:val="24"/>
          <w:szCs w:val="24"/>
        </w:rPr>
      </w:pPr>
      <w:r w:rsidRPr="00FD2D0F">
        <w:rPr>
          <w:sz w:val="24"/>
          <w:szCs w:val="24"/>
        </w:rPr>
        <w:t xml:space="preserve">            style="background: rgba(0, 0, 0, 0.1)"</w:t>
      </w:r>
    </w:p>
    <w:p w14:paraId="4B6506C1" w14:textId="77777777" w:rsidR="00FD2D0F" w:rsidRPr="00FD2D0F" w:rsidRDefault="00FD2D0F" w:rsidP="0021499C">
      <w:pPr>
        <w:pStyle w:val="a0"/>
        <w:spacing w:line="240" w:lineRule="auto"/>
        <w:rPr>
          <w:sz w:val="24"/>
          <w:szCs w:val="24"/>
        </w:rPr>
      </w:pPr>
      <w:r w:rsidRPr="00FD2D0F">
        <w:rPr>
          <w:sz w:val="24"/>
          <w:szCs w:val="24"/>
        </w:rPr>
        <w:t xml:space="preserve">          &gt;</w:t>
      </w:r>
    </w:p>
    <w:p w14:paraId="7DC10555" w14:textId="77777777" w:rsidR="00FD2D0F" w:rsidRPr="00FD2D0F" w:rsidRDefault="00FD2D0F" w:rsidP="0021499C">
      <w:pPr>
        <w:pStyle w:val="a0"/>
        <w:spacing w:line="240" w:lineRule="auto"/>
        <w:rPr>
          <w:sz w:val="24"/>
          <w:szCs w:val="24"/>
        </w:rPr>
      </w:pPr>
      <w:r w:rsidRPr="00FD2D0F">
        <w:rPr>
          <w:sz w:val="24"/>
          <w:szCs w:val="24"/>
        </w:rPr>
        <w:t xml:space="preserve">            &lt;div class="row"&gt;</w:t>
      </w:r>
    </w:p>
    <w:p w14:paraId="70F68B4E" w14:textId="77777777" w:rsidR="00FD2D0F" w:rsidRPr="00FD2D0F" w:rsidRDefault="00FD2D0F" w:rsidP="0021499C">
      <w:pPr>
        <w:pStyle w:val="a0"/>
        <w:spacing w:line="240" w:lineRule="auto"/>
        <w:rPr>
          <w:sz w:val="24"/>
          <w:szCs w:val="24"/>
        </w:rPr>
      </w:pPr>
      <w:r w:rsidRPr="00FD2D0F">
        <w:rPr>
          <w:sz w:val="24"/>
          <w:szCs w:val="24"/>
        </w:rPr>
        <w:t xml:space="preserve">              &lt;b&gt;{{ g.title }}&lt;/b&gt;</w:t>
      </w:r>
    </w:p>
    <w:p w14:paraId="3D4B323C" w14:textId="77777777" w:rsidR="00FD2D0F" w:rsidRPr="00FD2D0F" w:rsidRDefault="00FD2D0F" w:rsidP="0021499C">
      <w:pPr>
        <w:pStyle w:val="a0"/>
        <w:spacing w:line="240" w:lineRule="auto"/>
        <w:rPr>
          <w:sz w:val="24"/>
          <w:szCs w:val="24"/>
        </w:rPr>
      </w:pPr>
      <w:r w:rsidRPr="00FD2D0F">
        <w:rPr>
          <w:sz w:val="24"/>
          <w:szCs w:val="24"/>
        </w:rPr>
        <w:t xml:space="preserve">              &lt;span class="badge"&gt;{{ g.category }}&lt;/span&gt;</w:t>
      </w:r>
    </w:p>
    <w:p w14:paraId="08D30E3A" w14:textId="77777777" w:rsidR="00FD2D0F" w:rsidRPr="00FD2D0F" w:rsidRDefault="00FD2D0F" w:rsidP="0021499C">
      <w:pPr>
        <w:pStyle w:val="a0"/>
        <w:spacing w:line="240" w:lineRule="auto"/>
        <w:rPr>
          <w:sz w:val="24"/>
          <w:szCs w:val="24"/>
        </w:rPr>
      </w:pPr>
      <w:r w:rsidRPr="00FD2D0F">
        <w:rPr>
          <w:sz w:val="24"/>
          <w:szCs w:val="24"/>
        </w:rPr>
        <w:t xml:space="preserve">              &lt;span class="badge"&gt;{{ g.minBet }}–{{ g.maxBet }}&lt;/span&gt;</w:t>
      </w:r>
    </w:p>
    <w:p w14:paraId="23D58629" w14:textId="77777777" w:rsidR="00FD2D0F" w:rsidRPr="00FD2D0F" w:rsidRDefault="00FD2D0F" w:rsidP="0021499C">
      <w:pPr>
        <w:pStyle w:val="a0"/>
        <w:spacing w:line="240" w:lineRule="auto"/>
        <w:rPr>
          <w:sz w:val="24"/>
          <w:szCs w:val="24"/>
        </w:rPr>
      </w:pPr>
      <w:r w:rsidRPr="00FD2D0F">
        <w:rPr>
          <w:sz w:val="24"/>
          <w:szCs w:val="24"/>
        </w:rPr>
        <w:t xml:space="preserve">              &lt;span class="spacer"&gt;&lt;/span&gt;</w:t>
      </w:r>
    </w:p>
    <w:p w14:paraId="5188AA7C" w14:textId="77777777" w:rsidR="00FD2D0F" w:rsidRPr="00FD2D0F" w:rsidRDefault="00FD2D0F" w:rsidP="0021499C">
      <w:pPr>
        <w:pStyle w:val="a0"/>
        <w:spacing w:line="240" w:lineRule="auto"/>
        <w:rPr>
          <w:sz w:val="24"/>
          <w:szCs w:val="24"/>
        </w:rPr>
      </w:pPr>
      <w:r w:rsidRPr="00FD2D0F">
        <w:rPr>
          <w:sz w:val="24"/>
          <w:szCs w:val="24"/>
        </w:rPr>
        <w:t xml:space="preserve">              &lt;button class="btn" @click="openEdit(g)"&gt;Ред.&lt;/button&gt;</w:t>
      </w:r>
    </w:p>
    <w:p w14:paraId="03013DDA" w14:textId="77777777" w:rsidR="00FD2D0F" w:rsidRPr="00FD2D0F" w:rsidRDefault="00FD2D0F" w:rsidP="0021499C">
      <w:pPr>
        <w:pStyle w:val="a0"/>
        <w:spacing w:line="240" w:lineRule="auto"/>
        <w:rPr>
          <w:sz w:val="24"/>
          <w:szCs w:val="24"/>
        </w:rPr>
      </w:pPr>
      <w:r w:rsidRPr="00FD2D0F">
        <w:rPr>
          <w:sz w:val="24"/>
          <w:szCs w:val="24"/>
        </w:rPr>
        <w:t xml:space="preserve">              &lt;button class="btn danger" @click="del(g.id)"&gt;Видалити&lt;/button&gt;</w:t>
      </w:r>
    </w:p>
    <w:p w14:paraId="61AE8FC3"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00CE1532" w14:textId="77777777" w:rsidR="00FD2D0F" w:rsidRPr="00FD2D0F" w:rsidRDefault="00FD2D0F" w:rsidP="0021499C">
      <w:pPr>
        <w:pStyle w:val="a0"/>
        <w:spacing w:line="240" w:lineRule="auto"/>
        <w:rPr>
          <w:sz w:val="24"/>
          <w:szCs w:val="24"/>
        </w:rPr>
      </w:pPr>
      <w:r w:rsidRPr="00FD2D0F">
        <w:rPr>
          <w:sz w:val="24"/>
          <w:szCs w:val="24"/>
        </w:rPr>
        <w:t xml:space="preserve">            &lt;div class="muted" style="font-size: 13px; margin-top: 6px"&gt;</w:t>
      </w:r>
    </w:p>
    <w:p w14:paraId="7D0FD21D" w14:textId="77777777" w:rsidR="00FD2D0F" w:rsidRPr="00FD2D0F" w:rsidRDefault="00FD2D0F" w:rsidP="0021499C">
      <w:pPr>
        <w:pStyle w:val="a0"/>
        <w:spacing w:line="240" w:lineRule="auto"/>
        <w:rPr>
          <w:sz w:val="24"/>
          <w:szCs w:val="24"/>
        </w:rPr>
      </w:pPr>
      <w:r w:rsidRPr="00FD2D0F">
        <w:rPr>
          <w:sz w:val="24"/>
          <w:szCs w:val="24"/>
        </w:rPr>
        <w:t xml:space="preserve">              {{ g.description }}</w:t>
      </w:r>
    </w:p>
    <w:p w14:paraId="62FC9028"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0E332A06"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5BDFD356"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34BB7C0F"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179321EB" w14:textId="77777777" w:rsidR="00FD2D0F" w:rsidRPr="00FD2D0F" w:rsidRDefault="00FD2D0F" w:rsidP="0021499C">
      <w:pPr>
        <w:pStyle w:val="a0"/>
        <w:spacing w:line="240" w:lineRule="auto"/>
        <w:rPr>
          <w:sz w:val="24"/>
          <w:szCs w:val="24"/>
        </w:rPr>
      </w:pPr>
    </w:p>
    <w:p w14:paraId="0288FF61" w14:textId="77777777" w:rsidR="00FD2D0F" w:rsidRPr="00FD2D0F" w:rsidRDefault="00FD2D0F" w:rsidP="0021499C">
      <w:pPr>
        <w:pStyle w:val="a0"/>
        <w:spacing w:line="240" w:lineRule="auto"/>
        <w:rPr>
          <w:sz w:val="24"/>
          <w:szCs w:val="24"/>
        </w:rPr>
      </w:pPr>
      <w:r w:rsidRPr="00FD2D0F">
        <w:rPr>
          <w:sz w:val="24"/>
          <w:szCs w:val="24"/>
        </w:rPr>
        <w:t xml:space="preserve">      &lt;div class="card"&gt;</w:t>
      </w:r>
    </w:p>
    <w:p w14:paraId="5CB9D8E5" w14:textId="77777777" w:rsidR="00FD2D0F" w:rsidRPr="00FD2D0F" w:rsidRDefault="00FD2D0F" w:rsidP="0021499C">
      <w:pPr>
        <w:pStyle w:val="a0"/>
        <w:spacing w:line="240" w:lineRule="auto"/>
        <w:rPr>
          <w:sz w:val="24"/>
          <w:szCs w:val="24"/>
        </w:rPr>
      </w:pPr>
      <w:r w:rsidRPr="00FD2D0F">
        <w:rPr>
          <w:sz w:val="24"/>
          <w:szCs w:val="24"/>
        </w:rPr>
        <w:t xml:space="preserve">        &lt;div class="row"&gt;</w:t>
      </w:r>
    </w:p>
    <w:p w14:paraId="60C2ACEC" w14:textId="77777777" w:rsidR="00FD2D0F" w:rsidRPr="00FD2D0F" w:rsidRDefault="00FD2D0F" w:rsidP="0021499C">
      <w:pPr>
        <w:pStyle w:val="a0"/>
        <w:spacing w:line="240" w:lineRule="auto"/>
        <w:rPr>
          <w:sz w:val="24"/>
          <w:szCs w:val="24"/>
        </w:rPr>
      </w:pPr>
      <w:r w:rsidRPr="00FD2D0F">
        <w:rPr>
          <w:sz w:val="24"/>
          <w:szCs w:val="24"/>
        </w:rPr>
        <w:t xml:space="preserve">          &lt;h2 class="h2" style="margin: 0"&gt;Користувачі&lt;/h2&gt;</w:t>
      </w:r>
    </w:p>
    <w:p w14:paraId="2770C183" w14:textId="77777777" w:rsidR="00FD2D0F" w:rsidRPr="00FD2D0F" w:rsidRDefault="00FD2D0F" w:rsidP="0021499C">
      <w:pPr>
        <w:pStyle w:val="a0"/>
        <w:spacing w:line="240" w:lineRule="auto"/>
        <w:rPr>
          <w:sz w:val="24"/>
          <w:szCs w:val="24"/>
        </w:rPr>
      </w:pPr>
      <w:r w:rsidRPr="00FD2D0F">
        <w:rPr>
          <w:sz w:val="24"/>
          <w:szCs w:val="24"/>
        </w:rPr>
        <w:t xml:space="preserve">          &lt;span class="spacer"&gt;&lt;/span&gt;</w:t>
      </w:r>
    </w:p>
    <w:p w14:paraId="2BBC8805" w14:textId="77777777" w:rsidR="00FD2D0F" w:rsidRPr="00FD2D0F" w:rsidRDefault="00FD2D0F" w:rsidP="0021499C">
      <w:pPr>
        <w:pStyle w:val="a0"/>
        <w:spacing w:line="240" w:lineRule="auto"/>
        <w:rPr>
          <w:sz w:val="24"/>
          <w:szCs w:val="24"/>
        </w:rPr>
      </w:pPr>
      <w:r w:rsidRPr="00FD2D0F">
        <w:rPr>
          <w:sz w:val="24"/>
          <w:szCs w:val="24"/>
        </w:rPr>
        <w:t xml:space="preserve">          &lt;button class="btn" @click="loadUsers"&gt;Оновити&lt;/button&gt;</w:t>
      </w:r>
    </w:p>
    <w:p w14:paraId="7ABB01F4"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7346DB2F" w14:textId="77777777" w:rsidR="00FD2D0F" w:rsidRPr="00FD2D0F" w:rsidRDefault="00FD2D0F" w:rsidP="0021499C">
      <w:pPr>
        <w:pStyle w:val="a0"/>
        <w:spacing w:line="240" w:lineRule="auto"/>
        <w:rPr>
          <w:sz w:val="24"/>
          <w:szCs w:val="24"/>
        </w:rPr>
      </w:pPr>
    </w:p>
    <w:p w14:paraId="0053897F" w14:textId="77777777" w:rsidR="00FD2D0F" w:rsidRPr="00FD2D0F" w:rsidRDefault="00FD2D0F" w:rsidP="0021499C">
      <w:pPr>
        <w:pStyle w:val="a0"/>
        <w:spacing w:line="240" w:lineRule="auto"/>
        <w:rPr>
          <w:sz w:val="24"/>
          <w:szCs w:val="24"/>
        </w:rPr>
      </w:pPr>
      <w:r w:rsidRPr="00FD2D0F">
        <w:rPr>
          <w:sz w:val="24"/>
          <w:szCs w:val="24"/>
        </w:rPr>
        <w:t xml:space="preserve">        &lt;div class="hr"&gt;&lt;/div&gt;</w:t>
      </w:r>
    </w:p>
    <w:p w14:paraId="1FCE8483" w14:textId="77777777" w:rsidR="00FD2D0F" w:rsidRPr="00FD2D0F" w:rsidRDefault="00FD2D0F" w:rsidP="0021499C">
      <w:pPr>
        <w:pStyle w:val="a0"/>
        <w:spacing w:line="240" w:lineRule="auto"/>
        <w:rPr>
          <w:sz w:val="24"/>
          <w:szCs w:val="24"/>
        </w:rPr>
      </w:pPr>
    </w:p>
    <w:p w14:paraId="50BE51FC" w14:textId="77777777" w:rsidR="00FD2D0F" w:rsidRPr="00FD2D0F" w:rsidRDefault="00FD2D0F" w:rsidP="0021499C">
      <w:pPr>
        <w:pStyle w:val="a0"/>
        <w:spacing w:line="240" w:lineRule="auto"/>
        <w:rPr>
          <w:sz w:val="24"/>
          <w:szCs w:val="24"/>
        </w:rPr>
      </w:pPr>
      <w:r w:rsidRPr="00FD2D0F">
        <w:rPr>
          <w:sz w:val="24"/>
          <w:szCs w:val="24"/>
        </w:rPr>
        <w:lastRenderedPageBreak/>
        <w:t xml:space="preserve">        &lt;table class="table" v-if="users.length"&gt;</w:t>
      </w:r>
    </w:p>
    <w:p w14:paraId="305C01D8" w14:textId="77777777" w:rsidR="00FD2D0F" w:rsidRPr="00FD2D0F" w:rsidRDefault="00FD2D0F" w:rsidP="0021499C">
      <w:pPr>
        <w:pStyle w:val="a0"/>
        <w:spacing w:line="240" w:lineRule="auto"/>
        <w:rPr>
          <w:sz w:val="24"/>
          <w:szCs w:val="24"/>
        </w:rPr>
      </w:pPr>
      <w:r w:rsidRPr="00FD2D0F">
        <w:rPr>
          <w:sz w:val="24"/>
          <w:szCs w:val="24"/>
        </w:rPr>
        <w:t xml:space="preserve">          &lt;thead&gt;</w:t>
      </w:r>
    </w:p>
    <w:p w14:paraId="54BF9861" w14:textId="77777777" w:rsidR="00FD2D0F" w:rsidRPr="00FD2D0F" w:rsidRDefault="00FD2D0F" w:rsidP="0021499C">
      <w:pPr>
        <w:pStyle w:val="a0"/>
        <w:spacing w:line="240" w:lineRule="auto"/>
        <w:rPr>
          <w:sz w:val="24"/>
          <w:szCs w:val="24"/>
        </w:rPr>
      </w:pPr>
      <w:r w:rsidRPr="00FD2D0F">
        <w:rPr>
          <w:sz w:val="24"/>
          <w:szCs w:val="24"/>
        </w:rPr>
        <w:t xml:space="preserve">            &lt;tr&gt;</w:t>
      </w:r>
    </w:p>
    <w:p w14:paraId="5545A411" w14:textId="77777777" w:rsidR="00FD2D0F" w:rsidRPr="00FD2D0F" w:rsidRDefault="00FD2D0F" w:rsidP="0021499C">
      <w:pPr>
        <w:pStyle w:val="a0"/>
        <w:spacing w:line="240" w:lineRule="auto"/>
        <w:rPr>
          <w:sz w:val="24"/>
          <w:szCs w:val="24"/>
        </w:rPr>
      </w:pPr>
      <w:r w:rsidRPr="00FD2D0F">
        <w:rPr>
          <w:sz w:val="24"/>
          <w:szCs w:val="24"/>
        </w:rPr>
        <w:t xml:space="preserve">              &lt;th&gt;Логін&lt;/th&gt;</w:t>
      </w:r>
    </w:p>
    <w:p w14:paraId="6BB4106B" w14:textId="77777777" w:rsidR="00FD2D0F" w:rsidRPr="00FD2D0F" w:rsidRDefault="00FD2D0F" w:rsidP="0021499C">
      <w:pPr>
        <w:pStyle w:val="a0"/>
        <w:spacing w:line="240" w:lineRule="auto"/>
        <w:rPr>
          <w:sz w:val="24"/>
          <w:szCs w:val="24"/>
        </w:rPr>
      </w:pPr>
      <w:r w:rsidRPr="00FD2D0F">
        <w:rPr>
          <w:sz w:val="24"/>
          <w:szCs w:val="24"/>
        </w:rPr>
        <w:t xml:space="preserve">              &lt;th&gt;Роль&lt;/th&gt;</w:t>
      </w:r>
    </w:p>
    <w:p w14:paraId="75E6B674" w14:textId="77777777" w:rsidR="00FD2D0F" w:rsidRPr="00FD2D0F" w:rsidRDefault="00FD2D0F" w:rsidP="0021499C">
      <w:pPr>
        <w:pStyle w:val="a0"/>
        <w:spacing w:line="240" w:lineRule="auto"/>
        <w:rPr>
          <w:sz w:val="24"/>
          <w:szCs w:val="24"/>
        </w:rPr>
      </w:pPr>
      <w:r w:rsidRPr="00FD2D0F">
        <w:rPr>
          <w:sz w:val="24"/>
          <w:szCs w:val="24"/>
        </w:rPr>
        <w:t xml:space="preserve">              &lt;th&gt;Баланс&lt;/th&gt;</w:t>
      </w:r>
    </w:p>
    <w:p w14:paraId="2EF27B66" w14:textId="77777777" w:rsidR="00FD2D0F" w:rsidRPr="00FD2D0F" w:rsidRDefault="00FD2D0F" w:rsidP="0021499C">
      <w:pPr>
        <w:pStyle w:val="a0"/>
        <w:spacing w:line="240" w:lineRule="auto"/>
        <w:rPr>
          <w:sz w:val="24"/>
          <w:szCs w:val="24"/>
        </w:rPr>
      </w:pPr>
      <w:r w:rsidRPr="00FD2D0F">
        <w:rPr>
          <w:sz w:val="24"/>
          <w:szCs w:val="24"/>
        </w:rPr>
        <w:t xml:space="preserve">              &lt;th&gt;Дії&lt;/th&gt;</w:t>
      </w:r>
    </w:p>
    <w:p w14:paraId="2774CA41" w14:textId="77777777" w:rsidR="00FD2D0F" w:rsidRPr="00FD2D0F" w:rsidRDefault="00FD2D0F" w:rsidP="0021499C">
      <w:pPr>
        <w:pStyle w:val="a0"/>
        <w:spacing w:line="240" w:lineRule="auto"/>
        <w:rPr>
          <w:sz w:val="24"/>
          <w:szCs w:val="24"/>
        </w:rPr>
      </w:pPr>
      <w:r w:rsidRPr="00FD2D0F">
        <w:rPr>
          <w:sz w:val="24"/>
          <w:szCs w:val="24"/>
        </w:rPr>
        <w:t xml:space="preserve">            &lt;/tr&gt;</w:t>
      </w:r>
    </w:p>
    <w:p w14:paraId="467FDD0E" w14:textId="77777777" w:rsidR="00FD2D0F" w:rsidRPr="00FD2D0F" w:rsidRDefault="00FD2D0F" w:rsidP="0021499C">
      <w:pPr>
        <w:pStyle w:val="a0"/>
        <w:spacing w:line="240" w:lineRule="auto"/>
        <w:rPr>
          <w:sz w:val="24"/>
          <w:szCs w:val="24"/>
        </w:rPr>
      </w:pPr>
      <w:r w:rsidRPr="00FD2D0F">
        <w:rPr>
          <w:sz w:val="24"/>
          <w:szCs w:val="24"/>
        </w:rPr>
        <w:t xml:space="preserve">          &lt;/thead&gt;</w:t>
      </w:r>
    </w:p>
    <w:p w14:paraId="325039D4" w14:textId="77777777" w:rsidR="00FD2D0F" w:rsidRPr="00FD2D0F" w:rsidRDefault="00FD2D0F" w:rsidP="0021499C">
      <w:pPr>
        <w:pStyle w:val="a0"/>
        <w:spacing w:line="240" w:lineRule="auto"/>
        <w:rPr>
          <w:sz w:val="24"/>
          <w:szCs w:val="24"/>
        </w:rPr>
      </w:pPr>
      <w:r w:rsidRPr="00FD2D0F">
        <w:rPr>
          <w:sz w:val="24"/>
          <w:szCs w:val="24"/>
        </w:rPr>
        <w:t xml:space="preserve">          &lt;tbody&gt;</w:t>
      </w:r>
    </w:p>
    <w:p w14:paraId="4AC74864" w14:textId="77777777" w:rsidR="00FD2D0F" w:rsidRPr="00FD2D0F" w:rsidRDefault="00FD2D0F" w:rsidP="0021499C">
      <w:pPr>
        <w:pStyle w:val="a0"/>
        <w:spacing w:line="240" w:lineRule="auto"/>
        <w:rPr>
          <w:sz w:val="24"/>
          <w:szCs w:val="24"/>
        </w:rPr>
      </w:pPr>
      <w:r w:rsidRPr="00FD2D0F">
        <w:rPr>
          <w:sz w:val="24"/>
          <w:szCs w:val="24"/>
        </w:rPr>
        <w:t xml:space="preserve">            &lt;tr v-for="u in users" :key="u.id"&gt;</w:t>
      </w:r>
    </w:p>
    <w:p w14:paraId="5A30FE04" w14:textId="77777777" w:rsidR="00FD2D0F" w:rsidRPr="00FD2D0F" w:rsidRDefault="00FD2D0F" w:rsidP="0021499C">
      <w:pPr>
        <w:pStyle w:val="a0"/>
        <w:spacing w:line="240" w:lineRule="auto"/>
        <w:rPr>
          <w:sz w:val="24"/>
          <w:szCs w:val="24"/>
        </w:rPr>
      </w:pPr>
      <w:r w:rsidRPr="00FD2D0F">
        <w:rPr>
          <w:sz w:val="24"/>
          <w:szCs w:val="24"/>
        </w:rPr>
        <w:t xml:space="preserve">              &lt;td&gt;&lt;b&gt;{{ u.username }}&lt;/b&gt;&lt;/td&gt;</w:t>
      </w:r>
    </w:p>
    <w:p w14:paraId="248DC98E" w14:textId="77777777" w:rsidR="00FD2D0F" w:rsidRPr="00FD2D0F" w:rsidRDefault="00FD2D0F" w:rsidP="0021499C">
      <w:pPr>
        <w:pStyle w:val="a0"/>
        <w:spacing w:line="240" w:lineRule="auto"/>
        <w:rPr>
          <w:sz w:val="24"/>
          <w:szCs w:val="24"/>
        </w:rPr>
      </w:pPr>
      <w:r w:rsidRPr="00FD2D0F">
        <w:rPr>
          <w:sz w:val="24"/>
          <w:szCs w:val="24"/>
        </w:rPr>
        <w:t xml:space="preserve">              &lt;td&gt;</w:t>
      </w:r>
    </w:p>
    <w:p w14:paraId="6E7A07DA" w14:textId="77777777" w:rsidR="00FD2D0F" w:rsidRPr="00FD2D0F" w:rsidRDefault="00FD2D0F" w:rsidP="0021499C">
      <w:pPr>
        <w:pStyle w:val="a0"/>
        <w:spacing w:line="240" w:lineRule="auto"/>
        <w:rPr>
          <w:sz w:val="24"/>
          <w:szCs w:val="24"/>
        </w:rPr>
      </w:pPr>
      <w:r w:rsidRPr="00FD2D0F">
        <w:rPr>
          <w:sz w:val="24"/>
          <w:szCs w:val="24"/>
        </w:rPr>
        <w:t xml:space="preserve">                &lt;span class="badge" :class="u.role === 'admin' ? 'warn' : ''"&gt;</w:t>
      </w:r>
    </w:p>
    <w:p w14:paraId="5A8C2A08" w14:textId="77777777" w:rsidR="00FD2D0F" w:rsidRPr="00FD2D0F" w:rsidRDefault="00FD2D0F" w:rsidP="0021499C">
      <w:pPr>
        <w:pStyle w:val="a0"/>
        <w:spacing w:line="240" w:lineRule="auto"/>
        <w:rPr>
          <w:sz w:val="24"/>
          <w:szCs w:val="24"/>
        </w:rPr>
      </w:pPr>
      <w:r w:rsidRPr="00FD2D0F">
        <w:rPr>
          <w:sz w:val="24"/>
          <w:szCs w:val="24"/>
        </w:rPr>
        <w:t xml:space="preserve">                  {{ u.role }}</w:t>
      </w:r>
    </w:p>
    <w:p w14:paraId="4E356E37" w14:textId="77777777" w:rsidR="00FD2D0F" w:rsidRPr="00FD2D0F" w:rsidRDefault="00FD2D0F" w:rsidP="0021499C">
      <w:pPr>
        <w:pStyle w:val="a0"/>
        <w:spacing w:line="240" w:lineRule="auto"/>
        <w:rPr>
          <w:sz w:val="24"/>
          <w:szCs w:val="24"/>
        </w:rPr>
      </w:pPr>
      <w:r w:rsidRPr="00FD2D0F">
        <w:rPr>
          <w:sz w:val="24"/>
          <w:szCs w:val="24"/>
        </w:rPr>
        <w:t xml:space="preserve">                &lt;/span&gt;</w:t>
      </w:r>
    </w:p>
    <w:p w14:paraId="72D210BD" w14:textId="77777777" w:rsidR="00FD2D0F" w:rsidRPr="00FD2D0F" w:rsidRDefault="00FD2D0F" w:rsidP="0021499C">
      <w:pPr>
        <w:pStyle w:val="a0"/>
        <w:spacing w:line="240" w:lineRule="auto"/>
        <w:rPr>
          <w:sz w:val="24"/>
          <w:szCs w:val="24"/>
        </w:rPr>
      </w:pPr>
      <w:r w:rsidRPr="00FD2D0F">
        <w:rPr>
          <w:sz w:val="24"/>
          <w:szCs w:val="24"/>
        </w:rPr>
        <w:t xml:space="preserve">              &lt;/td&gt;</w:t>
      </w:r>
    </w:p>
    <w:p w14:paraId="7FD91DEA" w14:textId="77777777" w:rsidR="00FD2D0F" w:rsidRPr="00FD2D0F" w:rsidRDefault="00FD2D0F" w:rsidP="0021499C">
      <w:pPr>
        <w:pStyle w:val="a0"/>
        <w:spacing w:line="240" w:lineRule="auto"/>
        <w:rPr>
          <w:sz w:val="24"/>
          <w:szCs w:val="24"/>
        </w:rPr>
      </w:pPr>
      <w:r w:rsidRPr="00FD2D0F">
        <w:rPr>
          <w:sz w:val="24"/>
          <w:szCs w:val="24"/>
        </w:rPr>
        <w:t xml:space="preserve">              &lt;td&gt;{{ u.balance }}&lt;/td&gt;</w:t>
      </w:r>
    </w:p>
    <w:p w14:paraId="475D9291" w14:textId="77777777" w:rsidR="00FD2D0F" w:rsidRPr="00FD2D0F" w:rsidRDefault="00FD2D0F" w:rsidP="0021499C">
      <w:pPr>
        <w:pStyle w:val="a0"/>
        <w:spacing w:line="240" w:lineRule="auto"/>
        <w:rPr>
          <w:sz w:val="24"/>
          <w:szCs w:val="24"/>
        </w:rPr>
      </w:pPr>
      <w:r w:rsidRPr="00FD2D0F">
        <w:rPr>
          <w:sz w:val="24"/>
          <w:szCs w:val="24"/>
        </w:rPr>
        <w:t xml:space="preserve">              &lt;td&gt;</w:t>
      </w:r>
    </w:p>
    <w:p w14:paraId="6BCCA88E" w14:textId="77777777" w:rsidR="00FD2D0F" w:rsidRPr="00FD2D0F" w:rsidRDefault="00FD2D0F" w:rsidP="0021499C">
      <w:pPr>
        <w:pStyle w:val="a0"/>
        <w:spacing w:line="240" w:lineRule="auto"/>
        <w:rPr>
          <w:sz w:val="24"/>
          <w:szCs w:val="24"/>
        </w:rPr>
      </w:pPr>
      <w:r w:rsidRPr="00FD2D0F">
        <w:rPr>
          <w:sz w:val="24"/>
          <w:szCs w:val="24"/>
        </w:rPr>
        <w:t xml:space="preserve">                &lt;button class="btn" @click="toggleRole(u)" :disabled="u.username === 'admin'"&gt;</w:t>
      </w:r>
    </w:p>
    <w:p w14:paraId="256B2E4C" w14:textId="77777777" w:rsidR="00FD2D0F" w:rsidRPr="00FD2D0F" w:rsidRDefault="00FD2D0F" w:rsidP="0021499C">
      <w:pPr>
        <w:pStyle w:val="a0"/>
        <w:spacing w:line="240" w:lineRule="auto"/>
        <w:rPr>
          <w:sz w:val="24"/>
          <w:szCs w:val="24"/>
        </w:rPr>
      </w:pPr>
      <w:r w:rsidRPr="00FD2D0F">
        <w:rPr>
          <w:sz w:val="24"/>
          <w:szCs w:val="24"/>
        </w:rPr>
        <w:t xml:space="preserve">                  Змінити роль</w:t>
      </w:r>
    </w:p>
    <w:p w14:paraId="1BDBE3DE" w14:textId="77777777" w:rsidR="00FD2D0F" w:rsidRPr="00FD2D0F" w:rsidRDefault="00FD2D0F" w:rsidP="0021499C">
      <w:pPr>
        <w:pStyle w:val="a0"/>
        <w:spacing w:line="240" w:lineRule="auto"/>
        <w:rPr>
          <w:sz w:val="24"/>
          <w:szCs w:val="24"/>
        </w:rPr>
      </w:pPr>
      <w:r w:rsidRPr="00FD2D0F">
        <w:rPr>
          <w:sz w:val="24"/>
          <w:szCs w:val="24"/>
        </w:rPr>
        <w:t xml:space="preserve">                &lt;/button&gt;</w:t>
      </w:r>
    </w:p>
    <w:p w14:paraId="5DC16F59" w14:textId="77777777" w:rsidR="00FD2D0F" w:rsidRPr="00FD2D0F" w:rsidRDefault="00FD2D0F" w:rsidP="0021499C">
      <w:pPr>
        <w:pStyle w:val="a0"/>
        <w:spacing w:line="240" w:lineRule="auto"/>
        <w:rPr>
          <w:sz w:val="24"/>
          <w:szCs w:val="24"/>
        </w:rPr>
      </w:pPr>
      <w:r w:rsidRPr="00FD2D0F">
        <w:rPr>
          <w:sz w:val="24"/>
          <w:szCs w:val="24"/>
        </w:rPr>
        <w:t xml:space="preserve">              &lt;/td&gt;</w:t>
      </w:r>
    </w:p>
    <w:p w14:paraId="60D98FE8" w14:textId="77777777" w:rsidR="00FD2D0F" w:rsidRPr="00FD2D0F" w:rsidRDefault="00FD2D0F" w:rsidP="0021499C">
      <w:pPr>
        <w:pStyle w:val="a0"/>
        <w:spacing w:line="240" w:lineRule="auto"/>
        <w:rPr>
          <w:sz w:val="24"/>
          <w:szCs w:val="24"/>
        </w:rPr>
      </w:pPr>
      <w:r w:rsidRPr="00FD2D0F">
        <w:rPr>
          <w:sz w:val="24"/>
          <w:szCs w:val="24"/>
        </w:rPr>
        <w:t xml:space="preserve">            &lt;/tr&gt;</w:t>
      </w:r>
    </w:p>
    <w:p w14:paraId="1572AAAC" w14:textId="77777777" w:rsidR="00FD2D0F" w:rsidRPr="00FD2D0F" w:rsidRDefault="00FD2D0F" w:rsidP="0021499C">
      <w:pPr>
        <w:pStyle w:val="a0"/>
        <w:spacing w:line="240" w:lineRule="auto"/>
        <w:rPr>
          <w:sz w:val="24"/>
          <w:szCs w:val="24"/>
        </w:rPr>
      </w:pPr>
      <w:r w:rsidRPr="00FD2D0F">
        <w:rPr>
          <w:sz w:val="24"/>
          <w:szCs w:val="24"/>
        </w:rPr>
        <w:t xml:space="preserve">          &lt;/tbody&gt;</w:t>
      </w:r>
    </w:p>
    <w:p w14:paraId="6B0A57D5" w14:textId="77777777" w:rsidR="00FD2D0F" w:rsidRPr="00FD2D0F" w:rsidRDefault="00FD2D0F" w:rsidP="0021499C">
      <w:pPr>
        <w:pStyle w:val="a0"/>
        <w:spacing w:line="240" w:lineRule="auto"/>
        <w:rPr>
          <w:sz w:val="24"/>
          <w:szCs w:val="24"/>
        </w:rPr>
      </w:pPr>
      <w:r w:rsidRPr="00FD2D0F">
        <w:rPr>
          <w:sz w:val="24"/>
          <w:szCs w:val="24"/>
        </w:rPr>
        <w:t xml:space="preserve">        &lt;/table&gt;</w:t>
      </w:r>
    </w:p>
    <w:p w14:paraId="06D86DEF" w14:textId="77777777" w:rsidR="00FD2D0F" w:rsidRPr="00FD2D0F" w:rsidRDefault="00FD2D0F" w:rsidP="0021499C">
      <w:pPr>
        <w:pStyle w:val="a0"/>
        <w:spacing w:line="240" w:lineRule="auto"/>
        <w:rPr>
          <w:sz w:val="24"/>
          <w:szCs w:val="24"/>
        </w:rPr>
      </w:pPr>
    </w:p>
    <w:p w14:paraId="37FE1E80" w14:textId="77777777" w:rsidR="00FD2D0F" w:rsidRPr="00FD2D0F" w:rsidRDefault="00FD2D0F" w:rsidP="0021499C">
      <w:pPr>
        <w:pStyle w:val="a0"/>
        <w:spacing w:line="240" w:lineRule="auto"/>
        <w:rPr>
          <w:sz w:val="24"/>
          <w:szCs w:val="24"/>
        </w:rPr>
      </w:pPr>
      <w:r w:rsidRPr="00FD2D0F">
        <w:rPr>
          <w:sz w:val="24"/>
          <w:szCs w:val="24"/>
        </w:rPr>
        <w:t xml:space="preserve">        &lt;p v-else class="muted" style="margin: 0"&gt;Немає користувачів.&lt;/p&gt;</w:t>
      </w:r>
    </w:p>
    <w:p w14:paraId="2AE4E294"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29D50595" w14:textId="77777777" w:rsidR="00FD2D0F" w:rsidRPr="00FD2D0F" w:rsidRDefault="00FD2D0F" w:rsidP="0021499C">
      <w:pPr>
        <w:pStyle w:val="a0"/>
        <w:spacing w:line="240" w:lineRule="auto"/>
        <w:rPr>
          <w:sz w:val="24"/>
          <w:szCs w:val="24"/>
        </w:rPr>
      </w:pPr>
      <w:r w:rsidRPr="00FD2D0F">
        <w:rPr>
          <w:sz w:val="24"/>
          <w:szCs w:val="24"/>
        </w:rPr>
        <w:t xml:space="preserve">    &lt;/section&gt;</w:t>
      </w:r>
    </w:p>
    <w:p w14:paraId="6C43F959" w14:textId="77777777" w:rsidR="00FD2D0F" w:rsidRPr="00FD2D0F" w:rsidRDefault="00FD2D0F" w:rsidP="0021499C">
      <w:pPr>
        <w:pStyle w:val="a0"/>
        <w:spacing w:line="240" w:lineRule="auto"/>
        <w:rPr>
          <w:sz w:val="24"/>
          <w:szCs w:val="24"/>
        </w:rPr>
      </w:pPr>
    </w:p>
    <w:p w14:paraId="06C1AB78" w14:textId="77777777" w:rsidR="00FD2D0F" w:rsidRPr="00FD2D0F" w:rsidRDefault="00FD2D0F" w:rsidP="0021499C">
      <w:pPr>
        <w:pStyle w:val="a0"/>
        <w:spacing w:line="240" w:lineRule="auto"/>
        <w:rPr>
          <w:sz w:val="24"/>
          <w:szCs w:val="24"/>
        </w:rPr>
      </w:pPr>
      <w:r w:rsidRPr="00FD2D0F">
        <w:rPr>
          <w:sz w:val="24"/>
          <w:szCs w:val="24"/>
        </w:rPr>
        <w:t xml:space="preserve">    &lt;section v-if="modal.open" class="modal"&gt;</w:t>
      </w:r>
    </w:p>
    <w:p w14:paraId="4EDBCFDE" w14:textId="77777777" w:rsidR="00FD2D0F" w:rsidRPr="00FD2D0F" w:rsidRDefault="00FD2D0F" w:rsidP="0021499C">
      <w:pPr>
        <w:pStyle w:val="a0"/>
        <w:spacing w:line="240" w:lineRule="auto"/>
        <w:rPr>
          <w:sz w:val="24"/>
          <w:szCs w:val="24"/>
        </w:rPr>
      </w:pPr>
      <w:r w:rsidRPr="00FD2D0F">
        <w:rPr>
          <w:sz w:val="24"/>
          <w:szCs w:val="24"/>
        </w:rPr>
        <w:t xml:space="preserve">      &lt;div class="modal__backdrop" @click="close"&gt;&lt;/div&gt;</w:t>
      </w:r>
    </w:p>
    <w:p w14:paraId="61C2571B" w14:textId="77777777" w:rsidR="00FD2D0F" w:rsidRPr="00FD2D0F" w:rsidRDefault="00FD2D0F" w:rsidP="0021499C">
      <w:pPr>
        <w:pStyle w:val="a0"/>
        <w:spacing w:line="240" w:lineRule="auto"/>
        <w:rPr>
          <w:sz w:val="24"/>
          <w:szCs w:val="24"/>
        </w:rPr>
      </w:pPr>
    </w:p>
    <w:p w14:paraId="77949061" w14:textId="77777777" w:rsidR="00FD2D0F" w:rsidRPr="00FD2D0F" w:rsidRDefault="00FD2D0F" w:rsidP="0021499C">
      <w:pPr>
        <w:pStyle w:val="a0"/>
        <w:spacing w:line="240" w:lineRule="auto"/>
        <w:rPr>
          <w:sz w:val="24"/>
          <w:szCs w:val="24"/>
        </w:rPr>
      </w:pPr>
      <w:r w:rsidRPr="00FD2D0F">
        <w:rPr>
          <w:sz w:val="24"/>
          <w:szCs w:val="24"/>
        </w:rPr>
        <w:lastRenderedPageBreak/>
        <w:t xml:space="preserve">      &lt;div class="modal__card card"&gt;</w:t>
      </w:r>
    </w:p>
    <w:p w14:paraId="1973D6D2" w14:textId="77777777" w:rsidR="00FD2D0F" w:rsidRPr="00FD2D0F" w:rsidRDefault="00FD2D0F" w:rsidP="0021499C">
      <w:pPr>
        <w:pStyle w:val="a0"/>
        <w:spacing w:line="240" w:lineRule="auto"/>
        <w:rPr>
          <w:sz w:val="24"/>
          <w:szCs w:val="24"/>
        </w:rPr>
      </w:pPr>
      <w:r w:rsidRPr="00FD2D0F">
        <w:rPr>
          <w:sz w:val="24"/>
          <w:szCs w:val="24"/>
        </w:rPr>
        <w:t xml:space="preserve">        &lt;div class="row"&gt;</w:t>
      </w:r>
    </w:p>
    <w:p w14:paraId="0C04FA41" w14:textId="77777777" w:rsidR="00FD2D0F" w:rsidRPr="00FD2D0F" w:rsidRDefault="00FD2D0F" w:rsidP="0021499C">
      <w:pPr>
        <w:pStyle w:val="a0"/>
        <w:spacing w:line="240" w:lineRule="auto"/>
        <w:rPr>
          <w:sz w:val="24"/>
          <w:szCs w:val="24"/>
        </w:rPr>
      </w:pPr>
      <w:r w:rsidRPr="00FD2D0F">
        <w:rPr>
          <w:sz w:val="24"/>
          <w:szCs w:val="24"/>
        </w:rPr>
        <w:t xml:space="preserve">          &lt;h2 class="h2" style="margin: 0"&gt;</w:t>
      </w:r>
    </w:p>
    <w:p w14:paraId="3601396D" w14:textId="77777777" w:rsidR="00FD2D0F" w:rsidRPr="00FD2D0F" w:rsidRDefault="00FD2D0F" w:rsidP="0021499C">
      <w:pPr>
        <w:pStyle w:val="a0"/>
        <w:spacing w:line="240" w:lineRule="auto"/>
        <w:rPr>
          <w:sz w:val="24"/>
          <w:szCs w:val="24"/>
        </w:rPr>
      </w:pPr>
      <w:r w:rsidRPr="00FD2D0F">
        <w:rPr>
          <w:sz w:val="24"/>
          <w:szCs w:val="24"/>
        </w:rPr>
        <w:t xml:space="preserve">            {{ modal.mode === 'add' ? 'Додати гру' : 'Редагувати гру' }}</w:t>
      </w:r>
    </w:p>
    <w:p w14:paraId="6804CBB5" w14:textId="77777777" w:rsidR="00FD2D0F" w:rsidRPr="00FD2D0F" w:rsidRDefault="00FD2D0F" w:rsidP="0021499C">
      <w:pPr>
        <w:pStyle w:val="a0"/>
        <w:spacing w:line="240" w:lineRule="auto"/>
        <w:rPr>
          <w:sz w:val="24"/>
          <w:szCs w:val="24"/>
        </w:rPr>
      </w:pPr>
      <w:r w:rsidRPr="00FD2D0F">
        <w:rPr>
          <w:sz w:val="24"/>
          <w:szCs w:val="24"/>
        </w:rPr>
        <w:t xml:space="preserve">          &lt;/h2&gt;</w:t>
      </w:r>
    </w:p>
    <w:p w14:paraId="1B07D90A" w14:textId="77777777" w:rsidR="00FD2D0F" w:rsidRPr="00FD2D0F" w:rsidRDefault="00FD2D0F" w:rsidP="0021499C">
      <w:pPr>
        <w:pStyle w:val="a0"/>
        <w:spacing w:line="240" w:lineRule="auto"/>
        <w:rPr>
          <w:sz w:val="24"/>
          <w:szCs w:val="24"/>
        </w:rPr>
      </w:pPr>
      <w:r w:rsidRPr="00FD2D0F">
        <w:rPr>
          <w:sz w:val="24"/>
          <w:szCs w:val="24"/>
        </w:rPr>
        <w:t xml:space="preserve">          &lt;span class="spacer"&gt;&lt;/span&gt;</w:t>
      </w:r>
    </w:p>
    <w:p w14:paraId="171E18E5" w14:textId="77777777" w:rsidR="00FD2D0F" w:rsidRPr="00FD2D0F" w:rsidRDefault="00FD2D0F" w:rsidP="0021499C">
      <w:pPr>
        <w:pStyle w:val="a0"/>
        <w:spacing w:line="240" w:lineRule="auto"/>
        <w:rPr>
          <w:sz w:val="24"/>
          <w:szCs w:val="24"/>
        </w:rPr>
      </w:pPr>
      <w:r w:rsidRPr="00FD2D0F">
        <w:rPr>
          <w:sz w:val="24"/>
          <w:szCs w:val="24"/>
        </w:rPr>
        <w:t xml:space="preserve">          &lt;button class="btn" @click="close"&gt;</w:t>
      </w:r>
      <w:r w:rsidRPr="00FD2D0F">
        <w:rPr>
          <w:rFonts w:ascii="Segoe UI Symbol" w:hAnsi="Segoe UI Symbol" w:cs="Segoe UI Symbol"/>
          <w:sz w:val="24"/>
          <w:szCs w:val="24"/>
        </w:rPr>
        <w:t>✕</w:t>
      </w:r>
      <w:r w:rsidRPr="00FD2D0F">
        <w:rPr>
          <w:sz w:val="24"/>
          <w:szCs w:val="24"/>
        </w:rPr>
        <w:t>&lt;/button&gt;</w:t>
      </w:r>
    </w:p>
    <w:p w14:paraId="78ADCEDF"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3EE63E5E" w14:textId="77777777" w:rsidR="00FD2D0F" w:rsidRPr="00FD2D0F" w:rsidRDefault="00FD2D0F" w:rsidP="0021499C">
      <w:pPr>
        <w:pStyle w:val="a0"/>
        <w:spacing w:line="240" w:lineRule="auto"/>
        <w:rPr>
          <w:sz w:val="24"/>
          <w:szCs w:val="24"/>
        </w:rPr>
      </w:pPr>
    </w:p>
    <w:p w14:paraId="21F371A5" w14:textId="77777777" w:rsidR="00FD2D0F" w:rsidRPr="00FD2D0F" w:rsidRDefault="00FD2D0F" w:rsidP="0021499C">
      <w:pPr>
        <w:pStyle w:val="a0"/>
        <w:spacing w:line="240" w:lineRule="auto"/>
        <w:rPr>
          <w:sz w:val="24"/>
          <w:szCs w:val="24"/>
        </w:rPr>
      </w:pPr>
      <w:r w:rsidRPr="00FD2D0F">
        <w:rPr>
          <w:sz w:val="24"/>
          <w:szCs w:val="24"/>
        </w:rPr>
        <w:t xml:space="preserve">        &lt;div class="hr"&gt;&lt;/div&gt;</w:t>
      </w:r>
    </w:p>
    <w:p w14:paraId="135B8416" w14:textId="77777777" w:rsidR="00FD2D0F" w:rsidRPr="00FD2D0F" w:rsidRDefault="00FD2D0F" w:rsidP="0021499C">
      <w:pPr>
        <w:pStyle w:val="a0"/>
        <w:spacing w:line="240" w:lineRule="auto"/>
        <w:rPr>
          <w:sz w:val="24"/>
          <w:szCs w:val="24"/>
        </w:rPr>
      </w:pPr>
    </w:p>
    <w:p w14:paraId="38E6FBDC" w14:textId="77777777" w:rsidR="00FD2D0F" w:rsidRPr="00FD2D0F" w:rsidRDefault="00FD2D0F" w:rsidP="0021499C">
      <w:pPr>
        <w:pStyle w:val="a0"/>
        <w:spacing w:line="240" w:lineRule="auto"/>
        <w:rPr>
          <w:sz w:val="24"/>
          <w:szCs w:val="24"/>
        </w:rPr>
      </w:pPr>
      <w:r w:rsidRPr="00FD2D0F">
        <w:rPr>
          <w:sz w:val="24"/>
          <w:szCs w:val="24"/>
        </w:rPr>
        <w:t xml:space="preserve">        &lt;div class="grid cols-2"&gt;</w:t>
      </w:r>
    </w:p>
    <w:p w14:paraId="105905C9"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423FA1D9" w14:textId="77777777" w:rsidR="00FD2D0F" w:rsidRPr="00FD2D0F" w:rsidRDefault="00FD2D0F" w:rsidP="0021499C">
      <w:pPr>
        <w:pStyle w:val="a0"/>
        <w:spacing w:line="240" w:lineRule="auto"/>
        <w:rPr>
          <w:sz w:val="24"/>
          <w:szCs w:val="24"/>
        </w:rPr>
      </w:pPr>
      <w:r w:rsidRPr="00FD2D0F">
        <w:rPr>
          <w:sz w:val="24"/>
          <w:szCs w:val="24"/>
        </w:rPr>
        <w:t xml:space="preserve">            &lt;label&gt;Назва&lt;/label&gt;</w:t>
      </w:r>
    </w:p>
    <w:p w14:paraId="1E30D3A8" w14:textId="77777777" w:rsidR="00FD2D0F" w:rsidRPr="00FD2D0F" w:rsidRDefault="00FD2D0F" w:rsidP="0021499C">
      <w:pPr>
        <w:pStyle w:val="a0"/>
        <w:spacing w:line="240" w:lineRule="auto"/>
        <w:rPr>
          <w:sz w:val="24"/>
          <w:szCs w:val="24"/>
        </w:rPr>
      </w:pPr>
      <w:r w:rsidRPr="00FD2D0F">
        <w:rPr>
          <w:sz w:val="24"/>
          <w:szCs w:val="24"/>
        </w:rPr>
        <w:t xml:space="preserve">            &lt;input class="input" v-model="form.title" /&gt;</w:t>
      </w:r>
    </w:p>
    <w:p w14:paraId="523494FE"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4644C09F" w14:textId="77777777" w:rsidR="00FD2D0F" w:rsidRPr="00FD2D0F" w:rsidRDefault="00FD2D0F" w:rsidP="0021499C">
      <w:pPr>
        <w:pStyle w:val="a0"/>
        <w:spacing w:line="240" w:lineRule="auto"/>
        <w:rPr>
          <w:sz w:val="24"/>
          <w:szCs w:val="24"/>
        </w:rPr>
      </w:pPr>
    </w:p>
    <w:p w14:paraId="569E6043"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14DFD5A4" w14:textId="77777777" w:rsidR="00FD2D0F" w:rsidRPr="00FD2D0F" w:rsidRDefault="00FD2D0F" w:rsidP="0021499C">
      <w:pPr>
        <w:pStyle w:val="a0"/>
        <w:spacing w:line="240" w:lineRule="auto"/>
        <w:rPr>
          <w:sz w:val="24"/>
          <w:szCs w:val="24"/>
        </w:rPr>
      </w:pPr>
      <w:r w:rsidRPr="00FD2D0F">
        <w:rPr>
          <w:sz w:val="24"/>
          <w:szCs w:val="24"/>
        </w:rPr>
        <w:t xml:space="preserve">            &lt;label&gt;Категорія&lt;/label&gt;</w:t>
      </w:r>
    </w:p>
    <w:p w14:paraId="6A13AC3F" w14:textId="77777777" w:rsidR="00FD2D0F" w:rsidRPr="00FD2D0F" w:rsidRDefault="00FD2D0F" w:rsidP="0021499C">
      <w:pPr>
        <w:pStyle w:val="a0"/>
        <w:spacing w:line="240" w:lineRule="auto"/>
        <w:rPr>
          <w:sz w:val="24"/>
          <w:szCs w:val="24"/>
        </w:rPr>
      </w:pPr>
      <w:r w:rsidRPr="00FD2D0F">
        <w:rPr>
          <w:sz w:val="24"/>
          <w:szCs w:val="24"/>
        </w:rPr>
        <w:t xml:space="preserve">            &lt;input class="input" v-model="form.category" /&gt;</w:t>
      </w:r>
    </w:p>
    <w:p w14:paraId="0FC3EB85"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6A2EFFBE" w14:textId="77777777" w:rsidR="00FD2D0F" w:rsidRPr="00FD2D0F" w:rsidRDefault="00FD2D0F" w:rsidP="0021499C">
      <w:pPr>
        <w:pStyle w:val="a0"/>
        <w:spacing w:line="240" w:lineRule="auto"/>
        <w:rPr>
          <w:sz w:val="24"/>
          <w:szCs w:val="24"/>
        </w:rPr>
      </w:pPr>
    </w:p>
    <w:p w14:paraId="2815FF3B"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6EED40CA" w14:textId="77777777" w:rsidR="00FD2D0F" w:rsidRPr="00FD2D0F" w:rsidRDefault="00FD2D0F" w:rsidP="0021499C">
      <w:pPr>
        <w:pStyle w:val="a0"/>
        <w:spacing w:line="240" w:lineRule="auto"/>
        <w:rPr>
          <w:sz w:val="24"/>
          <w:szCs w:val="24"/>
        </w:rPr>
      </w:pPr>
      <w:r w:rsidRPr="00FD2D0F">
        <w:rPr>
          <w:sz w:val="24"/>
          <w:szCs w:val="24"/>
        </w:rPr>
        <w:t xml:space="preserve">            &lt;label&gt;Мін. ставка&lt;/label&gt;</w:t>
      </w:r>
    </w:p>
    <w:p w14:paraId="1EDB74BB" w14:textId="77777777" w:rsidR="00FD2D0F" w:rsidRPr="00FD2D0F" w:rsidRDefault="00FD2D0F" w:rsidP="0021499C">
      <w:pPr>
        <w:pStyle w:val="a0"/>
        <w:spacing w:line="240" w:lineRule="auto"/>
        <w:rPr>
          <w:sz w:val="24"/>
          <w:szCs w:val="24"/>
        </w:rPr>
      </w:pPr>
      <w:r w:rsidRPr="00FD2D0F">
        <w:rPr>
          <w:sz w:val="24"/>
          <w:szCs w:val="24"/>
        </w:rPr>
        <w:t xml:space="preserve">            &lt;input class="input" type="number" v-model="form.minBet" /&gt;</w:t>
      </w:r>
    </w:p>
    <w:p w14:paraId="6419DA69"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4EDCDBFD" w14:textId="77777777" w:rsidR="00FD2D0F" w:rsidRPr="00FD2D0F" w:rsidRDefault="00FD2D0F" w:rsidP="0021499C">
      <w:pPr>
        <w:pStyle w:val="a0"/>
        <w:spacing w:line="240" w:lineRule="auto"/>
        <w:rPr>
          <w:sz w:val="24"/>
          <w:szCs w:val="24"/>
        </w:rPr>
      </w:pPr>
    </w:p>
    <w:p w14:paraId="09F05DB1"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65470E8A" w14:textId="77777777" w:rsidR="00FD2D0F" w:rsidRPr="00FD2D0F" w:rsidRDefault="00FD2D0F" w:rsidP="0021499C">
      <w:pPr>
        <w:pStyle w:val="a0"/>
        <w:spacing w:line="240" w:lineRule="auto"/>
        <w:rPr>
          <w:sz w:val="24"/>
          <w:szCs w:val="24"/>
        </w:rPr>
      </w:pPr>
      <w:r w:rsidRPr="00FD2D0F">
        <w:rPr>
          <w:sz w:val="24"/>
          <w:szCs w:val="24"/>
        </w:rPr>
        <w:t xml:space="preserve">            &lt;label&gt;Макс. ставка&lt;/label&gt;</w:t>
      </w:r>
    </w:p>
    <w:p w14:paraId="7205A9A8" w14:textId="77777777" w:rsidR="00FD2D0F" w:rsidRPr="00FD2D0F" w:rsidRDefault="00FD2D0F" w:rsidP="0021499C">
      <w:pPr>
        <w:pStyle w:val="a0"/>
        <w:spacing w:line="240" w:lineRule="auto"/>
        <w:rPr>
          <w:sz w:val="24"/>
          <w:szCs w:val="24"/>
        </w:rPr>
      </w:pPr>
      <w:r w:rsidRPr="00FD2D0F">
        <w:rPr>
          <w:sz w:val="24"/>
          <w:szCs w:val="24"/>
        </w:rPr>
        <w:t xml:space="preserve">            &lt;input class="input" type="number" v-model="form.maxBet" /&gt;</w:t>
      </w:r>
    </w:p>
    <w:p w14:paraId="5E4A96F4"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6E8DF178" w14:textId="77777777" w:rsidR="00FD2D0F" w:rsidRPr="00FD2D0F" w:rsidRDefault="00FD2D0F" w:rsidP="0021499C">
      <w:pPr>
        <w:pStyle w:val="a0"/>
        <w:spacing w:line="240" w:lineRule="auto"/>
        <w:rPr>
          <w:sz w:val="24"/>
          <w:szCs w:val="24"/>
        </w:rPr>
      </w:pPr>
    </w:p>
    <w:p w14:paraId="567578D6" w14:textId="77777777" w:rsidR="00FD2D0F" w:rsidRPr="00FD2D0F" w:rsidRDefault="00FD2D0F" w:rsidP="0021499C">
      <w:pPr>
        <w:pStyle w:val="a0"/>
        <w:spacing w:line="240" w:lineRule="auto"/>
        <w:rPr>
          <w:sz w:val="24"/>
          <w:szCs w:val="24"/>
        </w:rPr>
      </w:pPr>
      <w:r w:rsidRPr="00FD2D0F">
        <w:rPr>
          <w:sz w:val="24"/>
          <w:szCs w:val="24"/>
        </w:rPr>
        <w:t xml:space="preserve">          &lt;div style="grid-column: 1 / -1"&gt;</w:t>
      </w:r>
    </w:p>
    <w:p w14:paraId="73A9877A" w14:textId="77777777" w:rsidR="00FD2D0F" w:rsidRPr="00FD2D0F" w:rsidRDefault="00FD2D0F" w:rsidP="0021499C">
      <w:pPr>
        <w:pStyle w:val="a0"/>
        <w:spacing w:line="240" w:lineRule="auto"/>
        <w:rPr>
          <w:sz w:val="24"/>
          <w:szCs w:val="24"/>
        </w:rPr>
      </w:pPr>
      <w:r w:rsidRPr="00FD2D0F">
        <w:rPr>
          <w:sz w:val="24"/>
          <w:szCs w:val="24"/>
        </w:rPr>
        <w:lastRenderedPageBreak/>
        <w:t xml:space="preserve">            &lt;label&gt;Опис&lt;/label&gt;</w:t>
      </w:r>
    </w:p>
    <w:p w14:paraId="49BF3613" w14:textId="77777777" w:rsidR="00FD2D0F" w:rsidRPr="00FD2D0F" w:rsidRDefault="00FD2D0F" w:rsidP="0021499C">
      <w:pPr>
        <w:pStyle w:val="a0"/>
        <w:spacing w:line="240" w:lineRule="auto"/>
        <w:rPr>
          <w:sz w:val="24"/>
          <w:szCs w:val="24"/>
        </w:rPr>
      </w:pPr>
      <w:r w:rsidRPr="00FD2D0F">
        <w:rPr>
          <w:sz w:val="24"/>
          <w:szCs w:val="24"/>
        </w:rPr>
        <w:t xml:space="preserve">            &lt;textarea class="input" rows="3" v-model="form.description"&gt;&lt;/textarea&gt;</w:t>
      </w:r>
    </w:p>
    <w:p w14:paraId="478A6054"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229E3FCC"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2C024150" w14:textId="77777777" w:rsidR="00FD2D0F" w:rsidRPr="00FD2D0F" w:rsidRDefault="00FD2D0F" w:rsidP="0021499C">
      <w:pPr>
        <w:pStyle w:val="a0"/>
        <w:spacing w:line="240" w:lineRule="auto"/>
        <w:rPr>
          <w:sz w:val="24"/>
          <w:szCs w:val="24"/>
        </w:rPr>
      </w:pPr>
    </w:p>
    <w:p w14:paraId="6D90697C" w14:textId="77777777" w:rsidR="00FD2D0F" w:rsidRPr="00FD2D0F" w:rsidRDefault="00FD2D0F" w:rsidP="0021499C">
      <w:pPr>
        <w:pStyle w:val="a0"/>
        <w:spacing w:line="240" w:lineRule="auto"/>
        <w:rPr>
          <w:sz w:val="24"/>
          <w:szCs w:val="24"/>
        </w:rPr>
      </w:pPr>
      <w:r w:rsidRPr="00FD2D0F">
        <w:rPr>
          <w:sz w:val="24"/>
          <w:szCs w:val="24"/>
        </w:rPr>
        <w:t xml:space="preserve">        &lt;div class="row" style="margin-top: 12px"&gt;</w:t>
      </w:r>
    </w:p>
    <w:p w14:paraId="582BA891" w14:textId="77777777" w:rsidR="00FD2D0F" w:rsidRPr="00FD2D0F" w:rsidRDefault="00FD2D0F" w:rsidP="0021499C">
      <w:pPr>
        <w:pStyle w:val="a0"/>
        <w:spacing w:line="240" w:lineRule="auto"/>
        <w:rPr>
          <w:sz w:val="24"/>
          <w:szCs w:val="24"/>
        </w:rPr>
      </w:pPr>
      <w:r w:rsidRPr="00FD2D0F">
        <w:rPr>
          <w:sz w:val="24"/>
          <w:szCs w:val="24"/>
        </w:rPr>
        <w:t xml:space="preserve">          &lt;button class="btn primary" @click="saveGame"&gt;Зберегти&lt;/button&gt;</w:t>
      </w:r>
    </w:p>
    <w:p w14:paraId="1DEE9985" w14:textId="77777777" w:rsidR="00FD2D0F" w:rsidRPr="00FD2D0F" w:rsidRDefault="00FD2D0F" w:rsidP="0021499C">
      <w:pPr>
        <w:pStyle w:val="a0"/>
        <w:spacing w:line="240" w:lineRule="auto"/>
        <w:rPr>
          <w:sz w:val="24"/>
          <w:szCs w:val="24"/>
        </w:rPr>
      </w:pPr>
      <w:r w:rsidRPr="00FD2D0F">
        <w:rPr>
          <w:sz w:val="24"/>
          <w:szCs w:val="24"/>
        </w:rPr>
        <w:t xml:space="preserve">          &lt;span class="spacer"&gt;&lt;/span&gt;</w:t>
      </w:r>
    </w:p>
    <w:p w14:paraId="65844ACC" w14:textId="77777777" w:rsidR="00FD2D0F" w:rsidRPr="00FD2D0F" w:rsidRDefault="00FD2D0F" w:rsidP="0021499C">
      <w:pPr>
        <w:pStyle w:val="a0"/>
        <w:spacing w:line="240" w:lineRule="auto"/>
        <w:rPr>
          <w:sz w:val="24"/>
          <w:szCs w:val="24"/>
        </w:rPr>
      </w:pPr>
      <w:r w:rsidRPr="00FD2D0F">
        <w:rPr>
          <w:sz w:val="24"/>
          <w:szCs w:val="24"/>
        </w:rPr>
        <w:t xml:space="preserve">          &lt;span v-if="msg" class="badge good"&gt;</w:t>
      </w:r>
      <w:r w:rsidRPr="00FD2D0F">
        <w:rPr>
          <w:rFonts w:ascii="Segoe UI Emoji" w:hAnsi="Segoe UI Emoji" w:cs="Segoe UI Emoji"/>
          <w:sz w:val="24"/>
          <w:szCs w:val="24"/>
        </w:rPr>
        <w:t>✅</w:t>
      </w:r>
      <w:r w:rsidRPr="00FD2D0F">
        <w:rPr>
          <w:sz w:val="24"/>
          <w:szCs w:val="24"/>
        </w:rPr>
        <w:t xml:space="preserve"> {{ msg }}&lt;/span&gt;</w:t>
      </w:r>
    </w:p>
    <w:p w14:paraId="1F3658E4" w14:textId="77777777" w:rsidR="00FD2D0F" w:rsidRPr="00FD2D0F" w:rsidRDefault="00FD2D0F" w:rsidP="0021499C">
      <w:pPr>
        <w:pStyle w:val="a0"/>
        <w:spacing w:line="240" w:lineRule="auto"/>
        <w:rPr>
          <w:sz w:val="24"/>
          <w:szCs w:val="24"/>
        </w:rPr>
      </w:pPr>
      <w:r w:rsidRPr="00FD2D0F">
        <w:rPr>
          <w:sz w:val="24"/>
          <w:szCs w:val="24"/>
        </w:rPr>
        <w:t xml:space="preserve">          &lt;span v-if="err" class="badge bad"&gt;</w:t>
      </w:r>
      <w:r w:rsidRPr="00FD2D0F">
        <w:rPr>
          <w:rFonts w:ascii="Segoe UI Emoji" w:hAnsi="Segoe UI Emoji" w:cs="Segoe UI Emoji"/>
          <w:sz w:val="24"/>
          <w:szCs w:val="24"/>
        </w:rPr>
        <w:t>⚠️</w:t>
      </w:r>
      <w:r w:rsidRPr="00FD2D0F">
        <w:rPr>
          <w:sz w:val="24"/>
          <w:szCs w:val="24"/>
        </w:rPr>
        <w:t xml:space="preserve"> {{ err }}&lt;/span&gt;</w:t>
      </w:r>
    </w:p>
    <w:p w14:paraId="02FCE212"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3A798BB4"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63F156F3" w14:textId="77777777" w:rsidR="00FD2D0F" w:rsidRPr="00FD2D0F" w:rsidRDefault="00FD2D0F" w:rsidP="0021499C">
      <w:pPr>
        <w:pStyle w:val="a0"/>
        <w:spacing w:line="240" w:lineRule="auto"/>
        <w:rPr>
          <w:sz w:val="24"/>
          <w:szCs w:val="24"/>
        </w:rPr>
      </w:pPr>
      <w:r w:rsidRPr="00FD2D0F">
        <w:rPr>
          <w:sz w:val="24"/>
          <w:szCs w:val="24"/>
        </w:rPr>
        <w:t xml:space="preserve">    &lt;/section&gt;</w:t>
      </w:r>
    </w:p>
    <w:p w14:paraId="3CA1A1F6"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1FCF339C" w14:textId="77777777" w:rsidR="00FD2D0F" w:rsidRPr="00FD2D0F" w:rsidRDefault="00FD2D0F" w:rsidP="0021499C">
      <w:pPr>
        <w:pStyle w:val="a0"/>
        <w:spacing w:line="240" w:lineRule="auto"/>
        <w:rPr>
          <w:sz w:val="24"/>
          <w:szCs w:val="24"/>
        </w:rPr>
      </w:pPr>
      <w:r w:rsidRPr="00FD2D0F">
        <w:rPr>
          <w:sz w:val="24"/>
          <w:szCs w:val="24"/>
        </w:rPr>
        <w:t>&lt;/template&gt;</w:t>
      </w:r>
    </w:p>
    <w:p w14:paraId="6AFBA7F5" w14:textId="77777777" w:rsidR="00FD2D0F" w:rsidRPr="00FD2D0F" w:rsidRDefault="00FD2D0F" w:rsidP="0021499C">
      <w:pPr>
        <w:pStyle w:val="a0"/>
        <w:spacing w:line="240" w:lineRule="auto"/>
        <w:rPr>
          <w:sz w:val="24"/>
          <w:szCs w:val="24"/>
        </w:rPr>
      </w:pPr>
    </w:p>
    <w:p w14:paraId="53675C5C" w14:textId="77777777" w:rsidR="00FD2D0F" w:rsidRPr="00FD2D0F" w:rsidRDefault="00FD2D0F" w:rsidP="0021499C">
      <w:pPr>
        <w:pStyle w:val="a0"/>
        <w:spacing w:line="240" w:lineRule="auto"/>
        <w:rPr>
          <w:sz w:val="24"/>
          <w:szCs w:val="24"/>
        </w:rPr>
      </w:pPr>
      <w:r w:rsidRPr="00FD2D0F">
        <w:rPr>
          <w:sz w:val="24"/>
          <w:szCs w:val="24"/>
        </w:rPr>
        <w:t>&lt;script setup&gt;</w:t>
      </w:r>
    </w:p>
    <w:p w14:paraId="3F4F2717" w14:textId="77777777" w:rsidR="00FD2D0F" w:rsidRPr="00FD2D0F" w:rsidRDefault="00FD2D0F" w:rsidP="0021499C">
      <w:pPr>
        <w:pStyle w:val="a0"/>
        <w:spacing w:line="240" w:lineRule="auto"/>
        <w:rPr>
          <w:sz w:val="24"/>
          <w:szCs w:val="24"/>
        </w:rPr>
      </w:pPr>
      <w:r w:rsidRPr="00FD2D0F">
        <w:rPr>
          <w:sz w:val="24"/>
          <w:szCs w:val="24"/>
        </w:rPr>
        <w:t>import { computed, onMounted, reactive, ref } from 'vue';</w:t>
      </w:r>
    </w:p>
    <w:p w14:paraId="5A9B65E2" w14:textId="77777777" w:rsidR="00FD2D0F" w:rsidRPr="00FD2D0F" w:rsidRDefault="00FD2D0F" w:rsidP="0021499C">
      <w:pPr>
        <w:pStyle w:val="a0"/>
        <w:spacing w:line="240" w:lineRule="auto"/>
        <w:rPr>
          <w:sz w:val="24"/>
          <w:szCs w:val="24"/>
        </w:rPr>
      </w:pPr>
    </w:p>
    <w:p w14:paraId="16A088B7" w14:textId="77777777" w:rsidR="00FD2D0F" w:rsidRPr="00FD2D0F" w:rsidRDefault="00FD2D0F" w:rsidP="0021499C">
      <w:pPr>
        <w:pStyle w:val="a0"/>
        <w:spacing w:line="240" w:lineRule="auto"/>
        <w:rPr>
          <w:sz w:val="24"/>
          <w:szCs w:val="24"/>
        </w:rPr>
      </w:pPr>
      <w:r w:rsidRPr="00FD2D0F">
        <w:rPr>
          <w:sz w:val="24"/>
          <w:szCs w:val="24"/>
        </w:rPr>
        <w:t>import { useGamesStore } from '../stores/games';</w:t>
      </w:r>
    </w:p>
    <w:p w14:paraId="27A98064" w14:textId="77777777" w:rsidR="00FD2D0F" w:rsidRPr="00FD2D0F" w:rsidRDefault="00FD2D0F" w:rsidP="0021499C">
      <w:pPr>
        <w:pStyle w:val="a0"/>
        <w:spacing w:line="240" w:lineRule="auto"/>
        <w:rPr>
          <w:sz w:val="24"/>
          <w:szCs w:val="24"/>
        </w:rPr>
      </w:pPr>
      <w:r w:rsidRPr="00FD2D0F">
        <w:rPr>
          <w:sz w:val="24"/>
          <w:szCs w:val="24"/>
        </w:rPr>
        <w:t>import { useAdminStore } from '../stores/admin';</w:t>
      </w:r>
    </w:p>
    <w:p w14:paraId="2CAF40BD" w14:textId="77777777" w:rsidR="00FD2D0F" w:rsidRPr="00FD2D0F" w:rsidRDefault="00FD2D0F" w:rsidP="0021499C">
      <w:pPr>
        <w:pStyle w:val="a0"/>
        <w:spacing w:line="240" w:lineRule="auto"/>
        <w:rPr>
          <w:sz w:val="24"/>
          <w:szCs w:val="24"/>
        </w:rPr>
      </w:pPr>
      <w:r w:rsidRPr="00FD2D0F">
        <w:rPr>
          <w:sz w:val="24"/>
          <w:szCs w:val="24"/>
        </w:rPr>
        <w:t>import { resetDb } from '../services/db';</w:t>
      </w:r>
    </w:p>
    <w:p w14:paraId="5A536647" w14:textId="77777777" w:rsidR="00FD2D0F" w:rsidRPr="00FD2D0F" w:rsidRDefault="00FD2D0F" w:rsidP="0021499C">
      <w:pPr>
        <w:pStyle w:val="a0"/>
        <w:spacing w:line="240" w:lineRule="auto"/>
        <w:rPr>
          <w:sz w:val="24"/>
          <w:szCs w:val="24"/>
        </w:rPr>
      </w:pPr>
    </w:p>
    <w:p w14:paraId="4C87A6E8" w14:textId="77777777" w:rsidR="00FD2D0F" w:rsidRPr="00FD2D0F" w:rsidRDefault="00FD2D0F" w:rsidP="0021499C">
      <w:pPr>
        <w:pStyle w:val="a0"/>
        <w:spacing w:line="240" w:lineRule="auto"/>
        <w:rPr>
          <w:sz w:val="24"/>
          <w:szCs w:val="24"/>
        </w:rPr>
      </w:pPr>
      <w:r w:rsidRPr="00FD2D0F">
        <w:rPr>
          <w:sz w:val="24"/>
          <w:szCs w:val="24"/>
        </w:rPr>
        <w:t>const gamesStore = useGamesStore();</w:t>
      </w:r>
    </w:p>
    <w:p w14:paraId="0B1AE874" w14:textId="77777777" w:rsidR="00FD2D0F" w:rsidRPr="00FD2D0F" w:rsidRDefault="00FD2D0F" w:rsidP="0021499C">
      <w:pPr>
        <w:pStyle w:val="a0"/>
        <w:spacing w:line="240" w:lineRule="auto"/>
        <w:rPr>
          <w:sz w:val="24"/>
          <w:szCs w:val="24"/>
        </w:rPr>
      </w:pPr>
      <w:r w:rsidRPr="00FD2D0F">
        <w:rPr>
          <w:sz w:val="24"/>
          <w:szCs w:val="24"/>
        </w:rPr>
        <w:t>const admin = useAdminStore();</w:t>
      </w:r>
    </w:p>
    <w:p w14:paraId="22545946" w14:textId="77777777" w:rsidR="00FD2D0F" w:rsidRPr="00FD2D0F" w:rsidRDefault="00FD2D0F" w:rsidP="0021499C">
      <w:pPr>
        <w:pStyle w:val="a0"/>
        <w:spacing w:line="240" w:lineRule="auto"/>
        <w:rPr>
          <w:sz w:val="24"/>
          <w:szCs w:val="24"/>
        </w:rPr>
      </w:pPr>
    </w:p>
    <w:p w14:paraId="18F18F93" w14:textId="77777777" w:rsidR="00FD2D0F" w:rsidRPr="00FD2D0F" w:rsidRDefault="00FD2D0F" w:rsidP="0021499C">
      <w:pPr>
        <w:pStyle w:val="a0"/>
        <w:spacing w:line="240" w:lineRule="auto"/>
        <w:rPr>
          <w:sz w:val="24"/>
          <w:szCs w:val="24"/>
        </w:rPr>
      </w:pPr>
      <w:r w:rsidRPr="00FD2D0F">
        <w:rPr>
          <w:sz w:val="24"/>
          <w:szCs w:val="24"/>
        </w:rPr>
        <w:t>const users = computed(() =&gt; admin.users);</w:t>
      </w:r>
    </w:p>
    <w:p w14:paraId="061DB646" w14:textId="77777777" w:rsidR="00FD2D0F" w:rsidRPr="00FD2D0F" w:rsidRDefault="00FD2D0F" w:rsidP="0021499C">
      <w:pPr>
        <w:pStyle w:val="a0"/>
        <w:spacing w:line="240" w:lineRule="auto"/>
        <w:rPr>
          <w:sz w:val="24"/>
          <w:szCs w:val="24"/>
        </w:rPr>
      </w:pPr>
      <w:r w:rsidRPr="00FD2D0F">
        <w:rPr>
          <w:sz w:val="24"/>
          <w:szCs w:val="24"/>
        </w:rPr>
        <w:t>const games = computed(() =&gt; admin.games);</w:t>
      </w:r>
    </w:p>
    <w:p w14:paraId="3CE653ED" w14:textId="77777777" w:rsidR="00FD2D0F" w:rsidRPr="00FD2D0F" w:rsidRDefault="00FD2D0F" w:rsidP="0021499C">
      <w:pPr>
        <w:pStyle w:val="a0"/>
        <w:spacing w:line="240" w:lineRule="auto"/>
        <w:rPr>
          <w:sz w:val="24"/>
          <w:szCs w:val="24"/>
        </w:rPr>
      </w:pPr>
    </w:p>
    <w:p w14:paraId="6B2E8349" w14:textId="77777777" w:rsidR="00FD2D0F" w:rsidRPr="00FD2D0F" w:rsidRDefault="00FD2D0F" w:rsidP="0021499C">
      <w:pPr>
        <w:pStyle w:val="a0"/>
        <w:spacing w:line="240" w:lineRule="auto"/>
        <w:rPr>
          <w:sz w:val="24"/>
          <w:szCs w:val="24"/>
        </w:rPr>
      </w:pPr>
      <w:r w:rsidRPr="00FD2D0F">
        <w:rPr>
          <w:sz w:val="24"/>
          <w:szCs w:val="24"/>
        </w:rPr>
        <w:t>const modal = reactive({ open: false, mode: 'add', id: null });</w:t>
      </w:r>
    </w:p>
    <w:p w14:paraId="726F7FB4" w14:textId="77777777" w:rsidR="00FD2D0F" w:rsidRPr="00FD2D0F" w:rsidRDefault="00FD2D0F" w:rsidP="0021499C">
      <w:pPr>
        <w:pStyle w:val="a0"/>
        <w:spacing w:line="240" w:lineRule="auto"/>
        <w:rPr>
          <w:sz w:val="24"/>
          <w:szCs w:val="24"/>
        </w:rPr>
      </w:pPr>
      <w:r w:rsidRPr="00FD2D0F">
        <w:rPr>
          <w:sz w:val="24"/>
          <w:szCs w:val="24"/>
        </w:rPr>
        <w:t>const form = reactive({</w:t>
      </w:r>
    </w:p>
    <w:p w14:paraId="3A8303B8" w14:textId="77777777" w:rsidR="00FD2D0F" w:rsidRPr="00FD2D0F" w:rsidRDefault="00FD2D0F" w:rsidP="0021499C">
      <w:pPr>
        <w:pStyle w:val="a0"/>
        <w:spacing w:line="240" w:lineRule="auto"/>
        <w:rPr>
          <w:sz w:val="24"/>
          <w:szCs w:val="24"/>
        </w:rPr>
      </w:pPr>
      <w:r w:rsidRPr="00FD2D0F">
        <w:rPr>
          <w:sz w:val="24"/>
          <w:szCs w:val="24"/>
        </w:rPr>
        <w:t xml:space="preserve">  title: '',</w:t>
      </w:r>
    </w:p>
    <w:p w14:paraId="4F326FE7" w14:textId="77777777" w:rsidR="00FD2D0F" w:rsidRPr="00FD2D0F" w:rsidRDefault="00FD2D0F" w:rsidP="0021499C">
      <w:pPr>
        <w:pStyle w:val="a0"/>
        <w:spacing w:line="240" w:lineRule="auto"/>
        <w:rPr>
          <w:sz w:val="24"/>
          <w:szCs w:val="24"/>
        </w:rPr>
      </w:pPr>
      <w:r w:rsidRPr="00FD2D0F">
        <w:rPr>
          <w:sz w:val="24"/>
          <w:szCs w:val="24"/>
        </w:rPr>
        <w:t xml:space="preserve">  category: '',</w:t>
      </w:r>
    </w:p>
    <w:p w14:paraId="5CFBC463" w14:textId="77777777" w:rsidR="00FD2D0F" w:rsidRPr="00FD2D0F" w:rsidRDefault="00FD2D0F" w:rsidP="0021499C">
      <w:pPr>
        <w:pStyle w:val="a0"/>
        <w:spacing w:line="240" w:lineRule="auto"/>
        <w:rPr>
          <w:sz w:val="24"/>
          <w:szCs w:val="24"/>
        </w:rPr>
      </w:pPr>
      <w:r w:rsidRPr="00FD2D0F">
        <w:rPr>
          <w:sz w:val="24"/>
          <w:szCs w:val="24"/>
        </w:rPr>
        <w:lastRenderedPageBreak/>
        <w:t xml:space="preserve">  minBet: 1,</w:t>
      </w:r>
    </w:p>
    <w:p w14:paraId="41A9F124" w14:textId="77777777" w:rsidR="00FD2D0F" w:rsidRPr="00FD2D0F" w:rsidRDefault="00FD2D0F" w:rsidP="0021499C">
      <w:pPr>
        <w:pStyle w:val="a0"/>
        <w:spacing w:line="240" w:lineRule="auto"/>
        <w:rPr>
          <w:sz w:val="24"/>
          <w:szCs w:val="24"/>
        </w:rPr>
      </w:pPr>
      <w:r w:rsidRPr="00FD2D0F">
        <w:rPr>
          <w:sz w:val="24"/>
          <w:szCs w:val="24"/>
        </w:rPr>
        <w:t xml:space="preserve">  maxBet: 100,</w:t>
      </w:r>
    </w:p>
    <w:p w14:paraId="2F94D07D" w14:textId="77777777" w:rsidR="00FD2D0F" w:rsidRPr="00FD2D0F" w:rsidRDefault="00FD2D0F" w:rsidP="0021499C">
      <w:pPr>
        <w:pStyle w:val="a0"/>
        <w:spacing w:line="240" w:lineRule="auto"/>
        <w:rPr>
          <w:sz w:val="24"/>
          <w:szCs w:val="24"/>
        </w:rPr>
      </w:pPr>
      <w:r w:rsidRPr="00FD2D0F">
        <w:rPr>
          <w:sz w:val="24"/>
          <w:szCs w:val="24"/>
        </w:rPr>
        <w:t xml:space="preserve">  description: '',</w:t>
      </w:r>
    </w:p>
    <w:p w14:paraId="7B0F2027" w14:textId="77777777" w:rsidR="00FD2D0F" w:rsidRPr="00FD2D0F" w:rsidRDefault="00FD2D0F" w:rsidP="0021499C">
      <w:pPr>
        <w:pStyle w:val="a0"/>
        <w:spacing w:line="240" w:lineRule="auto"/>
        <w:rPr>
          <w:sz w:val="24"/>
          <w:szCs w:val="24"/>
        </w:rPr>
      </w:pPr>
      <w:r w:rsidRPr="00FD2D0F">
        <w:rPr>
          <w:sz w:val="24"/>
          <w:szCs w:val="24"/>
        </w:rPr>
        <w:t>});</w:t>
      </w:r>
    </w:p>
    <w:p w14:paraId="0E5162B8" w14:textId="77777777" w:rsidR="00FD2D0F" w:rsidRPr="00FD2D0F" w:rsidRDefault="00FD2D0F" w:rsidP="0021499C">
      <w:pPr>
        <w:pStyle w:val="a0"/>
        <w:spacing w:line="240" w:lineRule="auto"/>
        <w:rPr>
          <w:sz w:val="24"/>
          <w:szCs w:val="24"/>
        </w:rPr>
      </w:pPr>
    </w:p>
    <w:p w14:paraId="6344EBB5" w14:textId="77777777" w:rsidR="00FD2D0F" w:rsidRPr="00FD2D0F" w:rsidRDefault="00FD2D0F" w:rsidP="0021499C">
      <w:pPr>
        <w:pStyle w:val="a0"/>
        <w:spacing w:line="240" w:lineRule="auto"/>
        <w:rPr>
          <w:sz w:val="24"/>
          <w:szCs w:val="24"/>
        </w:rPr>
      </w:pPr>
      <w:r w:rsidRPr="00FD2D0F">
        <w:rPr>
          <w:sz w:val="24"/>
          <w:szCs w:val="24"/>
        </w:rPr>
        <w:t>const msg = ref('');</w:t>
      </w:r>
    </w:p>
    <w:p w14:paraId="661367CD" w14:textId="77777777" w:rsidR="00FD2D0F" w:rsidRPr="00FD2D0F" w:rsidRDefault="00FD2D0F" w:rsidP="0021499C">
      <w:pPr>
        <w:pStyle w:val="a0"/>
        <w:spacing w:line="240" w:lineRule="auto"/>
        <w:rPr>
          <w:sz w:val="24"/>
          <w:szCs w:val="24"/>
        </w:rPr>
      </w:pPr>
      <w:r w:rsidRPr="00FD2D0F">
        <w:rPr>
          <w:sz w:val="24"/>
          <w:szCs w:val="24"/>
        </w:rPr>
        <w:t>const err = ref('');</w:t>
      </w:r>
    </w:p>
    <w:p w14:paraId="118216A4" w14:textId="77777777" w:rsidR="00FD2D0F" w:rsidRPr="00FD2D0F" w:rsidRDefault="00FD2D0F" w:rsidP="0021499C">
      <w:pPr>
        <w:pStyle w:val="a0"/>
        <w:spacing w:line="240" w:lineRule="auto"/>
        <w:rPr>
          <w:sz w:val="24"/>
          <w:szCs w:val="24"/>
        </w:rPr>
      </w:pPr>
    </w:p>
    <w:p w14:paraId="46AB4C06" w14:textId="77777777" w:rsidR="00FD2D0F" w:rsidRPr="00FD2D0F" w:rsidRDefault="00FD2D0F" w:rsidP="0021499C">
      <w:pPr>
        <w:pStyle w:val="a0"/>
        <w:spacing w:line="240" w:lineRule="auto"/>
        <w:rPr>
          <w:sz w:val="24"/>
          <w:szCs w:val="24"/>
        </w:rPr>
      </w:pPr>
      <w:r w:rsidRPr="00FD2D0F">
        <w:rPr>
          <w:sz w:val="24"/>
          <w:szCs w:val="24"/>
        </w:rPr>
        <w:t>function loadGames() {</w:t>
      </w:r>
    </w:p>
    <w:p w14:paraId="34904FBB" w14:textId="77777777" w:rsidR="00FD2D0F" w:rsidRPr="00FD2D0F" w:rsidRDefault="00FD2D0F" w:rsidP="0021499C">
      <w:pPr>
        <w:pStyle w:val="a0"/>
        <w:spacing w:line="240" w:lineRule="auto"/>
        <w:rPr>
          <w:sz w:val="24"/>
          <w:szCs w:val="24"/>
        </w:rPr>
      </w:pPr>
      <w:r w:rsidRPr="00FD2D0F">
        <w:rPr>
          <w:sz w:val="24"/>
          <w:szCs w:val="24"/>
        </w:rPr>
        <w:t xml:space="preserve">  admin.games = gamesStore.loadGames();</w:t>
      </w:r>
    </w:p>
    <w:p w14:paraId="1F4F92B3" w14:textId="77777777" w:rsidR="00FD2D0F" w:rsidRPr="00FD2D0F" w:rsidRDefault="00FD2D0F" w:rsidP="0021499C">
      <w:pPr>
        <w:pStyle w:val="a0"/>
        <w:spacing w:line="240" w:lineRule="auto"/>
        <w:rPr>
          <w:sz w:val="24"/>
          <w:szCs w:val="24"/>
        </w:rPr>
      </w:pPr>
      <w:r w:rsidRPr="00FD2D0F">
        <w:rPr>
          <w:sz w:val="24"/>
          <w:szCs w:val="24"/>
        </w:rPr>
        <w:t>}</w:t>
      </w:r>
    </w:p>
    <w:p w14:paraId="4ABBA7BB" w14:textId="77777777" w:rsidR="00FD2D0F" w:rsidRPr="00FD2D0F" w:rsidRDefault="00FD2D0F" w:rsidP="0021499C">
      <w:pPr>
        <w:pStyle w:val="a0"/>
        <w:spacing w:line="240" w:lineRule="auto"/>
        <w:rPr>
          <w:sz w:val="24"/>
          <w:szCs w:val="24"/>
        </w:rPr>
      </w:pPr>
    </w:p>
    <w:p w14:paraId="1C1E8E72" w14:textId="77777777" w:rsidR="00FD2D0F" w:rsidRPr="00FD2D0F" w:rsidRDefault="00FD2D0F" w:rsidP="0021499C">
      <w:pPr>
        <w:pStyle w:val="a0"/>
        <w:spacing w:line="240" w:lineRule="auto"/>
        <w:rPr>
          <w:sz w:val="24"/>
          <w:szCs w:val="24"/>
        </w:rPr>
      </w:pPr>
      <w:r w:rsidRPr="00FD2D0F">
        <w:rPr>
          <w:sz w:val="24"/>
          <w:szCs w:val="24"/>
        </w:rPr>
        <w:t>function loadUsers() {</w:t>
      </w:r>
    </w:p>
    <w:p w14:paraId="5B4B7943" w14:textId="77777777" w:rsidR="00FD2D0F" w:rsidRPr="00FD2D0F" w:rsidRDefault="00FD2D0F" w:rsidP="0021499C">
      <w:pPr>
        <w:pStyle w:val="a0"/>
        <w:spacing w:line="240" w:lineRule="auto"/>
        <w:rPr>
          <w:sz w:val="24"/>
          <w:szCs w:val="24"/>
        </w:rPr>
      </w:pPr>
      <w:r w:rsidRPr="00FD2D0F">
        <w:rPr>
          <w:sz w:val="24"/>
          <w:szCs w:val="24"/>
        </w:rPr>
        <w:t xml:space="preserve">  admin.loadUsers();</w:t>
      </w:r>
    </w:p>
    <w:p w14:paraId="7977F4F9" w14:textId="77777777" w:rsidR="00FD2D0F" w:rsidRPr="00FD2D0F" w:rsidRDefault="00FD2D0F" w:rsidP="0021499C">
      <w:pPr>
        <w:pStyle w:val="a0"/>
        <w:spacing w:line="240" w:lineRule="auto"/>
        <w:rPr>
          <w:sz w:val="24"/>
          <w:szCs w:val="24"/>
        </w:rPr>
      </w:pPr>
      <w:r w:rsidRPr="00FD2D0F">
        <w:rPr>
          <w:sz w:val="24"/>
          <w:szCs w:val="24"/>
        </w:rPr>
        <w:t>}</w:t>
      </w:r>
    </w:p>
    <w:p w14:paraId="09FDFB68" w14:textId="77777777" w:rsidR="00FD2D0F" w:rsidRPr="00FD2D0F" w:rsidRDefault="00FD2D0F" w:rsidP="0021499C">
      <w:pPr>
        <w:pStyle w:val="a0"/>
        <w:spacing w:line="240" w:lineRule="auto"/>
        <w:rPr>
          <w:sz w:val="24"/>
          <w:szCs w:val="24"/>
        </w:rPr>
      </w:pPr>
    </w:p>
    <w:p w14:paraId="6FA27D80" w14:textId="77777777" w:rsidR="00FD2D0F" w:rsidRPr="00FD2D0F" w:rsidRDefault="00FD2D0F" w:rsidP="0021499C">
      <w:pPr>
        <w:pStyle w:val="a0"/>
        <w:spacing w:line="240" w:lineRule="auto"/>
        <w:rPr>
          <w:sz w:val="24"/>
          <w:szCs w:val="24"/>
        </w:rPr>
      </w:pPr>
      <w:r w:rsidRPr="00FD2D0F">
        <w:rPr>
          <w:sz w:val="24"/>
          <w:szCs w:val="24"/>
        </w:rPr>
        <w:t>function openAdd() {</w:t>
      </w:r>
    </w:p>
    <w:p w14:paraId="47B58498" w14:textId="77777777" w:rsidR="00FD2D0F" w:rsidRPr="00FD2D0F" w:rsidRDefault="00FD2D0F" w:rsidP="0021499C">
      <w:pPr>
        <w:pStyle w:val="a0"/>
        <w:spacing w:line="240" w:lineRule="auto"/>
        <w:rPr>
          <w:sz w:val="24"/>
          <w:szCs w:val="24"/>
        </w:rPr>
      </w:pPr>
      <w:r w:rsidRPr="00FD2D0F">
        <w:rPr>
          <w:sz w:val="24"/>
          <w:szCs w:val="24"/>
        </w:rPr>
        <w:t xml:space="preserve">  modal.open = true;</w:t>
      </w:r>
    </w:p>
    <w:p w14:paraId="19ACA70B" w14:textId="77777777" w:rsidR="00FD2D0F" w:rsidRPr="00FD2D0F" w:rsidRDefault="00FD2D0F" w:rsidP="0021499C">
      <w:pPr>
        <w:pStyle w:val="a0"/>
        <w:spacing w:line="240" w:lineRule="auto"/>
        <w:rPr>
          <w:sz w:val="24"/>
          <w:szCs w:val="24"/>
        </w:rPr>
      </w:pPr>
      <w:r w:rsidRPr="00FD2D0F">
        <w:rPr>
          <w:sz w:val="24"/>
          <w:szCs w:val="24"/>
        </w:rPr>
        <w:t xml:space="preserve">  modal.mode = 'add';</w:t>
      </w:r>
    </w:p>
    <w:p w14:paraId="0F911316" w14:textId="77777777" w:rsidR="00FD2D0F" w:rsidRPr="00FD2D0F" w:rsidRDefault="00FD2D0F" w:rsidP="0021499C">
      <w:pPr>
        <w:pStyle w:val="a0"/>
        <w:spacing w:line="240" w:lineRule="auto"/>
        <w:rPr>
          <w:sz w:val="24"/>
          <w:szCs w:val="24"/>
        </w:rPr>
      </w:pPr>
      <w:r w:rsidRPr="00FD2D0F">
        <w:rPr>
          <w:sz w:val="24"/>
          <w:szCs w:val="24"/>
        </w:rPr>
        <w:t xml:space="preserve">  modal.id = null;</w:t>
      </w:r>
    </w:p>
    <w:p w14:paraId="4B95EE69" w14:textId="77777777" w:rsidR="00FD2D0F" w:rsidRPr="00FD2D0F" w:rsidRDefault="00FD2D0F" w:rsidP="0021499C">
      <w:pPr>
        <w:pStyle w:val="a0"/>
        <w:spacing w:line="240" w:lineRule="auto"/>
        <w:rPr>
          <w:sz w:val="24"/>
          <w:szCs w:val="24"/>
        </w:rPr>
      </w:pPr>
    </w:p>
    <w:p w14:paraId="51E80D8E" w14:textId="77777777" w:rsidR="00FD2D0F" w:rsidRPr="00FD2D0F" w:rsidRDefault="00FD2D0F" w:rsidP="0021499C">
      <w:pPr>
        <w:pStyle w:val="a0"/>
        <w:spacing w:line="240" w:lineRule="auto"/>
        <w:rPr>
          <w:sz w:val="24"/>
          <w:szCs w:val="24"/>
        </w:rPr>
      </w:pPr>
      <w:r w:rsidRPr="00FD2D0F">
        <w:rPr>
          <w:sz w:val="24"/>
          <w:szCs w:val="24"/>
        </w:rPr>
        <w:t xml:space="preserve">  Object.assign(form, { title: '', category: '', minBet: 1, maxBet: 100, description: '' });</w:t>
      </w:r>
    </w:p>
    <w:p w14:paraId="4E5CF181" w14:textId="77777777" w:rsidR="00FD2D0F" w:rsidRPr="00FD2D0F" w:rsidRDefault="00FD2D0F" w:rsidP="0021499C">
      <w:pPr>
        <w:pStyle w:val="a0"/>
        <w:spacing w:line="240" w:lineRule="auto"/>
        <w:rPr>
          <w:sz w:val="24"/>
          <w:szCs w:val="24"/>
        </w:rPr>
      </w:pPr>
      <w:r w:rsidRPr="00FD2D0F">
        <w:rPr>
          <w:sz w:val="24"/>
          <w:szCs w:val="24"/>
        </w:rPr>
        <w:t xml:space="preserve">  msg.value = '';</w:t>
      </w:r>
    </w:p>
    <w:p w14:paraId="5EA9B170" w14:textId="77777777" w:rsidR="00FD2D0F" w:rsidRPr="00FD2D0F" w:rsidRDefault="00FD2D0F" w:rsidP="0021499C">
      <w:pPr>
        <w:pStyle w:val="a0"/>
        <w:spacing w:line="240" w:lineRule="auto"/>
        <w:rPr>
          <w:sz w:val="24"/>
          <w:szCs w:val="24"/>
        </w:rPr>
      </w:pPr>
      <w:r w:rsidRPr="00FD2D0F">
        <w:rPr>
          <w:sz w:val="24"/>
          <w:szCs w:val="24"/>
        </w:rPr>
        <w:t xml:space="preserve">  err.value = '';</w:t>
      </w:r>
    </w:p>
    <w:p w14:paraId="2F08EBC8" w14:textId="77777777" w:rsidR="00FD2D0F" w:rsidRPr="00FD2D0F" w:rsidRDefault="00FD2D0F" w:rsidP="0021499C">
      <w:pPr>
        <w:pStyle w:val="a0"/>
        <w:spacing w:line="240" w:lineRule="auto"/>
        <w:rPr>
          <w:sz w:val="24"/>
          <w:szCs w:val="24"/>
        </w:rPr>
      </w:pPr>
      <w:r w:rsidRPr="00FD2D0F">
        <w:rPr>
          <w:sz w:val="24"/>
          <w:szCs w:val="24"/>
        </w:rPr>
        <w:t>}</w:t>
      </w:r>
    </w:p>
    <w:p w14:paraId="044A262F" w14:textId="77777777" w:rsidR="00FD2D0F" w:rsidRPr="00FD2D0F" w:rsidRDefault="00FD2D0F" w:rsidP="0021499C">
      <w:pPr>
        <w:pStyle w:val="a0"/>
        <w:spacing w:line="240" w:lineRule="auto"/>
        <w:rPr>
          <w:sz w:val="24"/>
          <w:szCs w:val="24"/>
        </w:rPr>
      </w:pPr>
    </w:p>
    <w:p w14:paraId="2BA79A57" w14:textId="77777777" w:rsidR="00FD2D0F" w:rsidRPr="00FD2D0F" w:rsidRDefault="00FD2D0F" w:rsidP="0021499C">
      <w:pPr>
        <w:pStyle w:val="a0"/>
        <w:spacing w:line="240" w:lineRule="auto"/>
        <w:rPr>
          <w:sz w:val="24"/>
          <w:szCs w:val="24"/>
        </w:rPr>
      </w:pPr>
      <w:r w:rsidRPr="00FD2D0F">
        <w:rPr>
          <w:sz w:val="24"/>
          <w:szCs w:val="24"/>
        </w:rPr>
        <w:t>function openEdit(g) {</w:t>
      </w:r>
    </w:p>
    <w:p w14:paraId="57D8B719" w14:textId="77777777" w:rsidR="00FD2D0F" w:rsidRPr="00FD2D0F" w:rsidRDefault="00FD2D0F" w:rsidP="0021499C">
      <w:pPr>
        <w:pStyle w:val="a0"/>
        <w:spacing w:line="240" w:lineRule="auto"/>
        <w:rPr>
          <w:sz w:val="24"/>
          <w:szCs w:val="24"/>
        </w:rPr>
      </w:pPr>
      <w:r w:rsidRPr="00FD2D0F">
        <w:rPr>
          <w:sz w:val="24"/>
          <w:szCs w:val="24"/>
        </w:rPr>
        <w:t xml:space="preserve">  modal.open = true;</w:t>
      </w:r>
    </w:p>
    <w:p w14:paraId="2FF51C77" w14:textId="77777777" w:rsidR="00FD2D0F" w:rsidRPr="00FD2D0F" w:rsidRDefault="00FD2D0F" w:rsidP="0021499C">
      <w:pPr>
        <w:pStyle w:val="a0"/>
        <w:spacing w:line="240" w:lineRule="auto"/>
        <w:rPr>
          <w:sz w:val="24"/>
          <w:szCs w:val="24"/>
        </w:rPr>
      </w:pPr>
      <w:r w:rsidRPr="00FD2D0F">
        <w:rPr>
          <w:sz w:val="24"/>
          <w:szCs w:val="24"/>
        </w:rPr>
        <w:t xml:space="preserve">  modal.mode = 'edit';</w:t>
      </w:r>
    </w:p>
    <w:p w14:paraId="6951C7A9" w14:textId="77777777" w:rsidR="00FD2D0F" w:rsidRPr="00FD2D0F" w:rsidRDefault="00FD2D0F" w:rsidP="0021499C">
      <w:pPr>
        <w:pStyle w:val="a0"/>
        <w:spacing w:line="240" w:lineRule="auto"/>
        <w:rPr>
          <w:sz w:val="24"/>
          <w:szCs w:val="24"/>
        </w:rPr>
      </w:pPr>
      <w:r w:rsidRPr="00FD2D0F">
        <w:rPr>
          <w:sz w:val="24"/>
          <w:szCs w:val="24"/>
        </w:rPr>
        <w:t xml:space="preserve">  modal.id = g.id;</w:t>
      </w:r>
    </w:p>
    <w:p w14:paraId="016594B6" w14:textId="77777777" w:rsidR="00FD2D0F" w:rsidRPr="00FD2D0F" w:rsidRDefault="00FD2D0F" w:rsidP="0021499C">
      <w:pPr>
        <w:pStyle w:val="a0"/>
        <w:spacing w:line="240" w:lineRule="auto"/>
        <w:rPr>
          <w:sz w:val="24"/>
          <w:szCs w:val="24"/>
        </w:rPr>
      </w:pPr>
    </w:p>
    <w:p w14:paraId="3106B653" w14:textId="77777777" w:rsidR="00FD2D0F" w:rsidRPr="00FD2D0F" w:rsidRDefault="00FD2D0F" w:rsidP="0021499C">
      <w:pPr>
        <w:pStyle w:val="a0"/>
        <w:spacing w:line="240" w:lineRule="auto"/>
        <w:rPr>
          <w:sz w:val="24"/>
          <w:szCs w:val="24"/>
        </w:rPr>
      </w:pPr>
      <w:r w:rsidRPr="00FD2D0F">
        <w:rPr>
          <w:sz w:val="24"/>
          <w:szCs w:val="24"/>
        </w:rPr>
        <w:t xml:space="preserve">  Object.assign(form, {</w:t>
      </w:r>
    </w:p>
    <w:p w14:paraId="698D6E6F" w14:textId="77777777" w:rsidR="00FD2D0F" w:rsidRPr="00FD2D0F" w:rsidRDefault="00FD2D0F" w:rsidP="0021499C">
      <w:pPr>
        <w:pStyle w:val="a0"/>
        <w:spacing w:line="240" w:lineRule="auto"/>
        <w:rPr>
          <w:sz w:val="24"/>
          <w:szCs w:val="24"/>
        </w:rPr>
      </w:pPr>
      <w:r w:rsidRPr="00FD2D0F">
        <w:rPr>
          <w:sz w:val="24"/>
          <w:szCs w:val="24"/>
        </w:rPr>
        <w:t xml:space="preserve">    title: g.title,</w:t>
      </w:r>
    </w:p>
    <w:p w14:paraId="71D28D52" w14:textId="77777777" w:rsidR="00FD2D0F" w:rsidRPr="00FD2D0F" w:rsidRDefault="00FD2D0F" w:rsidP="0021499C">
      <w:pPr>
        <w:pStyle w:val="a0"/>
        <w:spacing w:line="240" w:lineRule="auto"/>
        <w:rPr>
          <w:sz w:val="24"/>
          <w:szCs w:val="24"/>
        </w:rPr>
      </w:pPr>
      <w:r w:rsidRPr="00FD2D0F">
        <w:rPr>
          <w:sz w:val="24"/>
          <w:szCs w:val="24"/>
        </w:rPr>
        <w:t xml:space="preserve">    category: g.category,</w:t>
      </w:r>
    </w:p>
    <w:p w14:paraId="35848803" w14:textId="77777777" w:rsidR="00FD2D0F" w:rsidRPr="00FD2D0F" w:rsidRDefault="00FD2D0F" w:rsidP="0021499C">
      <w:pPr>
        <w:pStyle w:val="a0"/>
        <w:spacing w:line="240" w:lineRule="auto"/>
        <w:rPr>
          <w:sz w:val="24"/>
          <w:szCs w:val="24"/>
        </w:rPr>
      </w:pPr>
      <w:r w:rsidRPr="00FD2D0F">
        <w:rPr>
          <w:sz w:val="24"/>
          <w:szCs w:val="24"/>
        </w:rPr>
        <w:lastRenderedPageBreak/>
        <w:t xml:space="preserve">    minBet: g.minBet,</w:t>
      </w:r>
    </w:p>
    <w:p w14:paraId="3862B36E" w14:textId="77777777" w:rsidR="00FD2D0F" w:rsidRPr="00FD2D0F" w:rsidRDefault="00FD2D0F" w:rsidP="0021499C">
      <w:pPr>
        <w:pStyle w:val="a0"/>
        <w:spacing w:line="240" w:lineRule="auto"/>
        <w:rPr>
          <w:sz w:val="24"/>
          <w:szCs w:val="24"/>
        </w:rPr>
      </w:pPr>
      <w:r w:rsidRPr="00FD2D0F">
        <w:rPr>
          <w:sz w:val="24"/>
          <w:szCs w:val="24"/>
        </w:rPr>
        <w:t xml:space="preserve">    maxBet: g.maxBet,</w:t>
      </w:r>
    </w:p>
    <w:p w14:paraId="3D8A62B8" w14:textId="77777777" w:rsidR="00FD2D0F" w:rsidRPr="00FD2D0F" w:rsidRDefault="00FD2D0F" w:rsidP="0021499C">
      <w:pPr>
        <w:pStyle w:val="a0"/>
        <w:spacing w:line="240" w:lineRule="auto"/>
        <w:rPr>
          <w:sz w:val="24"/>
          <w:szCs w:val="24"/>
        </w:rPr>
      </w:pPr>
      <w:r w:rsidRPr="00FD2D0F">
        <w:rPr>
          <w:sz w:val="24"/>
          <w:szCs w:val="24"/>
        </w:rPr>
        <w:t xml:space="preserve">    description: g.description,</w:t>
      </w:r>
    </w:p>
    <w:p w14:paraId="00FA0BEF" w14:textId="77777777" w:rsidR="00FD2D0F" w:rsidRPr="00FD2D0F" w:rsidRDefault="00FD2D0F" w:rsidP="0021499C">
      <w:pPr>
        <w:pStyle w:val="a0"/>
        <w:spacing w:line="240" w:lineRule="auto"/>
        <w:rPr>
          <w:sz w:val="24"/>
          <w:szCs w:val="24"/>
        </w:rPr>
      </w:pPr>
      <w:r w:rsidRPr="00FD2D0F">
        <w:rPr>
          <w:sz w:val="24"/>
          <w:szCs w:val="24"/>
        </w:rPr>
        <w:t xml:space="preserve">  });</w:t>
      </w:r>
    </w:p>
    <w:p w14:paraId="13A87032" w14:textId="77777777" w:rsidR="00FD2D0F" w:rsidRPr="00FD2D0F" w:rsidRDefault="00FD2D0F" w:rsidP="0021499C">
      <w:pPr>
        <w:pStyle w:val="a0"/>
        <w:spacing w:line="240" w:lineRule="auto"/>
        <w:rPr>
          <w:sz w:val="24"/>
          <w:szCs w:val="24"/>
        </w:rPr>
      </w:pPr>
    </w:p>
    <w:p w14:paraId="3FE4F3A0" w14:textId="77777777" w:rsidR="00FD2D0F" w:rsidRPr="00FD2D0F" w:rsidRDefault="00FD2D0F" w:rsidP="0021499C">
      <w:pPr>
        <w:pStyle w:val="a0"/>
        <w:spacing w:line="240" w:lineRule="auto"/>
        <w:rPr>
          <w:sz w:val="24"/>
          <w:szCs w:val="24"/>
        </w:rPr>
      </w:pPr>
      <w:r w:rsidRPr="00FD2D0F">
        <w:rPr>
          <w:sz w:val="24"/>
          <w:szCs w:val="24"/>
        </w:rPr>
        <w:t xml:space="preserve">  msg.value = '';</w:t>
      </w:r>
    </w:p>
    <w:p w14:paraId="4D630EB6" w14:textId="77777777" w:rsidR="00FD2D0F" w:rsidRPr="00FD2D0F" w:rsidRDefault="00FD2D0F" w:rsidP="0021499C">
      <w:pPr>
        <w:pStyle w:val="a0"/>
        <w:spacing w:line="240" w:lineRule="auto"/>
        <w:rPr>
          <w:sz w:val="24"/>
          <w:szCs w:val="24"/>
        </w:rPr>
      </w:pPr>
      <w:r w:rsidRPr="00FD2D0F">
        <w:rPr>
          <w:sz w:val="24"/>
          <w:szCs w:val="24"/>
        </w:rPr>
        <w:t xml:space="preserve">  err.value = '';</w:t>
      </w:r>
    </w:p>
    <w:p w14:paraId="6C384C82" w14:textId="77777777" w:rsidR="00FD2D0F" w:rsidRPr="00FD2D0F" w:rsidRDefault="00FD2D0F" w:rsidP="0021499C">
      <w:pPr>
        <w:pStyle w:val="a0"/>
        <w:spacing w:line="240" w:lineRule="auto"/>
        <w:rPr>
          <w:sz w:val="24"/>
          <w:szCs w:val="24"/>
        </w:rPr>
      </w:pPr>
      <w:r w:rsidRPr="00FD2D0F">
        <w:rPr>
          <w:sz w:val="24"/>
          <w:szCs w:val="24"/>
        </w:rPr>
        <w:t>}</w:t>
      </w:r>
    </w:p>
    <w:p w14:paraId="46DC02C0" w14:textId="77777777" w:rsidR="00FD2D0F" w:rsidRPr="00FD2D0F" w:rsidRDefault="00FD2D0F" w:rsidP="0021499C">
      <w:pPr>
        <w:pStyle w:val="a0"/>
        <w:spacing w:line="240" w:lineRule="auto"/>
        <w:rPr>
          <w:sz w:val="24"/>
          <w:szCs w:val="24"/>
        </w:rPr>
      </w:pPr>
    </w:p>
    <w:p w14:paraId="01624C68" w14:textId="77777777" w:rsidR="00FD2D0F" w:rsidRPr="00FD2D0F" w:rsidRDefault="00FD2D0F" w:rsidP="0021499C">
      <w:pPr>
        <w:pStyle w:val="a0"/>
        <w:spacing w:line="240" w:lineRule="auto"/>
        <w:rPr>
          <w:sz w:val="24"/>
          <w:szCs w:val="24"/>
        </w:rPr>
      </w:pPr>
      <w:r w:rsidRPr="00FD2D0F">
        <w:rPr>
          <w:sz w:val="24"/>
          <w:szCs w:val="24"/>
        </w:rPr>
        <w:t>function close() {</w:t>
      </w:r>
    </w:p>
    <w:p w14:paraId="3319DE4A" w14:textId="77777777" w:rsidR="00FD2D0F" w:rsidRPr="00FD2D0F" w:rsidRDefault="00FD2D0F" w:rsidP="0021499C">
      <w:pPr>
        <w:pStyle w:val="a0"/>
        <w:spacing w:line="240" w:lineRule="auto"/>
        <w:rPr>
          <w:sz w:val="24"/>
          <w:szCs w:val="24"/>
        </w:rPr>
      </w:pPr>
      <w:r w:rsidRPr="00FD2D0F">
        <w:rPr>
          <w:sz w:val="24"/>
          <w:szCs w:val="24"/>
        </w:rPr>
        <w:t xml:space="preserve">  modal.open = false;</w:t>
      </w:r>
    </w:p>
    <w:p w14:paraId="027192AE" w14:textId="77777777" w:rsidR="00FD2D0F" w:rsidRPr="00FD2D0F" w:rsidRDefault="00FD2D0F" w:rsidP="0021499C">
      <w:pPr>
        <w:pStyle w:val="a0"/>
        <w:spacing w:line="240" w:lineRule="auto"/>
        <w:rPr>
          <w:sz w:val="24"/>
          <w:szCs w:val="24"/>
        </w:rPr>
      </w:pPr>
      <w:r w:rsidRPr="00FD2D0F">
        <w:rPr>
          <w:sz w:val="24"/>
          <w:szCs w:val="24"/>
        </w:rPr>
        <w:t>}</w:t>
      </w:r>
    </w:p>
    <w:p w14:paraId="5A14DB5D" w14:textId="77777777" w:rsidR="00FD2D0F" w:rsidRPr="00FD2D0F" w:rsidRDefault="00FD2D0F" w:rsidP="0021499C">
      <w:pPr>
        <w:pStyle w:val="a0"/>
        <w:spacing w:line="240" w:lineRule="auto"/>
        <w:rPr>
          <w:sz w:val="24"/>
          <w:szCs w:val="24"/>
        </w:rPr>
      </w:pPr>
    </w:p>
    <w:p w14:paraId="6D305F2E" w14:textId="77777777" w:rsidR="00FD2D0F" w:rsidRPr="00FD2D0F" w:rsidRDefault="00FD2D0F" w:rsidP="0021499C">
      <w:pPr>
        <w:pStyle w:val="a0"/>
        <w:spacing w:line="240" w:lineRule="auto"/>
        <w:rPr>
          <w:sz w:val="24"/>
          <w:szCs w:val="24"/>
        </w:rPr>
      </w:pPr>
      <w:r w:rsidRPr="00FD2D0F">
        <w:rPr>
          <w:sz w:val="24"/>
          <w:szCs w:val="24"/>
        </w:rPr>
        <w:t>function saveGame() {</w:t>
      </w:r>
    </w:p>
    <w:p w14:paraId="73C05F72" w14:textId="77777777" w:rsidR="00FD2D0F" w:rsidRPr="00FD2D0F" w:rsidRDefault="00FD2D0F" w:rsidP="0021499C">
      <w:pPr>
        <w:pStyle w:val="a0"/>
        <w:spacing w:line="240" w:lineRule="auto"/>
        <w:rPr>
          <w:sz w:val="24"/>
          <w:szCs w:val="24"/>
        </w:rPr>
      </w:pPr>
      <w:r w:rsidRPr="00FD2D0F">
        <w:rPr>
          <w:sz w:val="24"/>
          <w:szCs w:val="24"/>
        </w:rPr>
        <w:t xml:space="preserve">  msg.value = '';</w:t>
      </w:r>
    </w:p>
    <w:p w14:paraId="361A7C72" w14:textId="77777777" w:rsidR="00FD2D0F" w:rsidRPr="00FD2D0F" w:rsidRDefault="00FD2D0F" w:rsidP="0021499C">
      <w:pPr>
        <w:pStyle w:val="a0"/>
        <w:spacing w:line="240" w:lineRule="auto"/>
        <w:rPr>
          <w:sz w:val="24"/>
          <w:szCs w:val="24"/>
        </w:rPr>
      </w:pPr>
      <w:r w:rsidRPr="00FD2D0F">
        <w:rPr>
          <w:sz w:val="24"/>
          <w:szCs w:val="24"/>
        </w:rPr>
        <w:t xml:space="preserve">  err.value = '';</w:t>
      </w:r>
    </w:p>
    <w:p w14:paraId="3124E7C6" w14:textId="77777777" w:rsidR="00FD2D0F" w:rsidRPr="00FD2D0F" w:rsidRDefault="00FD2D0F" w:rsidP="0021499C">
      <w:pPr>
        <w:pStyle w:val="a0"/>
        <w:spacing w:line="240" w:lineRule="auto"/>
        <w:rPr>
          <w:sz w:val="24"/>
          <w:szCs w:val="24"/>
        </w:rPr>
      </w:pPr>
    </w:p>
    <w:p w14:paraId="6FDC5FE8" w14:textId="77777777" w:rsidR="00FD2D0F" w:rsidRPr="00FD2D0F" w:rsidRDefault="00FD2D0F" w:rsidP="0021499C">
      <w:pPr>
        <w:pStyle w:val="a0"/>
        <w:spacing w:line="240" w:lineRule="auto"/>
        <w:rPr>
          <w:sz w:val="24"/>
          <w:szCs w:val="24"/>
        </w:rPr>
      </w:pPr>
      <w:r w:rsidRPr="00FD2D0F">
        <w:rPr>
          <w:sz w:val="24"/>
          <w:szCs w:val="24"/>
        </w:rPr>
        <w:t xml:space="preserve">  try {</w:t>
      </w:r>
    </w:p>
    <w:p w14:paraId="74584455" w14:textId="77777777" w:rsidR="00FD2D0F" w:rsidRPr="00FD2D0F" w:rsidRDefault="00FD2D0F" w:rsidP="0021499C">
      <w:pPr>
        <w:pStyle w:val="a0"/>
        <w:spacing w:line="240" w:lineRule="auto"/>
        <w:rPr>
          <w:sz w:val="24"/>
          <w:szCs w:val="24"/>
        </w:rPr>
      </w:pPr>
      <w:r w:rsidRPr="00FD2D0F">
        <w:rPr>
          <w:sz w:val="24"/>
          <w:szCs w:val="24"/>
        </w:rPr>
        <w:t xml:space="preserve">    if (modal.mode === 'add') admin.addGame({ ...form });</w:t>
      </w:r>
    </w:p>
    <w:p w14:paraId="79427739" w14:textId="77777777" w:rsidR="00FD2D0F" w:rsidRPr="00FD2D0F" w:rsidRDefault="00FD2D0F" w:rsidP="0021499C">
      <w:pPr>
        <w:pStyle w:val="a0"/>
        <w:spacing w:line="240" w:lineRule="auto"/>
        <w:rPr>
          <w:sz w:val="24"/>
          <w:szCs w:val="24"/>
        </w:rPr>
      </w:pPr>
      <w:r w:rsidRPr="00FD2D0F">
        <w:rPr>
          <w:sz w:val="24"/>
          <w:szCs w:val="24"/>
        </w:rPr>
        <w:t xml:space="preserve">    else admin.updateGame(modal.id, { ...form });</w:t>
      </w:r>
    </w:p>
    <w:p w14:paraId="05E4B9C6" w14:textId="77777777" w:rsidR="00FD2D0F" w:rsidRPr="00FD2D0F" w:rsidRDefault="00FD2D0F" w:rsidP="0021499C">
      <w:pPr>
        <w:pStyle w:val="a0"/>
        <w:spacing w:line="240" w:lineRule="auto"/>
        <w:rPr>
          <w:sz w:val="24"/>
          <w:szCs w:val="24"/>
        </w:rPr>
      </w:pPr>
    </w:p>
    <w:p w14:paraId="32B7A258" w14:textId="77777777" w:rsidR="00FD2D0F" w:rsidRPr="00FD2D0F" w:rsidRDefault="00FD2D0F" w:rsidP="0021499C">
      <w:pPr>
        <w:pStyle w:val="a0"/>
        <w:spacing w:line="240" w:lineRule="auto"/>
        <w:rPr>
          <w:sz w:val="24"/>
          <w:szCs w:val="24"/>
        </w:rPr>
      </w:pPr>
      <w:r w:rsidRPr="00FD2D0F">
        <w:rPr>
          <w:sz w:val="24"/>
          <w:szCs w:val="24"/>
        </w:rPr>
        <w:t xml:space="preserve">    loadGames();</w:t>
      </w:r>
    </w:p>
    <w:p w14:paraId="49DBD366" w14:textId="77777777" w:rsidR="00FD2D0F" w:rsidRPr="00FD2D0F" w:rsidRDefault="00FD2D0F" w:rsidP="0021499C">
      <w:pPr>
        <w:pStyle w:val="a0"/>
        <w:spacing w:line="240" w:lineRule="auto"/>
        <w:rPr>
          <w:sz w:val="24"/>
          <w:szCs w:val="24"/>
        </w:rPr>
      </w:pPr>
      <w:r w:rsidRPr="00FD2D0F">
        <w:rPr>
          <w:sz w:val="24"/>
          <w:szCs w:val="24"/>
        </w:rPr>
        <w:t xml:space="preserve">    msg.value = 'Збережено.';</w:t>
      </w:r>
    </w:p>
    <w:p w14:paraId="1149CA32" w14:textId="77777777" w:rsidR="00FD2D0F" w:rsidRPr="00FD2D0F" w:rsidRDefault="00FD2D0F" w:rsidP="0021499C">
      <w:pPr>
        <w:pStyle w:val="a0"/>
        <w:spacing w:line="240" w:lineRule="auto"/>
        <w:rPr>
          <w:sz w:val="24"/>
          <w:szCs w:val="24"/>
        </w:rPr>
      </w:pPr>
      <w:r w:rsidRPr="00FD2D0F">
        <w:rPr>
          <w:sz w:val="24"/>
          <w:szCs w:val="24"/>
        </w:rPr>
        <w:t xml:space="preserve">    setTimeout(() =&gt; (modal.open = false), 450);</w:t>
      </w:r>
    </w:p>
    <w:p w14:paraId="56DEA758" w14:textId="77777777" w:rsidR="00FD2D0F" w:rsidRPr="00FD2D0F" w:rsidRDefault="00FD2D0F" w:rsidP="0021499C">
      <w:pPr>
        <w:pStyle w:val="a0"/>
        <w:spacing w:line="240" w:lineRule="auto"/>
        <w:rPr>
          <w:sz w:val="24"/>
          <w:szCs w:val="24"/>
        </w:rPr>
      </w:pPr>
      <w:r w:rsidRPr="00FD2D0F">
        <w:rPr>
          <w:sz w:val="24"/>
          <w:szCs w:val="24"/>
        </w:rPr>
        <w:t xml:space="preserve">  } catch (e) {</w:t>
      </w:r>
    </w:p>
    <w:p w14:paraId="36C6CA3D" w14:textId="77777777" w:rsidR="00FD2D0F" w:rsidRPr="00FD2D0F" w:rsidRDefault="00FD2D0F" w:rsidP="0021499C">
      <w:pPr>
        <w:pStyle w:val="a0"/>
        <w:spacing w:line="240" w:lineRule="auto"/>
        <w:rPr>
          <w:sz w:val="24"/>
          <w:szCs w:val="24"/>
        </w:rPr>
      </w:pPr>
      <w:r w:rsidRPr="00FD2D0F">
        <w:rPr>
          <w:sz w:val="24"/>
          <w:szCs w:val="24"/>
        </w:rPr>
        <w:t xml:space="preserve">    err.value = e?.message || 'Помилка';</w:t>
      </w:r>
    </w:p>
    <w:p w14:paraId="034955E3" w14:textId="77777777" w:rsidR="00FD2D0F" w:rsidRPr="00FD2D0F" w:rsidRDefault="00FD2D0F" w:rsidP="0021499C">
      <w:pPr>
        <w:pStyle w:val="a0"/>
        <w:spacing w:line="240" w:lineRule="auto"/>
        <w:rPr>
          <w:sz w:val="24"/>
          <w:szCs w:val="24"/>
        </w:rPr>
      </w:pPr>
      <w:r w:rsidRPr="00FD2D0F">
        <w:rPr>
          <w:sz w:val="24"/>
          <w:szCs w:val="24"/>
        </w:rPr>
        <w:t xml:space="preserve">  }</w:t>
      </w:r>
    </w:p>
    <w:p w14:paraId="2F70A322" w14:textId="77777777" w:rsidR="00FD2D0F" w:rsidRPr="00FD2D0F" w:rsidRDefault="00FD2D0F" w:rsidP="0021499C">
      <w:pPr>
        <w:pStyle w:val="a0"/>
        <w:spacing w:line="240" w:lineRule="auto"/>
        <w:rPr>
          <w:sz w:val="24"/>
          <w:szCs w:val="24"/>
        </w:rPr>
      </w:pPr>
      <w:r w:rsidRPr="00FD2D0F">
        <w:rPr>
          <w:sz w:val="24"/>
          <w:szCs w:val="24"/>
        </w:rPr>
        <w:t>}</w:t>
      </w:r>
    </w:p>
    <w:p w14:paraId="0F2F15A4" w14:textId="77777777" w:rsidR="00FD2D0F" w:rsidRPr="00FD2D0F" w:rsidRDefault="00FD2D0F" w:rsidP="0021499C">
      <w:pPr>
        <w:pStyle w:val="a0"/>
        <w:spacing w:line="240" w:lineRule="auto"/>
        <w:rPr>
          <w:sz w:val="24"/>
          <w:szCs w:val="24"/>
        </w:rPr>
      </w:pPr>
    </w:p>
    <w:p w14:paraId="1C5DE73B" w14:textId="77777777" w:rsidR="00FD2D0F" w:rsidRPr="00FD2D0F" w:rsidRDefault="00FD2D0F" w:rsidP="0021499C">
      <w:pPr>
        <w:pStyle w:val="a0"/>
        <w:spacing w:line="240" w:lineRule="auto"/>
        <w:rPr>
          <w:sz w:val="24"/>
          <w:szCs w:val="24"/>
        </w:rPr>
      </w:pPr>
      <w:r w:rsidRPr="00FD2D0F">
        <w:rPr>
          <w:sz w:val="24"/>
          <w:szCs w:val="24"/>
        </w:rPr>
        <w:t>function del(id) {</w:t>
      </w:r>
    </w:p>
    <w:p w14:paraId="597C942E" w14:textId="77777777" w:rsidR="00FD2D0F" w:rsidRPr="00FD2D0F" w:rsidRDefault="00FD2D0F" w:rsidP="0021499C">
      <w:pPr>
        <w:pStyle w:val="a0"/>
        <w:spacing w:line="240" w:lineRule="auto"/>
        <w:rPr>
          <w:sz w:val="24"/>
          <w:szCs w:val="24"/>
        </w:rPr>
      </w:pPr>
      <w:r w:rsidRPr="00FD2D0F">
        <w:rPr>
          <w:sz w:val="24"/>
          <w:szCs w:val="24"/>
        </w:rPr>
        <w:t xml:space="preserve">  if (!confirm('Видалити гру?')) return;</w:t>
      </w:r>
    </w:p>
    <w:p w14:paraId="1B4D8912" w14:textId="77777777" w:rsidR="00FD2D0F" w:rsidRPr="00FD2D0F" w:rsidRDefault="00FD2D0F" w:rsidP="0021499C">
      <w:pPr>
        <w:pStyle w:val="a0"/>
        <w:spacing w:line="240" w:lineRule="auto"/>
        <w:rPr>
          <w:sz w:val="24"/>
          <w:szCs w:val="24"/>
        </w:rPr>
      </w:pPr>
    </w:p>
    <w:p w14:paraId="089041A6" w14:textId="77777777" w:rsidR="00FD2D0F" w:rsidRPr="00FD2D0F" w:rsidRDefault="00FD2D0F" w:rsidP="0021499C">
      <w:pPr>
        <w:pStyle w:val="a0"/>
        <w:spacing w:line="240" w:lineRule="auto"/>
        <w:rPr>
          <w:sz w:val="24"/>
          <w:szCs w:val="24"/>
        </w:rPr>
      </w:pPr>
      <w:r w:rsidRPr="00FD2D0F">
        <w:rPr>
          <w:sz w:val="24"/>
          <w:szCs w:val="24"/>
        </w:rPr>
        <w:t xml:space="preserve">  try {</w:t>
      </w:r>
    </w:p>
    <w:p w14:paraId="21332312" w14:textId="77777777" w:rsidR="00FD2D0F" w:rsidRPr="00FD2D0F" w:rsidRDefault="00FD2D0F" w:rsidP="0021499C">
      <w:pPr>
        <w:pStyle w:val="a0"/>
        <w:spacing w:line="240" w:lineRule="auto"/>
        <w:rPr>
          <w:sz w:val="24"/>
          <w:szCs w:val="24"/>
        </w:rPr>
      </w:pPr>
      <w:r w:rsidRPr="00FD2D0F">
        <w:rPr>
          <w:sz w:val="24"/>
          <w:szCs w:val="24"/>
        </w:rPr>
        <w:t xml:space="preserve">    admin.deleteGame(id);</w:t>
      </w:r>
    </w:p>
    <w:p w14:paraId="41D531FF" w14:textId="77777777" w:rsidR="00FD2D0F" w:rsidRPr="00FD2D0F" w:rsidRDefault="00FD2D0F" w:rsidP="0021499C">
      <w:pPr>
        <w:pStyle w:val="a0"/>
        <w:spacing w:line="240" w:lineRule="auto"/>
        <w:rPr>
          <w:sz w:val="24"/>
          <w:szCs w:val="24"/>
        </w:rPr>
      </w:pPr>
      <w:r w:rsidRPr="00FD2D0F">
        <w:rPr>
          <w:sz w:val="24"/>
          <w:szCs w:val="24"/>
        </w:rPr>
        <w:lastRenderedPageBreak/>
        <w:t xml:space="preserve">    loadGames();</w:t>
      </w:r>
    </w:p>
    <w:p w14:paraId="2AEBCFEA" w14:textId="77777777" w:rsidR="00FD2D0F" w:rsidRPr="00FD2D0F" w:rsidRDefault="00FD2D0F" w:rsidP="0021499C">
      <w:pPr>
        <w:pStyle w:val="a0"/>
        <w:spacing w:line="240" w:lineRule="auto"/>
        <w:rPr>
          <w:sz w:val="24"/>
          <w:szCs w:val="24"/>
        </w:rPr>
      </w:pPr>
      <w:r w:rsidRPr="00FD2D0F">
        <w:rPr>
          <w:sz w:val="24"/>
          <w:szCs w:val="24"/>
        </w:rPr>
        <w:t xml:space="preserve">  } catch (e) {</w:t>
      </w:r>
    </w:p>
    <w:p w14:paraId="33941A67" w14:textId="77777777" w:rsidR="00FD2D0F" w:rsidRPr="00FD2D0F" w:rsidRDefault="00FD2D0F" w:rsidP="0021499C">
      <w:pPr>
        <w:pStyle w:val="a0"/>
        <w:spacing w:line="240" w:lineRule="auto"/>
        <w:rPr>
          <w:sz w:val="24"/>
          <w:szCs w:val="24"/>
        </w:rPr>
      </w:pPr>
      <w:r w:rsidRPr="00FD2D0F">
        <w:rPr>
          <w:sz w:val="24"/>
          <w:szCs w:val="24"/>
        </w:rPr>
        <w:t xml:space="preserve">    alert(e?.message || 'Помилка');</w:t>
      </w:r>
    </w:p>
    <w:p w14:paraId="53C5A574" w14:textId="77777777" w:rsidR="00FD2D0F" w:rsidRPr="00FD2D0F" w:rsidRDefault="00FD2D0F" w:rsidP="0021499C">
      <w:pPr>
        <w:pStyle w:val="a0"/>
        <w:spacing w:line="240" w:lineRule="auto"/>
        <w:rPr>
          <w:sz w:val="24"/>
          <w:szCs w:val="24"/>
        </w:rPr>
      </w:pPr>
      <w:r w:rsidRPr="00FD2D0F">
        <w:rPr>
          <w:sz w:val="24"/>
          <w:szCs w:val="24"/>
        </w:rPr>
        <w:t xml:space="preserve">  }</w:t>
      </w:r>
    </w:p>
    <w:p w14:paraId="60692A48" w14:textId="77777777" w:rsidR="00FD2D0F" w:rsidRPr="00FD2D0F" w:rsidRDefault="00FD2D0F" w:rsidP="0021499C">
      <w:pPr>
        <w:pStyle w:val="a0"/>
        <w:spacing w:line="240" w:lineRule="auto"/>
        <w:rPr>
          <w:sz w:val="24"/>
          <w:szCs w:val="24"/>
        </w:rPr>
      </w:pPr>
      <w:r w:rsidRPr="00FD2D0F">
        <w:rPr>
          <w:sz w:val="24"/>
          <w:szCs w:val="24"/>
        </w:rPr>
        <w:t>}</w:t>
      </w:r>
    </w:p>
    <w:p w14:paraId="3D87EF83" w14:textId="77777777" w:rsidR="00FD2D0F" w:rsidRPr="00FD2D0F" w:rsidRDefault="00FD2D0F" w:rsidP="0021499C">
      <w:pPr>
        <w:pStyle w:val="a0"/>
        <w:spacing w:line="240" w:lineRule="auto"/>
        <w:rPr>
          <w:sz w:val="24"/>
          <w:szCs w:val="24"/>
        </w:rPr>
      </w:pPr>
    </w:p>
    <w:p w14:paraId="22FC48E3" w14:textId="77777777" w:rsidR="00FD2D0F" w:rsidRPr="00FD2D0F" w:rsidRDefault="00FD2D0F" w:rsidP="0021499C">
      <w:pPr>
        <w:pStyle w:val="a0"/>
        <w:spacing w:line="240" w:lineRule="auto"/>
        <w:rPr>
          <w:sz w:val="24"/>
          <w:szCs w:val="24"/>
        </w:rPr>
      </w:pPr>
      <w:r w:rsidRPr="00FD2D0F">
        <w:rPr>
          <w:sz w:val="24"/>
          <w:szCs w:val="24"/>
        </w:rPr>
        <w:t>function toggleRole(u) {</w:t>
      </w:r>
    </w:p>
    <w:p w14:paraId="4384ED34" w14:textId="77777777" w:rsidR="00FD2D0F" w:rsidRPr="00FD2D0F" w:rsidRDefault="00FD2D0F" w:rsidP="0021499C">
      <w:pPr>
        <w:pStyle w:val="a0"/>
        <w:spacing w:line="240" w:lineRule="auto"/>
        <w:rPr>
          <w:sz w:val="24"/>
          <w:szCs w:val="24"/>
        </w:rPr>
      </w:pPr>
      <w:r w:rsidRPr="00FD2D0F">
        <w:rPr>
          <w:sz w:val="24"/>
          <w:szCs w:val="24"/>
        </w:rPr>
        <w:t xml:space="preserve">  const next = u.role === 'admin' ? 'user' : 'admin';</w:t>
      </w:r>
    </w:p>
    <w:p w14:paraId="5D8CBB55" w14:textId="77777777" w:rsidR="00FD2D0F" w:rsidRPr="00FD2D0F" w:rsidRDefault="00FD2D0F" w:rsidP="0021499C">
      <w:pPr>
        <w:pStyle w:val="a0"/>
        <w:spacing w:line="240" w:lineRule="auto"/>
        <w:rPr>
          <w:sz w:val="24"/>
          <w:szCs w:val="24"/>
        </w:rPr>
      </w:pPr>
    </w:p>
    <w:p w14:paraId="7AFB84BE" w14:textId="77777777" w:rsidR="00FD2D0F" w:rsidRPr="00FD2D0F" w:rsidRDefault="00FD2D0F" w:rsidP="0021499C">
      <w:pPr>
        <w:pStyle w:val="a0"/>
        <w:spacing w:line="240" w:lineRule="auto"/>
        <w:rPr>
          <w:sz w:val="24"/>
          <w:szCs w:val="24"/>
        </w:rPr>
      </w:pPr>
      <w:r w:rsidRPr="00FD2D0F">
        <w:rPr>
          <w:sz w:val="24"/>
          <w:szCs w:val="24"/>
        </w:rPr>
        <w:t xml:space="preserve">  try {</w:t>
      </w:r>
    </w:p>
    <w:p w14:paraId="1E205733" w14:textId="77777777" w:rsidR="00FD2D0F" w:rsidRPr="00FD2D0F" w:rsidRDefault="00FD2D0F" w:rsidP="0021499C">
      <w:pPr>
        <w:pStyle w:val="a0"/>
        <w:spacing w:line="240" w:lineRule="auto"/>
        <w:rPr>
          <w:sz w:val="24"/>
          <w:szCs w:val="24"/>
        </w:rPr>
      </w:pPr>
      <w:r w:rsidRPr="00FD2D0F">
        <w:rPr>
          <w:sz w:val="24"/>
          <w:szCs w:val="24"/>
        </w:rPr>
        <w:t xml:space="preserve">    admin.setRole(u.id, next);</w:t>
      </w:r>
    </w:p>
    <w:p w14:paraId="59BE01D6" w14:textId="77777777" w:rsidR="00FD2D0F" w:rsidRPr="00FD2D0F" w:rsidRDefault="00FD2D0F" w:rsidP="0021499C">
      <w:pPr>
        <w:pStyle w:val="a0"/>
        <w:spacing w:line="240" w:lineRule="auto"/>
        <w:rPr>
          <w:sz w:val="24"/>
          <w:szCs w:val="24"/>
        </w:rPr>
      </w:pPr>
      <w:r w:rsidRPr="00FD2D0F">
        <w:rPr>
          <w:sz w:val="24"/>
          <w:szCs w:val="24"/>
        </w:rPr>
        <w:t xml:space="preserve">  } catch (e) {</w:t>
      </w:r>
    </w:p>
    <w:p w14:paraId="6959656D" w14:textId="77777777" w:rsidR="00FD2D0F" w:rsidRPr="00FD2D0F" w:rsidRDefault="00FD2D0F" w:rsidP="0021499C">
      <w:pPr>
        <w:pStyle w:val="a0"/>
        <w:spacing w:line="240" w:lineRule="auto"/>
        <w:rPr>
          <w:sz w:val="24"/>
          <w:szCs w:val="24"/>
        </w:rPr>
      </w:pPr>
      <w:r w:rsidRPr="00FD2D0F">
        <w:rPr>
          <w:sz w:val="24"/>
          <w:szCs w:val="24"/>
        </w:rPr>
        <w:t xml:space="preserve">    alert(e?.message || 'Помилка');</w:t>
      </w:r>
    </w:p>
    <w:p w14:paraId="2594FC03" w14:textId="77777777" w:rsidR="00FD2D0F" w:rsidRPr="00FD2D0F" w:rsidRDefault="00FD2D0F" w:rsidP="0021499C">
      <w:pPr>
        <w:pStyle w:val="a0"/>
        <w:spacing w:line="240" w:lineRule="auto"/>
        <w:rPr>
          <w:sz w:val="24"/>
          <w:szCs w:val="24"/>
        </w:rPr>
      </w:pPr>
      <w:r w:rsidRPr="00FD2D0F">
        <w:rPr>
          <w:sz w:val="24"/>
          <w:szCs w:val="24"/>
        </w:rPr>
        <w:t xml:space="preserve">  }</w:t>
      </w:r>
    </w:p>
    <w:p w14:paraId="5F94CAC4" w14:textId="77777777" w:rsidR="00FD2D0F" w:rsidRPr="00FD2D0F" w:rsidRDefault="00FD2D0F" w:rsidP="0021499C">
      <w:pPr>
        <w:pStyle w:val="a0"/>
        <w:spacing w:line="240" w:lineRule="auto"/>
        <w:rPr>
          <w:sz w:val="24"/>
          <w:szCs w:val="24"/>
        </w:rPr>
      </w:pPr>
      <w:r w:rsidRPr="00FD2D0F">
        <w:rPr>
          <w:sz w:val="24"/>
          <w:szCs w:val="24"/>
        </w:rPr>
        <w:t>}</w:t>
      </w:r>
    </w:p>
    <w:p w14:paraId="6A33AC93" w14:textId="77777777" w:rsidR="00FD2D0F" w:rsidRPr="00FD2D0F" w:rsidRDefault="00FD2D0F" w:rsidP="0021499C">
      <w:pPr>
        <w:pStyle w:val="a0"/>
        <w:spacing w:line="240" w:lineRule="auto"/>
        <w:rPr>
          <w:sz w:val="24"/>
          <w:szCs w:val="24"/>
        </w:rPr>
      </w:pPr>
    </w:p>
    <w:p w14:paraId="5B706868" w14:textId="77777777" w:rsidR="00FD2D0F" w:rsidRPr="00FD2D0F" w:rsidRDefault="00FD2D0F" w:rsidP="0021499C">
      <w:pPr>
        <w:pStyle w:val="a0"/>
        <w:spacing w:line="240" w:lineRule="auto"/>
        <w:rPr>
          <w:sz w:val="24"/>
          <w:szCs w:val="24"/>
        </w:rPr>
      </w:pPr>
      <w:r w:rsidRPr="00FD2D0F">
        <w:rPr>
          <w:sz w:val="24"/>
          <w:szCs w:val="24"/>
        </w:rPr>
        <w:t>function reset() {</w:t>
      </w:r>
    </w:p>
    <w:p w14:paraId="026231EE" w14:textId="77777777" w:rsidR="00FD2D0F" w:rsidRPr="00FD2D0F" w:rsidRDefault="00FD2D0F" w:rsidP="0021499C">
      <w:pPr>
        <w:pStyle w:val="a0"/>
        <w:spacing w:line="240" w:lineRule="auto"/>
        <w:rPr>
          <w:sz w:val="24"/>
          <w:szCs w:val="24"/>
        </w:rPr>
      </w:pPr>
      <w:r w:rsidRPr="00FD2D0F">
        <w:rPr>
          <w:sz w:val="24"/>
          <w:szCs w:val="24"/>
        </w:rPr>
        <w:t xml:space="preserve">  if (!confirm('Скинути demo-дані? Це очистить localStorage для прототипу.')) return;</w:t>
      </w:r>
    </w:p>
    <w:p w14:paraId="0C222A44" w14:textId="77777777" w:rsidR="00FD2D0F" w:rsidRPr="00FD2D0F" w:rsidRDefault="00FD2D0F" w:rsidP="0021499C">
      <w:pPr>
        <w:pStyle w:val="a0"/>
        <w:spacing w:line="240" w:lineRule="auto"/>
        <w:rPr>
          <w:sz w:val="24"/>
          <w:szCs w:val="24"/>
        </w:rPr>
      </w:pPr>
    </w:p>
    <w:p w14:paraId="15BC2C07" w14:textId="77777777" w:rsidR="00FD2D0F" w:rsidRPr="00FD2D0F" w:rsidRDefault="00FD2D0F" w:rsidP="0021499C">
      <w:pPr>
        <w:pStyle w:val="a0"/>
        <w:spacing w:line="240" w:lineRule="auto"/>
        <w:rPr>
          <w:sz w:val="24"/>
          <w:szCs w:val="24"/>
        </w:rPr>
      </w:pPr>
      <w:r w:rsidRPr="00FD2D0F">
        <w:rPr>
          <w:sz w:val="24"/>
          <w:szCs w:val="24"/>
        </w:rPr>
        <w:t xml:space="preserve">  resetDb();</w:t>
      </w:r>
    </w:p>
    <w:p w14:paraId="6EF1D149" w14:textId="77777777" w:rsidR="00FD2D0F" w:rsidRPr="00FD2D0F" w:rsidRDefault="00FD2D0F" w:rsidP="0021499C">
      <w:pPr>
        <w:pStyle w:val="a0"/>
        <w:spacing w:line="240" w:lineRule="auto"/>
        <w:rPr>
          <w:sz w:val="24"/>
          <w:szCs w:val="24"/>
        </w:rPr>
      </w:pPr>
      <w:r w:rsidRPr="00FD2D0F">
        <w:rPr>
          <w:sz w:val="24"/>
          <w:szCs w:val="24"/>
        </w:rPr>
        <w:t xml:space="preserve">  location.reload();</w:t>
      </w:r>
    </w:p>
    <w:p w14:paraId="4DF6DCC9" w14:textId="77777777" w:rsidR="00FD2D0F" w:rsidRPr="00FD2D0F" w:rsidRDefault="00FD2D0F" w:rsidP="0021499C">
      <w:pPr>
        <w:pStyle w:val="a0"/>
        <w:spacing w:line="240" w:lineRule="auto"/>
        <w:rPr>
          <w:sz w:val="24"/>
          <w:szCs w:val="24"/>
        </w:rPr>
      </w:pPr>
      <w:r w:rsidRPr="00FD2D0F">
        <w:rPr>
          <w:sz w:val="24"/>
          <w:szCs w:val="24"/>
        </w:rPr>
        <w:t>}</w:t>
      </w:r>
    </w:p>
    <w:p w14:paraId="1280E59C" w14:textId="77777777" w:rsidR="00FD2D0F" w:rsidRPr="00FD2D0F" w:rsidRDefault="00FD2D0F" w:rsidP="0021499C">
      <w:pPr>
        <w:pStyle w:val="a0"/>
        <w:spacing w:line="240" w:lineRule="auto"/>
        <w:rPr>
          <w:sz w:val="24"/>
          <w:szCs w:val="24"/>
        </w:rPr>
      </w:pPr>
    </w:p>
    <w:p w14:paraId="75F55C4C" w14:textId="77777777" w:rsidR="00FD2D0F" w:rsidRPr="00FD2D0F" w:rsidRDefault="00FD2D0F" w:rsidP="0021499C">
      <w:pPr>
        <w:pStyle w:val="a0"/>
        <w:spacing w:line="240" w:lineRule="auto"/>
        <w:rPr>
          <w:sz w:val="24"/>
          <w:szCs w:val="24"/>
        </w:rPr>
      </w:pPr>
      <w:r w:rsidRPr="00FD2D0F">
        <w:rPr>
          <w:sz w:val="24"/>
          <w:szCs w:val="24"/>
        </w:rPr>
        <w:t>onMounted(() =&gt; {</w:t>
      </w:r>
    </w:p>
    <w:p w14:paraId="60E2CC83" w14:textId="77777777" w:rsidR="00FD2D0F" w:rsidRPr="00FD2D0F" w:rsidRDefault="00FD2D0F" w:rsidP="0021499C">
      <w:pPr>
        <w:pStyle w:val="a0"/>
        <w:spacing w:line="240" w:lineRule="auto"/>
        <w:rPr>
          <w:sz w:val="24"/>
          <w:szCs w:val="24"/>
        </w:rPr>
      </w:pPr>
      <w:r w:rsidRPr="00FD2D0F">
        <w:rPr>
          <w:sz w:val="24"/>
          <w:szCs w:val="24"/>
        </w:rPr>
        <w:t xml:space="preserve">  loadGames();</w:t>
      </w:r>
    </w:p>
    <w:p w14:paraId="77CCB5FF" w14:textId="77777777" w:rsidR="00FD2D0F" w:rsidRPr="00FD2D0F" w:rsidRDefault="00FD2D0F" w:rsidP="0021499C">
      <w:pPr>
        <w:pStyle w:val="a0"/>
        <w:spacing w:line="240" w:lineRule="auto"/>
        <w:rPr>
          <w:sz w:val="24"/>
          <w:szCs w:val="24"/>
        </w:rPr>
      </w:pPr>
      <w:r w:rsidRPr="00FD2D0F">
        <w:rPr>
          <w:sz w:val="24"/>
          <w:szCs w:val="24"/>
        </w:rPr>
        <w:t xml:space="preserve">  loadUsers();</w:t>
      </w:r>
    </w:p>
    <w:p w14:paraId="036EF3DF" w14:textId="77777777" w:rsidR="00FD2D0F" w:rsidRPr="00FD2D0F" w:rsidRDefault="00FD2D0F" w:rsidP="0021499C">
      <w:pPr>
        <w:pStyle w:val="a0"/>
        <w:spacing w:line="240" w:lineRule="auto"/>
        <w:rPr>
          <w:sz w:val="24"/>
          <w:szCs w:val="24"/>
        </w:rPr>
      </w:pPr>
      <w:r w:rsidRPr="00FD2D0F">
        <w:rPr>
          <w:sz w:val="24"/>
          <w:szCs w:val="24"/>
        </w:rPr>
        <w:t>});</w:t>
      </w:r>
    </w:p>
    <w:p w14:paraId="528E6BC8" w14:textId="77777777" w:rsidR="00FD2D0F" w:rsidRPr="00FD2D0F" w:rsidRDefault="00FD2D0F" w:rsidP="0021499C">
      <w:pPr>
        <w:pStyle w:val="a0"/>
        <w:spacing w:line="240" w:lineRule="auto"/>
        <w:rPr>
          <w:sz w:val="24"/>
          <w:szCs w:val="24"/>
        </w:rPr>
      </w:pPr>
      <w:r w:rsidRPr="00FD2D0F">
        <w:rPr>
          <w:sz w:val="24"/>
          <w:szCs w:val="24"/>
        </w:rPr>
        <w:t>&lt;/script&gt;</w:t>
      </w:r>
    </w:p>
    <w:p w14:paraId="3CC9B338" w14:textId="77777777" w:rsidR="00FD2D0F" w:rsidRPr="00FD2D0F" w:rsidRDefault="00FD2D0F" w:rsidP="0021499C">
      <w:pPr>
        <w:pStyle w:val="a0"/>
        <w:spacing w:line="240" w:lineRule="auto"/>
        <w:rPr>
          <w:sz w:val="24"/>
          <w:szCs w:val="24"/>
        </w:rPr>
      </w:pPr>
    </w:p>
    <w:p w14:paraId="20ED43D6" w14:textId="77777777" w:rsidR="00FD2D0F" w:rsidRPr="00FD2D0F" w:rsidRDefault="00FD2D0F" w:rsidP="0021499C">
      <w:pPr>
        <w:pStyle w:val="a0"/>
        <w:spacing w:line="240" w:lineRule="auto"/>
        <w:rPr>
          <w:sz w:val="24"/>
          <w:szCs w:val="24"/>
        </w:rPr>
      </w:pPr>
      <w:r w:rsidRPr="00FD2D0F">
        <w:rPr>
          <w:sz w:val="24"/>
          <w:szCs w:val="24"/>
        </w:rPr>
        <w:t>&lt;style scoped&gt;</w:t>
      </w:r>
    </w:p>
    <w:p w14:paraId="49503013" w14:textId="77777777" w:rsidR="00FD2D0F" w:rsidRPr="00FD2D0F" w:rsidRDefault="00FD2D0F" w:rsidP="0021499C">
      <w:pPr>
        <w:pStyle w:val="a0"/>
        <w:spacing w:line="240" w:lineRule="auto"/>
        <w:rPr>
          <w:sz w:val="24"/>
          <w:szCs w:val="24"/>
        </w:rPr>
      </w:pPr>
      <w:r w:rsidRPr="00FD2D0F">
        <w:rPr>
          <w:sz w:val="24"/>
          <w:szCs w:val="24"/>
        </w:rPr>
        <w:t>.modal {</w:t>
      </w:r>
    </w:p>
    <w:p w14:paraId="24511FBF" w14:textId="77777777" w:rsidR="00FD2D0F" w:rsidRPr="00FD2D0F" w:rsidRDefault="00FD2D0F" w:rsidP="0021499C">
      <w:pPr>
        <w:pStyle w:val="a0"/>
        <w:spacing w:line="240" w:lineRule="auto"/>
        <w:rPr>
          <w:sz w:val="24"/>
          <w:szCs w:val="24"/>
        </w:rPr>
      </w:pPr>
      <w:r w:rsidRPr="00FD2D0F">
        <w:rPr>
          <w:sz w:val="24"/>
          <w:szCs w:val="24"/>
        </w:rPr>
        <w:t xml:space="preserve">  position: fixed;</w:t>
      </w:r>
    </w:p>
    <w:p w14:paraId="573BA9DE" w14:textId="77777777" w:rsidR="00FD2D0F" w:rsidRPr="00FD2D0F" w:rsidRDefault="00FD2D0F" w:rsidP="0021499C">
      <w:pPr>
        <w:pStyle w:val="a0"/>
        <w:spacing w:line="240" w:lineRule="auto"/>
        <w:rPr>
          <w:sz w:val="24"/>
          <w:szCs w:val="24"/>
        </w:rPr>
      </w:pPr>
      <w:r w:rsidRPr="00FD2D0F">
        <w:rPr>
          <w:sz w:val="24"/>
          <w:szCs w:val="24"/>
        </w:rPr>
        <w:t xml:space="preserve">  inset: 0;</w:t>
      </w:r>
    </w:p>
    <w:p w14:paraId="26F08E6E" w14:textId="77777777" w:rsidR="00FD2D0F" w:rsidRPr="00FD2D0F" w:rsidRDefault="00FD2D0F" w:rsidP="0021499C">
      <w:pPr>
        <w:pStyle w:val="a0"/>
        <w:spacing w:line="240" w:lineRule="auto"/>
        <w:rPr>
          <w:sz w:val="24"/>
          <w:szCs w:val="24"/>
        </w:rPr>
      </w:pPr>
      <w:r w:rsidRPr="00FD2D0F">
        <w:rPr>
          <w:sz w:val="24"/>
          <w:szCs w:val="24"/>
        </w:rPr>
        <w:t xml:space="preserve">  display: flex;</w:t>
      </w:r>
    </w:p>
    <w:p w14:paraId="7594D133" w14:textId="77777777" w:rsidR="00FD2D0F" w:rsidRPr="00FD2D0F" w:rsidRDefault="00FD2D0F" w:rsidP="0021499C">
      <w:pPr>
        <w:pStyle w:val="a0"/>
        <w:spacing w:line="240" w:lineRule="auto"/>
        <w:rPr>
          <w:sz w:val="24"/>
          <w:szCs w:val="24"/>
        </w:rPr>
      </w:pPr>
      <w:r w:rsidRPr="00FD2D0F">
        <w:rPr>
          <w:sz w:val="24"/>
          <w:szCs w:val="24"/>
        </w:rPr>
        <w:lastRenderedPageBreak/>
        <w:t xml:space="preserve">  align-items: center;</w:t>
      </w:r>
    </w:p>
    <w:p w14:paraId="692A770E" w14:textId="77777777" w:rsidR="00FD2D0F" w:rsidRPr="00FD2D0F" w:rsidRDefault="00FD2D0F" w:rsidP="0021499C">
      <w:pPr>
        <w:pStyle w:val="a0"/>
        <w:spacing w:line="240" w:lineRule="auto"/>
        <w:rPr>
          <w:sz w:val="24"/>
          <w:szCs w:val="24"/>
        </w:rPr>
      </w:pPr>
      <w:r w:rsidRPr="00FD2D0F">
        <w:rPr>
          <w:sz w:val="24"/>
          <w:szCs w:val="24"/>
        </w:rPr>
        <w:t xml:space="preserve">  justify-content: center;</w:t>
      </w:r>
    </w:p>
    <w:p w14:paraId="1D2632B9" w14:textId="77777777" w:rsidR="00FD2D0F" w:rsidRPr="00FD2D0F" w:rsidRDefault="00FD2D0F" w:rsidP="0021499C">
      <w:pPr>
        <w:pStyle w:val="a0"/>
        <w:spacing w:line="240" w:lineRule="auto"/>
        <w:rPr>
          <w:sz w:val="24"/>
          <w:szCs w:val="24"/>
        </w:rPr>
      </w:pPr>
      <w:r w:rsidRPr="00FD2D0F">
        <w:rPr>
          <w:sz w:val="24"/>
          <w:szCs w:val="24"/>
        </w:rPr>
        <w:t xml:space="preserve">  padding: 18px;</w:t>
      </w:r>
    </w:p>
    <w:p w14:paraId="5D74A67E" w14:textId="77777777" w:rsidR="00FD2D0F" w:rsidRPr="00FD2D0F" w:rsidRDefault="00FD2D0F" w:rsidP="0021499C">
      <w:pPr>
        <w:pStyle w:val="a0"/>
        <w:spacing w:line="240" w:lineRule="auto"/>
        <w:rPr>
          <w:sz w:val="24"/>
          <w:szCs w:val="24"/>
        </w:rPr>
      </w:pPr>
      <w:r w:rsidRPr="00FD2D0F">
        <w:rPr>
          <w:sz w:val="24"/>
          <w:szCs w:val="24"/>
        </w:rPr>
        <w:t xml:space="preserve">  z-index: 50;</w:t>
      </w:r>
    </w:p>
    <w:p w14:paraId="5F240DF5" w14:textId="77777777" w:rsidR="00FD2D0F" w:rsidRPr="00FD2D0F" w:rsidRDefault="00FD2D0F" w:rsidP="0021499C">
      <w:pPr>
        <w:pStyle w:val="a0"/>
        <w:spacing w:line="240" w:lineRule="auto"/>
        <w:rPr>
          <w:sz w:val="24"/>
          <w:szCs w:val="24"/>
        </w:rPr>
      </w:pPr>
      <w:r w:rsidRPr="00FD2D0F">
        <w:rPr>
          <w:sz w:val="24"/>
          <w:szCs w:val="24"/>
        </w:rPr>
        <w:t>}</w:t>
      </w:r>
    </w:p>
    <w:p w14:paraId="05385636" w14:textId="77777777" w:rsidR="00FD2D0F" w:rsidRPr="00FD2D0F" w:rsidRDefault="00FD2D0F" w:rsidP="0021499C">
      <w:pPr>
        <w:pStyle w:val="a0"/>
        <w:spacing w:line="240" w:lineRule="auto"/>
        <w:rPr>
          <w:sz w:val="24"/>
          <w:szCs w:val="24"/>
        </w:rPr>
      </w:pPr>
    </w:p>
    <w:p w14:paraId="5D4FFFCD" w14:textId="77777777" w:rsidR="00FD2D0F" w:rsidRPr="00FD2D0F" w:rsidRDefault="00FD2D0F" w:rsidP="0021499C">
      <w:pPr>
        <w:pStyle w:val="a0"/>
        <w:spacing w:line="240" w:lineRule="auto"/>
        <w:rPr>
          <w:sz w:val="24"/>
          <w:szCs w:val="24"/>
        </w:rPr>
      </w:pPr>
      <w:r w:rsidRPr="00FD2D0F">
        <w:rPr>
          <w:sz w:val="24"/>
          <w:szCs w:val="24"/>
        </w:rPr>
        <w:t>.modal__backdrop {</w:t>
      </w:r>
    </w:p>
    <w:p w14:paraId="61153F6D" w14:textId="77777777" w:rsidR="00FD2D0F" w:rsidRPr="00FD2D0F" w:rsidRDefault="00FD2D0F" w:rsidP="0021499C">
      <w:pPr>
        <w:pStyle w:val="a0"/>
        <w:spacing w:line="240" w:lineRule="auto"/>
        <w:rPr>
          <w:sz w:val="24"/>
          <w:szCs w:val="24"/>
        </w:rPr>
      </w:pPr>
      <w:r w:rsidRPr="00FD2D0F">
        <w:rPr>
          <w:sz w:val="24"/>
          <w:szCs w:val="24"/>
        </w:rPr>
        <w:t xml:space="preserve">  position: absolute;</w:t>
      </w:r>
    </w:p>
    <w:p w14:paraId="072F1E47" w14:textId="77777777" w:rsidR="00FD2D0F" w:rsidRPr="00FD2D0F" w:rsidRDefault="00FD2D0F" w:rsidP="0021499C">
      <w:pPr>
        <w:pStyle w:val="a0"/>
        <w:spacing w:line="240" w:lineRule="auto"/>
        <w:rPr>
          <w:sz w:val="24"/>
          <w:szCs w:val="24"/>
        </w:rPr>
      </w:pPr>
      <w:r w:rsidRPr="00FD2D0F">
        <w:rPr>
          <w:sz w:val="24"/>
          <w:szCs w:val="24"/>
        </w:rPr>
        <w:t xml:space="preserve">  inset: 0;</w:t>
      </w:r>
    </w:p>
    <w:p w14:paraId="35A94FED" w14:textId="77777777" w:rsidR="00FD2D0F" w:rsidRPr="00FD2D0F" w:rsidRDefault="00FD2D0F" w:rsidP="0021499C">
      <w:pPr>
        <w:pStyle w:val="a0"/>
        <w:spacing w:line="240" w:lineRule="auto"/>
        <w:rPr>
          <w:sz w:val="24"/>
          <w:szCs w:val="24"/>
        </w:rPr>
      </w:pPr>
      <w:r w:rsidRPr="00FD2D0F">
        <w:rPr>
          <w:sz w:val="24"/>
          <w:szCs w:val="24"/>
        </w:rPr>
        <w:t xml:space="preserve">  background: rgba(0, 0, 0, 0.55);</w:t>
      </w:r>
    </w:p>
    <w:p w14:paraId="3B6C1189" w14:textId="77777777" w:rsidR="00FD2D0F" w:rsidRPr="00FD2D0F" w:rsidRDefault="00FD2D0F" w:rsidP="0021499C">
      <w:pPr>
        <w:pStyle w:val="a0"/>
        <w:spacing w:line="240" w:lineRule="auto"/>
        <w:rPr>
          <w:sz w:val="24"/>
          <w:szCs w:val="24"/>
        </w:rPr>
      </w:pPr>
      <w:r w:rsidRPr="00FD2D0F">
        <w:rPr>
          <w:sz w:val="24"/>
          <w:szCs w:val="24"/>
        </w:rPr>
        <w:t>}</w:t>
      </w:r>
    </w:p>
    <w:p w14:paraId="3BE997D3" w14:textId="77777777" w:rsidR="00FD2D0F" w:rsidRPr="00FD2D0F" w:rsidRDefault="00FD2D0F" w:rsidP="0021499C">
      <w:pPr>
        <w:pStyle w:val="a0"/>
        <w:spacing w:line="240" w:lineRule="auto"/>
        <w:rPr>
          <w:sz w:val="24"/>
          <w:szCs w:val="24"/>
        </w:rPr>
      </w:pPr>
    </w:p>
    <w:p w14:paraId="0B725871" w14:textId="77777777" w:rsidR="00FD2D0F" w:rsidRPr="00FD2D0F" w:rsidRDefault="00FD2D0F" w:rsidP="0021499C">
      <w:pPr>
        <w:pStyle w:val="a0"/>
        <w:spacing w:line="240" w:lineRule="auto"/>
        <w:rPr>
          <w:sz w:val="24"/>
          <w:szCs w:val="24"/>
        </w:rPr>
      </w:pPr>
      <w:r w:rsidRPr="00FD2D0F">
        <w:rPr>
          <w:sz w:val="24"/>
          <w:szCs w:val="24"/>
        </w:rPr>
        <w:t>.modal__card {</w:t>
      </w:r>
    </w:p>
    <w:p w14:paraId="3CB791E9" w14:textId="77777777" w:rsidR="00FD2D0F" w:rsidRPr="00FD2D0F" w:rsidRDefault="00FD2D0F" w:rsidP="0021499C">
      <w:pPr>
        <w:pStyle w:val="a0"/>
        <w:spacing w:line="240" w:lineRule="auto"/>
        <w:rPr>
          <w:sz w:val="24"/>
          <w:szCs w:val="24"/>
        </w:rPr>
      </w:pPr>
      <w:r w:rsidRPr="00FD2D0F">
        <w:rPr>
          <w:sz w:val="24"/>
          <w:szCs w:val="24"/>
        </w:rPr>
        <w:t xml:space="preserve">  position: relative;</w:t>
      </w:r>
    </w:p>
    <w:p w14:paraId="69656D96" w14:textId="77777777" w:rsidR="00FD2D0F" w:rsidRPr="00FD2D0F" w:rsidRDefault="00FD2D0F" w:rsidP="0021499C">
      <w:pPr>
        <w:pStyle w:val="a0"/>
        <w:spacing w:line="240" w:lineRule="auto"/>
        <w:rPr>
          <w:sz w:val="24"/>
          <w:szCs w:val="24"/>
        </w:rPr>
      </w:pPr>
      <w:r w:rsidRPr="00FD2D0F">
        <w:rPr>
          <w:sz w:val="24"/>
          <w:szCs w:val="24"/>
        </w:rPr>
        <w:t xml:space="preserve">  width: min(860px, 100%);</w:t>
      </w:r>
    </w:p>
    <w:p w14:paraId="7329FA71" w14:textId="77777777" w:rsidR="00FD2D0F" w:rsidRPr="00FD2D0F" w:rsidRDefault="00FD2D0F" w:rsidP="0021499C">
      <w:pPr>
        <w:pStyle w:val="a0"/>
        <w:spacing w:line="240" w:lineRule="auto"/>
        <w:rPr>
          <w:sz w:val="24"/>
          <w:szCs w:val="24"/>
        </w:rPr>
      </w:pPr>
      <w:r w:rsidRPr="00FD2D0F">
        <w:rPr>
          <w:sz w:val="24"/>
          <w:szCs w:val="24"/>
        </w:rPr>
        <w:t>}</w:t>
      </w:r>
    </w:p>
    <w:p w14:paraId="64164544" w14:textId="77777777" w:rsidR="00FD2D0F" w:rsidRDefault="00FD2D0F" w:rsidP="0021499C">
      <w:pPr>
        <w:pStyle w:val="a0"/>
        <w:spacing w:line="240" w:lineRule="auto"/>
        <w:rPr>
          <w:sz w:val="24"/>
          <w:szCs w:val="24"/>
          <w:lang w:val="en-US"/>
        </w:rPr>
      </w:pPr>
      <w:r w:rsidRPr="00FD2D0F">
        <w:rPr>
          <w:sz w:val="24"/>
          <w:szCs w:val="24"/>
        </w:rPr>
        <w:t>&lt;/style&gt;</w:t>
      </w:r>
    </w:p>
    <w:p w14:paraId="58F3F7F9" w14:textId="5CF9A8D1" w:rsidR="00CC0F25" w:rsidRPr="00FD2D0F" w:rsidRDefault="00CC0F25" w:rsidP="0021499C">
      <w:pPr>
        <w:pStyle w:val="a0"/>
        <w:spacing w:line="240" w:lineRule="auto"/>
        <w:ind w:firstLine="0"/>
        <w:rPr>
          <w:b/>
          <w:bCs/>
          <w:lang w:val="en-US"/>
        </w:rPr>
      </w:pPr>
      <w:r w:rsidRPr="00FD2D0F">
        <w:rPr>
          <w:b/>
          <w:bCs/>
        </w:rPr>
        <w:t>src/pages/LoginPage.vue</w:t>
      </w:r>
      <w:r w:rsidR="00FD2D0F">
        <w:rPr>
          <w:b/>
          <w:bCs/>
          <w:lang w:val="en-US"/>
        </w:rPr>
        <w:t>:</w:t>
      </w:r>
    </w:p>
    <w:p w14:paraId="17007E9B" w14:textId="77777777" w:rsidR="00FD2D0F" w:rsidRPr="00FD2D0F" w:rsidRDefault="00FD2D0F" w:rsidP="0021499C">
      <w:pPr>
        <w:pStyle w:val="a0"/>
        <w:spacing w:line="240" w:lineRule="auto"/>
        <w:rPr>
          <w:sz w:val="24"/>
          <w:szCs w:val="24"/>
        </w:rPr>
      </w:pPr>
      <w:r w:rsidRPr="00FD2D0F">
        <w:rPr>
          <w:sz w:val="24"/>
          <w:szCs w:val="24"/>
        </w:rPr>
        <w:t>&lt;template&gt;</w:t>
      </w:r>
    </w:p>
    <w:p w14:paraId="0905BFED" w14:textId="77777777" w:rsidR="00FD2D0F" w:rsidRPr="00FD2D0F" w:rsidRDefault="00FD2D0F" w:rsidP="0021499C">
      <w:pPr>
        <w:pStyle w:val="a0"/>
        <w:spacing w:line="240" w:lineRule="auto"/>
        <w:rPr>
          <w:sz w:val="24"/>
          <w:szCs w:val="24"/>
        </w:rPr>
      </w:pPr>
      <w:r w:rsidRPr="00FD2D0F">
        <w:rPr>
          <w:sz w:val="24"/>
          <w:szCs w:val="24"/>
        </w:rPr>
        <w:t xml:space="preserve">  &lt;div class="grid" style="gap: 14px"&gt;</w:t>
      </w:r>
    </w:p>
    <w:p w14:paraId="3CA0A2BE" w14:textId="77777777" w:rsidR="00FD2D0F" w:rsidRPr="00FD2D0F" w:rsidRDefault="00FD2D0F" w:rsidP="0021499C">
      <w:pPr>
        <w:pStyle w:val="a0"/>
        <w:spacing w:line="240" w:lineRule="auto"/>
        <w:rPr>
          <w:sz w:val="24"/>
          <w:szCs w:val="24"/>
        </w:rPr>
      </w:pPr>
      <w:r w:rsidRPr="00FD2D0F">
        <w:rPr>
          <w:sz w:val="24"/>
          <w:szCs w:val="24"/>
        </w:rPr>
        <w:t xml:space="preserve">    &lt;section class="card" style="max-width: 520px; margin: 0 auto"&gt;</w:t>
      </w:r>
    </w:p>
    <w:p w14:paraId="79901CF9" w14:textId="77777777" w:rsidR="00FD2D0F" w:rsidRPr="00FD2D0F" w:rsidRDefault="00FD2D0F" w:rsidP="0021499C">
      <w:pPr>
        <w:pStyle w:val="a0"/>
        <w:spacing w:line="240" w:lineRule="auto"/>
        <w:rPr>
          <w:sz w:val="24"/>
          <w:szCs w:val="24"/>
        </w:rPr>
      </w:pPr>
      <w:r w:rsidRPr="00FD2D0F">
        <w:rPr>
          <w:sz w:val="24"/>
          <w:szCs w:val="24"/>
        </w:rPr>
        <w:t xml:space="preserve">      &lt;h1 class="h1"&gt;Вхід&lt;/h1&gt;</w:t>
      </w:r>
    </w:p>
    <w:p w14:paraId="28B48760" w14:textId="77777777" w:rsidR="00FD2D0F" w:rsidRPr="00FD2D0F" w:rsidRDefault="00FD2D0F" w:rsidP="0021499C">
      <w:pPr>
        <w:pStyle w:val="a0"/>
        <w:spacing w:line="240" w:lineRule="auto"/>
        <w:rPr>
          <w:sz w:val="24"/>
          <w:szCs w:val="24"/>
        </w:rPr>
      </w:pPr>
      <w:r w:rsidRPr="00FD2D0F">
        <w:rPr>
          <w:sz w:val="24"/>
          <w:szCs w:val="24"/>
        </w:rPr>
        <w:t xml:space="preserve">      &lt;p class="muted" style="margin-top: 0"&gt;Demo: admin/admin або user/user.&lt;/p&gt;</w:t>
      </w:r>
    </w:p>
    <w:p w14:paraId="30BA3EB9" w14:textId="77777777" w:rsidR="00FD2D0F" w:rsidRPr="00FD2D0F" w:rsidRDefault="00FD2D0F" w:rsidP="0021499C">
      <w:pPr>
        <w:pStyle w:val="a0"/>
        <w:spacing w:line="240" w:lineRule="auto"/>
        <w:rPr>
          <w:sz w:val="24"/>
          <w:szCs w:val="24"/>
        </w:rPr>
      </w:pPr>
    </w:p>
    <w:p w14:paraId="740518AB" w14:textId="77777777" w:rsidR="00FD2D0F" w:rsidRPr="00FD2D0F" w:rsidRDefault="00FD2D0F" w:rsidP="0021499C">
      <w:pPr>
        <w:pStyle w:val="a0"/>
        <w:spacing w:line="240" w:lineRule="auto"/>
        <w:rPr>
          <w:sz w:val="24"/>
          <w:szCs w:val="24"/>
        </w:rPr>
      </w:pPr>
      <w:r w:rsidRPr="00FD2D0F">
        <w:rPr>
          <w:sz w:val="24"/>
          <w:szCs w:val="24"/>
        </w:rPr>
        <w:t xml:space="preserve">      &lt;div class="grid" style="gap: 10px"&gt;</w:t>
      </w:r>
    </w:p>
    <w:p w14:paraId="029053AF"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75E701EA" w14:textId="77777777" w:rsidR="00FD2D0F" w:rsidRPr="00FD2D0F" w:rsidRDefault="00FD2D0F" w:rsidP="0021499C">
      <w:pPr>
        <w:pStyle w:val="a0"/>
        <w:spacing w:line="240" w:lineRule="auto"/>
        <w:rPr>
          <w:sz w:val="24"/>
          <w:szCs w:val="24"/>
        </w:rPr>
      </w:pPr>
      <w:r w:rsidRPr="00FD2D0F">
        <w:rPr>
          <w:sz w:val="24"/>
          <w:szCs w:val="24"/>
        </w:rPr>
        <w:t xml:space="preserve">          &lt;label&gt;Логін&lt;/label&gt;</w:t>
      </w:r>
    </w:p>
    <w:p w14:paraId="3A4167B2" w14:textId="77777777" w:rsidR="00FD2D0F" w:rsidRPr="00FD2D0F" w:rsidRDefault="00FD2D0F" w:rsidP="0021499C">
      <w:pPr>
        <w:pStyle w:val="a0"/>
        <w:spacing w:line="240" w:lineRule="auto"/>
        <w:rPr>
          <w:sz w:val="24"/>
          <w:szCs w:val="24"/>
        </w:rPr>
      </w:pPr>
      <w:r w:rsidRPr="00FD2D0F">
        <w:rPr>
          <w:sz w:val="24"/>
          <w:szCs w:val="24"/>
        </w:rPr>
        <w:t xml:space="preserve">          &lt;input class="input" v-model="username" placeholder="user" /&gt;</w:t>
      </w:r>
    </w:p>
    <w:p w14:paraId="7A33E19D"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33634EF4" w14:textId="77777777" w:rsidR="00FD2D0F" w:rsidRPr="00FD2D0F" w:rsidRDefault="00FD2D0F" w:rsidP="0021499C">
      <w:pPr>
        <w:pStyle w:val="a0"/>
        <w:spacing w:line="240" w:lineRule="auto"/>
        <w:rPr>
          <w:sz w:val="24"/>
          <w:szCs w:val="24"/>
        </w:rPr>
      </w:pPr>
    </w:p>
    <w:p w14:paraId="03D8B77E"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2C040FE0" w14:textId="77777777" w:rsidR="00FD2D0F" w:rsidRPr="00FD2D0F" w:rsidRDefault="00FD2D0F" w:rsidP="0021499C">
      <w:pPr>
        <w:pStyle w:val="a0"/>
        <w:spacing w:line="240" w:lineRule="auto"/>
        <w:rPr>
          <w:sz w:val="24"/>
          <w:szCs w:val="24"/>
        </w:rPr>
      </w:pPr>
      <w:r w:rsidRPr="00FD2D0F">
        <w:rPr>
          <w:sz w:val="24"/>
          <w:szCs w:val="24"/>
        </w:rPr>
        <w:t xml:space="preserve">          &lt;label&gt;Пароль&lt;/label&gt;</w:t>
      </w:r>
    </w:p>
    <w:p w14:paraId="32E1D992" w14:textId="77777777" w:rsidR="00FD2D0F" w:rsidRPr="00FD2D0F" w:rsidRDefault="00FD2D0F" w:rsidP="0021499C">
      <w:pPr>
        <w:pStyle w:val="a0"/>
        <w:spacing w:line="240" w:lineRule="auto"/>
        <w:rPr>
          <w:sz w:val="24"/>
          <w:szCs w:val="24"/>
        </w:rPr>
      </w:pPr>
      <w:r w:rsidRPr="00FD2D0F">
        <w:rPr>
          <w:sz w:val="24"/>
          <w:szCs w:val="24"/>
        </w:rPr>
        <w:t xml:space="preserve">          &lt;input class="input" v-model="password" type="password" placeholder="••••••" /&gt;</w:t>
      </w:r>
    </w:p>
    <w:p w14:paraId="1D647DAC" w14:textId="77777777" w:rsidR="00FD2D0F" w:rsidRPr="00FD2D0F" w:rsidRDefault="00FD2D0F" w:rsidP="0021499C">
      <w:pPr>
        <w:pStyle w:val="a0"/>
        <w:spacing w:line="240" w:lineRule="auto"/>
        <w:rPr>
          <w:sz w:val="24"/>
          <w:szCs w:val="24"/>
        </w:rPr>
      </w:pPr>
      <w:r w:rsidRPr="00FD2D0F">
        <w:rPr>
          <w:sz w:val="24"/>
          <w:szCs w:val="24"/>
        </w:rPr>
        <w:lastRenderedPageBreak/>
        <w:t xml:space="preserve">        &lt;/div&gt;</w:t>
      </w:r>
    </w:p>
    <w:p w14:paraId="3335FBD6" w14:textId="77777777" w:rsidR="00FD2D0F" w:rsidRPr="00FD2D0F" w:rsidRDefault="00FD2D0F" w:rsidP="0021499C">
      <w:pPr>
        <w:pStyle w:val="a0"/>
        <w:spacing w:line="240" w:lineRule="auto"/>
        <w:rPr>
          <w:sz w:val="24"/>
          <w:szCs w:val="24"/>
        </w:rPr>
      </w:pPr>
    </w:p>
    <w:p w14:paraId="390B1E1B" w14:textId="77777777" w:rsidR="00FD2D0F" w:rsidRPr="00FD2D0F" w:rsidRDefault="00FD2D0F" w:rsidP="0021499C">
      <w:pPr>
        <w:pStyle w:val="a0"/>
        <w:spacing w:line="240" w:lineRule="auto"/>
        <w:rPr>
          <w:sz w:val="24"/>
          <w:szCs w:val="24"/>
        </w:rPr>
      </w:pPr>
      <w:r w:rsidRPr="00FD2D0F">
        <w:rPr>
          <w:sz w:val="24"/>
          <w:szCs w:val="24"/>
        </w:rPr>
        <w:t xml:space="preserve">        &lt;div class="row"&gt;</w:t>
      </w:r>
    </w:p>
    <w:p w14:paraId="7A8EB1B8" w14:textId="77777777" w:rsidR="00FD2D0F" w:rsidRPr="00FD2D0F" w:rsidRDefault="00FD2D0F" w:rsidP="0021499C">
      <w:pPr>
        <w:pStyle w:val="a0"/>
        <w:spacing w:line="240" w:lineRule="auto"/>
        <w:rPr>
          <w:sz w:val="24"/>
          <w:szCs w:val="24"/>
        </w:rPr>
      </w:pPr>
      <w:r w:rsidRPr="00FD2D0F">
        <w:rPr>
          <w:sz w:val="24"/>
          <w:szCs w:val="24"/>
        </w:rPr>
        <w:t xml:space="preserve">          &lt;button class="btn primary" @click="submit"&gt;Увійти&lt;/button&gt;</w:t>
      </w:r>
    </w:p>
    <w:p w14:paraId="4F44DDB9" w14:textId="77777777" w:rsidR="00FD2D0F" w:rsidRPr="00FD2D0F" w:rsidRDefault="00FD2D0F" w:rsidP="0021499C">
      <w:pPr>
        <w:pStyle w:val="a0"/>
        <w:spacing w:line="240" w:lineRule="auto"/>
        <w:rPr>
          <w:sz w:val="24"/>
          <w:szCs w:val="24"/>
        </w:rPr>
      </w:pPr>
      <w:r w:rsidRPr="00FD2D0F">
        <w:rPr>
          <w:sz w:val="24"/>
          <w:szCs w:val="24"/>
        </w:rPr>
        <w:t xml:space="preserve">          &lt;router-link class="btn" to="/register"&gt;Реєстрація&lt;/router-link&gt;</w:t>
      </w:r>
    </w:p>
    <w:p w14:paraId="1FFAE20B" w14:textId="77777777" w:rsidR="00FD2D0F" w:rsidRPr="00FD2D0F" w:rsidRDefault="00FD2D0F" w:rsidP="0021499C">
      <w:pPr>
        <w:pStyle w:val="a0"/>
        <w:spacing w:line="240" w:lineRule="auto"/>
        <w:rPr>
          <w:sz w:val="24"/>
          <w:szCs w:val="24"/>
        </w:rPr>
      </w:pPr>
      <w:r w:rsidRPr="00FD2D0F">
        <w:rPr>
          <w:sz w:val="24"/>
          <w:szCs w:val="24"/>
        </w:rPr>
        <w:t xml:space="preserve">          &lt;span class="spacer"&gt;&lt;/span&gt;</w:t>
      </w:r>
    </w:p>
    <w:p w14:paraId="76BE7FAF" w14:textId="77777777" w:rsidR="00FD2D0F" w:rsidRPr="00FD2D0F" w:rsidRDefault="00FD2D0F" w:rsidP="0021499C">
      <w:pPr>
        <w:pStyle w:val="a0"/>
        <w:spacing w:line="240" w:lineRule="auto"/>
        <w:rPr>
          <w:sz w:val="24"/>
          <w:szCs w:val="24"/>
        </w:rPr>
      </w:pPr>
      <w:r w:rsidRPr="00FD2D0F">
        <w:rPr>
          <w:sz w:val="24"/>
          <w:szCs w:val="24"/>
        </w:rPr>
        <w:t xml:space="preserve">          &lt;router-link class="btn ghost" to="/"&gt;На головну&lt;/router-link&gt;</w:t>
      </w:r>
    </w:p>
    <w:p w14:paraId="0535458D"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67B9F821" w14:textId="77777777" w:rsidR="00FD2D0F" w:rsidRPr="00FD2D0F" w:rsidRDefault="00FD2D0F" w:rsidP="0021499C">
      <w:pPr>
        <w:pStyle w:val="a0"/>
        <w:spacing w:line="240" w:lineRule="auto"/>
        <w:rPr>
          <w:sz w:val="24"/>
          <w:szCs w:val="24"/>
        </w:rPr>
      </w:pPr>
    </w:p>
    <w:p w14:paraId="6470F5E2" w14:textId="77777777" w:rsidR="00FD2D0F" w:rsidRPr="00FD2D0F" w:rsidRDefault="00FD2D0F" w:rsidP="0021499C">
      <w:pPr>
        <w:pStyle w:val="a0"/>
        <w:spacing w:line="240" w:lineRule="auto"/>
        <w:rPr>
          <w:sz w:val="24"/>
          <w:szCs w:val="24"/>
        </w:rPr>
      </w:pPr>
      <w:r w:rsidRPr="00FD2D0F">
        <w:rPr>
          <w:sz w:val="24"/>
          <w:szCs w:val="24"/>
        </w:rPr>
        <w:t xml:space="preserve">        &lt;p v-if="error" class="badge bad"&gt;</w:t>
      </w:r>
      <w:r w:rsidRPr="00FD2D0F">
        <w:rPr>
          <w:rFonts w:ascii="Segoe UI Emoji" w:hAnsi="Segoe UI Emoji" w:cs="Segoe UI Emoji"/>
          <w:sz w:val="24"/>
          <w:szCs w:val="24"/>
        </w:rPr>
        <w:t>⚠️</w:t>
      </w:r>
      <w:r w:rsidRPr="00FD2D0F">
        <w:rPr>
          <w:sz w:val="24"/>
          <w:szCs w:val="24"/>
        </w:rPr>
        <w:t xml:space="preserve"> {{ error }}&lt;/p&gt;</w:t>
      </w:r>
    </w:p>
    <w:p w14:paraId="5C95CE85"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7A20A1F9" w14:textId="77777777" w:rsidR="00FD2D0F" w:rsidRPr="00FD2D0F" w:rsidRDefault="00FD2D0F" w:rsidP="0021499C">
      <w:pPr>
        <w:pStyle w:val="a0"/>
        <w:spacing w:line="240" w:lineRule="auto"/>
        <w:rPr>
          <w:sz w:val="24"/>
          <w:szCs w:val="24"/>
        </w:rPr>
      </w:pPr>
      <w:r w:rsidRPr="00FD2D0F">
        <w:rPr>
          <w:sz w:val="24"/>
          <w:szCs w:val="24"/>
        </w:rPr>
        <w:t xml:space="preserve">    &lt;/section&gt;</w:t>
      </w:r>
    </w:p>
    <w:p w14:paraId="50F2CF9B"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0E135AC8" w14:textId="77777777" w:rsidR="00FD2D0F" w:rsidRPr="00FD2D0F" w:rsidRDefault="00FD2D0F" w:rsidP="0021499C">
      <w:pPr>
        <w:pStyle w:val="a0"/>
        <w:spacing w:line="240" w:lineRule="auto"/>
        <w:rPr>
          <w:sz w:val="24"/>
          <w:szCs w:val="24"/>
        </w:rPr>
      </w:pPr>
      <w:r w:rsidRPr="00FD2D0F">
        <w:rPr>
          <w:sz w:val="24"/>
          <w:szCs w:val="24"/>
        </w:rPr>
        <w:t>&lt;/template&gt;</w:t>
      </w:r>
    </w:p>
    <w:p w14:paraId="178E6C99" w14:textId="77777777" w:rsidR="00FD2D0F" w:rsidRPr="00FD2D0F" w:rsidRDefault="00FD2D0F" w:rsidP="0021499C">
      <w:pPr>
        <w:pStyle w:val="a0"/>
        <w:spacing w:line="240" w:lineRule="auto"/>
        <w:rPr>
          <w:sz w:val="24"/>
          <w:szCs w:val="24"/>
        </w:rPr>
      </w:pPr>
    </w:p>
    <w:p w14:paraId="4DE8D710" w14:textId="77777777" w:rsidR="00FD2D0F" w:rsidRPr="00FD2D0F" w:rsidRDefault="00FD2D0F" w:rsidP="0021499C">
      <w:pPr>
        <w:pStyle w:val="a0"/>
        <w:spacing w:line="240" w:lineRule="auto"/>
        <w:rPr>
          <w:sz w:val="24"/>
          <w:szCs w:val="24"/>
        </w:rPr>
      </w:pPr>
      <w:r w:rsidRPr="00FD2D0F">
        <w:rPr>
          <w:sz w:val="24"/>
          <w:szCs w:val="24"/>
        </w:rPr>
        <w:t>&lt;script setup&gt;</w:t>
      </w:r>
    </w:p>
    <w:p w14:paraId="788F6477" w14:textId="77777777" w:rsidR="00FD2D0F" w:rsidRPr="00FD2D0F" w:rsidRDefault="00FD2D0F" w:rsidP="0021499C">
      <w:pPr>
        <w:pStyle w:val="a0"/>
        <w:spacing w:line="240" w:lineRule="auto"/>
        <w:rPr>
          <w:sz w:val="24"/>
          <w:szCs w:val="24"/>
        </w:rPr>
      </w:pPr>
      <w:r w:rsidRPr="00FD2D0F">
        <w:rPr>
          <w:sz w:val="24"/>
          <w:szCs w:val="24"/>
        </w:rPr>
        <w:t>import { ref } from 'vue';</w:t>
      </w:r>
    </w:p>
    <w:p w14:paraId="300E1966" w14:textId="77777777" w:rsidR="00FD2D0F" w:rsidRPr="00FD2D0F" w:rsidRDefault="00FD2D0F" w:rsidP="0021499C">
      <w:pPr>
        <w:pStyle w:val="a0"/>
        <w:spacing w:line="240" w:lineRule="auto"/>
        <w:rPr>
          <w:sz w:val="24"/>
          <w:szCs w:val="24"/>
        </w:rPr>
      </w:pPr>
      <w:r w:rsidRPr="00FD2D0F">
        <w:rPr>
          <w:sz w:val="24"/>
          <w:szCs w:val="24"/>
        </w:rPr>
        <w:t>import { useRoute, useRouter } from 'vue-router';</w:t>
      </w:r>
    </w:p>
    <w:p w14:paraId="27F134C0" w14:textId="77777777" w:rsidR="00FD2D0F" w:rsidRPr="00FD2D0F" w:rsidRDefault="00FD2D0F" w:rsidP="0021499C">
      <w:pPr>
        <w:pStyle w:val="a0"/>
        <w:spacing w:line="240" w:lineRule="auto"/>
        <w:rPr>
          <w:sz w:val="24"/>
          <w:szCs w:val="24"/>
        </w:rPr>
      </w:pPr>
    </w:p>
    <w:p w14:paraId="6B81634B" w14:textId="77777777" w:rsidR="00FD2D0F" w:rsidRPr="00FD2D0F" w:rsidRDefault="00FD2D0F" w:rsidP="0021499C">
      <w:pPr>
        <w:pStyle w:val="a0"/>
        <w:spacing w:line="240" w:lineRule="auto"/>
        <w:rPr>
          <w:sz w:val="24"/>
          <w:szCs w:val="24"/>
        </w:rPr>
      </w:pPr>
      <w:r w:rsidRPr="00FD2D0F">
        <w:rPr>
          <w:sz w:val="24"/>
          <w:szCs w:val="24"/>
        </w:rPr>
        <w:t>import { useAuthStore } from '../stores/auth';</w:t>
      </w:r>
    </w:p>
    <w:p w14:paraId="5DCB2144" w14:textId="77777777" w:rsidR="00FD2D0F" w:rsidRPr="00FD2D0F" w:rsidRDefault="00FD2D0F" w:rsidP="0021499C">
      <w:pPr>
        <w:pStyle w:val="a0"/>
        <w:spacing w:line="240" w:lineRule="auto"/>
        <w:rPr>
          <w:sz w:val="24"/>
          <w:szCs w:val="24"/>
        </w:rPr>
      </w:pPr>
    </w:p>
    <w:p w14:paraId="54C812A1" w14:textId="77777777" w:rsidR="00FD2D0F" w:rsidRPr="00FD2D0F" w:rsidRDefault="00FD2D0F" w:rsidP="0021499C">
      <w:pPr>
        <w:pStyle w:val="a0"/>
        <w:spacing w:line="240" w:lineRule="auto"/>
        <w:rPr>
          <w:sz w:val="24"/>
          <w:szCs w:val="24"/>
        </w:rPr>
      </w:pPr>
      <w:r w:rsidRPr="00FD2D0F">
        <w:rPr>
          <w:sz w:val="24"/>
          <w:szCs w:val="24"/>
        </w:rPr>
        <w:t>const auth = useAuthStore();</w:t>
      </w:r>
    </w:p>
    <w:p w14:paraId="1A7F9E08" w14:textId="77777777" w:rsidR="00FD2D0F" w:rsidRPr="00FD2D0F" w:rsidRDefault="00FD2D0F" w:rsidP="0021499C">
      <w:pPr>
        <w:pStyle w:val="a0"/>
        <w:spacing w:line="240" w:lineRule="auto"/>
        <w:rPr>
          <w:sz w:val="24"/>
          <w:szCs w:val="24"/>
        </w:rPr>
      </w:pPr>
      <w:r w:rsidRPr="00FD2D0F">
        <w:rPr>
          <w:sz w:val="24"/>
          <w:szCs w:val="24"/>
        </w:rPr>
        <w:t>const router = useRouter();</w:t>
      </w:r>
    </w:p>
    <w:p w14:paraId="2CDE4FD5" w14:textId="77777777" w:rsidR="00FD2D0F" w:rsidRPr="00FD2D0F" w:rsidRDefault="00FD2D0F" w:rsidP="0021499C">
      <w:pPr>
        <w:pStyle w:val="a0"/>
        <w:spacing w:line="240" w:lineRule="auto"/>
        <w:rPr>
          <w:sz w:val="24"/>
          <w:szCs w:val="24"/>
        </w:rPr>
      </w:pPr>
      <w:r w:rsidRPr="00FD2D0F">
        <w:rPr>
          <w:sz w:val="24"/>
          <w:szCs w:val="24"/>
        </w:rPr>
        <w:t>const route = useRoute();</w:t>
      </w:r>
    </w:p>
    <w:p w14:paraId="67A95753" w14:textId="77777777" w:rsidR="00FD2D0F" w:rsidRPr="00FD2D0F" w:rsidRDefault="00FD2D0F" w:rsidP="0021499C">
      <w:pPr>
        <w:pStyle w:val="a0"/>
        <w:spacing w:line="240" w:lineRule="auto"/>
        <w:rPr>
          <w:sz w:val="24"/>
          <w:szCs w:val="24"/>
        </w:rPr>
      </w:pPr>
    </w:p>
    <w:p w14:paraId="6687E6CA" w14:textId="77777777" w:rsidR="00FD2D0F" w:rsidRPr="00FD2D0F" w:rsidRDefault="00FD2D0F" w:rsidP="0021499C">
      <w:pPr>
        <w:pStyle w:val="a0"/>
        <w:spacing w:line="240" w:lineRule="auto"/>
        <w:rPr>
          <w:sz w:val="24"/>
          <w:szCs w:val="24"/>
        </w:rPr>
      </w:pPr>
      <w:r w:rsidRPr="00FD2D0F">
        <w:rPr>
          <w:sz w:val="24"/>
          <w:szCs w:val="24"/>
        </w:rPr>
        <w:t>const username = ref('');</w:t>
      </w:r>
    </w:p>
    <w:p w14:paraId="06ADB2D8" w14:textId="77777777" w:rsidR="00FD2D0F" w:rsidRPr="00FD2D0F" w:rsidRDefault="00FD2D0F" w:rsidP="0021499C">
      <w:pPr>
        <w:pStyle w:val="a0"/>
        <w:spacing w:line="240" w:lineRule="auto"/>
        <w:rPr>
          <w:sz w:val="24"/>
          <w:szCs w:val="24"/>
        </w:rPr>
      </w:pPr>
      <w:r w:rsidRPr="00FD2D0F">
        <w:rPr>
          <w:sz w:val="24"/>
          <w:szCs w:val="24"/>
        </w:rPr>
        <w:t>const password = ref('');</w:t>
      </w:r>
    </w:p>
    <w:p w14:paraId="50B2CBAE" w14:textId="77777777" w:rsidR="00FD2D0F" w:rsidRPr="00FD2D0F" w:rsidRDefault="00FD2D0F" w:rsidP="0021499C">
      <w:pPr>
        <w:pStyle w:val="a0"/>
        <w:spacing w:line="240" w:lineRule="auto"/>
        <w:rPr>
          <w:sz w:val="24"/>
          <w:szCs w:val="24"/>
        </w:rPr>
      </w:pPr>
      <w:r w:rsidRPr="00FD2D0F">
        <w:rPr>
          <w:sz w:val="24"/>
          <w:szCs w:val="24"/>
        </w:rPr>
        <w:t>const error = ref('');</w:t>
      </w:r>
    </w:p>
    <w:p w14:paraId="763CA96D" w14:textId="77777777" w:rsidR="00FD2D0F" w:rsidRPr="00FD2D0F" w:rsidRDefault="00FD2D0F" w:rsidP="0021499C">
      <w:pPr>
        <w:pStyle w:val="a0"/>
        <w:spacing w:line="240" w:lineRule="auto"/>
        <w:rPr>
          <w:sz w:val="24"/>
          <w:szCs w:val="24"/>
        </w:rPr>
      </w:pPr>
    </w:p>
    <w:p w14:paraId="103CA4ED" w14:textId="77777777" w:rsidR="00FD2D0F" w:rsidRPr="00FD2D0F" w:rsidRDefault="00FD2D0F" w:rsidP="0021499C">
      <w:pPr>
        <w:pStyle w:val="a0"/>
        <w:spacing w:line="240" w:lineRule="auto"/>
        <w:rPr>
          <w:sz w:val="24"/>
          <w:szCs w:val="24"/>
        </w:rPr>
      </w:pPr>
      <w:r w:rsidRPr="00FD2D0F">
        <w:rPr>
          <w:sz w:val="24"/>
          <w:szCs w:val="24"/>
        </w:rPr>
        <w:t>async function submit() {</w:t>
      </w:r>
    </w:p>
    <w:p w14:paraId="018FC1FD" w14:textId="77777777" w:rsidR="00FD2D0F" w:rsidRPr="00FD2D0F" w:rsidRDefault="00FD2D0F" w:rsidP="0021499C">
      <w:pPr>
        <w:pStyle w:val="a0"/>
        <w:spacing w:line="240" w:lineRule="auto"/>
        <w:rPr>
          <w:sz w:val="24"/>
          <w:szCs w:val="24"/>
        </w:rPr>
      </w:pPr>
      <w:r w:rsidRPr="00FD2D0F">
        <w:rPr>
          <w:sz w:val="24"/>
          <w:szCs w:val="24"/>
        </w:rPr>
        <w:t xml:space="preserve">  error.value = '';</w:t>
      </w:r>
    </w:p>
    <w:p w14:paraId="0311A8A2" w14:textId="77777777" w:rsidR="00FD2D0F" w:rsidRPr="00FD2D0F" w:rsidRDefault="00FD2D0F" w:rsidP="0021499C">
      <w:pPr>
        <w:pStyle w:val="a0"/>
        <w:spacing w:line="240" w:lineRule="auto"/>
        <w:rPr>
          <w:sz w:val="24"/>
          <w:szCs w:val="24"/>
        </w:rPr>
      </w:pPr>
    </w:p>
    <w:p w14:paraId="577EF849" w14:textId="77777777" w:rsidR="00FD2D0F" w:rsidRPr="00FD2D0F" w:rsidRDefault="00FD2D0F" w:rsidP="0021499C">
      <w:pPr>
        <w:pStyle w:val="a0"/>
        <w:spacing w:line="240" w:lineRule="auto"/>
        <w:rPr>
          <w:sz w:val="24"/>
          <w:szCs w:val="24"/>
        </w:rPr>
      </w:pPr>
      <w:r w:rsidRPr="00FD2D0F">
        <w:rPr>
          <w:sz w:val="24"/>
          <w:szCs w:val="24"/>
        </w:rPr>
        <w:t xml:space="preserve">  try {</w:t>
      </w:r>
    </w:p>
    <w:p w14:paraId="3D07FF04" w14:textId="77777777" w:rsidR="00FD2D0F" w:rsidRPr="00FD2D0F" w:rsidRDefault="00FD2D0F" w:rsidP="0021499C">
      <w:pPr>
        <w:pStyle w:val="a0"/>
        <w:spacing w:line="240" w:lineRule="auto"/>
        <w:rPr>
          <w:sz w:val="24"/>
          <w:szCs w:val="24"/>
        </w:rPr>
      </w:pPr>
      <w:r w:rsidRPr="00FD2D0F">
        <w:rPr>
          <w:sz w:val="24"/>
          <w:szCs w:val="24"/>
        </w:rPr>
        <w:lastRenderedPageBreak/>
        <w:t xml:space="preserve">    await auth.login({ username: username.value, password: password.value });</w:t>
      </w:r>
    </w:p>
    <w:p w14:paraId="76CF1CA8" w14:textId="77777777" w:rsidR="00FD2D0F" w:rsidRPr="00FD2D0F" w:rsidRDefault="00FD2D0F" w:rsidP="0021499C">
      <w:pPr>
        <w:pStyle w:val="a0"/>
        <w:spacing w:line="240" w:lineRule="auto"/>
        <w:rPr>
          <w:sz w:val="24"/>
          <w:szCs w:val="24"/>
        </w:rPr>
      </w:pPr>
      <w:r w:rsidRPr="00FD2D0F">
        <w:rPr>
          <w:sz w:val="24"/>
          <w:szCs w:val="24"/>
        </w:rPr>
        <w:t xml:space="preserve">    const next = route.query.next ? String(route.query.next) : '/';</w:t>
      </w:r>
    </w:p>
    <w:p w14:paraId="028B61EE" w14:textId="77777777" w:rsidR="00FD2D0F" w:rsidRPr="00FD2D0F" w:rsidRDefault="00FD2D0F" w:rsidP="0021499C">
      <w:pPr>
        <w:pStyle w:val="a0"/>
        <w:spacing w:line="240" w:lineRule="auto"/>
        <w:rPr>
          <w:sz w:val="24"/>
          <w:szCs w:val="24"/>
        </w:rPr>
      </w:pPr>
      <w:r w:rsidRPr="00FD2D0F">
        <w:rPr>
          <w:sz w:val="24"/>
          <w:szCs w:val="24"/>
        </w:rPr>
        <w:t xml:space="preserve">    router.push(next);</w:t>
      </w:r>
    </w:p>
    <w:p w14:paraId="3838958B" w14:textId="77777777" w:rsidR="00FD2D0F" w:rsidRPr="00FD2D0F" w:rsidRDefault="00FD2D0F" w:rsidP="0021499C">
      <w:pPr>
        <w:pStyle w:val="a0"/>
        <w:spacing w:line="240" w:lineRule="auto"/>
        <w:rPr>
          <w:sz w:val="24"/>
          <w:szCs w:val="24"/>
        </w:rPr>
      </w:pPr>
      <w:r w:rsidRPr="00FD2D0F">
        <w:rPr>
          <w:sz w:val="24"/>
          <w:szCs w:val="24"/>
        </w:rPr>
        <w:t xml:space="preserve">  } catch (e) {</w:t>
      </w:r>
    </w:p>
    <w:p w14:paraId="6DCDC42C" w14:textId="77777777" w:rsidR="00FD2D0F" w:rsidRPr="00FD2D0F" w:rsidRDefault="00FD2D0F" w:rsidP="0021499C">
      <w:pPr>
        <w:pStyle w:val="a0"/>
        <w:spacing w:line="240" w:lineRule="auto"/>
        <w:rPr>
          <w:sz w:val="24"/>
          <w:szCs w:val="24"/>
        </w:rPr>
      </w:pPr>
      <w:r w:rsidRPr="00FD2D0F">
        <w:rPr>
          <w:sz w:val="24"/>
          <w:szCs w:val="24"/>
        </w:rPr>
        <w:t xml:space="preserve">    error.value = e?.message || 'Помилка';</w:t>
      </w:r>
    </w:p>
    <w:p w14:paraId="09EBB231" w14:textId="77777777" w:rsidR="00FD2D0F" w:rsidRPr="00FD2D0F" w:rsidRDefault="00FD2D0F" w:rsidP="0021499C">
      <w:pPr>
        <w:pStyle w:val="a0"/>
        <w:spacing w:line="240" w:lineRule="auto"/>
        <w:rPr>
          <w:sz w:val="24"/>
          <w:szCs w:val="24"/>
        </w:rPr>
      </w:pPr>
      <w:r w:rsidRPr="00FD2D0F">
        <w:rPr>
          <w:sz w:val="24"/>
          <w:szCs w:val="24"/>
        </w:rPr>
        <w:t xml:space="preserve">  }</w:t>
      </w:r>
    </w:p>
    <w:p w14:paraId="321FABFD" w14:textId="77777777" w:rsidR="00FD2D0F" w:rsidRPr="00FD2D0F" w:rsidRDefault="00FD2D0F" w:rsidP="0021499C">
      <w:pPr>
        <w:pStyle w:val="a0"/>
        <w:spacing w:line="240" w:lineRule="auto"/>
        <w:rPr>
          <w:sz w:val="24"/>
          <w:szCs w:val="24"/>
        </w:rPr>
      </w:pPr>
      <w:r w:rsidRPr="00FD2D0F">
        <w:rPr>
          <w:sz w:val="24"/>
          <w:szCs w:val="24"/>
        </w:rPr>
        <w:t>}</w:t>
      </w:r>
    </w:p>
    <w:p w14:paraId="56578965" w14:textId="0415C681" w:rsidR="00CC0F25" w:rsidRPr="00CC0F25" w:rsidRDefault="00FD2D0F" w:rsidP="0021499C">
      <w:pPr>
        <w:pStyle w:val="a0"/>
        <w:spacing w:line="240" w:lineRule="auto"/>
        <w:rPr>
          <w:sz w:val="24"/>
          <w:szCs w:val="24"/>
        </w:rPr>
      </w:pPr>
      <w:r w:rsidRPr="00FD2D0F">
        <w:rPr>
          <w:sz w:val="24"/>
          <w:szCs w:val="24"/>
        </w:rPr>
        <w:t>&lt;/script</w:t>
      </w:r>
      <w:r w:rsidR="00CC0F25" w:rsidRPr="00CC0F25">
        <w:rPr>
          <w:sz w:val="24"/>
          <w:szCs w:val="24"/>
        </w:rPr>
        <w:t>&gt;</w:t>
      </w:r>
    </w:p>
    <w:p w14:paraId="773EC101" w14:textId="2007FF26" w:rsidR="00CC0F25" w:rsidRPr="00CC0F25" w:rsidRDefault="00CC0F25" w:rsidP="0021499C">
      <w:pPr>
        <w:pStyle w:val="a0"/>
        <w:spacing w:line="240" w:lineRule="auto"/>
        <w:ind w:firstLine="0"/>
        <w:rPr>
          <w:b/>
          <w:bCs/>
        </w:rPr>
      </w:pPr>
      <w:r w:rsidRPr="00CC0F25">
        <w:rPr>
          <w:b/>
          <w:bCs/>
        </w:rPr>
        <w:t>src/pages/RegisterPage.vue</w:t>
      </w:r>
      <w:r>
        <w:rPr>
          <w:b/>
          <w:bCs/>
        </w:rPr>
        <w:t>:</w:t>
      </w:r>
    </w:p>
    <w:p w14:paraId="3C1CAA58" w14:textId="77777777" w:rsidR="00FD2D0F" w:rsidRPr="00FD2D0F" w:rsidRDefault="00FD2D0F" w:rsidP="0021499C">
      <w:pPr>
        <w:pStyle w:val="a0"/>
        <w:spacing w:line="240" w:lineRule="auto"/>
        <w:rPr>
          <w:sz w:val="24"/>
          <w:szCs w:val="24"/>
        </w:rPr>
      </w:pPr>
      <w:r w:rsidRPr="00FD2D0F">
        <w:rPr>
          <w:sz w:val="24"/>
          <w:szCs w:val="24"/>
        </w:rPr>
        <w:t>&lt;template&gt;</w:t>
      </w:r>
    </w:p>
    <w:p w14:paraId="32BFD64D" w14:textId="77777777" w:rsidR="00FD2D0F" w:rsidRPr="00FD2D0F" w:rsidRDefault="00FD2D0F" w:rsidP="0021499C">
      <w:pPr>
        <w:pStyle w:val="a0"/>
        <w:spacing w:line="240" w:lineRule="auto"/>
        <w:rPr>
          <w:sz w:val="24"/>
          <w:szCs w:val="24"/>
        </w:rPr>
      </w:pPr>
      <w:r w:rsidRPr="00FD2D0F">
        <w:rPr>
          <w:sz w:val="24"/>
          <w:szCs w:val="24"/>
        </w:rPr>
        <w:t xml:space="preserve">  &lt;div class="grid" style="gap: 14px"&gt;</w:t>
      </w:r>
    </w:p>
    <w:p w14:paraId="048D03C5" w14:textId="77777777" w:rsidR="00FD2D0F" w:rsidRPr="00FD2D0F" w:rsidRDefault="00FD2D0F" w:rsidP="0021499C">
      <w:pPr>
        <w:pStyle w:val="a0"/>
        <w:spacing w:line="240" w:lineRule="auto"/>
        <w:rPr>
          <w:sz w:val="24"/>
          <w:szCs w:val="24"/>
        </w:rPr>
      </w:pPr>
      <w:r w:rsidRPr="00FD2D0F">
        <w:rPr>
          <w:sz w:val="24"/>
          <w:szCs w:val="24"/>
        </w:rPr>
        <w:t xml:space="preserve">    &lt;section class="card" style="max-width: 520px; margin: 0 auto"&gt;</w:t>
      </w:r>
    </w:p>
    <w:p w14:paraId="30D64E18" w14:textId="77777777" w:rsidR="00FD2D0F" w:rsidRPr="00FD2D0F" w:rsidRDefault="00FD2D0F" w:rsidP="0021499C">
      <w:pPr>
        <w:pStyle w:val="a0"/>
        <w:spacing w:line="240" w:lineRule="auto"/>
        <w:rPr>
          <w:sz w:val="24"/>
          <w:szCs w:val="24"/>
        </w:rPr>
      </w:pPr>
      <w:r w:rsidRPr="00FD2D0F">
        <w:rPr>
          <w:sz w:val="24"/>
          <w:szCs w:val="24"/>
        </w:rPr>
        <w:t xml:space="preserve">      &lt;h1 class="h1"&gt;Реєстрація&lt;/h1&gt;</w:t>
      </w:r>
    </w:p>
    <w:p w14:paraId="287ECB08" w14:textId="77777777" w:rsidR="00FD2D0F" w:rsidRPr="00FD2D0F" w:rsidRDefault="00FD2D0F" w:rsidP="0021499C">
      <w:pPr>
        <w:pStyle w:val="a0"/>
        <w:spacing w:line="240" w:lineRule="auto"/>
        <w:rPr>
          <w:sz w:val="24"/>
          <w:szCs w:val="24"/>
        </w:rPr>
      </w:pPr>
      <w:r w:rsidRPr="00FD2D0F">
        <w:rPr>
          <w:sz w:val="24"/>
          <w:szCs w:val="24"/>
        </w:rPr>
        <w:t xml:space="preserve">      &lt;p class="muted" style="margin-top: 0"&gt;</w:t>
      </w:r>
    </w:p>
    <w:p w14:paraId="233FC35B" w14:textId="77777777" w:rsidR="00FD2D0F" w:rsidRPr="00FD2D0F" w:rsidRDefault="00FD2D0F" w:rsidP="0021499C">
      <w:pPr>
        <w:pStyle w:val="a0"/>
        <w:spacing w:line="240" w:lineRule="auto"/>
        <w:rPr>
          <w:sz w:val="24"/>
          <w:szCs w:val="24"/>
        </w:rPr>
      </w:pPr>
      <w:r w:rsidRPr="00FD2D0F">
        <w:rPr>
          <w:sz w:val="24"/>
          <w:szCs w:val="24"/>
        </w:rPr>
        <w:t xml:space="preserve">        Новий користувач отримує стартовий баланс 50.</w:t>
      </w:r>
    </w:p>
    <w:p w14:paraId="60363E8B" w14:textId="77777777" w:rsidR="00FD2D0F" w:rsidRPr="00FD2D0F" w:rsidRDefault="00FD2D0F" w:rsidP="0021499C">
      <w:pPr>
        <w:pStyle w:val="a0"/>
        <w:spacing w:line="240" w:lineRule="auto"/>
        <w:rPr>
          <w:sz w:val="24"/>
          <w:szCs w:val="24"/>
        </w:rPr>
      </w:pPr>
      <w:r w:rsidRPr="00FD2D0F">
        <w:rPr>
          <w:sz w:val="24"/>
          <w:szCs w:val="24"/>
        </w:rPr>
        <w:t xml:space="preserve">      &lt;/p&gt;</w:t>
      </w:r>
    </w:p>
    <w:p w14:paraId="1C0A3516" w14:textId="77777777" w:rsidR="00FD2D0F" w:rsidRPr="00FD2D0F" w:rsidRDefault="00FD2D0F" w:rsidP="0021499C">
      <w:pPr>
        <w:pStyle w:val="a0"/>
        <w:spacing w:line="240" w:lineRule="auto"/>
        <w:rPr>
          <w:sz w:val="24"/>
          <w:szCs w:val="24"/>
        </w:rPr>
      </w:pPr>
    </w:p>
    <w:p w14:paraId="4EA3579F" w14:textId="77777777" w:rsidR="00FD2D0F" w:rsidRPr="00FD2D0F" w:rsidRDefault="00FD2D0F" w:rsidP="0021499C">
      <w:pPr>
        <w:pStyle w:val="a0"/>
        <w:spacing w:line="240" w:lineRule="auto"/>
        <w:rPr>
          <w:sz w:val="24"/>
          <w:szCs w:val="24"/>
        </w:rPr>
      </w:pPr>
      <w:r w:rsidRPr="00FD2D0F">
        <w:rPr>
          <w:sz w:val="24"/>
          <w:szCs w:val="24"/>
        </w:rPr>
        <w:t xml:space="preserve">      &lt;div class="grid" style="gap: 10px"&gt;</w:t>
      </w:r>
    </w:p>
    <w:p w14:paraId="6B65454D"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2720934F" w14:textId="77777777" w:rsidR="00FD2D0F" w:rsidRPr="00FD2D0F" w:rsidRDefault="00FD2D0F" w:rsidP="0021499C">
      <w:pPr>
        <w:pStyle w:val="a0"/>
        <w:spacing w:line="240" w:lineRule="auto"/>
        <w:rPr>
          <w:sz w:val="24"/>
          <w:szCs w:val="24"/>
        </w:rPr>
      </w:pPr>
      <w:r w:rsidRPr="00FD2D0F">
        <w:rPr>
          <w:sz w:val="24"/>
          <w:szCs w:val="24"/>
        </w:rPr>
        <w:t xml:space="preserve">          &lt;label&gt;Логін&lt;/label&gt;</w:t>
      </w:r>
    </w:p>
    <w:p w14:paraId="27C00CC0" w14:textId="77777777" w:rsidR="00FD2D0F" w:rsidRPr="00FD2D0F" w:rsidRDefault="00FD2D0F" w:rsidP="0021499C">
      <w:pPr>
        <w:pStyle w:val="a0"/>
        <w:spacing w:line="240" w:lineRule="auto"/>
        <w:rPr>
          <w:sz w:val="24"/>
          <w:szCs w:val="24"/>
        </w:rPr>
      </w:pPr>
      <w:r w:rsidRPr="00FD2D0F">
        <w:rPr>
          <w:sz w:val="24"/>
          <w:szCs w:val="24"/>
        </w:rPr>
        <w:t xml:space="preserve">          &lt;input class="input" v-model="username" placeholder="new_user" /&gt;</w:t>
      </w:r>
    </w:p>
    <w:p w14:paraId="0DB5ED6E"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176259F9" w14:textId="77777777" w:rsidR="00FD2D0F" w:rsidRPr="00FD2D0F" w:rsidRDefault="00FD2D0F" w:rsidP="0021499C">
      <w:pPr>
        <w:pStyle w:val="a0"/>
        <w:spacing w:line="240" w:lineRule="auto"/>
        <w:rPr>
          <w:sz w:val="24"/>
          <w:szCs w:val="24"/>
        </w:rPr>
      </w:pPr>
    </w:p>
    <w:p w14:paraId="33226419"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4966E73A" w14:textId="77777777" w:rsidR="00FD2D0F" w:rsidRPr="00FD2D0F" w:rsidRDefault="00FD2D0F" w:rsidP="0021499C">
      <w:pPr>
        <w:pStyle w:val="a0"/>
        <w:spacing w:line="240" w:lineRule="auto"/>
        <w:rPr>
          <w:sz w:val="24"/>
          <w:szCs w:val="24"/>
        </w:rPr>
      </w:pPr>
      <w:r w:rsidRPr="00FD2D0F">
        <w:rPr>
          <w:sz w:val="24"/>
          <w:szCs w:val="24"/>
        </w:rPr>
        <w:t xml:space="preserve">          &lt;label&gt;Пароль&lt;/label&gt;</w:t>
      </w:r>
    </w:p>
    <w:p w14:paraId="0BC1753D" w14:textId="77777777" w:rsidR="00FD2D0F" w:rsidRPr="00FD2D0F" w:rsidRDefault="00FD2D0F" w:rsidP="0021499C">
      <w:pPr>
        <w:pStyle w:val="a0"/>
        <w:spacing w:line="240" w:lineRule="auto"/>
        <w:rPr>
          <w:sz w:val="24"/>
          <w:szCs w:val="24"/>
        </w:rPr>
      </w:pPr>
      <w:r w:rsidRPr="00FD2D0F">
        <w:rPr>
          <w:sz w:val="24"/>
          <w:szCs w:val="24"/>
        </w:rPr>
        <w:t xml:space="preserve">          &lt;input class="input" v-model="password" type="password" placeholder="••••••" /&gt;</w:t>
      </w:r>
    </w:p>
    <w:p w14:paraId="17BB5E7C"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0A246CCE" w14:textId="77777777" w:rsidR="00FD2D0F" w:rsidRPr="00FD2D0F" w:rsidRDefault="00FD2D0F" w:rsidP="0021499C">
      <w:pPr>
        <w:pStyle w:val="a0"/>
        <w:spacing w:line="240" w:lineRule="auto"/>
        <w:rPr>
          <w:sz w:val="24"/>
          <w:szCs w:val="24"/>
        </w:rPr>
      </w:pPr>
    </w:p>
    <w:p w14:paraId="326EBF54" w14:textId="77777777" w:rsidR="00FD2D0F" w:rsidRPr="00FD2D0F" w:rsidRDefault="00FD2D0F" w:rsidP="0021499C">
      <w:pPr>
        <w:pStyle w:val="a0"/>
        <w:spacing w:line="240" w:lineRule="auto"/>
        <w:rPr>
          <w:sz w:val="24"/>
          <w:szCs w:val="24"/>
        </w:rPr>
      </w:pPr>
      <w:r w:rsidRPr="00FD2D0F">
        <w:rPr>
          <w:sz w:val="24"/>
          <w:szCs w:val="24"/>
        </w:rPr>
        <w:t xml:space="preserve">        &lt;div class="row"&gt;</w:t>
      </w:r>
    </w:p>
    <w:p w14:paraId="5DAEBE99" w14:textId="77777777" w:rsidR="00FD2D0F" w:rsidRPr="00FD2D0F" w:rsidRDefault="00FD2D0F" w:rsidP="0021499C">
      <w:pPr>
        <w:pStyle w:val="a0"/>
        <w:spacing w:line="240" w:lineRule="auto"/>
        <w:rPr>
          <w:sz w:val="24"/>
          <w:szCs w:val="24"/>
        </w:rPr>
      </w:pPr>
      <w:r w:rsidRPr="00FD2D0F">
        <w:rPr>
          <w:sz w:val="24"/>
          <w:szCs w:val="24"/>
        </w:rPr>
        <w:t xml:space="preserve">          &lt;button class="btn primary" @click="submit"&gt;Створити акаунт&lt;/button&gt;</w:t>
      </w:r>
    </w:p>
    <w:p w14:paraId="13D2DF8F" w14:textId="77777777" w:rsidR="00FD2D0F" w:rsidRPr="00FD2D0F" w:rsidRDefault="00FD2D0F" w:rsidP="0021499C">
      <w:pPr>
        <w:pStyle w:val="a0"/>
        <w:spacing w:line="240" w:lineRule="auto"/>
        <w:rPr>
          <w:sz w:val="24"/>
          <w:szCs w:val="24"/>
        </w:rPr>
      </w:pPr>
      <w:r w:rsidRPr="00FD2D0F">
        <w:rPr>
          <w:sz w:val="24"/>
          <w:szCs w:val="24"/>
        </w:rPr>
        <w:t xml:space="preserve">          &lt;router-link class="btn" to="/login"&gt;Вхід&lt;/router-link&gt;</w:t>
      </w:r>
    </w:p>
    <w:p w14:paraId="1BD71A9D" w14:textId="77777777" w:rsidR="00FD2D0F" w:rsidRPr="00FD2D0F" w:rsidRDefault="00FD2D0F" w:rsidP="0021499C">
      <w:pPr>
        <w:pStyle w:val="a0"/>
        <w:spacing w:line="240" w:lineRule="auto"/>
        <w:rPr>
          <w:sz w:val="24"/>
          <w:szCs w:val="24"/>
        </w:rPr>
      </w:pPr>
      <w:r w:rsidRPr="00FD2D0F">
        <w:rPr>
          <w:sz w:val="24"/>
          <w:szCs w:val="24"/>
        </w:rPr>
        <w:t xml:space="preserve">          &lt;span class="spacer"&gt;&lt;/span&gt;</w:t>
      </w:r>
    </w:p>
    <w:p w14:paraId="2624AC37" w14:textId="77777777" w:rsidR="00FD2D0F" w:rsidRPr="00FD2D0F" w:rsidRDefault="00FD2D0F" w:rsidP="0021499C">
      <w:pPr>
        <w:pStyle w:val="a0"/>
        <w:spacing w:line="240" w:lineRule="auto"/>
        <w:rPr>
          <w:sz w:val="24"/>
          <w:szCs w:val="24"/>
        </w:rPr>
      </w:pPr>
      <w:r w:rsidRPr="00FD2D0F">
        <w:rPr>
          <w:sz w:val="24"/>
          <w:szCs w:val="24"/>
        </w:rPr>
        <w:t xml:space="preserve">          &lt;router-link class="btn ghost" to="/"&gt;На головну&lt;/router-link&gt;</w:t>
      </w:r>
    </w:p>
    <w:p w14:paraId="67EF6FC7" w14:textId="77777777" w:rsidR="00FD2D0F" w:rsidRPr="00FD2D0F" w:rsidRDefault="00FD2D0F" w:rsidP="0021499C">
      <w:pPr>
        <w:pStyle w:val="a0"/>
        <w:spacing w:line="240" w:lineRule="auto"/>
        <w:rPr>
          <w:sz w:val="24"/>
          <w:szCs w:val="24"/>
        </w:rPr>
      </w:pPr>
      <w:r w:rsidRPr="00FD2D0F">
        <w:rPr>
          <w:sz w:val="24"/>
          <w:szCs w:val="24"/>
        </w:rPr>
        <w:lastRenderedPageBreak/>
        <w:t xml:space="preserve">        &lt;/div&gt;</w:t>
      </w:r>
    </w:p>
    <w:p w14:paraId="67A00F2A" w14:textId="77777777" w:rsidR="00FD2D0F" w:rsidRPr="00FD2D0F" w:rsidRDefault="00FD2D0F" w:rsidP="0021499C">
      <w:pPr>
        <w:pStyle w:val="a0"/>
        <w:spacing w:line="240" w:lineRule="auto"/>
        <w:rPr>
          <w:sz w:val="24"/>
          <w:szCs w:val="24"/>
        </w:rPr>
      </w:pPr>
    </w:p>
    <w:p w14:paraId="0272B15A" w14:textId="77777777" w:rsidR="00FD2D0F" w:rsidRPr="00FD2D0F" w:rsidRDefault="00FD2D0F" w:rsidP="0021499C">
      <w:pPr>
        <w:pStyle w:val="a0"/>
        <w:spacing w:line="240" w:lineRule="auto"/>
        <w:rPr>
          <w:sz w:val="24"/>
          <w:szCs w:val="24"/>
        </w:rPr>
      </w:pPr>
      <w:r w:rsidRPr="00FD2D0F">
        <w:rPr>
          <w:sz w:val="24"/>
          <w:szCs w:val="24"/>
        </w:rPr>
        <w:t xml:space="preserve">        &lt;p v-if="error" class="badge bad"&gt;</w:t>
      </w:r>
      <w:r w:rsidRPr="00FD2D0F">
        <w:rPr>
          <w:rFonts w:ascii="Segoe UI Emoji" w:hAnsi="Segoe UI Emoji" w:cs="Segoe UI Emoji"/>
          <w:sz w:val="24"/>
          <w:szCs w:val="24"/>
        </w:rPr>
        <w:t>⚠️</w:t>
      </w:r>
      <w:r w:rsidRPr="00FD2D0F">
        <w:rPr>
          <w:sz w:val="24"/>
          <w:szCs w:val="24"/>
        </w:rPr>
        <w:t xml:space="preserve"> {{ error }}&lt;/p&gt;</w:t>
      </w:r>
    </w:p>
    <w:p w14:paraId="050A7D2D"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7E70D2A8" w14:textId="77777777" w:rsidR="00FD2D0F" w:rsidRPr="00FD2D0F" w:rsidRDefault="00FD2D0F" w:rsidP="0021499C">
      <w:pPr>
        <w:pStyle w:val="a0"/>
        <w:spacing w:line="240" w:lineRule="auto"/>
        <w:rPr>
          <w:sz w:val="24"/>
          <w:szCs w:val="24"/>
        </w:rPr>
      </w:pPr>
      <w:r w:rsidRPr="00FD2D0F">
        <w:rPr>
          <w:sz w:val="24"/>
          <w:szCs w:val="24"/>
        </w:rPr>
        <w:t xml:space="preserve">    &lt;/section&gt;</w:t>
      </w:r>
    </w:p>
    <w:p w14:paraId="494E676A" w14:textId="77777777" w:rsidR="00FD2D0F" w:rsidRPr="00FD2D0F" w:rsidRDefault="00FD2D0F" w:rsidP="0021499C">
      <w:pPr>
        <w:pStyle w:val="a0"/>
        <w:spacing w:line="240" w:lineRule="auto"/>
        <w:rPr>
          <w:sz w:val="24"/>
          <w:szCs w:val="24"/>
        </w:rPr>
      </w:pPr>
      <w:r w:rsidRPr="00FD2D0F">
        <w:rPr>
          <w:sz w:val="24"/>
          <w:szCs w:val="24"/>
        </w:rPr>
        <w:t xml:space="preserve">  &lt;/div&gt;</w:t>
      </w:r>
    </w:p>
    <w:p w14:paraId="5FE229E5" w14:textId="77777777" w:rsidR="00FD2D0F" w:rsidRPr="00FD2D0F" w:rsidRDefault="00FD2D0F" w:rsidP="0021499C">
      <w:pPr>
        <w:pStyle w:val="a0"/>
        <w:spacing w:line="240" w:lineRule="auto"/>
        <w:rPr>
          <w:sz w:val="24"/>
          <w:szCs w:val="24"/>
        </w:rPr>
      </w:pPr>
      <w:r w:rsidRPr="00FD2D0F">
        <w:rPr>
          <w:sz w:val="24"/>
          <w:szCs w:val="24"/>
        </w:rPr>
        <w:t>&lt;/template&gt;</w:t>
      </w:r>
    </w:p>
    <w:p w14:paraId="026E0E9C" w14:textId="77777777" w:rsidR="00FD2D0F" w:rsidRPr="00FD2D0F" w:rsidRDefault="00FD2D0F" w:rsidP="0021499C">
      <w:pPr>
        <w:pStyle w:val="a0"/>
        <w:spacing w:line="240" w:lineRule="auto"/>
        <w:rPr>
          <w:sz w:val="24"/>
          <w:szCs w:val="24"/>
        </w:rPr>
      </w:pPr>
    </w:p>
    <w:p w14:paraId="53333709" w14:textId="77777777" w:rsidR="00FD2D0F" w:rsidRPr="00FD2D0F" w:rsidRDefault="00FD2D0F" w:rsidP="0021499C">
      <w:pPr>
        <w:pStyle w:val="a0"/>
        <w:spacing w:line="240" w:lineRule="auto"/>
        <w:rPr>
          <w:sz w:val="24"/>
          <w:szCs w:val="24"/>
        </w:rPr>
      </w:pPr>
      <w:r w:rsidRPr="00FD2D0F">
        <w:rPr>
          <w:sz w:val="24"/>
          <w:szCs w:val="24"/>
        </w:rPr>
        <w:t>&lt;script setup&gt;</w:t>
      </w:r>
    </w:p>
    <w:p w14:paraId="6ED32F3B" w14:textId="77777777" w:rsidR="00FD2D0F" w:rsidRPr="00FD2D0F" w:rsidRDefault="00FD2D0F" w:rsidP="0021499C">
      <w:pPr>
        <w:pStyle w:val="a0"/>
        <w:spacing w:line="240" w:lineRule="auto"/>
        <w:rPr>
          <w:sz w:val="24"/>
          <w:szCs w:val="24"/>
        </w:rPr>
      </w:pPr>
      <w:r w:rsidRPr="00FD2D0F">
        <w:rPr>
          <w:sz w:val="24"/>
          <w:szCs w:val="24"/>
        </w:rPr>
        <w:t>import { ref } from 'vue';</w:t>
      </w:r>
    </w:p>
    <w:p w14:paraId="36C7EEE8" w14:textId="77777777" w:rsidR="00FD2D0F" w:rsidRPr="00FD2D0F" w:rsidRDefault="00FD2D0F" w:rsidP="0021499C">
      <w:pPr>
        <w:pStyle w:val="a0"/>
        <w:spacing w:line="240" w:lineRule="auto"/>
        <w:rPr>
          <w:sz w:val="24"/>
          <w:szCs w:val="24"/>
        </w:rPr>
      </w:pPr>
      <w:r w:rsidRPr="00FD2D0F">
        <w:rPr>
          <w:sz w:val="24"/>
          <w:szCs w:val="24"/>
        </w:rPr>
        <w:t>import { useRouter } from 'vue-router';</w:t>
      </w:r>
    </w:p>
    <w:p w14:paraId="2F251984" w14:textId="77777777" w:rsidR="00FD2D0F" w:rsidRPr="00FD2D0F" w:rsidRDefault="00FD2D0F" w:rsidP="0021499C">
      <w:pPr>
        <w:pStyle w:val="a0"/>
        <w:spacing w:line="240" w:lineRule="auto"/>
        <w:rPr>
          <w:sz w:val="24"/>
          <w:szCs w:val="24"/>
        </w:rPr>
      </w:pPr>
    </w:p>
    <w:p w14:paraId="3D50B19F" w14:textId="77777777" w:rsidR="00FD2D0F" w:rsidRPr="00FD2D0F" w:rsidRDefault="00FD2D0F" w:rsidP="0021499C">
      <w:pPr>
        <w:pStyle w:val="a0"/>
        <w:spacing w:line="240" w:lineRule="auto"/>
        <w:rPr>
          <w:sz w:val="24"/>
          <w:szCs w:val="24"/>
        </w:rPr>
      </w:pPr>
      <w:r w:rsidRPr="00FD2D0F">
        <w:rPr>
          <w:sz w:val="24"/>
          <w:szCs w:val="24"/>
        </w:rPr>
        <w:t>import { useAuthStore } from '../stores/auth';</w:t>
      </w:r>
    </w:p>
    <w:p w14:paraId="5BBB0457" w14:textId="77777777" w:rsidR="00FD2D0F" w:rsidRPr="00FD2D0F" w:rsidRDefault="00FD2D0F" w:rsidP="0021499C">
      <w:pPr>
        <w:pStyle w:val="a0"/>
        <w:spacing w:line="240" w:lineRule="auto"/>
        <w:rPr>
          <w:sz w:val="24"/>
          <w:szCs w:val="24"/>
        </w:rPr>
      </w:pPr>
    </w:p>
    <w:p w14:paraId="30A266CE" w14:textId="77777777" w:rsidR="00FD2D0F" w:rsidRPr="00FD2D0F" w:rsidRDefault="00FD2D0F" w:rsidP="0021499C">
      <w:pPr>
        <w:pStyle w:val="a0"/>
        <w:spacing w:line="240" w:lineRule="auto"/>
        <w:rPr>
          <w:sz w:val="24"/>
          <w:szCs w:val="24"/>
        </w:rPr>
      </w:pPr>
      <w:r w:rsidRPr="00FD2D0F">
        <w:rPr>
          <w:sz w:val="24"/>
          <w:szCs w:val="24"/>
        </w:rPr>
        <w:t>const auth = useAuthStore();</w:t>
      </w:r>
    </w:p>
    <w:p w14:paraId="614EC793" w14:textId="77777777" w:rsidR="00FD2D0F" w:rsidRPr="00FD2D0F" w:rsidRDefault="00FD2D0F" w:rsidP="0021499C">
      <w:pPr>
        <w:pStyle w:val="a0"/>
        <w:spacing w:line="240" w:lineRule="auto"/>
        <w:rPr>
          <w:sz w:val="24"/>
          <w:szCs w:val="24"/>
        </w:rPr>
      </w:pPr>
      <w:r w:rsidRPr="00FD2D0F">
        <w:rPr>
          <w:sz w:val="24"/>
          <w:szCs w:val="24"/>
        </w:rPr>
        <w:t>const router = useRouter();</w:t>
      </w:r>
    </w:p>
    <w:p w14:paraId="264B2AF8" w14:textId="77777777" w:rsidR="00FD2D0F" w:rsidRPr="00FD2D0F" w:rsidRDefault="00FD2D0F" w:rsidP="0021499C">
      <w:pPr>
        <w:pStyle w:val="a0"/>
        <w:spacing w:line="240" w:lineRule="auto"/>
        <w:rPr>
          <w:sz w:val="24"/>
          <w:szCs w:val="24"/>
        </w:rPr>
      </w:pPr>
    </w:p>
    <w:p w14:paraId="2CBC3A65" w14:textId="77777777" w:rsidR="00FD2D0F" w:rsidRPr="00FD2D0F" w:rsidRDefault="00FD2D0F" w:rsidP="0021499C">
      <w:pPr>
        <w:pStyle w:val="a0"/>
        <w:spacing w:line="240" w:lineRule="auto"/>
        <w:rPr>
          <w:sz w:val="24"/>
          <w:szCs w:val="24"/>
        </w:rPr>
      </w:pPr>
      <w:r w:rsidRPr="00FD2D0F">
        <w:rPr>
          <w:sz w:val="24"/>
          <w:szCs w:val="24"/>
        </w:rPr>
        <w:t>const username = ref('');</w:t>
      </w:r>
    </w:p>
    <w:p w14:paraId="4C190769" w14:textId="77777777" w:rsidR="00FD2D0F" w:rsidRPr="00FD2D0F" w:rsidRDefault="00FD2D0F" w:rsidP="0021499C">
      <w:pPr>
        <w:pStyle w:val="a0"/>
        <w:spacing w:line="240" w:lineRule="auto"/>
        <w:rPr>
          <w:sz w:val="24"/>
          <w:szCs w:val="24"/>
        </w:rPr>
      </w:pPr>
      <w:r w:rsidRPr="00FD2D0F">
        <w:rPr>
          <w:sz w:val="24"/>
          <w:szCs w:val="24"/>
        </w:rPr>
        <w:t>const password = ref('');</w:t>
      </w:r>
    </w:p>
    <w:p w14:paraId="773E355C" w14:textId="77777777" w:rsidR="00FD2D0F" w:rsidRPr="00FD2D0F" w:rsidRDefault="00FD2D0F" w:rsidP="0021499C">
      <w:pPr>
        <w:pStyle w:val="a0"/>
        <w:spacing w:line="240" w:lineRule="auto"/>
        <w:rPr>
          <w:sz w:val="24"/>
          <w:szCs w:val="24"/>
        </w:rPr>
      </w:pPr>
      <w:r w:rsidRPr="00FD2D0F">
        <w:rPr>
          <w:sz w:val="24"/>
          <w:szCs w:val="24"/>
        </w:rPr>
        <w:t>const error = ref('');</w:t>
      </w:r>
    </w:p>
    <w:p w14:paraId="2892120B" w14:textId="77777777" w:rsidR="00FD2D0F" w:rsidRPr="00FD2D0F" w:rsidRDefault="00FD2D0F" w:rsidP="0021499C">
      <w:pPr>
        <w:pStyle w:val="a0"/>
        <w:spacing w:line="240" w:lineRule="auto"/>
        <w:rPr>
          <w:sz w:val="24"/>
          <w:szCs w:val="24"/>
        </w:rPr>
      </w:pPr>
    </w:p>
    <w:p w14:paraId="06CB0126" w14:textId="77777777" w:rsidR="00FD2D0F" w:rsidRPr="00FD2D0F" w:rsidRDefault="00FD2D0F" w:rsidP="0021499C">
      <w:pPr>
        <w:pStyle w:val="a0"/>
        <w:spacing w:line="240" w:lineRule="auto"/>
        <w:rPr>
          <w:sz w:val="24"/>
          <w:szCs w:val="24"/>
        </w:rPr>
      </w:pPr>
      <w:r w:rsidRPr="00FD2D0F">
        <w:rPr>
          <w:sz w:val="24"/>
          <w:szCs w:val="24"/>
        </w:rPr>
        <w:t>async function submit() {</w:t>
      </w:r>
    </w:p>
    <w:p w14:paraId="34F7B76B" w14:textId="77777777" w:rsidR="00FD2D0F" w:rsidRPr="00FD2D0F" w:rsidRDefault="00FD2D0F" w:rsidP="0021499C">
      <w:pPr>
        <w:pStyle w:val="a0"/>
        <w:spacing w:line="240" w:lineRule="auto"/>
        <w:rPr>
          <w:sz w:val="24"/>
          <w:szCs w:val="24"/>
        </w:rPr>
      </w:pPr>
      <w:r w:rsidRPr="00FD2D0F">
        <w:rPr>
          <w:sz w:val="24"/>
          <w:szCs w:val="24"/>
        </w:rPr>
        <w:t xml:space="preserve">  error.value = '';</w:t>
      </w:r>
    </w:p>
    <w:p w14:paraId="1E444895" w14:textId="77777777" w:rsidR="00FD2D0F" w:rsidRPr="00FD2D0F" w:rsidRDefault="00FD2D0F" w:rsidP="0021499C">
      <w:pPr>
        <w:pStyle w:val="a0"/>
        <w:spacing w:line="240" w:lineRule="auto"/>
        <w:rPr>
          <w:sz w:val="24"/>
          <w:szCs w:val="24"/>
        </w:rPr>
      </w:pPr>
    </w:p>
    <w:p w14:paraId="3CA14542" w14:textId="77777777" w:rsidR="00FD2D0F" w:rsidRPr="00FD2D0F" w:rsidRDefault="00FD2D0F" w:rsidP="0021499C">
      <w:pPr>
        <w:pStyle w:val="a0"/>
        <w:spacing w:line="240" w:lineRule="auto"/>
        <w:rPr>
          <w:sz w:val="24"/>
          <w:szCs w:val="24"/>
        </w:rPr>
      </w:pPr>
      <w:r w:rsidRPr="00FD2D0F">
        <w:rPr>
          <w:sz w:val="24"/>
          <w:szCs w:val="24"/>
        </w:rPr>
        <w:t xml:space="preserve">  try {</w:t>
      </w:r>
    </w:p>
    <w:p w14:paraId="11EAD99C" w14:textId="77777777" w:rsidR="00FD2D0F" w:rsidRPr="00FD2D0F" w:rsidRDefault="00FD2D0F" w:rsidP="0021499C">
      <w:pPr>
        <w:pStyle w:val="a0"/>
        <w:spacing w:line="240" w:lineRule="auto"/>
        <w:rPr>
          <w:sz w:val="24"/>
          <w:szCs w:val="24"/>
        </w:rPr>
      </w:pPr>
      <w:r w:rsidRPr="00FD2D0F">
        <w:rPr>
          <w:sz w:val="24"/>
          <w:szCs w:val="24"/>
        </w:rPr>
        <w:t xml:space="preserve">    await auth.register({ username: username.value, password: password.value });</w:t>
      </w:r>
    </w:p>
    <w:p w14:paraId="79AAE6F9" w14:textId="77777777" w:rsidR="00FD2D0F" w:rsidRPr="00FD2D0F" w:rsidRDefault="00FD2D0F" w:rsidP="0021499C">
      <w:pPr>
        <w:pStyle w:val="a0"/>
        <w:spacing w:line="240" w:lineRule="auto"/>
        <w:rPr>
          <w:sz w:val="24"/>
          <w:szCs w:val="24"/>
        </w:rPr>
      </w:pPr>
      <w:r w:rsidRPr="00FD2D0F">
        <w:rPr>
          <w:sz w:val="24"/>
          <w:szCs w:val="24"/>
        </w:rPr>
        <w:t xml:space="preserve">    router.push('/catalog');</w:t>
      </w:r>
    </w:p>
    <w:p w14:paraId="2C6BCC3A" w14:textId="77777777" w:rsidR="00FD2D0F" w:rsidRPr="00FD2D0F" w:rsidRDefault="00FD2D0F" w:rsidP="0021499C">
      <w:pPr>
        <w:pStyle w:val="a0"/>
        <w:spacing w:line="240" w:lineRule="auto"/>
        <w:rPr>
          <w:sz w:val="24"/>
          <w:szCs w:val="24"/>
        </w:rPr>
      </w:pPr>
      <w:r w:rsidRPr="00FD2D0F">
        <w:rPr>
          <w:sz w:val="24"/>
          <w:szCs w:val="24"/>
        </w:rPr>
        <w:t xml:space="preserve">  } catch (e) {</w:t>
      </w:r>
    </w:p>
    <w:p w14:paraId="3E86AAF5" w14:textId="77777777" w:rsidR="00FD2D0F" w:rsidRPr="00FD2D0F" w:rsidRDefault="00FD2D0F" w:rsidP="0021499C">
      <w:pPr>
        <w:pStyle w:val="a0"/>
        <w:spacing w:line="240" w:lineRule="auto"/>
        <w:rPr>
          <w:sz w:val="24"/>
          <w:szCs w:val="24"/>
        </w:rPr>
      </w:pPr>
      <w:r w:rsidRPr="00FD2D0F">
        <w:rPr>
          <w:sz w:val="24"/>
          <w:szCs w:val="24"/>
        </w:rPr>
        <w:t xml:space="preserve">    error.value = e?.message || 'Помилка';</w:t>
      </w:r>
    </w:p>
    <w:p w14:paraId="4F594355" w14:textId="77777777" w:rsidR="00FD2D0F" w:rsidRPr="00FD2D0F" w:rsidRDefault="00FD2D0F" w:rsidP="0021499C">
      <w:pPr>
        <w:pStyle w:val="a0"/>
        <w:spacing w:line="240" w:lineRule="auto"/>
        <w:rPr>
          <w:sz w:val="24"/>
          <w:szCs w:val="24"/>
        </w:rPr>
      </w:pPr>
      <w:r w:rsidRPr="00FD2D0F">
        <w:rPr>
          <w:sz w:val="24"/>
          <w:szCs w:val="24"/>
        </w:rPr>
        <w:t xml:space="preserve">  }</w:t>
      </w:r>
    </w:p>
    <w:p w14:paraId="2E78F4EA" w14:textId="77777777" w:rsidR="00FD2D0F" w:rsidRPr="00FD2D0F" w:rsidRDefault="00FD2D0F" w:rsidP="0021499C">
      <w:pPr>
        <w:pStyle w:val="a0"/>
        <w:spacing w:line="240" w:lineRule="auto"/>
        <w:rPr>
          <w:sz w:val="24"/>
          <w:szCs w:val="24"/>
        </w:rPr>
      </w:pPr>
      <w:r w:rsidRPr="00FD2D0F">
        <w:rPr>
          <w:sz w:val="24"/>
          <w:szCs w:val="24"/>
        </w:rPr>
        <w:t>}</w:t>
      </w:r>
    </w:p>
    <w:p w14:paraId="4D7FA4C7" w14:textId="77777777" w:rsidR="00FD2D0F" w:rsidRDefault="00FD2D0F" w:rsidP="0021499C">
      <w:pPr>
        <w:pStyle w:val="a0"/>
        <w:spacing w:line="240" w:lineRule="auto"/>
        <w:ind w:firstLine="0"/>
        <w:rPr>
          <w:sz w:val="24"/>
          <w:szCs w:val="24"/>
          <w:lang w:val="en-US"/>
        </w:rPr>
      </w:pPr>
      <w:r w:rsidRPr="00FD2D0F">
        <w:rPr>
          <w:sz w:val="24"/>
          <w:szCs w:val="24"/>
        </w:rPr>
        <w:t>&lt;/script&gt;</w:t>
      </w:r>
    </w:p>
    <w:p w14:paraId="43F00B8B" w14:textId="3127589F" w:rsidR="00CC0F25" w:rsidRPr="00FD2D0F" w:rsidRDefault="00CC0F25" w:rsidP="0021499C">
      <w:pPr>
        <w:pStyle w:val="a0"/>
        <w:spacing w:line="240" w:lineRule="auto"/>
        <w:ind w:firstLine="0"/>
        <w:rPr>
          <w:sz w:val="24"/>
          <w:szCs w:val="24"/>
          <w:lang w:val="en-US"/>
        </w:rPr>
      </w:pPr>
      <w:r w:rsidRPr="00CC0F25">
        <w:rPr>
          <w:b/>
          <w:bCs/>
        </w:rPr>
        <w:t>src/pages/NotFound.vue</w:t>
      </w:r>
      <w:r>
        <w:rPr>
          <w:b/>
          <w:bCs/>
        </w:rPr>
        <w:t>:</w:t>
      </w:r>
    </w:p>
    <w:p w14:paraId="370E5043" w14:textId="77777777" w:rsidR="00FD2D0F" w:rsidRPr="00FD2D0F" w:rsidRDefault="00FD2D0F" w:rsidP="0021499C">
      <w:pPr>
        <w:pStyle w:val="a0"/>
        <w:spacing w:line="240" w:lineRule="auto"/>
        <w:rPr>
          <w:sz w:val="24"/>
          <w:szCs w:val="24"/>
        </w:rPr>
      </w:pPr>
      <w:r w:rsidRPr="00FD2D0F">
        <w:rPr>
          <w:sz w:val="24"/>
          <w:szCs w:val="24"/>
        </w:rPr>
        <w:lastRenderedPageBreak/>
        <w:t>&lt;template&gt;</w:t>
      </w:r>
    </w:p>
    <w:p w14:paraId="3B29F6F4" w14:textId="77777777" w:rsidR="00FD2D0F" w:rsidRPr="00FD2D0F" w:rsidRDefault="00FD2D0F" w:rsidP="0021499C">
      <w:pPr>
        <w:pStyle w:val="a0"/>
        <w:spacing w:line="240" w:lineRule="auto"/>
        <w:rPr>
          <w:sz w:val="24"/>
          <w:szCs w:val="24"/>
        </w:rPr>
      </w:pPr>
      <w:r w:rsidRPr="00FD2D0F">
        <w:rPr>
          <w:sz w:val="24"/>
          <w:szCs w:val="24"/>
        </w:rPr>
        <w:t xml:space="preserve">  &lt;section class="card"&gt;</w:t>
      </w:r>
    </w:p>
    <w:p w14:paraId="53F3B599" w14:textId="77777777" w:rsidR="00FD2D0F" w:rsidRPr="00FD2D0F" w:rsidRDefault="00FD2D0F" w:rsidP="0021499C">
      <w:pPr>
        <w:pStyle w:val="a0"/>
        <w:spacing w:line="240" w:lineRule="auto"/>
        <w:rPr>
          <w:sz w:val="24"/>
          <w:szCs w:val="24"/>
        </w:rPr>
      </w:pPr>
      <w:r w:rsidRPr="00FD2D0F">
        <w:rPr>
          <w:sz w:val="24"/>
          <w:szCs w:val="24"/>
        </w:rPr>
        <w:t xml:space="preserve">    &lt;h1 class="h1"&gt;404&lt;/h1&gt;</w:t>
      </w:r>
    </w:p>
    <w:p w14:paraId="478A88F2" w14:textId="77777777" w:rsidR="00FD2D0F" w:rsidRPr="00FD2D0F" w:rsidRDefault="00FD2D0F" w:rsidP="0021499C">
      <w:pPr>
        <w:pStyle w:val="a0"/>
        <w:spacing w:line="240" w:lineRule="auto"/>
        <w:rPr>
          <w:sz w:val="24"/>
          <w:szCs w:val="24"/>
        </w:rPr>
      </w:pPr>
      <w:r w:rsidRPr="00FD2D0F">
        <w:rPr>
          <w:sz w:val="24"/>
          <w:szCs w:val="24"/>
        </w:rPr>
        <w:t xml:space="preserve">    &lt;p class="muted"&gt;Сторінку не знайдено.&lt;/p&gt;</w:t>
      </w:r>
    </w:p>
    <w:p w14:paraId="28B48801" w14:textId="77777777" w:rsidR="00FD2D0F" w:rsidRPr="00FD2D0F" w:rsidRDefault="00FD2D0F" w:rsidP="0021499C">
      <w:pPr>
        <w:pStyle w:val="a0"/>
        <w:spacing w:line="240" w:lineRule="auto"/>
        <w:rPr>
          <w:sz w:val="24"/>
          <w:szCs w:val="24"/>
        </w:rPr>
      </w:pPr>
      <w:r w:rsidRPr="00FD2D0F">
        <w:rPr>
          <w:sz w:val="24"/>
          <w:szCs w:val="24"/>
        </w:rPr>
        <w:t xml:space="preserve">    &lt;router-link class="btn" to="/"&gt;На головну&lt;/router-link&gt;</w:t>
      </w:r>
    </w:p>
    <w:p w14:paraId="30D24AE8" w14:textId="77777777" w:rsidR="00FD2D0F" w:rsidRPr="00FD2D0F" w:rsidRDefault="00FD2D0F" w:rsidP="0021499C">
      <w:pPr>
        <w:pStyle w:val="a0"/>
        <w:spacing w:line="240" w:lineRule="auto"/>
        <w:rPr>
          <w:sz w:val="24"/>
          <w:szCs w:val="24"/>
        </w:rPr>
      </w:pPr>
      <w:r w:rsidRPr="00FD2D0F">
        <w:rPr>
          <w:sz w:val="24"/>
          <w:szCs w:val="24"/>
        </w:rPr>
        <w:t xml:space="preserve">  &lt;/section&gt;</w:t>
      </w:r>
    </w:p>
    <w:p w14:paraId="1D840155" w14:textId="0E907722" w:rsidR="00370A65" w:rsidRPr="00CC0F25" w:rsidRDefault="00FD2D0F" w:rsidP="0021499C">
      <w:pPr>
        <w:pStyle w:val="a0"/>
        <w:spacing w:line="240" w:lineRule="auto"/>
        <w:ind w:firstLine="0"/>
        <w:rPr>
          <w:sz w:val="24"/>
          <w:szCs w:val="24"/>
        </w:rPr>
      </w:pPr>
      <w:r w:rsidRPr="00FD2D0F">
        <w:rPr>
          <w:sz w:val="24"/>
          <w:szCs w:val="24"/>
        </w:rPr>
        <w:t>&lt;/template&gt;</w:t>
      </w:r>
    </w:p>
    <w:sectPr w:rsidR="00370A65" w:rsidRPr="00CC0F25" w:rsidSect="00F67681">
      <w:headerReference w:type="default" r:id="rId35"/>
      <w:pgSz w:w="11909" w:h="16834"/>
      <w:pgMar w:top="1134" w:right="851" w:bottom="851" w:left="1418" w:header="737" w:footer="680" w:gutter="0"/>
      <w:pgNumType w:start="4"/>
      <w:cols w:space="708"/>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46BCA" w14:textId="77777777" w:rsidR="00690A95" w:rsidRDefault="00690A95" w:rsidP="00571A34">
      <w:r>
        <w:separator/>
      </w:r>
    </w:p>
  </w:endnote>
  <w:endnote w:type="continuationSeparator" w:id="0">
    <w:p w14:paraId="056F9912" w14:textId="77777777" w:rsidR="00690A95" w:rsidRDefault="00690A95" w:rsidP="00571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00"/>
    <w:family w:val="swiss"/>
    <w:pitch w:val="variable"/>
    <w:sig w:usb0="00000001"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Journal">
    <w:altName w:val="Times New Roman"/>
    <w:charset w:val="00"/>
    <w:family w:val="auto"/>
    <w:pitch w:val="variable"/>
    <w:sig w:usb0="00000001"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2C5F5" w14:textId="77777777" w:rsidR="009F5C88" w:rsidRPr="00CB417C" w:rsidRDefault="009F5C88" w:rsidP="00FD123C">
    <w:pPr>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08100" w14:textId="77777777" w:rsidR="00690A95" w:rsidRDefault="00690A95" w:rsidP="00571A34">
      <w:r>
        <w:separator/>
      </w:r>
    </w:p>
  </w:footnote>
  <w:footnote w:type="continuationSeparator" w:id="0">
    <w:p w14:paraId="2396F6FC" w14:textId="77777777" w:rsidR="00690A95" w:rsidRDefault="00690A95" w:rsidP="00571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5AFE8" w14:textId="77777777" w:rsidR="009F5C88" w:rsidRDefault="009F5C88" w:rsidP="00FD123C">
    <w:pPr>
      <w:ind w:left="360"/>
    </w:pPr>
  </w:p>
  <w:p w14:paraId="769A2C8C" w14:textId="77777777" w:rsidR="009F5C88" w:rsidRDefault="009F5C8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CFA63" w14:textId="40E6E8FD" w:rsidR="009F5C88" w:rsidRDefault="004B4872">
    <w:r>
      <w:rPr>
        <w:noProof/>
      </w:rPr>
      <mc:AlternateContent>
        <mc:Choice Requires="wpg">
          <w:drawing>
            <wp:anchor distT="0" distB="0" distL="114300" distR="114300" simplePos="0" relativeHeight="251660288" behindDoc="0" locked="0" layoutInCell="1" allowOverlap="1" wp14:anchorId="33B996E7" wp14:editId="4F531203">
              <wp:simplePos x="0" y="0"/>
              <wp:positionH relativeFrom="column">
                <wp:posOffset>-448945</wp:posOffset>
              </wp:positionH>
              <wp:positionV relativeFrom="paragraph">
                <wp:posOffset>-165100</wp:posOffset>
              </wp:positionV>
              <wp:extent cx="6659880" cy="10295890"/>
              <wp:effectExtent l="0" t="0" r="7620" b="10160"/>
              <wp:wrapNone/>
              <wp:docPr id="105906651" name="Групувати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577181681" name="Rectangle 326"/>
                      <wps:cNvSpPr>
                        <a:spLocks noChangeArrowheads="1"/>
                      </wps:cNvSpPr>
                      <wps:spPr bwMode="auto">
                        <a:xfrm>
                          <a:off x="1134" y="284"/>
                          <a:ext cx="10488" cy="16214"/>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603934668" name="Line 327"/>
                      <wps:cNvCnPr>
                        <a:cxnSpLocks noChangeShapeType="1"/>
                      </wps:cNvCnPr>
                      <wps:spPr bwMode="auto">
                        <a:xfrm>
                          <a:off x="1655" y="14214"/>
                          <a:ext cx="1" cy="842"/>
                        </a:xfrm>
                        <a:prstGeom prst="line">
                          <a:avLst/>
                        </a:prstGeom>
                        <a:noFill/>
                        <a:ln w="25400">
                          <a:solidFill>
                            <a:srgbClr val="000000"/>
                          </a:solidFill>
                          <a:round/>
                          <a:headEnd/>
                          <a:tailEnd/>
                        </a:ln>
                      </wps:spPr>
                      <wps:bodyPr/>
                    </wps:wsp>
                    <wps:wsp>
                      <wps:cNvPr id="1670179047" name="Line 328"/>
                      <wps:cNvCnPr>
                        <a:cxnSpLocks noChangeShapeType="1"/>
                      </wps:cNvCnPr>
                      <wps:spPr bwMode="auto">
                        <a:xfrm>
                          <a:off x="1139" y="14206"/>
                          <a:ext cx="10471" cy="1"/>
                        </a:xfrm>
                        <a:prstGeom prst="line">
                          <a:avLst/>
                        </a:prstGeom>
                        <a:noFill/>
                        <a:ln w="25400">
                          <a:solidFill>
                            <a:srgbClr val="000000"/>
                          </a:solidFill>
                          <a:round/>
                          <a:headEnd/>
                          <a:tailEnd/>
                        </a:ln>
                      </wps:spPr>
                      <wps:bodyPr/>
                    </wps:wsp>
                    <wps:wsp>
                      <wps:cNvPr id="124883511" name="Line 329"/>
                      <wps:cNvCnPr>
                        <a:cxnSpLocks noChangeShapeType="1"/>
                      </wps:cNvCnPr>
                      <wps:spPr bwMode="auto">
                        <a:xfrm>
                          <a:off x="2280" y="14222"/>
                          <a:ext cx="1" cy="2267"/>
                        </a:xfrm>
                        <a:prstGeom prst="line">
                          <a:avLst/>
                        </a:prstGeom>
                        <a:noFill/>
                        <a:ln w="25400">
                          <a:solidFill>
                            <a:srgbClr val="000000"/>
                          </a:solidFill>
                          <a:round/>
                          <a:headEnd/>
                          <a:tailEnd/>
                        </a:ln>
                      </wps:spPr>
                      <wps:bodyPr/>
                    </wps:wsp>
                    <wps:wsp>
                      <wps:cNvPr id="960843690" name="Line 330"/>
                      <wps:cNvCnPr>
                        <a:cxnSpLocks noChangeShapeType="1"/>
                      </wps:cNvCnPr>
                      <wps:spPr bwMode="auto">
                        <a:xfrm>
                          <a:off x="3714" y="14222"/>
                          <a:ext cx="1" cy="2267"/>
                        </a:xfrm>
                        <a:prstGeom prst="line">
                          <a:avLst/>
                        </a:prstGeom>
                        <a:noFill/>
                        <a:ln w="25400">
                          <a:solidFill>
                            <a:srgbClr val="000000"/>
                          </a:solidFill>
                          <a:round/>
                          <a:headEnd/>
                          <a:tailEnd/>
                        </a:ln>
                      </wps:spPr>
                      <wps:bodyPr/>
                    </wps:wsp>
                    <wps:wsp>
                      <wps:cNvPr id="429094838" name="Line 331"/>
                      <wps:cNvCnPr>
                        <a:cxnSpLocks noChangeShapeType="1"/>
                      </wps:cNvCnPr>
                      <wps:spPr bwMode="auto">
                        <a:xfrm>
                          <a:off x="4572" y="14222"/>
                          <a:ext cx="2" cy="2267"/>
                        </a:xfrm>
                        <a:prstGeom prst="line">
                          <a:avLst/>
                        </a:prstGeom>
                        <a:noFill/>
                        <a:ln w="25400">
                          <a:solidFill>
                            <a:srgbClr val="000000"/>
                          </a:solidFill>
                          <a:round/>
                          <a:headEnd/>
                          <a:tailEnd/>
                        </a:ln>
                      </wps:spPr>
                      <wps:bodyPr/>
                    </wps:wsp>
                    <wps:wsp>
                      <wps:cNvPr id="437208322" name="Line 332"/>
                      <wps:cNvCnPr>
                        <a:cxnSpLocks noChangeShapeType="1"/>
                      </wps:cNvCnPr>
                      <wps:spPr bwMode="auto">
                        <a:xfrm>
                          <a:off x="5146" y="14214"/>
                          <a:ext cx="1" cy="2267"/>
                        </a:xfrm>
                        <a:prstGeom prst="line">
                          <a:avLst/>
                        </a:prstGeom>
                        <a:noFill/>
                        <a:ln w="25400">
                          <a:solidFill>
                            <a:srgbClr val="000000"/>
                          </a:solidFill>
                          <a:round/>
                          <a:headEnd/>
                          <a:tailEnd/>
                        </a:ln>
                      </wps:spPr>
                      <wps:bodyPr/>
                    </wps:wsp>
                    <wps:wsp>
                      <wps:cNvPr id="1469269493" name="Line 333"/>
                      <wps:cNvCnPr>
                        <a:cxnSpLocks noChangeShapeType="1"/>
                      </wps:cNvCnPr>
                      <wps:spPr bwMode="auto">
                        <a:xfrm>
                          <a:off x="9445" y="15070"/>
                          <a:ext cx="2" cy="562"/>
                        </a:xfrm>
                        <a:prstGeom prst="line">
                          <a:avLst/>
                        </a:prstGeom>
                        <a:noFill/>
                        <a:ln w="25400">
                          <a:solidFill>
                            <a:srgbClr val="000000"/>
                          </a:solidFill>
                          <a:round/>
                          <a:headEnd/>
                          <a:tailEnd/>
                        </a:ln>
                      </wps:spPr>
                      <wps:bodyPr/>
                    </wps:wsp>
                    <wps:wsp>
                      <wps:cNvPr id="499468144" name="Line 334"/>
                      <wps:cNvCnPr>
                        <a:cxnSpLocks noChangeShapeType="1"/>
                      </wps:cNvCnPr>
                      <wps:spPr bwMode="auto">
                        <a:xfrm>
                          <a:off x="1139" y="15925"/>
                          <a:ext cx="3997" cy="1"/>
                        </a:xfrm>
                        <a:prstGeom prst="line">
                          <a:avLst/>
                        </a:prstGeom>
                        <a:noFill/>
                        <a:ln w="12700">
                          <a:solidFill>
                            <a:srgbClr val="000000"/>
                          </a:solidFill>
                          <a:round/>
                          <a:headEnd/>
                          <a:tailEnd/>
                        </a:ln>
                      </wps:spPr>
                      <wps:bodyPr/>
                    </wps:wsp>
                    <wps:wsp>
                      <wps:cNvPr id="542730187" name="Line 335"/>
                      <wps:cNvCnPr>
                        <a:cxnSpLocks noChangeShapeType="1"/>
                      </wps:cNvCnPr>
                      <wps:spPr bwMode="auto">
                        <a:xfrm>
                          <a:off x="1139" y="16211"/>
                          <a:ext cx="3997" cy="1"/>
                        </a:xfrm>
                        <a:prstGeom prst="line">
                          <a:avLst/>
                        </a:prstGeom>
                        <a:noFill/>
                        <a:ln w="12700">
                          <a:solidFill>
                            <a:srgbClr val="000000"/>
                          </a:solidFill>
                          <a:round/>
                          <a:headEnd/>
                          <a:tailEnd/>
                        </a:ln>
                      </wps:spPr>
                      <wps:bodyPr/>
                    </wps:wsp>
                    <wps:wsp>
                      <wps:cNvPr id="1265720980" name="Rectangle 336"/>
                      <wps:cNvSpPr>
                        <a:spLocks noChangeArrowheads="1"/>
                      </wps:cNvSpPr>
                      <wps:spPr bwMode="auto">
                        <a:xfrm>
                          <a:off x="1162" y="14805"/>
                          <a:ext cx="463" cy="251"/>
                        </a:xfrm>
                        <a:prstGeom prst="rect">
                          <a:avLst/>
                        </a:prstGeom>
                        <a:noFill/>
                        <a:ln>
                          <a:noFill/>
                        </a:ln>
                      </wps:spPr>
                      <wps:txbx>
                        <w:txbxContent>
                          <w:p w14:paraId="11B4E315" w14:textId="77777777" w:rsidR="009F5C88" w:rsidRPr="00C93D82" w:rsidRDefault="009F5C88" w:rsidP="00FD123C">
                            <w:pPr>
                              <w:jc w:val="center"/>
                              <w:rPr>
                                <w:rFonts w:ascii="Journal" w:hAnsi="Journal"/>
                                <w:sz w:val="20"/>
                              </w:rPr>
                            </w:pPr>
                            <w:r w:rsidRPr="004D3F22">
                              <w:rPr>
                                <w:sz w:val="18"/>
                                <w:szCs w:val="18"/>
                              </w:rPr>
                              <w:t>Змн</w:t>
                            </w:r>
                            <w:r w:rsidRPr="00C93D82">
                              <w:rPr>
                                <w:rFonts w:ascii="Journal" w:hAnsi="Journal"/>
                                <w:sz w:val="20"/>
                              </w:rPr>
                              <w:t>.</w:t>
                            </w:r>
                          </w:p>
                        </w:txbxContent>
                      </wps:txbx>
                      <wps:bodyPr rot="0" vert="horz" wrap="square" lIns="0" tIns="0" rIns="0" bIns="0" anchor="t" anchorCtr="0" upright="1">
                        <a:noAutofit/>
                      </wps:bodyPr>
                    </wps:wsp>
                    <wps:wsp>
                      <wps:cNvPr id="1344659377" name="Rectangle 337"/>
                      <wps:cNvSpPr>
                        <a:spLocks noChangeArrowheads="1"/>
                      </wps:cNvSpPr>
                      <wps:spPr bwMode="auto">
                        <a:xfrm>
                          <a:off x="1685" y="14805"/>
                          <a:ext cx="577" cy="251"/>
                        </a:xfrm>
                        <a:prstGeom prst="rect">
                          <a:avLst/>
                        </a:prstGeom>
                        <a:noFill/>
                        <a:ln>
                          <a:noFill/>
                        </a:ln>
                      </wps:spPr>
                      <wps:txbx>
                        <w:txbxContent>
                          <w:p w14:paraId="1B385B61" w14:textId="77777777" w:rsidR="009F5C88" w:rsidRPr="004D3F22" w:rsidRDefault="009F5C88" w:rsidP="00FD123C">
                            <w:pPr>
                              <w:jc w:val="center"/>
                              <w:rPr>
                                <w:sz w:val="18"/>
                                <w:szCs w:val="18"/>
                              </w:rPr>
                            </w:pPr>
                            <w:r w:rsidRPr="004D3F22">
                              <w:rPr>
                                <w:sz w:val="18"/>
                                <w:szCs w:val="18"/>
                              </w:rPr>
                              <w:t>Арк.</w:t>
                            </w:r>
                          </w:p>
                        </w:txbxContent>
                      </wps:txbx>
                      <wps:bodyPr rot="0" vert="horz" wrap="square" lIns="0" tIns="0" rIns="0" bIns="0" anchor="t" anchorCtr="0" upright="1">
                        <a:noAutofit/>
                      </wps:bodyPr>
                    </wps:wsp>
                    <wps:wsp>
                      <wps:cNvPr id="1121933296" name="Rectangle 338"/>
                      <wps:cNvSpPr>
                        <a:spLocks noChangeArrowheads="1"/>
                      </wps:cNvSpPr>
                      <wps:spPr bwMode="auto">
                        <a:xfrm>
                          <a:off x="2323" y="14805"/>
                          <a:ext cx="1349" cy="251"/>
                        </a:xfrm>
                        <a:prstGeom prst="rect">
                          <a:avLst/>
                        </a:prstGeom>
                        <a:noFill/>
                        <a:ln>
                          <a:noFill/>
                        </a:ln>
                      </wps:spPr>
                      <wps:txbx>
                        <w:txbxContent>
                          <w:p w14:paraId="5E18C083" w14:textId="77777777" w:rsidR="009F5C88" w:rsidRPr="004D3F22" w:rsidRDefault="009F5C88" w:rsidP="00FD123C">
                            <w:pPr>
                              <w:jc w:val="center"/>
                              <w:rPr>
                                <w:sz w:val="18"/>
                                <w:szCs w:val="18"/>
                              </w:rPr>
                            </w:pPr>
                            <w:r w:rsidRPr="004D3F22">
                              <w:rPr>
                                <w:sz w:val="18"/>
                                <w:szCs w:val="18"/>
                              </w:rPr>
                              <w:t>№ докум.</w:t>
                            </w:r>
                          </w:p>
                        </w:txbxContent>
                      </wps:txbx>
                      <wps:bodyPr rot="0" vert="horz" wrap="square" lIns="0" tIns="0" rIns="0" bIns="0" anchor="t" anchorCtr="0" upright="1">
                        <a:noAutofit/>
                      </wps:bodyPr>
                    </wps:wsp>
                    <wps:wsp>
                      <wps:cNvPr id="1792502891" name="Rectangle 339"/>
                      <wps:cNvSpPr>
                        <a:spLocks noChangeArrowheads="1"/>
                      </wps:cNvSpPr>
                      <wps:spPr bwMode="auto">
                        <a:xfrm>
                          <a:off x="3747" y="14805"/>
                          <a:ext cx="805" cy="251"/>
                        </a:xfrm>
                        <a:prstGeom prst="rect">
                          <a:avLst/>
                        </a:prstGeom>
                        <a:noFill/>
                        <a:ln>
                          <a:noFill/>
                        </a:ln>
                      </wps:spPr>
                      <wps:txbx>
                        <w:txbxContent>
                          <w:p w14:paraId="33D888E7" w14:textId="77777777" w:rsidR="009F5C88" w:rsidRPr="004D3F22" w:rsidRDefault="009F5C88" w:rsidP="00FD123C">
                            <w:pPr>
                              <w:jc w:val="center"/>
                              <w:rPr>
                                <w:sz w:val="18"/>
                                <w:szCs w:val="18"/>
                              </w:rPr>
                            </w:pPr>
                            <w:r w:rsidRPr="004D3F22">
                              <w:rPr>
                                <w:sz w:val="18"/>
                                <w:szCs w:val="18"/>
                              </w:rPr>
                              <w:t>Підпис</w:t>
                            </w:r>
                          </w:p>
                        </w:txbxContent>
                      </wps:txbx>
                      <wps:bodyPr rot="0" vert="horz" wrap="square" lIns="0" tIns="0" rIns="0" bIns="0" anchor="t" anchorCtr="0" upright="1">
                        <a:noAutofit/>
                      </wps:bodyPr>
                    </wps:wsp>
                    <wps:wsp>
                      <wps:cNvPr id="796796908" name="Rectangle 340"/>
                      <wps:cNvSpPr>
                        <a:spLocks noChangeArrowheads="1"/>
                      </wps:cNvSpPr>
                      <wps:spPr bwMode="auto">
                        <a:xfrm>
                          <a:off x="4597" y="14805"/>
                          <a:ext cx="525" cy="251"/>
                        </a:xfrm>
                        <a:prstGeom prst="rect">
                          <a:avLst/>
                        </a:prstGeom>
                        <a:noFill/>
                        <a:ln>
                          <a:noFill/>
                        </a:ln>
                      </wps:spPr>
                      <wps:txbx>
                        <w:txbxContent>
                          <w:p w14:paraId="109F659A" w14:textId="77777777" w:rsidR="009F5C88" w:rsidRPr="004D3F22" w:rsidRDefault="009F5C88" w:rsidP="00FD123C">
                            <w:pPr>
                              <w:jc w:val="center"/>
                              <w:rPr>
                                <w:sz w:val="18"/>
                                <w:szCs w:val="18"/>
                              </w:rPr>
                            </w:pPr>
                            <w:r w:rsidRPr="004D3F22">
                              <w:rPr>
                                <w:sz w:val="18"/>
                                <w:szCs w:val="18"/>
                              </w:rPr>
                              <w:t>Дата</w:t>
                            </w:r>
                          </w:p>
                        </w:txbxContent>
                      </wps:txbx>
                      <wps:bodyPr rot="0" vert="horz" wrap="square" lIns="0" tIns="0" rIns="0" bIns="0" anchor="t" anchorCtr="0" upright="1">
                        <a:noAutofit/>
                      </wps:bodyPr>
                    </wps:wsp>
                    <wps:wsp>
                      <wps:cNvPr id="340612142" name="Rectangle 341"/>
                      <wps:cNvSpPr>
                        <a:spLocks noChangeArrowheads="1"/>
                      </wps:cNvSpPr>
                      <wps:spPr bwMode="auto">
                        <a:xfrm>
                          <a:off x="9487" y="15086"/>
                          <a:ext cx="774" cy="250"/>
                        </a:xfrm>
                        <a:prstGeom prst="rect">
                          <a:avLst/>
                        </a:prstGeom>
                        <a:noFill/>
                        <a:ln>
                          <a:noFill/>
                        </a:ln>
                      </wps:spPr>
                      <wps:txbx>
                        <w:txbxContent>
                          <w:p w14:paraId="5AA2ECD2" w14:textId="77777777" w:rsidR="009F5C88" w:rsidRPr="00C93D82" w:rsidRDefault="009F5C88" w:rsidP="00FD123C">
                            <w:pPr>
                              <w:jc w:val="center"/>
                              <w:rPr>
                                <w:rFonts w:ascii="Journal" w:hAnsi="Journal"/>
                                <w:sz w:val="20"/>
                              </w:rPr>
                            </w:pPr>
                            <w:r w:rsidRPr="00C93D82">
                              <w:rPr>
                                <w:sz w:val="20"/>
                              </w:rPr>
                              <w:t>Арк.</w:t>
                            </w:r>
                          </w:p>
                        </w:txbxContent>
                      </wps:txbx>
                      <wps:bodyPr rot="0" vert="horz" wrap="square" lIns="0" tIns="0" rIns="0" bIns="0" anchor="t" anchorCtr="0" upright="1">
                        <a:noAutofit/>
                      </wps:bodyPr>
                    </wps:wsp>
                    <wps:wsp>
                      <wps:cNvPr id="1494633437" name="Rectangle 342"/>
                      <wps:cNvSpPr>
                        <a:spLocks noChangeArrowheads="1"/>
                      </wps:cNvSpPr>
                      <wps:spPr bwMode="auto">
                        <a:xfrm>
                          <a:off x="9487" y="15336"/>
                          <a:ext cx="774" cy="297"/>
                        </a:xfrm>
                        <a:prstGeom prst="rect">
                          <a:avLst/>
                        </a:prstGeom>
                        <a:noFill/>
                        <a:ln>
                          <a:noFill/>
                        </a:ln>
                      </wps:spPr>
                      <wps:txbx>
                        <w:txbxContent>
                          <w:p w14:paraId="178CB67C" w14:textId="77777777" w:rsidR="009F5C88" w:rsidRPr="00711D23" w:rsidRDefault="009F5C88" w:rsidP="00FD123C">
                            <w:pPr>
                              <w:jc w:val="center"/>
                              <w:rPr>
                                <w:sz w:val="20"/>
                                <w:lang w:val="uk-UA"/>
                              </w:rPr>
                            </w:pPr>
                            <w:r>
                              <w:rPr>
                                <w:sz w:val="20"/>
                                <w:lang w:val="uk-UA"/>
                              </w:rPr>
                              <w:t>4</w:t>
                            </w:r>
                          </w:p>
                        </w:txbxContent>
                      </wps:txbx>
                      <wps:bodyPr rot="0" vert="horz" wrap="square" lIns="12700" tIns="12700" rIns="12700" bIns="12700" anchor="t" anchorCtr="0" upright="1">
                        <a:noAutofit/>
                      </wps:bodyPr>
                    </wps:wsp>
                    <wps:wsp>
                      <wps:cNvPr id="2109760116" name="Rectangle 343"/>
                      <wps:cNvSpPr>
                        <a:spLocks noChangeArrowheads="1"/>
                      </wps:cNvSpPr>
                      <wps:spPr bwMode="auto">
                        <a:xfrm>
                          <a:off x="5203" y="14377"/>
                          <a:ext cx="6377" cy="572"/>
                        </a:xfrm>
                        <a:prstGeom prst="rect">
                          <a:avLst/>
                        </a:prstGeom>
                        <a:noFill/>
                        <a:ln>
                          <a:noFill/>
                        </a:ln>
                      </wps:spPr>
                      <wps:txbx>
                        <w:txbxContent>
                          <w:p w14:paraId="48738166" w14:textId="7715B061" w:rsidR="009F5C88" w:rsidRPr="00737355" w:rsidRDefault="009F5C88" w:rsidP="0047491E">
                            <w:pPr>
                              <w:spacing w:before="120"/>
                              <w:jc w:val="center"/>
                              <w:rPr>
                                <w:rFonts w:ascii="ISOCPEUR" w:hAnsi="ISOCPEUR"/>
                                <w:i/>
                                <w:sz w:val="25"/>
                                <w:szCs w:val="25"/>
                                <w:lang w:val="uk-UA"/>
                              </w:rPr>
                            </w:pPr>
                            <w:r w:rsidRPr="00737355">
                              <w:rPr>
                                <w:rFonts w:ascii="ISOCPEUR" w:hAnsi="ISOCPEUR"/>
                                <w:i/>
                                <w:sz w:val="25"/>
                                <w:szCs w:val="25"/>
                                <w:lang w:val="uk-UA"/>
                              </w:rPr>
                              <w:t>«Житомирська політехніка»</w:t>
                            </w:r>
                            <w:r w:rsidRPr="00737355">
                              <w:rPr>
                                <w:rFonts w:ascii="ISOCPEUR" w:hAnsi="ISOCPEUR"/>
                                <w:i/>
                                <w:sz w:val="25"/>
                                <w:szCs w:val="25"/>
                              </w:rPr>
                              <w:t>.</w:t>
                            </w:r>
                            <w:r w:rsidRPr="00E86900">
                              <w:rPr>
                                <w:rFonts w:ascii="ISOCPEUR" w:hAnsi="ISOCPEUR"/>
                                <w:i/>
                                <w:sz w:val="25"/>
                                <w:szCs w:val="25"/>
                                <w:lang w:val="uk-UA"/>
                              </w:rPr>
                              <w:t>2</w:t>
                            </w:r>
                            <w:r>
                              <w:rPr>
                                <w:rFonts w:ascii="ISOCPEUR" w:hAnsi="ISOCPEUR"/>
                                <w:i/>
                                <w:sz w:val="25"/>
                                <w:szCs w:val="25"/>
                                <w:lang w:val="uk-UA"/>
                              </w:rPr>
                              <w:t>3</w:t>
                            </w:r>
                            <w:r w:rsidRPr="00E86900">
                              <w:rPr>
                                <w:rFonts w:ascii="ISOCPEUR" w:hAnsi="ISOCPEUR"/>
                                <w:i/>
                                <w:sz w:val="25"/>
                                <w:szCs w:val="25"/>
                              </w:rPr>
                              <w:t>.</w:t>
                            </w:r>
                            <w:r w:rsidRPr="00E86900">
                              <w:rPr>
                                <w:rFonts w:ascii="ISOCPEUR" w:hAnsi="ISOCPEUR"/>
                                <w:i/>
                                <w:sz w:val="25"/>
                                <w:szCs w:val="25"/>
                                <w:lang w:val="uk-UA"/>
                              </w:rPr>
                              <w:t>12</w:t>
                            </w:r>
                            <w:r>
                              <w:rPr>
                                <w:rFonts w:ascii="ISOCPEUR" w:hAnsi="ISOCPEUR"/>
                                <w:i/>
                                <w:sz w:val="25"/>
                                <w:szCs w:val="25"/>
                                <w:lang w:val="uk-UA"/>
                              </w:rPr>
                              <w:t>1</w:t>
                            </w:r>
                            <w:r w:rsidRPr="00E86900">
                              <w:rPr>
                                <w:rFonts w:ascii="ISOCPEUR" w:hAnsi="ISOCPEUR"/>
                                <w:i/>
                                <w:sz w:val="25"/>
                                <w:szCs w:val="25"/>
                              </w:rPr>
                              <w:t>.</w:t>
                            </w:r>
                            <w:r w:rsidR="00370A65">
                              <w:rPr>
                                <w:rFonts w:ascii="ISOCPEUR" w:hAnsi="ISOCPEUR"/>
                                <w:i/>
                                <w:sz w:val="25"/>
                                <w:szCs w:val="25"/>
                                <w:lang w:val="uk-UA"/>
                              </w:rPr>
                              <w:t>04</w:t>
                            </w:r>
                            <w:r w:rsidRPr="00737355">
                              <w:rPr>
                                <w:rFonts w:ascii="ISOCPEUR" w:hAnsi="ISOCPEUR"/>
                                <w:i/>
                                <w:sz w:val="25"/>
                                <w:szCs w:val="25"/>
                              </w:rPr>
                              <w:t>.000</w:t>
                            </w:r>
                            <w:r w:rsidRPr="00737355">
                              <w:rPr>
                                <w:rFonts w:ascii="ISOCPEUR" w:hAnsi="ISOCPEUR"/>
                                <w:i/>
                                <w:sz w:val="25"/>
                                <w:szCs w:val="25"/>
                                <w:lang w:val="uk-UA"/>
                              </w:rPr>
                              <w:t xml:space="preserve"> </w:t>
                            </w:r>
                            <w:r w:rsidRPr="00737355">
                              <w:rPr>
                                <w:rFonts w:ascii="ISOCPEUR" w:hAnsi="ISOCPEUR"/>
                                <w:i/>
                                <w:sz w:val="25"/>
                                <w:szCs w:val="25"/>
                              </w:rPr>
                              <w:t>-</w:t>
                            </w:r>
                            <w:r w:rsidRPr="00737355">
                              <w:rPr>
                                <w:rFonts w:ascii="ISOCPEUR" w:hAnsi="ISOCPEUR"/>
                                <w:i/>
                                <w:sz w:val="25"/>
                                <w:szCs w:val="25"/>
                                <w:lang w:val="uk-UA"/>
                              </w:rPr>
                              <w:t xml:space="preserve"> </w:t>
                            </w:r>
                            <w:r>
                              <w:rPr>
                                <w:rFonts w:ascii="ISOCPEUR" w:hAnsi="ISOCPEUR"/>
                                <w:i/>
                                <w:sz w:val="25"/>
                                <w:szCs w:val="25"/>
                                <w:lang w:val="uk-UA"/>
                              </w:rPr>
                              <w:t>ПЗ</w:t>
                            </w:r>
                          </w:p>
                          <w:p w14:paraId="1237F302" w14:textId="77777777" w:rsidR="009F5C88" w:rsidRPr="00552DF5" w:rsidRDefault="009F5C88" w:rsidP="00FD123C">
                            <w:pPr>
                              <w:rPr>
                                <w:lang w:val="uk-UA"/>
                              </w:rPr>
                            </w:pPr>
                          </w:p>
                        </w:txbxContent>
                      </wps:txbx>
                      <wps:bodyPr rot="0" vert="horz" wrap="square" lIns="12700" tIns="12700" rIns="12700" bIns="12700" anchor="t" anchorCtr="0" upright="1">
                        <a:noAutofit/>
                      </wps:bodyPr>
                    </wps:wsp>
                    <wps:wsp>
                      <wps:cNvPr id="856379213" name="Line 344"/>
                      <wps:cNvCnPr>
                        <a:cxnSpLocks noChangeShapeType="1"/>
                      </wps:cNvCnPr>
                      <wps:spPr bwMode="auto">
                        <a:xfrm>
                          <a:off x="1140" y="15065"/>
                          <a:ext cx="10471" cy="1"/>
                        </a:xfrm>
                        <a:prstGeom prst="line">
                          <a:avLst/>
                        </a:prstGeom>
                        <a:noFill/>
                        <a:ln w="25400">
                          <a:solidFill>
                            <a:srgbClr val="000000"/>
                          </a:solidFill>
                          <a:round/>
                          <a:headEnd/>
                          <a:tailEnd/>
                        </a:ln>
                      </wps:spPr>
                      <wps:bodyPr/>
                    </wps:wsp>
                    <wps:wsp>
                      <wps:cNvPr id="530812914" name="Line 345"/>
                      <wps:cNvCnPr>
                        <a:cxnSpLocks noChangeShapeType="1"/>
                      </wps:cNvCnPr>
                      <wps:spPr bwMode="auto">
                        <a:xfrm>
                          <a:off x="1147" y="14780"/>
                          <a:ext cx="3997" cy="1"/>
                        </a:xfrm>
                        <a:prstGeom prst="line">
                          <a:avLst/>
                        </a:prstGeom>
                        <a:noFill/>
                        <a:ln w="25400">
                          <a:solidFill>
                            <a:srgbClr val="000000"/>
                          </a:solidFill>
                          <a:round/>
                          <a:headEnd/>
                          <a:tailEnd/>
                        </a:ln>
                      </wps:spPr>
                      <wps:bodyPr/>
                    </wps:wsp>
                    <wps:wsp>
                      <wps:cNvPr id="1334900040" name="Line 346"/>
                      <wps:cNvCnPr>
                        <a:cxnSpLocks noChangeShapeType="1"/>
                      </wps:cNvCnPr>
                      <wps:spPr bwMode="auto">
                        <a:xfrm>
                          <a:off x="1139" y="14492"/>
                          <a:ext cx="3997" cy="1"/>
                        </a:xfrm>
                        <a:prstGeom prst="line">
                          <a:avLst/>
                        </a:prstGeom>
                        <a:noFill/>
                        <a:ln w="12700">
                          <a:solidFill>
                            <a:srgbClr val="000000"/>
                          </a:solidFill>
                          <a:round/>
                          <a:headEnd/>
                          <a:tailEnd/>
                        </a:ln>
                      </wps:spPr>
                      <wps:bodyPr/>
                    </wps:wsp>
                    <wps:wsp>
                      <wps:cNvPr id="1365199896" name="Line 347"/>
                      <wps:cNvCnPr>
                        <a:cxnSpLocks noChangeShapeType="1"/>
                      </wps:cNvCnPr>
                      <wps:spPr bwMode="auto">
                        <a:xfrm>
                          <a:off x="1139" y="15637"/>
                          <a:ext cx="3997" cy="1"/>
                        </a:xfrm>
                        <a:prstGeom prst="line">
                          <a:avLst/>
                        </a:prstGeom>
                        <a:noFill/>
                        <a:ln w="12700">
                          <a:solidFill>
                            <a:srgbClr val="000000"/>
                          </a:solidFill>
                          <a:round/>
                          <a:headEnd/>
                          <a:tailEnd/>
                        </a:ln>
                      </wps:spPr>
                      <wps:bodyPr/>
                    </wps:wsp>
                    <wps:wsp>
                      <wps:cNvPr id="1166742593" name="Line 348"/>
                      <wps:cNvCnPr>
                        <a:cxnSpLocks noChangeShapeType="1"/>
                      </wps:cNvCnPr>
                      <wps:spPr bwMode="auto">
                        <a:xfrm>
                          <a:off x="1139" y="15349"/>
                          <a:ext cx="3997" cy="1"/>
                        </a:xfrm>
                        <a:prstGeom prst="line">
                          <a:avLst/>
                        </a:prstGeom>
                        <a:noFill/>
                        <a:ln w="12700">
                          <a:solidFill>
                            <a:srgbClr val="000000"/>
                          </a:solidFill>
                          <a:round/>
                          <a:headEnd/>
                          <a:tailEnd/>
                        </a:ln>
                      </wps:spPr>
                      <wps:bodyPr/>
                    </wps:wsp>
                    <wpg:grpSp>
                      <wpg:cNvPr id="1592046232" name="Group 349"/>
                      <wpg:cNvGrpSpPr>
                        <a:grpSpLocks/>
                      </wpg:cNvGrpSpPr>
                      <wpg:grpSpPr bwMode="auto">
                        <a:xfrm>
                          <a:off x="1154" y="15093"/>
                          <a:ext cx="2518" cy="251"/>
                          <a:chOff x="0" y="0"/>
                          <a:chExt cx="19999" cy="20000"/>
                        </a:xfrm>
                      </wpg:grpSpPr>
                      <wps:wsp>
                        <wps:cNvPr id="368381178" name="Rectangle 350"/>
                        <wps:cNvSpPr>
                          <a:spLocks noChangeArrowheads="1"/>
                        </wps:cNvSpPr>
                        <wps:spPr bwMode="auto">
                          <a:xfrm>
                            <a:off x="0" y="0"/>
                            <a:ext cx="8856" cy="20000"/>
                          </a:xfrm>
                          <a:prstGeom prst="rect">
                            <a:avLst/>
                          </a:prstGeom>
                          <a:noFill/>
                          <a:ln>
                            <a:noFill/>
                          </a:ln>
                        </wps:spPr>
                        <wps:txbx>
                          <w:txbxContent>
                            <w:p w14:paraId="4944637B" w14:textId="77777777" w:rsidR="009F5C88" w:rsidRPr="00C93D82" w:rsidRDefault="009F5C88" w:rsidP="00FD123C">
                              <w:pPr>
                                <w:rPr>
                                  <w:rFonts w:ascii="Journal" w:hAnsi="Journal"/>
                                  <w:sz w:val="20"/>
                                </w:rPr>
                              </w:pPr>
                              <w:r w:rsidRPr="00C93D82">
                                <w:rPr>
                                  <w:sz w:val="20"/>
                                </w:rPr>
                                <w:t xml:space="preserve"> Розро</w:t>
                              </w:r>
                              <w:r w:rsidRPr="00C93D82">
                                <w:rPr>
                                  <w:rFonts w:ascii="Journal" w:hAnsi="Journal"/>
                                  <w:sz w:val="20"/>
                                </w:rPr>
                                <w:t>б.</w:t>
                              </w:r>
                            </w:p>
                          </w:txbxContent>
                        </wps:txbx>
                        <wps:bodyPr rot="0" vert="horz" wrap="square" lIns="0" tIns="0" rIns="0" bIns="0" anchor="t" anchorCtr="0" upright="1">
                          <a:noAutofit/>
                        </wps:bodyPr>
                      </wps:wsp>
                      <wps:wsp>
                        <wps:cNvPr id="1379252760" name="Rectangle 351"/>
                        <wps:cNvSpPr>
                          <a:spLocks noChangeArrowheads="1"/>
                        </wps:cNvSpPr>
                        <wps:spPr bwMode="auto">
                          <a:xfrm>
                            <a:off x="9281" y="0"/>
                            <a:ext cx="10718" cy="20000"/>
                          </a:xfrm>
                          <a:prstGeom prst="rect">
                            <a:avLst/>
                          </a:prstGeom>
                          <a:noFill/>
                          <a:ln>
                            <a:noFill/>
                          </a:ln>
                        </wps:spPr>
                        <wps:txbx>
                          <w:txbxContent>
                            <w:p w14:paraId="7B10A82F" w14:textId="63B9A7A1" w:rsidR="009F5C88" w:rsidRPr="00D15843" w:rsidRDefault="00370A65" w:rsidP="00FD123C">
                              <w:pPr>
                                <w:rPr>
                                  <w:sz w:val="20"/>
                                </w:rPr>
                              </w:pPr>
                              <w:r>
                                <w:rPr>
                                  <w:sz w:val="18"/>
                                  <w:szCs w:val="18"/>
                                  <w:lang w:val="uk-UA"/>
                                </w:rPr>
                                <w:t>Бігун Р.В</w:t>
                              </w:r>
                              <w:r w:rsidR="009F5C88">
                                <w:rPr>
                                  <w:sz w:val="18"/>
                                  <w:szCs w:val="18"/>
                                  <w:lang w:val="uk-UA"/>
                                </w:rPr>
                                <w:t>.</w:t>
                              </w:r>
                            </w:p>
                          </w:txbxContent>
                        </wps:txbx>
                        <wps:bodyPr rot="0" vert="horz" wrap="square" lIns="0" tIns="0" rIns="0" bIns="0" anchor="t" anchorCtr="0" upright="1">
                          <a:noAutofit/>
                        </wps:bodyPr>
                      </wps:wsp>
                    </wpg:grpSp>
                    <wpg:grpSp>
                      <wpg:cNvPr id="969139374" name="Group 352"/>
                      <wpg:cNvGrpSpPr>
                        <a:grpSpLocks/>
                      </wpg:cNvGrpSpPr>
                      <wpg:grpSpPr bwMode="auto">
                        <a:xfrm>
                          <a:off x="1154" y="15374"/>
                          <a:ext cx="2518" cy="251"/>
                          <a:chOff x="0" y="0"/>
                          <a:chExt cx="19999" cy="20000"/>
                        </a:xfrm>
                      </wpg:grpSpPr>
                      <wps:wsp>
                        <wps:cNvPr id="973468295" name="Rectangle 353"/>
                        <wps:cNvSpPr>
                          <a:spLocks noChangeArrowheads="1"/>
                        </wps:cNvSpPr>
                        <wps:spPr bwMode="auto">
                          <a:xfrm>
                            <a:off x="0" y="0"/>
                            <a:ext cx="8856" cy="20000"/>
                          </a:xfrm>
                          <a:prstGeom prst="rect">
                            <a:avLst/>
                          </a:prstGeom>
                          <a:noFill/>
                          <a:ln>
                            <a:noFill/>
                          </a:ln>
                        </wps:spPr>
                        <wps:txbx>
                          <w:txbxContent>
                            <w:p w14:paraId="2F3CFB32" w14:textId="77777777" w:rsidR="009F5C88" w:rsidRPr="00E716F4" w:rsidRDefault="009F5C88" w:rsidP="00FD123C">
                              <w:pPr>
                                <w:rPr>
                                  <w:sz w:val="20"/>
                                </w:rPr>
                              </w:pPr>
                              <w:r>
                                <w:rPr>
                                  <w:sz w:val="20"/>
                                </w:rPr>
                                <w:t xml:space="preserve"> Перевір.</w:t>
                              </w:r>
                            </w:p>
                          </w:txbxContent>
                        </wps:txbx>
                        <wps:bodyPr rot="0" vert="horz" wrap="square" lIns="0" tIns="0" rIns="0" bIns="0" anchor="t" anchorCtr="0" upright="1">
                          <a:noAutofit/>
                        </wps:bodyPr>
                      </wps:wsp>
                      <wps:wsp>
                        <wps:cNvPr id="13432012" name="Rectangle 354"/>
                        <wps:cNvSpPr>
                          <a:spLocks noChangeArrowheads="1"/>
                        </wps:cNvSpPr>
                        <wps:spPr bwMode="auto">
                          <a:xfrm>
                            <a:off x="9281" y="0"/>
                            <a:ext cx="10718" cy="20000"/>
                          </a:xfrm>
                          <a:prstGeom prst="rect">
                            <a:avLst/>
                          </a:prstGeom>
                          <a:noFill/>
                          <a:ln>
                            <a:noFill/>
                          </a:ln>
                        </wps:spPr>
                        <wps:txbx>
                          <w:txbxContent>
                            <w:p w14:paraId="52EB59FF" w14:textId="77777777" w:rsidR="009F5C88" w:rsidRPr="00552DF5" w:rsidRDefault="009F5C88" w:rsidP="00FD123C">
                              <w:pPr>
                                <w:rPr>
                                  <w:i/>
                                  <w:sz w:val="20"/>
                                  <w:szCs w:val="20"/>
                                  <w:lang w:val="uk-UA"/>
                                </w:rPr>
                              </w:pPr>
                            </w:p>
                          </w:txbxContent>
                        </wps:txbx>
                        <wps:bodyPr rot="0" vert="horz" wrap="square" lIns="0" tIns="0" rIns="0" bIns="0" anchor="t" anchorCtr="0" upright="1">
                          <a:noAutofit/>
                        </wps:bodyPr>
                      </wps:wsp>
                    </wpg:grpSp>
                    <wpg:grpSp>
                      <wpg:cNvPr id="1441882006" name="Group 355"/>
                      <wpg:cNvGrpSpPr>
                        <a:grpSpLocks/>
                      </wpg:cNvGrpSpPr>
                      <wpg:grpSpPr bwMode="auto">
                        <a:xfrm>
                          <a:off x="1154" y="15662"/>
                          <a:ext cx="2518" cy="251"/>
                          <a:chOff x="0" y="0"/>
                          <a:chExt cx="19999" cy="20000"/>
                        </a:xfrm>
                      </wpg:grpSpPr>
                      <wps:wsp>
                        <wps:cNvPr id="1564962705" name="Rectangle 356"/>
                        <wps:cNvSpPr>
                          <a:spLocks noChangeArrowheads="1"/>
                        </wps:cNvSpPr>
                        <wps:spPr bwMode="auto">
                          <a:xfrm>
                            <a:off x="0" y="0"/>
                            <a:ext cx="8856" cy="20000"/>
                          </a:xfrm>
                          <a:prstGeom prst="rect">
                            <a:avLst/>
                          </a:prstGeom>
                          <a:noFill/>
                          <a:ln>
                            <a:noFill/>
                          </a:ln>
                        </wps:spPr>
                        <wps:txbx>
                          <w:txbxContent>
                            <w:p w14:paraId="573B8071" w14:textId="77777777" w:rsidR="009F5C88" w:rsidRPr="00C93D82" w:rsidRDefault="009F5C88" w:rsidP="00FD123C">
                              <w:pPr>
                                <w:rPr>
                                  <w:sz w:val="20"/>
                                </w:rPr>
                              </w:pPr>
                              <w:r w:rsidRPr="00C93D82">
                                <w:rPr>
                                  <w:sz w:val="20"/>
                                </w:rPr>
                                <w:t xml:space="preserve"> Керівник</w:t>
                              </w:r>
                            </w:p>
                          </w:txbxContent>
                        </wps:txbx>
                        <wps:bodyPr rot="0" vert="horz" wrap="square" lIns="0" tIns="0" rIns="0" bIns="0" anchor="t" anchorCtr="0" upright="1">
                          <a:noAutofit/>
                        </wps:bodyPr>
                      </wps:wsp>
                      <wps:wsp>
                        <wps:cNvPr id="916004410" name="Rectangle 357"/>
                        <wps:cNvSpPr>
                          <a:spLocks noChangeArrowheads="1"/>
                        </wps:cNvSpPr>
                        <wps:spPr bwMode="auto">
                          <a:xfrm>
                            <a:off x="9281" y="0"/>
                            <a:ext cx="10718" cy="20000"/>
                          </a:xfrm>
                          <a:prstGeom prst="rect">
                            <a:avLst/>
                          </a:prstGeom>
                          <a:noFill/>
                          <a:ln>
                            <a:noFill/>
                          </a:ln>
                        </wps:spPr>
                        <wps:txbx>
                          <w:txbxContent>
                            <w:p w14:paraId="4F9F99B1" w14:textId="05202844" w:rsidR="009F5C88" w:rsidRPr="008136FD" w:rsidRDefault="00923CD4" w:rsidP="00FD123C">
                              <w:pPr>
                                <w:rPr>
                                  <w:iCs/>
                                </w:rPr>
                              </w:pPr>
                              <w:r w:rsidRPr="00923CD4">
                                <w:rPr>
                                  <w:iCs/>
                                  <w:sz w:val="18"/>
                                  <w:szCs w:val="20"/>
                                  <w:lang w:val="uk-UA"/>
                                </w:rPr>
                                <w:t>Левківський В.Л</w:t>
                              </w:r>
                            </w:p>
                          </w:txbxContent>
                        </wps:txbx>
                        <wps:bodyPr rot="0" vert="horz" wrap="square" lIns="12700" tIns="12700" rIns="12700" bIns="12700" anchor="t" anchorCtr="0" upright="1">
                          <a:noAutofit/>
                        </wps:bodyPr>
                      </wps:wsp>
                    </wpg:grpSp>
                    <wpg:grpSp>
                      <wpg:cNvPr id="96069573" name="Group 358"/>
                      <wpg:cNvGrpSpPr>
                        <a:grpSpLocks/>
                      </wpg:cNvGrpSpPr>
                      <wpg:grpSpPr bwMode="auto">
                        <a:xfrm>
                          <a:off x="1154" y="15942"/>
                          <a:ext cx="2518" cy="494"/>
                          <a:chOff x="0" y="0"/>
                          <a:chExt cx="19999" cy="39363"/>
                        </a:xfrm>
                      </wpg:grpSpPr>
                      <wps:wsp>
                        <wps:cNvPr id="1148502563" name="Rectangle 359"/>
                        <wps:cNvSpPr>
                          <a:spLocks noChangeArrowheads="1"/>
                        </wps:cNvSpPr>
                        <wps:spPr bwMode="auto">
                          <a:xfrm>
                            <a:off x="0" y="0"/>
                            <a:ext cx="8856" cy="20000"/>
                          </a:xfrm>
                          <a:prstGeom prst="rect">
                            <a:avLst/>
                          </a:prstGeom>
                          <a:noFill/>
                          <a:ln>
                            <a:noFill/>
                          </a:ln>
                        </wps:spPr>
                        <wps:txbx>
                          <w:txbxContent>
                            <w:p w14:paraId="525F7B2B" w14:textId="77777777" w:rsidR="009F5C88" w:rsidRPr="00C93D82" w:rsidRDefault="009F5C88" w:rsidP="00FD123C">
                              <w:pPr>
                                <w:rPr>
                                  <w:sz w:val="20"/>
                                </w:rPr>
                              </w:pPr>
                              <w:r w:rsidRPr="00C93D82">
                                <w:rPr>
                                  <w:sz w:val="20"/>
                                </w:rPr>
                                <w:t xml:space="preserve"> Н. контр.</w:t>
                              </w:r>
                            </w:p>
                          </w:txbxContent>
                        </wps:txbx>
                        <wps:bodyPr rot="0" vert="horz" wrap="square" lIns="0" tIns="0" rIns="0" bIns="0" anchor="t" anchorCtr="0" upright="1">
                          <a:noAutofit/>
                        </wps:bodyPr>
                      </wps:wsp>
                      <wps:wsp>
                        <wps:cNvPr id="1743326073" name="Rectangle 360"/>
                        <wps:cNvSpPr>
                          <a:spLocks noChangeArrowheads="1"/>
                        </wps:cNvSpPr>
                        <wps:spPr bwMode="auto">
                          <a:xfrm>
                            <a:off x="9281" y="0"/>
                            <a:ext cx="10718" cy="39363"/>
                          </a:xfrm>
                          <a:prstGeom prst="rect">
                            <a:avLst/>
                          </a:prstGeom>
                          <a:noFill/>
                          <a:ln>
                            <a:noFill/>
                          </a:ln>
                        </wps:spPr>
                        <wps:txbx>
                          <w:txbxContent>
                            <w:p w14:paraId="3F76621D" w14:textId="77777777" w:rsidR="009F5C88" w:rsidRPr="00555F15" w:rsidRDefault="009F5C88" w:rsidP="00FD123C">
                              <w:pPr>
                                <w:rPr>
                                  <w:sz w:val="20"/>
                                  <w:szCs w:val="20"/>
                                  <w:lang w:val="uk-UA"/>
                                </w:rPr>
                              </w:pPr>
                            </w:p>
                          </w:txbxContent>
                        </wps:txbx>
                        <wps:bodyPr rot="0" vert="horz" wrap="square" lIns="12700" tIns="12700" rIns="12700" bIns="12700" anchor="t" anchorCtr="0" upright="1">
                          <a:noAutofit/>
                        </wps:bodyPr>
                      </wps:wsp>
                    </wpg:grpSp>
                    <wpg:grpSp>
                      <wpg:cNvPr id="1787503349" name="Group 361"/>
                      <wpg:cNvGrpSpPr>
                        <a:grpSpLocks/>
                      </wpg:cNvGrpSpPr>
                      <wpg:grpSpPr bwMode="auto">
                        <a:xfrm>
                          <a:off x="1154" y="16222"/>
                          <a:ext cx="2518" cy="251"/>
                          <a:chOff x="0" y="0"/>
                          <a:chExt cx="19999" cy="20000"/>
                        </a:xfrm>
                      </wpg:grpSpPr>
                      <wps:wsp>
                        <wps:cNvPr id="1266110875" name="Rectangle 362"/>
                        <wps:cNvSpPr>
                          <a:spLocks noChangeArrowheads="1"/>
                        </wps:cNvSpPr>
                        <wps:spPr bwMode="auto">
                          <a:xfrm>
                            <a:off x="0" y="0"/>
                            <a:ext cx="8856" cy="20000"/>
                          </a:xfrm>
                          <a:prstGeom prst="rect">
                            <a:avLst/>
                          </a:prstGeom>
                          <a:noFill/>
                          <a:ln>
                            <a:noFill/>
                          </a:ln>
                        </wps:spPr>
                        <wps:txbx>
                          <w:txbxContent>
                            <w:p w14:paraId="581019A8" w14:textId="77777777" w:rsidR="009F5C88" w:rsidRPr="001439B3" w:rsidRDefault="009F5C88" w:rsidP="00FD123C">
                              <w:pPr>
                                <w:rPr>
                                  <w:sz w:val="20"/>
                                </w:rPr>
                              </w:pPr>
                              <w:bookmarkStart w:id="5" w:name="_Hlk136182326"/>
                              <w:r>
                                <w:rPr>
                                  <w:sz w:val="20"/>
                                </w:rPr>
                                <w:t xml:space="preserve"> </w:t>
                              </w:r>
                              <w:bookmarkEnd w:id="5"/>
                              <w:r>
                                <w:rPr>
                                  <w:sz w:val="20"/>
                                </w:rPr>
                                <w:t>Зав. каф.</w:t>
                              </w:r>
                            </w:p>
                          </w:txbxContent>
                        </wps:txbx>
                        <wps:bodyPr rot="0" vert="horz" wrap="square" lIns="0" tIns="0" rIns="0" bIns="0" anchor="t" anchorCtr="0" upright="1">
                          <a:noAutofit/>
                        </wps:bodyPr>
                      </wps:wsp>
                      <wps:wsp>
                        <wps:cNvPr id="889944294" name="Rectangle 363"/>
                        <wps:cNvSpPr>
                          <a:spLocks noChangeArrowheads="1"/>
                        </wps:cNvSpPr>
                        <wps:spPr bwMode="auto">
                          <a:xfrm>
                            <a:off x="9281" y="0"/>
                            <a:ext cx="10718" cy="20000"/>
                          </a:xfrm>
                          <a:prstGeom prst="rect">
                            <a:avLst/>
                          </a:prstGeom>
                          <a:noFill/>
                          <a:ln>
                            <a:noFill/>
                          </a:ln>
                        </wps:spPr>
                        <wps:txbx>
                          <w:txbxContent>
                            <w:p w14:paraId="4AD5AD5D" w14:textId="77777777" w:rsidR="009F5C88" w:rsidRPr="005D44B3" w:rsidRDefault="009F5C88" w:rsidP="00FD123C">
                              <w:pPr>
                                <w:rPr>
                                  <w:i/>
                                  <w:sz w:val="18"/>
                                  <w:szCs w:val="18"/>
                                  <w:lang w:val="uk-UA"/>
                                </w:rPr>
                              </w:pPr>
                            </w:p>
                          </w:txbxContent>
                        </wps:txbx>
                        <wps:bodyPr rot="0" vert="horz" wrap="square" lIns="12700" tIns="12700" rIns="12700" bIns="12700" anchor="t" anchorCtr="0" upright="1">
                          <a:noAutofit/>
                        </wps:bodyPr>
                      </wps:wsp>
                    </wpg:grpSp>
                    <wps:wsp>
                      <wps:cNvPr id="1046499749" name="Line 364"/>
                      <wps:cNvCnPr>
                        <a:cxnSpLocks noChangeShapeType="1"/>
                      </wps:cNvCnPr>
                      <wps:spPr bwMode="auto">
                        <a:xfrm>
                          <a:off x="8585" y="15070"/>
                          <a:ext cx="1" cy="1411"/>
                        </a:xfrm>
                        <a:prstGeom prst="line">
                          <a:avLst/>
                        </a:prstGeom>
                        <a:noFill/>
                        <a:ln w="25400">
                          <a:solidFill>
                            <a:srgbClr val="000000"/>
                          </a:solidFill>
                          <a:round/>
                          <a:headEnd/>
                          <a:tailEnd/>
                        </a:ln>
                      </wps:spPr>
                      <wps:bodyPr/>
                    </wps:wsp>
                    <wps:wsp>
                      <wps:cNvPr id="1572264442" name="Rectangle 365"/>
                      <wps:cNvSpPr>
                        <a:spLocks noChangeArrowheads="1"/>
                      </wps:cNvSpPr>
                      <wps:spPr bwMode="auto">
                        <a:xfrm>
                          <a:off x="5218" y="15131"/>
                          <a:ext cx="3299" cy="1305"/>
                        </a:xfrm>
                        <a:prstGeom prst="rect">
                          <a:avLst/>
                        </a:prstGeom>
                        <a:noFill/>
                        <a:ln>
                          <a:noFill/>
                        </a:ln>
                      </wps:spPr>
                      <wps:txbx>
                        <w:txbxContent>
                          <w:p w14:paraId="056CCC32" w14:textId="77777777" w:rsidR="009F5C88" w:rsidRDefault="009F5C88" w:rsidP="00FD123C">
                            <w:pPr>
                              <w:rPr>
                                <w:szCs w:val="22"/>
                                <w:lang w:val="uk-UA"/>
                              </w:rPr>
                            </w:pPr>
                          </w:p>
                          <w:p w14:paraId="39E242DA" w14:textId="1BF3235A" w:rsidR="009F5C88" w:rsidRPr="00923CD4" w:rsidRDefault="00923CD4" w:rsidP="00923CD4">
                            <w:pPr>
                              <w:jc w:val="center"/>
                              <w:rPr>
                                <w:sz w:val="24"/>
                                <w:lang w:val="uk-UA"/>
                              </w:rPr>
                            </w:pPr>
                            <w:r w:rsidRPr="00923CD4">
                              <w:rPr>
                                <w:color w:val="000000"/>
                                <w:sz w:val="24"/>
                                <w:shd w:val="clear" w:color="auto" w:fill="FFFFFF"/>
                              </w:rPr>
                              <w:t>Веб-орієнтована система “Симулятор мініігор”</w:t>
                            </w:r>
                            <w:r>
                              <w:rPr>
                                <w:color w:val="000000"/>
                                <w:sz w:val="24"/>
                                <w:shd w:val="clear" w:color="auto" w:fill="FFFFFF"/>
                                <w:lang w:val="uk-UA"/>
                              </w:rPr>
                              <w:br/>
                              <w:t>Пояснювальна записка</w:t>
                            </w:r>
                          </w:p>
                        </w:txbxContent>
                      </wps:txbx>
                      <wps:bodyPr rot="0" vert="horz" wrap="square" lIns="12700" tIns="12700" rIns="12700" bIns="12700" anchor="t" anchorCtr="0" upright="1">
                        <a:noAutofit/>
                      </wps:bodyPr>
                    </wps:wsp>
                    <wps:wsp>
                      <wps:cNvPr id="1821456194" name="Line 366"/>
                      <wps:cNvCnPr>
                        <a:cxnSpLocks noChangeShapeType="1"/>
                      </wps:cNvCnPr>
                      <wps:spPr bwMode="auto">
                        <a:xfrm>
                          <a:off x="8591" y="15352"/>
                          <a:ext cx="3026" cy="1"/>
                        </a:xfrm>
                        <a:prstGeom prst="line">
                          <a:avLst/>
                        </a:prstGeom>
                        <a:noFill/>
                        <a:ln w="25400">
                          <a:solidFill>
                            <a:srgbClr val="000000"/>
                          </a:solidFill>
                          <a:round/>
                          <a:headEnd/>
                          <a:tailEnd/>
                        </a:ln>
                      </wps:spPr>
                      <wps:bodyPr/>
                    </wps:wsp>
                    <wps:wsp>
                      <wps:cNvPr id="539450865" name="Line 367"/>
                      <wps:cNvCnPr>
                        <a:cxnSpLocks noChangeShapeType="1"/>
                      </wps:cNvCnPr>
                      <wps:spPr bwMode="auto">
                        <a:xfrm>
                          <a:off x="8590" y="15638"/>
                          <a:ext cx="3026" cy="1"/>
                        </a:xfrm>
                        <a:prstGeom prst="line">
                          <a:avLst/>
                        </a:prstGeom>
                        <a:noFill/>
                        <a:ln w="25400">
                          <a:solidFill>
                            <a:srgbClr val="000000"/>
                          </a:solidFill>
                          <a:round/>
                          <a:headEnd/>
                          <a:tailEnd/>
                        </a:ln>
                      </wps:spPr>
                      <wps:bodyPr/>
                    </wps:wsp>
                    <wps:wsp>
                      <wps:cNvPr id="1150994852" name="Line 368"/>
                      <wps:cNvCnPr>
                        <a:cxnSpLocks noChangeShapeType="1"/>
                      </wps:cNvCnPr>
                      <wps:spPr bwMode="auto">
                        <a:xfrm>
                          <a:off x="10304" y="15070"/>
                          <a:ext cx="2" cy="562"/>
                        </a:xfrm>
                        <a:prstGeom prst="line">
                          <a:avLst/>
                        </a:prstGeom>
                        <a:noFill/>
                        <a:ln w="25400">
                          <a:solidFill>
                            <a:srgbClr val="000000"/>
                          </a:solidFill>
                          <a:round/>
                          <a:headEnd/>
                          <a:tailEnd/>
                        </a:ln>
                      </wps:spPr>
                      <wps:bodyPr/>
                    </wps:wsp>
                    <wps:wsp>
                      <wps:cNvPr id="1848502606" name="Rectangle 369"/>
                      <wps:cNvSpPr>
                        <a:spLocks noChangeArrowheads="1"/>
                      </wps:cNvSpPr>
                      <wps:spPr bwMode="auto">
                        <a:xfrm>
                          <a:off x="8630" y="15086"/>
                          <a:ext cx="773" cy="250"/>
                        </a:xfrm>
                        <a:prstGeom prst="rect">
                          <a:avLst/>
                        </a:prstGeom>
                        <a:noFill/>
                        <a:ln>
                          <a:noFill/>
                        </a:ln>
                      </wps:spPr>
                      <wps:txbx>
                        <w:txbxContent>
                          <w:p w14:paraId="790822AA" w14:textId="77777777" w:rsidR="009F5C88" w:rsidRPr="00C93D82" w:rsidRDefault="009F5C88" w:rsidP="00FD123C">
                            <w:pPr>
                              <w:jc w:val="center"/>
                              <w:rPr>
                                <w:sz w:val="20"/>
                              </w:rPr>
                            </w:pPr>
                            <w:r w:rsidRPr="00C93D82">
                              <w:rPr>
                                <w:sz w:val="20"/>
                              </w:rPr>
                              <w:t>Літ.</w:t>
                            </w:r>
                          </w:p>
                        </w:txbxContent>
                      </wps:txbx>
                      <wps:bodyPr rot="0" vert="horz" wrap="square" lIns="0" tIns="0" rIns="0" bIns="0" anchor="t" anchorCtr="0" upright="1">
                        <a:noAutofit/>
                      </wps:bodyPr>
                    </wps:wsp>
                    <wps:wsp>
                      <wps:cNvPr id="223861577" name="Rectangle 370"/>
                      <wps:cNvSpPr>
                        <a:spLocks noChangeArrowheads="1"/>
                      </wps:cNvSpPr>
                      <wps:spPr bwMode="auto">
                        <a:xfrm>
                          <a:off x="10351" y="15086"/>
                          <a:ext cx="1221" cy="250"/>
                        </a:xfrm>
                        <a:prstGeom prst="rect">
                          <a:avLst/>
                        </a:prstGeom>
                        <a:noFill/>
                        <a:ln>
                          <a:noFill/>
                        </a:ln>
                      </wps:spPr>
                      <wps:txbx>
                        <w:txbxContent>
                          <w:p w14:paraId="1619C50C" w14:textId="77777777" w:rsidR="009F5C88" w:rsidRPr="00C93D82" w:rsidRDefault="009F5C88" w:rsidP="00FD123C">
                            <w:pPr>
                              <w:jc w:val="center"/>
                              <w:rPr>
                                <w:rFonts w:ascii="Journal" w:hAnsi="Journal"/>
                                <w:sz w:val="20"/>
                              </w:rPr>
                            </w:pPr>
                            <w:r w:rsidRPr="00C93D82">
                              <w:rPr>
                                <w:sz w:val="20"/>
                              </w:rPr>
                              <w:t>Аркушів</w:t>
                            </w:r>
                          </w:p>
                        </w:txbxContent>
                      </wps:txbx>
                      <wps:bodyPr rot="0" vert="horz" wrap="square" lIns="0" tIns="0" rIns="0" bIns="0" anchor="t" anchorCtr="0" upright="1">
                        <a:noAutofit/>
                      </wps:bodyPr>
                    </wps:wsp>
                    <wps:wsp>
                      <wps:cNvPr id="1416260835" name="Rectangle 371"/>
                      <wps:cNvSpPr>
                        <a:spLocks noChangeArrowheads="1"/>
                      </wps:cNvSpPr>
                      <wps:spPr bwMode="auto">
                        <a:xfrm>
                          <a:off x="10359" y="15374"/>
                          <a:ext cx="1219" cy="250"/>
                        </a:xfrm>
                        <a:prstGeom prst="rect">
                          <a:avLst/>
                        </a:prstGeom>
                        <a:noFill/>
                        <a:ln>
                          <a:noFill/>
                        </a:ln>
                      </wps:spPr>
                      <wps:txbx>
                        <w:txbxContent>
                          <w:p w14:paraId="71E9540F" w14:textId="77777777" w:rsidR="009F5C88" w:rsidRPr="00750978" w:rsidRDefault="009F5C88" w:rsidP="0047491E">
                            <w:pPr>
                              <w:jc w:val="center"/>
                              <w:rPr>
                                <w:sz w:val="20"/>
                                <w:lang w:val="uk-UA"/>
                              </w:rPr>
                            </w:pPr>
                            <w:r>
                              <w:rPr>
                                <w:sz w:val="20"/>
                                <w:lang w:val="uk-UA"/>
                              </w:rPr>
                              <w:t>29</w:t>
                            </w:r>
                          </w:p>
                          <w:p w14:paraId="1F4AB185" w14:textId="77777777" w:rsidR="009F5C88" w:rsidRPr="00CB417C" w:rsidRDefault="009F5C88" w:rsidP="00FD123C">
                            <w:pPr>
                              <w:jc w:val="center"/>
                              <w:rPr>
                                <w:color w:val="FF0000"/>
                                <w:sz w:val="20"/>
                                <w:lang w:val="en-US"/>
                              </w:rPr>
                            </w:pPr>
                          </w:p>
                          <w:p w14:paraId="0F890EB7" w14:textId="77777777" w:rsidR="009F5C88" w:rsidRPr="001D0E3D" w:rsidRDefault="009F5C88" w:rsidP="00FD123C">
                            <w:pPr>
                              <w:jc w:val="center"/>
                              <w:rPr>
                                <w:color w:val="FF0000"/>
                                <w:sz w:val="20"/>
                              </w:rPr>
                            </w:pPr>
                          </w:p>
                        </w:txbxContent>
                      </wps:txbx>
                      <wps:bodyPr rot="0" vert="horz" wrap="square" lIns="12700" tIns="12700" rIns="12700" bIns="12700" anchor="t" anchorCtr="0" upright="1">
                        <a:noAutofit/>
                      </wps:bodyPr>
                    </wps:wsp>
                    <wps:wsp>
                      <wps:cNvPr id="1725215855" name="Line 372"/>
                      <wps:cNvCnPr>
                        <a:cxnSpLocks noChangeShapeType="1"/>
                      </wps:cNvCnPr>
                      <wps:spPr bwMode="auto">
                        <a:xfrm>
                          <a:off x="8872" y="15358"/>
                          <a:ext cx="1" cy="274"/>
                        </a:xfrm>
                        <a:prstGeom prst="line">
                          <a:avLst/>
                        </a:prstGeom>
                        <a:noFill/>
                        <a:ln w="12700">
                          <a:solidFill>
                            <a:srgbClr val="000000"/>
                          </a:solidFill>
                          <a:round/>
                          <a:headEnd/>
                          <a:tailEnd/>
                        </a:ln>
                      </wps:spPr>
                      <wps:bodyPr/>
                    </wps:wsp>
                    <wps:wsp>
                      <wps:cNvPr id="793252288" name="Line 373"/>
                      <wps:cNvCnPr>
                        <a:cxnSpLocks noChangeShapeType="1"/>
                      </wps:cNvCnPr>
                      <wps:spPr bwMode="auto">
                        <a:xfrm>
                          <a:off x="9158" y="15359"/>
                          <a:ext cx="1" cy="274"/>
                        </a:xfrm>
                        <a:prstGeom prst="line">
                          <a:avLst/>
                        </a:prstGeom>
                        <a:noFill/>
                        <a:ln w="12700">
                          <a:solidFill>
                            <a:srgbClr val="000000"/>
                          </a:solidFill>
                          <a:round/>
                          <a:headEnd/>
                          <a:tailEnd/>
                        </a:ln>
                      </wps:spPr>
                      <wps:bodyPr/>
                    </wps:wsp>
                    <wps:wsp>
                      <wps:cNvPr id="191183629" name="Rectangle 374"/>
                      <wps:cNvSpPr>
                        <a:spLocks noChangeArrowheads="1"/>
                      </wps:cNvSpPr>
                      <wps:spPr bwMode="auto">
                        <a:xfrm>
                          <a:off x="8630" y="15819"/>
                          <a:ext cx="2942" cy="540"/>
                        </a:xfrm>
                        <a:prstGeom prst="rect">
                          <a:avLst/>
                        </a:prstGeom>
                        <a:noFill/>
                        <a:ln>
                          <a:noFill/>
                        </a:ln>
                      </wps:spPr>
                      <wps:txbx>
                        <w:txbxContent>
                          <w:p w14:paraId="42451EAF" w14:textId="272ED76B" w:rsidR="009F5C88" w:rsidRPr="00046F7C" w:rsidRDefault="009F5C88" w:rsidP="00FD123C">
                            <w:pPr>
                              <w:spacing w:before="60"/>
                              <w:jc w:val="center"/>
                              <w:rPr>
                                <w:rFonts w:ascii="Journal" w:hAnsi="Journal"/>
                                <w:szCs w:val="28"/>
                                <w:lang w:val="en-US"/>
                              </w:rPr>
                            </w:pPr>
                            <w:r w:rsidRPr="00F734D4">
                              <w:rPr>
                                <w:szCs w:val="28"/>
                              </w:rPr>
                              <w:t>ФІКТ</w:t>
                            </w:r>
                            <w:r>
                              <w:rPr>
                                <w:szCs w:val="28"/>
                              </w:rPr>
                              <w:t>,</w:t>
                            </w:r>
                            <w:r w:rsidRPr="00F734D4">
                              <w:rPr>
                                <w:szCs w:val="28"/>
                              </w:rPr>
                              <w:t xml:space="preserve"> </w:t>
                            </w:r>
                            <w:r>
                              <w:rPr>
                                <w:szCs w:val="28"/>
                              </w:rPr>
                              <w:t>Г</w:t>
                            </w:r>
                            <w:r w:rsidRPr="00F734D4">
                              <w:rPr>
                                <w:szCs w:val="28"/>
                              </w:rPr>
                              <w:t xml:space="preserve">р. </w:t>
                            </w:r>
                            <w:r w:rsidRPr="00D15843">
                              <w:rPr>
                                <w:szCs w:val="28"/>
                              </w:rPr>
                              <w:t>ВТ</w:t>
                            </w:r>
                            <w:r w:rsidRPr="00D15843">
                              <w:rPr>
                                <w:szCs w:val="28"/>
                                <w:lang w:val="en-US"/>
                              </w:rPr>
                              <w:t>-</w:t>
                            </w:r>
                            <w:r w:rsidRPr="00D15843">
                              <w:rPr>
                                <w:szCs w:val="28"/>
                              </w:rPr>
                              <w:t>2</w:t>
                            </w:r>
                            <w:r w:rsidRPr="00D15843">
                              <w:rPr>
                                <w:szCs w:val="28"/>
                                <w:lang w:val="en-US"/>
                              </w:rPr>
                              <w:t>2</w:t>
                            </w:r>
                            <w:r w:rsidRPr="00D15843">
                              <w:rPr>
                                <w:szCs w:val="28"/>
                              </w:rPr>
                              <w:t>-1</w:t>
                            </w:r>
                            <w:r w:rsidRPr="00D15843">
                              <w:rPr>
                                <w:szCs w:val="28"/>
                                <w:lang w:val="en-US"/>
                              </w:rPr>
                              <w:t>[</w:t>
                            </w:r>
                            <w:r w:rsidR="00370A65">
                              <w:rPr>
                                <w:szCs w:val="28"/>
                                <w:lang w:val="uk-UA"/>
                              </w:rPr>
                              <w:t>1</w:t>
                            </w:r>
                            <w:r w:rsidRPr="00D15843">
                              <w:rPr>
                                <w:szCs w:val="28"/>
                                <w:lang w:val="en-US"/>
                              </w:rPr>
                              <w:t>]</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B996E7" id="Групувати 1" o:spid="_x0000_s1026" style="position:absolute;margin-left:-35.35pt;margin-top:-13pt;width:524.4pt;height:810.7pt;z-index:251660288"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">
              <v:rect id="Rectangle 326" o:spid="_x0000_s1027"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" filled="f" strokeweight="2pt"/>
              <v:line id="Line 327" o:spid="_x0000_s1028"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" strokeweight="2pt"/>
              <v:line id="Line 328" o:spid="_x0000_s1029"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" strokeweight="2pt"/>
              <v:line id="Line 329" o:spid="_x0000_s1030"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" strokeweight="2pt"/>
              <v:line id="Line 330" o:spid="_x0000_s1031"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" strokeweight="2pt"/>
              <v:line id="Line 331" o:spid="_x0000_s1032"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" strokeweight="2pt"/>
              <v:line id="Line 332" o:spid="_x0000_s1033"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" strokeweight="2pt"/>
              <v:line id="Line 333" o:spid="_x0000_s1034"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" strokeweight="2pt"/>
              <v:line id="Line 334" o:spid="_x0000_s1035"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" strokeweight="1pt"/>
              <v:line id="Line 335" o:spid="_x0000_s1036"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" strokeweight="1pt"/>
              <v:rect id="Rectangle 336" o:spid="_x0000_s1037"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" filled="f" stroked="f">
                <v:textbox inset="0,0,0,0">
                  <w:txbxContent>
                    <w:p w14:paraId="11B4E315" w14:textId="77777777" w:rsidR="009F5C88" w:rsidRPr="00C93D82" w:rsidRDefault="009F5C88" w:rsidP="00FD123C">
                      <w:pPr>
                        <w:jc w:val="center"/>
                        <w:rPr>
                          <w:rFonts w:ascii="Journal" w:hAnsi="Journal"/>
                          <w:sz w:val="20"/>
                        </w:rPr>
                      </w:pPr>
                      <w:r w:rsidRPr="004D3F22">
                        <w:rPr>
                          <w:sz w:val="18"/>
                          <w:szCs w:val="18"/>
                        </w:rPr>
                        <w:t>Змн</w:t>
                      </w:r>
                      <w:r w:rsidRPr="00C93D82">
                        <w:rPr>
                          <w:rFonts w:ascii="Journal" w:hAnsi="Journal"/>
                          <w:sz w:val="20"/>
                        </w:rPr>
                        <w:t>.</w:t>
                      </w:r>
                    </w:p>
                  </w:txbxContent>
                </v:textbox>
              </v:rect>
              <v:rect id="Rectangle 337" o:spid="_x0000_s1038"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" filled="f" stroked="f">
                <v:textbox inset="0,0,0,0">
                  <w:txbxContent>
                    <w:p w14:paraId="1B385B61" w14:textId="77777777" w:rsidR="009F5C88" w:rsidRPr="004D3F22" w:rsidRDefault="009F5C88" w:rsidP="00FD123C">
                      <w:pPr>
                        <w:jc w:val="center"/>
                        <w:rPr>
                          <w:sz w:val="18"/>
                          <w:szCs w:val="18"/>
                        </w:rPr>
                      </w:pPr>
                      <w:r w:rsidRPr="004D3F22">
                        <w:rPr>
                          <w:sz w:val="18"/>
                          <w:szCs w:val="18"/>
                        </w:rPr>
                        <w:t>Арк.</w:t>
                      </w:r>
                    </w:p>
                  </w:txbxContent>
                </v:textbox>
              </v:rect>
              <v:rect id="Rectangle 338" o:spid="_x0000_s1039"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" filled="f" stroked="f">
                <v:textbox inset="0,0,0,0">
                  <w:txbxContent>
                    <w:p w14:paraId="5E18C083" w14:textId="77777777" w:rsidR="009F5C88" w:rsidRPr="004D3F22" w:rsidRDefault="009F5C88" w:rsidP="00FD123C">
                      <w:pPr>
                        <w:jc w:val="center"/>
                        <w:rPr>
                          <w:sz w:val="18"/>
                          <w:szCs w:val="18"/>
                        </w:rPr>
                      </w:pPr>
                      <w:r w:rsidRPr="004D3F22">
                        <w:rPr>
                          <w:sz w:val="18"/>
                          <w:szCs w:val="18"/>
                        </w:rPr>
                        <w:t>№ докум.</w:t>
                      </w:r>
                    </w:p>
                  </w:txbxContent>
                </v:textbox>
              </v:rect>
              <v:rect id="Rectangle 339" o:spid="_x0000_s1040"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" filled="f" stroked="f">
                <v:textbox inset="0,0,0,0">
                  <w:txbxContent>
                    <w:p w14:paraId="33D888E7" w14:textId="77777777" w:rsidR="009F5C88" w:rsidRPr="004D3F22" w:rsidRDefault="009F5C88" w:rsidP="00FD123C">
                      <w:pPr>
                        <w:jc w:val="center"/>
                        <w:rPr>
                          <w:sz w:val="18"/>
                          <w:szCs w:val="18"/>
                        </w:rPr>
                      </w:pPr>
                      <w:r w:rsidRPr="004D3F22">
                        <w:rPr>
                          <w:sz w:val="18"/>
                          <w:szCs w:val="18"/>
                        </w:rPr>
                        <w:t>Підпис</w:t>
                      </w:r>
                    </w:p>
                  </w:txbxContent>
                </v:textbox>
              </v:rect>
              <v:rect id="Rectangle 340" o:spid="_x0000_s1041"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" filled="f" stroked="f">
                <v:textbox inset="0,0,0,0">
                  <w:txbxContent>
                    <w:p w14:paraId="109F659A" w14:textId="77777777" w:rsidR="009F5C88" w:rsidRPr="004D3F22" w:rsidRDefault="009F5C88" w:rsidP="00FD123C">
                      <w:pPr>
                        <w:jc w:val="center"/>
                        <w:rPr>
                          <w:sz w:val="18"/>
                          <w:szCs w:val="18"/>
                        </w:rPr>
                      </w:pPr>
                      <w:r w:rsidRPr="004D3F22">
                        <w:rPr>
                          <w:sz w:val="18"/>
                          <w:szCs w:val="18"/>
                        </w:rPr>
                        <w:t>Дата</w:t>
                      </w:r>
                    </w:p>
                  </w:txbxContent>
                </v:textbox>
              </v:rect>
              <v:rect id="Rectangle 341" o:spid="_x0000_s1042"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" filled="f" stroked="f">
                <v:textbox inset="0,0,0,0">
                  <w:txbxContent>
                    <w:p w14:paraId="5AA2ECD2" w14:textId="77777777" w:rsidR="009F5C88" w:rsidRPr="00C93D82" w:rsidRDefault="009F5C88" w:rsidP="00FD123C">
                      <w:pPr>
                        <w:jc w:val="center"/>
                        <w:rPr>
                          <w:rFonts w:ascii="Journal" w:hAnsi="Journal"/>
                          <w:sz w:val="20"/>
                        </w:rPr>
                      </w:pPr>
                      <w:r w:rsidRPr="00C93D82">
                        <w:rPr>
                          <w:sz w:val="20"/>
                        </w:rPr>
                        <w:t>Арк.</w:t>
                      </w:r>
                    </w:p>
                  </w:txbxContent>
                </v:textbox>
              </v:rect>
              <v:rect id="Rectangle 342" o:spid="_x0000_s1043" style="position:absolute;left:9487;top:15336;width:774;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" filled="f" stroked="f">
                <v:textbox inset="1pt,1pt,1pt,1pt">
                  <w:txbxContent>
                    <w:p w14:paraId="178CB67C" w14:textId="77777777" w:rsidR="009F5C88" w:rsidRPr="00711D23" w:rsidRDefault="009F5C88" w:rsidP="00FD123C">
                      <w:pPr>
                        <w:jc w:val="center"/>
                        <w:rPr>
                          <w:sz w:val="20"/>
                          <w:lang w:val="uk-UA"/>
                        </w:rPr>
                      </w:pPr>
                      <w:r>
                        <w:rPr>
                          <w:sz w:val="20"/>
                          <w:lang w:val="uk-UA"/>
                        </w:rPr>
                        <w:t>4</w:t>
                      </w:r>
                    </w:p>
                  </w:txbxContent>
                </v:textbox>
              </v:rect>
              <v:rect id="Rectangle 343" o:spid="_x0000_s1044"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" filled="f" stroked="f">
                <v:textbox inset="1pt,1pt,1pt,1pt">
                  <w:txbxContent>
                    <w:p w14:paraId="48738166" w14:textId="7715B061" w:rsidR="009F5C88" w:rsidRPr="00737355" w:rsidRDefault="009F5C88" w:rsidP="0047491E">
                      <w:pPr>
                        <w:spacing w:before="120"/>
                        <w:jc w:val="center"/>
                        <w:rPr>
                          <w:rFonts w:ascii="ISOCPEUR" w:hAnsi="ISOCPEUR"/>
                          <w:i/>
                          <w:sz w:val="25"/>
                          <w:szCs w:val="25"/>
                          <w:lang w:val="uk-UA"/>
                        </w:rPr>
                      </w:pPr>
                      <w:r w:rsidRPr="00737355">
                        <w:rPr>
                          <w:rFonts w:ascii="ISOCPEUR" w:hAnsi="ISOCPEUR"/>
                          <w:i/>
                          <w:sz w:val="25"/>
                          <w:szCs w:val="25"/>
                          <w:lang w:val="uk-UA"/>
                        </w:rPr>
                        <w:t>«Житомирська політехніка»</w:t>
                      </w:r>
                      <w:r w:rsidRPr="00737355">
                        <w:rPr>
                          <w:rFonts w:ascii="ISOCPEUR" w:hAnsi="ISOCPEUR"/>
                          <w:i/>
                          <w:sz w:val="25"/>
                          <w:szCs w:val="25"/>
                        </w:rPr>
                        <w:t>.</w:t>
                      </w:r>
                      <w:r w:rsidRPr="00E86900">
                        <w:rPr>
                          <w:rFonts w:ascii="ISOCPEUR" w:hAnsi="ISOCPEUR"/>
                          <w:i/>
                          <w:sz w:val="25"/>
                          <w:szCs w:val="25"/>
                          <w:lang w:val="uk-UA"/>
                        </w:rPr>
                        <w:t>2</w:t>
                      </w:r>
                      <w:r>
                        <w:rPr>
                          <w:rFonts w:ascii="ISOCPEUR" w:hAnsi="ISOCPEUR"/>
                          <w:i/>
                          <w:sz w:val="25"/>
                          <w:szCs w:val="25"/>
                          <w:lang w:val="uk-UA"/>
                        </w:rPr>
                        <w:t>3</w:t>
                      </w:r>
                      <w:r w:rsidRPr="00E86900">
                        <w:rPr>
                          <w:rFonts w:ascii="ISOCPEUR" w:hAnsi="ISOCPEUR"/>
                          <w:i/>
                          <w:sz w:val="25"/>
                          <w:szCs w:val="25"/>
                        </w:rPr>
                        <w:t>.</w:t>
                      </w:r>
                      <w:r w:rsidRPr="00E86900">
                        <w:rPr>
                          <w:rFonts w:ascii="ISOCPEUR" w:hAnsi="ISOCPEUR"/>
                          <w:i/>
                          <w:sz w:val="25"/>
                          <w:szCs w:val="25"/>
                          <w:lang w:val="uk-UA"/>
                        </w:rPr>
                        <w:t>12</w:t>
                      </w:r>
                      <w:r>
                        <w:rPr>
                          <w:rFonts w:ascii="ISOCPEUR" w:hAnsi="ISOCPEUR"/>
                          <w:i/>
                          <w:sz w:val="25"/>
                          <w:szCs w:val="25"/>
                          <w:lang w:val="uk-UA"/>
                        </w:rPr>
                        <w:t>1</w:t>
                      </w:r>
                      <w:r w:rsidRPr="00E86900">
                        <w:rPr>
                          <w:rFonts w:ascii="ISOCPEUR" w:hAnsi="ISOCPEUR"/>
                          <w:i/>
                          <w:sz w:val="25"/>
                          <w:szCs w:val="25"/>
                        </w:rPr>
                        <w:t>.</w:t>
                      </w:r>
                      <w:r w:rsidR="00370A65">
                        <w:rPr>
                          <w:rFonts w:ascii="ISOCPEUR" w:hAnsi="ISOCPEUR"/>
                          <w:i/>
                          <w:sz w:val="25"/>
                          <w:szCs w:val="25"/>
                          <w:lang w:val="uk-UA"/>
                        </w:rPr>
                        <w:t>04</w:t>
                      </w:r>
                      <w:r w:rsidRPr="00737355">
                        <w:rPr>
                          <w:rFonts w:ascii="ISOCPEUR" w:hAnsi="ISOCPEUR"/>
                          <w:i/>
                          <w:sz w:val="25"/>
                          <w:szCs w:val="25"/>
                        </w:rPr>
                        <w:t>.000</w:t>
                      </w:r>
                      <w:r w:rsidRPr="00737355">
                        <w:rPr>
                          <w:rFonts w:ascii="ISOCPEUR" w:hAnsi="ISOCPEUR"/>
                          <w:i/>
                          <w:sz w:val="25"/>
                          <w:szCs w:val="25"/>
                          <w:lang w:val="uk-UA"/>
                        </w:rPr>
                        <w:t xml:space="preserve"> </w:t>
                      </w:r>
                      <w:r w:rsidRPr="00737355">
                        <w:rPr>
                          <w:rFonts w:ascii="ISOCPEUR" w:hAnsi="ISOCPEUR"/>
                          <w:i/>
                          <w:sz w:val="25"/>
                          <w:szCs w:val="25"/>
                        </w:rPr>
                        <w:t>-</w:t>
                      </w:r>
                      <w:r w:rsidRPr="00737355">
                        <w:rPr>
                          <w:rFonts w:ascii="ISOCPEUR" w:hAnsi="ISOCPEUR"/>
                          <w:i/>
                          <w:sz w:val="25"/>
                          <w:szCs w:val="25"/>
                          <w:lang w:val="uk-UA"/>
                        </w:rPr>
                        <w:t xml:space="preserve"> </w:t>
                      </w:r>
                      <w:r>
                        <w:rPr>
                          <w:rFonts w:ascii="ISOCPEUR" w:hAnsi="ISOCPEUR"/>
                          <w:i/>
                          <w:sz w:val="25"/>
                          <w:szCs w:val="25"/>
                          <w:lang w:val="uk-UA"/>
                        </w:rPr>
                        <w:t>ПЗ</w:t>
                      </w:r>
                    </w:p>
                    <w:p w14:paraId="1237F302" w14:textId="77777777" w:rsidR="009F5C88" w:rsidRPr="00552DF5" w:rsidRDefault="009F5C88" w:rsidP="00FD123C">
                      <w:pPr>
                        <w:rPr>
                          <w:lang w:val="uk-UA"/>
                        </w:rPr>
                      </w:pPr>
                    </w:p>
                  </w:txbxContent>
                </v:textbox>
              </v:rect>
              <v:line id="Line 344" o:spid="_x0000_s1045"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" strokeweight="2pt"/>
              <v:line id="Line 345" o:spid="_x0000_s1046"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" strokeweight="2pt"/>
              <v:line id="Line 346" o:spid="_x0000_s1047"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" strokeweight="1pt"/>
              <v:line id="Line 347" o:spid="_x0000_s1048"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" strokeweight="1pt"/>
              <v:line id="Line 348" o:spid="_x0000_s1049"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" strokeweight="1pt"/>
              <v:group id="Group 349" o:spid="_x0000_s1050"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">
                <v:rect id="Rectangle 350"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" filled="f" stroked="f">
                  <v:textbox inset="0,0,0,0">
                    <w:txbxContent>
                      <w:p w14:paraId="4944637B" w14:textId="77777777" w:rsidR="009F5C88" w:rsidRPr="00C93D82" w:rsidRDefault="009F5C88" w:rsidP="00FD123C">
                        <w:pPr>
                          <w:rPr>
                            <w:rFonts w:ascii="Journal" w:hAnsi="Journal"/>
                            <w:sz w:val="20"/>
                          </w:rPr>
                        </w:pPr>
                        <w:r w:rsidRPr="00C93D82">
                          <w:rPr>
                            <w:sz w:val="20"/>
                          </w:rPr>
                          <w:t xml:space="preserve"> Розро</w:t>
                        </w:r>
                        <w:r w:rsidRPr="00C93D82">
                          <w:rPr>
                            <w:rFonts w:ascii="Journal" w:hAnsi="Journal"/>
                            <w:sz w:val="20"/>
                          </w:rPr>
                          <w:t>б.</w:t>
                        </w:r>
                      </w:p>
                    </w:txbxContent>
                  </v:textbox>
                </v:rect>
                <v:rect id="Rectangle 351"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" filled="f" stroked="f">
                  <v:textbox inset="0,0,0,0">
                    <w:txbxContent>
                      <w:p w14:paraId="7B10A82F" w14:textId="63B9A7A1" w:rsidR="009F5C88" w:rsidRPr="00D15843" w:rsidRDefault="00370A65" w:rsidP="00FD123C">
                        <w:pPr>
                          <w:rPr>
                            <w:sz w:val="20"/>
                          </w:rPr>
                        </w:pPr>
                        <w:r>
                          <w:rPr>
                            <w:sz w:val="18"/>
                            <w:szCs w:val="18"/>
                            <w:lang w:val="uk-UA"/>
                          </w:rPr>
                          <w:t>Бігун Р.В</w:t>
                        </w:r>
                        <w:r w:rsidR="009F5C88">
                          <w:rPr>
                            <w:sz w:val="18"/>
                            <w:szCs w:val="18"/>
                            <w:lang w:val="uk-UA"/>
                          </w:rPr>
                          <w:t>.</w:t>
                        </w:r>
                      </w:p>
                    </w:txbxContent>
                  </v:textbox>
                </v:rect>
              </v:group>
              <v:group id="Group 352" o:spid="_x0000_s1053"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">
                <v:rect id="Rectangle 353"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" filled="f" stroked="f">
                  <v:textbox inset="0,0,0,0">
                    <w:txbxContent>
                      <w:p w14:paraId="2F3CFB32" w14:textId="77777777" w:rsidR="009F5C88" w:rsidRPr="00E716F4" w:rsidRDefault="009F5C88" w:rsidP="00FD123C">
                        <w:pPr>
                          <w:rPr>
                            <w:sz w:val="20"/>
                          </w:rPr>
                        </w:pPr>
                        <w:r>
                          <w:rPr>
                            <w:sz w:val="20"/>
                          </w:rPr>
                          <w:t xml:space="preserve"> Перевір.</w:t>
                        </w:r>
                      </w:p>
                    </w:txbxContent>
                  </v:textbox>
                </v:rect>
                <v:rect id="Rectangle 354"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" filled="f" stroked="f">
                  <v:textbox inset="0,0,0,0">
                    <w:txbxContent>
                      <w:p w14:paraId="52EB59FF" w14:textId="77777777" w:rsidR="009F5C88" w:rsidRPr="00552DF5" w:rsidRDefault="009F5C88" w:rsidP="00FD123C">
                        <w:pPr>
                          <w:rPr>
                            <w:i/>
                            <w:sz w:val="20"/>
                            <w:szCs w:val="20"/>
                            <w:lang w:val="uk-UA"/>
                          </w:rPr>
                        </w:pPr>
                      </w:p>
                    </w:txbxContent>
                  </v:textbox>
                </v:rect>
              </v:group>
              <v:group id="Group 355" o:spid="_x0000_s1056"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">
                <v:rect id="Rectangle 356"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" filled="f" stroked="f">
                  <v:textbox inset="0,0,0,0">
                    <w:txbxContent>
                      <w:p w14:paraId="573B8071" w14:textId="77777777" w:rsidR="009F5C88" w:rsidRPr="00C93D82" w:rsidRDefault="009F5C88" w:rsidP="00FD123C">
                        <w:pPr>
                          <w:rPr>
                            <w:sz w:val="20"/>
                          </w:rPr>
                        </w:pPr>
                        <w:r w:rsidRPr="00C93D82">
                          <w:rPr>
                            <w:sz w:val="20"/>
                          </w:rPr>
                          <w:t xml:space="preserve"> Керівник</w:t>
                        </w:r>
                      </w:p>
                    </w:txbxContent>
                  </v:textbox>
                </v:rect>
                <v:rect id="Rectangle 357"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" filled="f" stroked="f">
                  <v:textbox inset="1pt,1pt,1pt,1pt">
                    <w:txbxContent>
                      <w:p w14:paraId="4F9F99B1" w14:textId="05202844" w:rsidR="009F5C88" w:rsidRPr="008136FD" w:rsidRDefault="00923CD4" w:rsidP="00FD123C">
                        <w:pPr>
                          <w:rPr>
                            <w:iCs/>
                          </w:rPr>
                        </w:pPr>
                        <w:r w:rsidRPr="00923CD4">
                          <w:rPr>
                            <w:iCs/>
                            <w:sz w:val="18"/>
                            <w:szCs w:val="20"/>
                            <w:lang w:val="uk-UA"/>
                          </w:rPr>
                          <w:t>Левківський В.Л</w:t>
                        </w:r>
                      </w:p>
                    </w:txbxContent>
                  </v:textbox>
                </v:rect>
              </v:group>
              <v:group id="Group 358" o:spid="_x0000_s1059" style="position:absolute;left:1154;top:15942;width:2518;height:494" coordsize="19999,39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">
                <v:rect id="Rectangle 359"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" filled="f" stroked="f">
                  <v:textbox inset="0,0,0,0">
                    <w:txbxContent>
                      <w:p w14:paraId="525F7B2B" w14:textId="77777777" w:rsidR="009F5C88" w:rsidRPr="00C93D82" w:rsidRDefault="009F5C88" w:rsidP="00FD123C">
                        <w:pPr>
                          <w:rPr>
                            <w:sz w:val="20"/>
                          </w:rPr>
                        </w:pPr>
                        <w:r w:rsidRPr="00C93D82">
                          <w:rPr>
                            <w:sz w:val="20"/>
                          </w:rPr>
                          <w:t xml:space="preserve"> Н. контр.</w:t>
                        </w:r>
                      </w:p>
                    </w:txbxContent>
                  </v:textbox>
                </v:rect>
                <v:rect id="Rectangle 360" o:spid="_x0000_s1061" style="position:absolute;left:9281;width:10718;height:39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" filled="f" stroked="f">
                  <v:textbox inset="1pt,1pt,1pt,1pt">
                    <w:txbxContent>
                      <w:p w14:paraId="3F76621D" w14:textId="77777777" w:rsidR="009F5C88" w:rsidRPr="00555F15" w:rsidRDefault="009F5C88" w:rsidP="00FD123C">
                        <w:pPr>
                          <w:rPr>
                            <w:sz w:val="20"/>
                            <w:szCs w:val="20"/>
                            <w:lang w:val="uk-UA"/>
                          </w:rPr>
                        </w:pPr>
                      </w:p>
                    </w:txbxContent>
                  </v:textbox>
                </v:rect>
              </v:group>
              <v:group id="Group 361" o:spid="_x0000_s1062"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">
                <v:rect id="Rectangle 362"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" filled="f" stroked="f">
                  <v:textbox inset="0,0,0,0">
                    <w:txbxContent>
                      <w:p w14:paraId="581019A8" w14:textId="77777777" w:rsidR="009F5C88" w:rsidRPr="001439B3" w:rsidRDefault="009F5C88" w:rsidP="00FD123C">
                        <w:pPr>
                          <w:rPr>
                            <w:sz w:val="20"/>
                          </w:rPr>
                        </w:pPr>
                        <w:bookmarkStart w:id="6" w:name="_Hlk136182326"/>
                        <w:r>
                          <w:rPr>
                            <w:sz w:val="20"/>
                          </w:rPr>
                          <w:t xml:space="preserve"> </w:t>
                        </w:r>
                        <w:bookmarkEnd w:id="6"/>
                        <w:r>
                          <w:rPr>
                            <w:sz w:val="20"/>
                          </w:rPr>
                          <w:t>Зав. каф.</w:t>
                        </w:r>
                      </w:p>
                    </w:txbxContent>
                  </v:textbox>
                </v:rect>
                <v:rect id="Rectangle 363"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" filled="f" stroked="f">
                  <v:textbox inset="1pt,1pt,1pt,1pt">
                    <w:txbxContent>
                      <w:p w14:paraId="4AD5AD5D" w14:textId="77777777" w:rsidR="009F5C88" w:rsidRPr="005D44B3" w:rsidRDefault="009F5C88" w:rsidP="00FD123C">
                        <w:pPr>
                          <w:rPr>
                            <w:i/>
                            <w:sz w:val="18"/>
                            <w:szCs w:val="18"/>
                            <w:lang w:val="uk-UA"/>
                          </w:rPr>
                        </w:pPr>
                      </w:p>
                    </w:txbxContent>
                  </v:textbox>
                </v:rect>
              </v:group>
              <v:line id="Line 364" o:spid="_x0000_s1065"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" strokeweight="2pt"/>
              <v:rect id="Rectangle 365" o:spid="_x0000_s1066"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" filled="f" stroked="f">
                <v:textbox inset="1pt,1pt,1pt,1pt">
                  <w:txbxContent>
                    <w:p w14:paraId="056CCC32" w14:textId="77777777" w:rsidR="009F5C88" w:rsidRDefault="009F5C88" w:rsidP="00FD123C">
                      <w:pPr>
                        <w:rPr>
                          <w:szCs w:val="22"/>
                          <w:lang w:val="uk-UA"/>
                        </w:rPr>
                      </w:pPr>
                    </w:p>
                    <w:p w14:paraId="39E242DA" w14:textId="1BF3235A" w:rsidR="009F5C88" w:rsidRPr="00923CD4" w:rsidRDefault="00923CD4" w:rsidP="00923CD4">
                      <w:pPr>
                        <w:jc w:val="center"/>
                        <w:rPr>
                          <w:sz w:val="24"/>
                          <w:lang w:val="uk-UA"/>
                        </w:rPr>
                      </w:pPr>
                      <w:r w:rsidRPr="00923CD4">
                        <w:rPr>
                          <w:color w:val="000000"/>
                          <w:sz w:val="24"/>
                          <w:shd w:val="clear" w:color="auto" w:fill="FFFFFF"/>
                        </w:rPr>
                        <w:t>Веб-орієнтована система “Симулятор мініігор”</w:t>
                      </w:r>
                      <w:r>
                        <w:rPr>
                          <w:color w:val="000000"/>
                          <w:sz w:val="24"/>
                          <w:shd w:val="clear" w:color="auto" w:fill="FFFFFF"/>
                          <w:lang w:val="uk-UA"/>
                        </w:rPr>
                        <w:br/>
                        <w:t>Пояснювальна записка</w:t>
                      </w:r>
                    </w:p>
                  </w:txbxContent>
                </v:textbox>
              </v:rect>
              <v:line id="Line 366" o:spid="_x0000_s1067"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" strokeweight="2pt"/>
              <v:line id="Line 367" o:spid="_x0000_s1068"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" strokeweight="2pt"/>
              <v:line id="Line 368" o:spid="_x0000_s1069"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" strokeweight="2pt"/>
              <v:rect id="Rectangle 369" o:spid="_x0000_s1070"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" filled="f" stroked="f">
                <v:textbox inset="0,0,0,0">
                  <w:txbxContent>
                    <w:p w14:paraId="790822AA" w14:textId="77777777" w:rsidR="009F5C88" w:rsidRPr="00C93D82" w:rsidRDefault="009F5C88" w:rsidP="00FD123C">
                      <w:pPr>
                        <w:jc w:val="center"/>
                        <w:rPr>
                          <w:sz w:val="20"/>
                        </w:rPr>
                      </w:pPr>
                      <w:r w:rsidRPr="00C93D82">
                        <w:rPr>
                          <w:sz w:val="20"/>
                        </w:rPr>
                        <w:t>Літ.</w:t>
                      </w:r>
                    </w:p>
                  </w:txbxContent>
                </v:textbox>
              </v:rect>
              <v:rect id="Rectangle 370" o:spid="_x0000_s1071"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" filled="f" stroked="f">
                <v:textbox inset="0,0,0,0">
                  <w:txbxContent>
                    <w:p w14:paraId="1619C50C" w14:textId="77777777" w:rsidR="009F5C88" w:rsidRPr="00C93D82" w:rsidRDefault="009F5C88" w:rsidP="00FD123C">
                      <w:pPr>
                        <w:jc w:val="center"/>
                        <w:rPr>
                          <w:rFonts w:ascii="Journal" w:hAnsi="Journal"/>
                          <w:sz w:val="20"/>
                        </w:rPr>
                      </w:pPr>
                      <w:r w:rsidRPr="00C93D82">
                        <w:rPr>
                          <w:sz w:val="20"/>
                        </w:rPr>
                        <w:t>Аркушів</w:t>
                      </w:r>
                    </w:p>
                  </w:txbxContent>
                </v:textbox>
              </v:rect>
              <v:rect id="Rectangle 371" o:spid="_x0000_s1072"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" filled="f" stroked="f">
                <v:textbox inset="1pt,1pt,1pt,1pt">
                  <w:txbxContent>
                    <w:p w14:paraId="71E9540F" w14:textId="77777777" w:rsidR="009F5C88" w:rsidRPr="00750978" w:rsidRDefault="009F5C88" w:rsidP="0047491E">
                      <w:pPr>
                        <w:jc w:val="center"/>
                        <w:rPr>
                          <w:sz w:val="20"/>
                          <w:lang w:val="uk-UA"/>
                        </w:rPr>
                      </w:pPr>
                      <w:r>
                        <w:rPr>
                          <w:sz w:val="20"/>
                          <w:lang w:val="uk-UA"/>
                        </w:rPr>
                        <w:t>29</w:t>
                      </w:r>
                    </w:p>
                    <w:p w14:paraId="1F4AB185" w14:textId="77777777" w:rsidR="009F5C88" w:rsidRPr="00CB417C" w:rsidRDefault="009F5C88" w:rsidP="00FD123C">
                      <w:pPr>
                        <w:jc w:val="center"/>
                        <w:rPr>
                          <w:color w:val="FF0000"/>
                          <w:sz w:val="20"/>
                          <w:lang w:val="en-US"/>
                        </w:rPr>
                      </w:pPr>
                    </w:p>
                    <w:p w14:paraId="0F890EB7" w14:textId="77777777" w:rsidR="009F5C88" w:rsidRPr="001D0E3D" w:rsidRDefault="009F5C88" w:rsidP="00FD123C">
                      <w:pPr>
                        <w:jc w:val="center"/>
                        <w:rPr>
                          <w:color w:val="FF0000"/>
                          <w:sz w:val="20"/>
                        </w:rPr>
                      </w:pPr>
                    </w:p>
                  </w:txbxContent>
                </v:textbox>
              </v:rect>
              <v:line id="Line 372" o:spid="_x0000_s1073"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" strokeweight="1pt"/>
              <v:line id="Line 373" o:spid="_x0000_s1074"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" strokeweight="1pt"/>
              <v:rect id="Rectangle 374" o:spid="_x0000_s1075"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" filled="f" stroked="f">
                <v:textbox inset="1pt,1pt,1pt,1pt">
                  <w:txbxContent>
                    <w:p w14:paraId="42451EAF" w14:textId="272ED76B" w:rsidR="009F5C88" w:rsidRPr="00046F7C" w:rsidRDefault="009F5C88" w:rsidP="00FD123C">
                      <w:pPr>
                        <w:spacing w:before="60"/>
                        <w:jc w:val="center"/>
                        <w:rPr>
                          <w:rFonts w:ascii="Journal" w:hAnsi="Journal"/>
                          <w:szCs w:val="28"/>
                          <w:lang w:val="en-US"/>
                        </w:rPr>
                      </w:pPr>
                      <w:r w:rsidRPr="00F734D4">
                        <w:rPr>
                          <w:szCs w:val="28"/>
                        </w:rPr>
                        <w:t>ФІКТ</w:t>
                      </w:r>
                      <w:r>
                        <w:rPr>
                          <w:szCs w:val="28"/>
                        </w:rPr>
                        <w:t>,</w:t>
                      </w:r>
                      <w:r w:rsidRPr="00F734D4">
                        <w:rPr>
                          <w:szCs w:val="28"/>
                        </w:rPr>
                        <w:t xml:space="preserve"> </w:t>
                      </w:r>
                      <w:r>
                        <w:rPr>
                          <w:szCs w:val="28"/>
                        </w:rPr>
                        <w:t>Г</w:t>
                      </w:r>
                      <w:r w:rsidRPr="00F734D4">
                        <w:rPr>
                          <w:szCs w:val="28"/>
                        </w:rPr>
                        <w:t xml:space="preserve">р. </w:t>
                      </w:r>
                      <w:r w:rsidRPr="00D15843">
                        <w:rPr>
                          <w:szCs w:val="28"/>
                        </w:rPr>
                        <w:t>ВТ</w:t>
                      </w:r>
                      <w:r w:rsidRPr="00D15843">
                        <w:rPr>
                          <w:szCs w:val="28"/>
                          <w:lang w:val="en-US"/>
                        </w:rPr>
                        <w:t>-</w:t>
                      </w:r>
                      <w:r w:rsidRPr="00D15843">
                        <w:rPr>
                          <w:szCs w:val="28"/>
                        </w:rPr>
                        <w:t>2</w:t>
                      </w:r>
                      <w:r w:rsidRPr="00D15843">
                        <w:rPr>
                          <w:szCs w:val="28"/>
                          <w:lang w:val="en-US"/>
                        </w:rPr>
                        <w:t>2</w:t>
                      </w:r>
                      <w:r w:rsidRPr="00D15843">
                        <w:rPr>
                          <w:szCs w:val="28"/>
                        </w:rPr>
                        <w:t>-1</w:t>
                      </w:r>
                      <w:r w:rsidRPr="00D15843">
                        <w:rPr>
                          <w:szCs w:val="28"/>
                          <w:lang w:val="en-US"/>
                        </w:rPr>
                        <w:t>[</w:t>
                      </w:r>
                      <w:r w:rsidR="00370A65">
                        <w:rPr>
                          <w:szCs w:val="28"/>
                          <w:lang w:val="uk-UA"/>
                        </w:rPr>
                        <w:t>1</w:t>
                      </w:r>
                      <w:r w:rsidRPr="00D15843">
                        <w:rPr>
                          <w:szCs w:val="28"/>
                          <w:lang w:val="en-US"/>
                        </w:rPr>
                        <w:t>]</w:t>
                      </w:r>
                    </w:p>
                  </w:txbxContent>
                </v:textbox>
              </v:rec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5125E" w14:textId="7C0392FF" w:rsidR="009F5C88" w:rsidRDefault="004B4872">
    <w:r>
      <w:rPr>
        <w:noProof/>
      </w:rPr>
      <mc:AlternateContent>
        <mc:Choice Requires="wpg">
          <w:drawing>
            <wp:anchor distT="0" distB="0" distL="114300" distR="114300" simplePos="0" relativeHeight="251658240" behindDoc="0" locked="0" layoutInCell="1" allowOverlap="1" wp14:anchorId="71DEF6F4" wp14:editId="2B53E5BF">
              <wp:simplePos x="0" y="0"/>
              <wp:positionH relativeFrom="margin">
                <wp:posOffset>-448945</wp:posOffset>
              </wp:positionH>
              <wp:positionV relativeFrom="paragraph">
                <wp:posOffset>-202565</wp:posOffset>
              </wp:positionV>
              <wp:extent cx="6831330" cy="10295890"/>
              <wp:effectExtent l="0" t="0" r="26670" b="29210"/>
              <wp:wrapNone/>
              <wp:docPr id="4"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31330" cy="10295890"/>
                        <a:chOff x="1134" y="284"/>
                        <a:chExt cx="10488" cy="16214"/>
                      </a:xfrm>
                    </wpg:grpSpPr>
                    <wps:wsp>
                      <wps:cNvPr id="12" name="Rectangle 202"/>
                      <wps:cNvSpPr>
                        <a:spLocks noChangeArrowheads="1"/>
                      </wps:cNvSpPr>
                      <wps:spPr bwMode="auto">
                        <a:xfrm>
                          <a:off x="2332" y="15643"/>
                          <a:ext cx="1415" cy="285"/>
                        </a:xfrm>
                        <a:prstGeom prst="rect">
                          <a:avLst/>
                        </a:prstGeom>
                        <a:noFill/>
                        <a:ln>
                          <a:noFill/>
                        </a:ln>
                      </wps:spPr>
                      <wps:txbx>
                        <w:txbxContent>
                          <w:p w14:paraId="35B9529F" w14:textId="665A7DA3" w:rsidR="009F5C88" w:rsidRPr="00D15843" w:rsidRDefault="00370A65" w:rsidP="008136FD">
                            <w:pPr>
                              <w:rPr>
                                <w:sz w:val="20"/>
                              </w:rPr>
                            </w:pPr>
                            <w:bookmarkStart w:id="19" w:name="_Hlk136970247"/>
                            <w:bookmarkStart w:id="20" w:name="_Hlk136970248"/>
                            <w:r>
                              <w:rPr>
                                <w:sz w:val="18"/>
                                <w:szCs w:val="18"/>
                                <w:lang w:val="uk-UA"/>
                              </w:rPr>
                              <w:t>Бігун Р.В.</w:t>
                            </w:r>
                            <w:r w:rsidR="009F5C88">
                              <w:rPr>
                                <w:sz w:val="18"/>
                                <w:szCs w:val="18"/>
                                <w:lang w:val="uk-UA"/>
                              </w:rPr>
                              <w:t>.</w:t>
                            </w:r>
                          </w:p>
                          <w:p w14:paraId="21A37129" w14:textId="77777777" w:rsidR="009F5C88" w:rsidRPr="00E26E0E" w:rsidRDefault="009F5C88" w:rsidP="00C649AC">
                            <w:pPr>
                              <w:rPr>
                                <w:sz w:val="18"/>
                                <w:szCs w:val="18"/>
                              </w:rPr>
                            </w:pPr>
                            <w:r w:rsidRPr="00E26E0E">
                              <w:rPr>
                                <w:sz w:val="18"/>
                                <w:szCs w:val="18"/>
                              </w:rPr>
                              <w:t>М.В.</w:t>
                            </w:r>
                          </w:p>
                          <w:p w14:paraId="1638EBBE" w14:textId="77777777" w:rsidR="009F5C88" w:rsidRPr="00E26E0E" w:rsidRDefault="009F5C88" w:rsidP="0047491E">
                            <w:pPr>
                              <w:rPr>
                                <w:sz w:val="18"/>
                                <w:szCs w:val="18"/>
                              </w:rPr>
                            </w:pPr>
                            <w:r w:rsidRPr="00E26E0E">
                              <w:rPr>
                                <w:sz w:val="18"/>
                                <w:szCs w:val="18"/>
                              </w:rPr>
                              <w:t>М.В.</w:t>
                            </w:r>
                            <w:bookmarkEnd w:id="19"/>
                            <w:bookmarkEnd w:id="20"/>
                          </w:p>
                          <w:p w14:paraId="20B89431" w14:textId="77777777" w:rsidR="009F5C88" w:rsidRPr="00DC2A88" w:rsidRDefault="009F5C88" w:rsidP="00571A34">
                            <w:pPr>
                              <w:jc w:val="center"/>
                              <w:rPr>
                                <w:sz w:val="17"/>
                                <w:szCs w:val="17"/>
                              </w:rPr>
                            </w:pPr>
                          </w:p>
                          <w:p w14:paraId="6419F02B" w14:textId="77777777" w:rsidR="009F5C88" w:rsidRPr="00DC2A88" w:rsidRDefault="009F5C88" w:rsidP="00571A34">
                            <w:pPr>
                              <w:jc w:val="center"/>
                              <w:rPr>
                                <w:sz w:val="17"/>
                                <w:szCs w:val="17"/>
                              </w:rPr>
                            </w:pPr>
                          </w:p>
                          <w:p w14:paraId="521F8FB1" w14:textId="77777777" w:rsidR="009F5C88" w:rsidRPr="00DC2A88" w:rsidRDefault="009F5C88" w:rsidP="00571A34">
                            <w:pPr>
                              <w:jc w:val="center"/>
                              <w:rPr>
                                <w:sz w:val="17"/>
                                <w:szCs w:val="17"/>
                              </w:rPr>
                            </w:pPr>
                          </w:p>
                        </w:txbxContent>
                      </wps:txbx>
                      <wps:bodyPr rot="0" vert="horz" wrap="square" lIns="12700" tIns="12700" rIns="12700" bIns="12700" anchor="t" anchorCtr="0" upright="1">
                        <a:noAutofit/>
                      </wps:bodyPr>
                    </wps:wsp>
                    <wpg:grpSp>
                      <wpg:cNvPr id="21" name="Group 203"/>
                      <wpg:cNvGrpSpPr>
                        <a:grpSpLocks/>
                      </wpg:cNvGrpSpPr>
                      <wpg:grpSpPr bwMode="auto">
                        <a:xfrm>
                          <a:off x="1134" y="284"/>
                          <a:ext cx="10488" cy="16214"/>
                          <a:chOff x="1134" y="284"/>
                          <a:chExt cx="10488" cy="16214"/>
                        </a:xfrm>
                      </wpg:grpSpPr>
                      <wpg:grpSp>
                        <wpg:cNvPr id="37" name="Group 204"/>
                        <wpg:cNvGrpSpPr>
                          <a:grpSpLocks/>
                        </wpg:cNvGrpSpPr>
                        <wpg:grpSpPr bwMode="auto">
                          <a:xfrm>
                            <a:off x="1134" y="284"/>
                            <a:ext cx="10488" cy="16214"/>
                            <a:chOff x="1134" y="284"/>
                            <a:chExt cx="10488" cy="16214"/>
                          </a:xfrm>
                        </wpg:grpSpPr>
                        <wps:wsp>
                          <wps:cNvPr id="43" name="Rectangle 205"/>
                          <wps:cNvSpPr>
                            <a:spLocks noChangeArrowheads="1"/>
                          </wps:cNvSpPr>
                          <wps:spPr bwMode="auto">
                            <a:xfrm>
                              <a:off x="1134" y="284"/>
                              <a:ext cx="10488" cy="16214"/>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44" name="Line 206"/>
                          <wps:cNvCnPr>
                            <a:cxnSpLocks noChangeShapeType="1"/>
                          </wps:cNvCnPr>
                          <wps:spPr bwMode="auto">
                            <a:xfrm>
                              <a:off x="1707" y="15646"/>
                              <a:ext cx="1" cy="843"/>
                            </a:xfrm>
                            <a:prstGeom prst="line">
                              <a:avLst/>
                            </a:prstGeom>
                            <a:noFill/>
                            <a:ln w="25400">
                              <a:solidFill>
                                <a:srgbClr val="000000"/>
                              </a:solidFill>
                              <a:round/>
                              <a:headEnd/>
                              <a:tailEnd/>
                            </a:ln>
                          </wps:spPr>
                          <wps:bodyPr/>
                        </wps:wsp>
                        <wps:wsp>
                          <wps:cNvPr id="45" name="Line 207"/>
                          <wps:cNvCnPr>
                            <a:cxnSpLocks noChangeShapeType="1"/>
                          </wps:cNvCnPr>
                          <wps:spPr bwMode="auto">
                            <a:xfrm>
                              <a:off x="1139" y="15639"/>
                              <a:ext cx="10471" cy="1"/>
                            </a:xfrm>
                            <a:prstGeom prst="line">
                              <a:avLst/>
                            </a:prstGeom>
                            <a:noFill/>
                            <a:ln w="25400">
                              <a:solidFill>
                                <a:srgbClr val="000000"/>
                              </a:solidFill>
                              <a:round/>
                              <a:headEnd/>
                              <a:tailEnd/>
                            </a:ln>
                          </wps:spPr>
                          <wps:bodyPr/>
                        </wps:wsp>
                        <wps:wsp>
                          <wps:cNvPr id="46" name="Line 208"/>
                          <wps:cNvCnPr>
                            <a:cxnSpLocks noChangeShapeType="1"/>
                          </wps:cNvCnPr>
                          <wps:spPr bwMode="auto">
                            <a:xfrm>
                              <a:off x="2280" y="15646"/>
                              <a:ext cx="1" cy="843"/>
                            </a:xfrm>
                            <a:prstGeom prst="line">
                              <a:avLst/>
                            </a:prstGeom>
                            <a:noFill/>
                            <a:ln w="25400">
                              <a:solidFill>
                                <a:srgbClr val="000000"/>
                              </a:solidFill>
                              <a:round/>
                              <a:headEnd/>
                              <a:tailEnd/>
                            </a:ln>
                          </wps:spPr>
                          <wps:bodyPr/>
                        </wps:wsp>
                        <wps:wsp>
                          <wps:cNvPr id="47" name="Line 209"/>
                          <wps:cNvCnPr>
                            <a:cxnSpLocks noChangeShapeType="1"/>
                          </wps:cNvCnPr>
                          <wps:spPr bwMode="auto">
                            <a:xfrm>
                              <a:off x="3714" y="15646"/>
                              <a:ext cx="1" cy="843"/>
                            </a:xfrm>
                            <a:prstGeom prst="line">
                              <a:avLst/>
                            </a:prstGeom>
                            <a:noFill/>
                            <a:ln w="25400">
                              <a:solidFill>
                                <a:srgbClr val="000000"/>
                              </a:solidFill>
                              <a:round/>
                              <a:headEnd/>
                              <a:tailEnd/>
                            </a:ln>
                          </wps:spPr>
                          <wps:bodyPr/>
                        </wps:wsp>
                        <wps:wsp>
                          <wps:cNvPr id="48" name="Line 210"/>
                          <wps:cNvCnPr>
                            <a:cxnSpLocks noChangeShapeType="1"/>
                          </wps:cNvCnPr>
                          <wps:spPr bwMode="auto">
                            <a:xfrm>
                              <a:off x="4572" y="15654"/>
                              <a:ext cx="2" cy="835"/>
                            </a:xfrm>
                            <a:prstGeom prst="line">
                              <a:avLst/>
                            </a:prstGeom>
                            <a:noFill/>
                            <a:ln w="25400">
                              <a:solidFill>
                                <a:srgbClr val="000000"/>
                              </a:solidFill>
                              <a:round/>
                              <a:headEnd/>
                              <a:tailEnd/>
                            </a:ln>
                          </wps:spPr>
                          <wps:bodyPr/>
                        </wps:wsp>
                        <wps:wsp>
                          <wps:cNvPr id="49" name="Line 211"/>
                          <wps:cNvCnPr>
                            <a:cxnSpLocks noChangeShapeType="1"/>
                          </wps:cNvCnPr>
                          <wps:spPr bwMode="auto">
                            <a:xfrm>
                              <a:off x="5146" y="15646"/>
                              <a:ext cx="1" cy="835"/>
                            </a:xfrm>
                            <a:prstGeom prst="line">
                              <a:avLst/>
                            </a:prstGeom>
                            <a:noFill/>
                            <a:ln w="25400">
                              <a:solidFill>
                                <a:srgbClr val="000000"/>
                              </a:solidFill>
                              <a:round/>
                              <a:headEnd/>
                              <a:tailEnd/>
                            </a:ln>
                          </wps:spPr>
                          <wps:bodyPr/>
                        </wps:wsp>
                        <wps:wsp>
                          <wps:cNvPr id="50" name="Line 212"/>
                          <wps:cNvCnPr>
                            <a:cxnSpLocks noChangeShapeType="1"/>
                          </wps:cNvCnPr>
                          <wps:spPr bwMode="auto">
                            <a:xfrm>
                              <a:off x="11048" y="15646"/>
                              <a:ext cx="2" cy="843"/>
                            </a:xfrm>
                            <a:prstGeom prst="line">
                              <a:avLst/>
                            </a:prstGeom>
                            <a:noFill/>
                            <a:ln w="25400">
                              <a:solidFill>
                                <a:srgbClr val="000000"/>
                              </a:solidFill>
                              <a:round/>
                              <a:headEnd/>
                              <a:tailEnd/>
                            </a:ln>
                          </wps:spPr>
                          <wps:bodyPr/>
                        </wps:wsp>
                        <wps:wsp>
                          <wps:cNvPr id="51" name="Line 213"/>
                          <wps:cNvCnPr>
                            <a:cxnSpLocks noChangeShapeType="1"/>
                          </wps:cNvCnPr>
                          <wps:spPr bwMode="auto">
                            <a:xfrm>
                              <a:off x="1139" y="15925"/>
                              <a:ext cx="3997" cy="1"/>
                            </a:xfrm>
                            <a:prstGeom prst="line">
                              <a:avLst/>
                            </a:prstGeom>
                            <a:noFill/>
                            <a:ln w="12700">
                              <a:solidFill>
                                <a:srgbClr val="000000"/>
                              </a:solidFill>
                              <a:round/>
                              <a:headEnd/>
                              <a:tailEnd/>
                            </a:ln>
                          </wps:spPr>
                          <wps:bodyPr/>
                        </wps:wsp>
                        <wps:wsp>
                          <wps:cNvPr id="52" name="Line 214"/>
                          <wps:cNvCnPr>
                            <a:cxnSpLocks noChangeShapeType="1"/>
                          </wps:cNvCnPr>
                          <wps:spPr bwMode="auto">
                            <a:xfrm>
                              <a:off x="1139" y="16211"/>
                              <a:ext cx="3997" cy="1"/>
                            </a:xfrm>
                            <a:prstGeom prst="line">
                              <a:avLst/>
                            </a:prstGeom>
                            <a:noFill/>
                            <a:ln w="25400">
                              <a:solidFill>
                                <a:srgbClr val="000000"/>
                              </a:solidFill>
                              <a:round/>
                              <a:headEnd/>
                              <a:tailEnd/>
                            </a:ln>
                          </wps:spPr>
                          <wps:bodyPr/>
                        </wps:wsp>
                        <wps:wsp>
                          <wps:cNvPr id="53" name="Line 215"/>
                          <wps:cNvCnPr>
                            <a:cxnSpLocks noChangeShapeType="1"/>
                          </wps:cNvCnPr>
                          <wps:spPr bwMode="auto">
                            <a:xfrm>
                              <a:off x="11055" y="15927"/>
                              <a:ext cx="562" cy="1"/>
                            </a:xfrm>
                            <a:prstGeom prst="line">
                              <a:avLst/>
                            </a:prstGeom>
                            <a:noFill/>
                            <a:ln w="12700">
                              <a:solidFill>
                                <a:srgbClr val="000000"/>
                              </a:solidFill>
                              <a:round/>
                              <a:headEnd/>
                              <a:tailEnd/>
                            </a:ln>
                          </wps:spPr>
                          <wps:bodyPr/>
                        </wps:wsp>
                        <wps:wsp>
                          <wps:cNvPr id="54" name="Rectangle 216"/>
                          <wps:cNvSpPr>
                            <a:spLocks noChangeArrowheads="1"/>
                          </wps:cNvSpPr>
                          <wps:spPr bwMode="auto">
                            <a:xfrm>
                              <a:off x="1162" y="16222"/>
                              <a:ext cx="525" cy="251"/>
                            </a:xfrm>
                            <a:prstGeom prst="rect">
                              <a:avLst/>
                            </a:prstGeom>
                            <a:noFill/>
                            <a:ln>
                              <a:noFill/>
                            </a:ln>
                          </wps:spPr>
                          <wps:txbx>
                            <w:txbxContent>
                              <w:p w14:paraId="48004900" w14:textId="77777777" w:rsidR="009F5C88" w:rsidRPr="001278B1" w:rsidRDefault="009F5C88" w:rsidP="00571A34">
                                <w:pPr>
                                  <w:jc w:val="center"/>
                                  <w:rPr>
                                    <w:sz w:val="18"/>
                                  </w:rPr>
                                </w:pPr>
                                <w:r w:rsidRPr="001278B1">
                                  <w:rPr>
                                    <w:sz w:val="18"/>
                                  </w:rPr>
                                  <w:t>Змн.</w:t>
                                </w:r>
                              </w:p>
                            </w:txbxContent>
                          </wps:txbx>
                          <wps:bodyPr rot="0" vert="horz" wrap="square" lIns="12700" tIns="12700" rIns="12700" bIns="12700" anchor="t" anchorCtr="0" upright="1">
                            <a:noAutofit/>
                          </wps:bodyPr>
                        </wps:wsp>
                        <wps:wsp>
                          <wps:cNvPr id="55" name="Rectangle 217"/>
                          <wps:cNvSpPr>
                            <a:spLocks noChangeArrowheads="1"/>
                          </wps:cNvSpPr>
                          <wps:spPr bwMode="auto">
                            <a:xfrm>
                              <a:off x="1731" y="16222"/>
                              <a:ext cx="525" cy="251"/>
                            </a:xfrm>
                            <a:prstGeom prst="rect">
                              <a:avLst/>
                            </a:prstGeom>
                            <a:noFill/>
                            <a:ln>
                              <a:noFill/>
                            </a:ln>
                          </wps:spPr>
                          <wps:txbx>
                            <w:txbxContent>
                              <w:p w14:paraId="0E17B9AA" w14:textId="77777777" w:rsidR="009F5C88" w:rsidRPr="001278B1" w:rsidRDefault="009F5C88" w:rsidP="00571A34">
                                <w:pPr>
                                  <w:jc w:val="center"/>
                                  <w:rPr>
                                    <w:sz w:val="18"/>
                                  </w:rPr>
                                </w:pPr>
                                <w:r w:rsidRPr="001278B1">
                                  <w:rPr>
                                    <w:sz w:val="18"/>
                                  </w:rPr>
                                  <w:t>Арк.</w:t>
                                </w:r>
                              </w:p>
                            </w:txbxContent>
                          </wps:txbx>
                          <wps:bodyPr rot="0" vert="horz" wrap="square" lIns="12700" tIns="12700" rIns="12700" bIns="12700" anchor="t" anchorCtr="0" upright="1">
                            <a:noAutofit/>
                          </wps:bodyPr>
                        </wps:wsp>
                        <wps:wsp>
                          <wps:cNvPr id="56" name="Rectangle 218"/>
                          <wps:cNvSpPr>
                            <a:spLocks noChangeArrowheads="1"/>
                          </wps:cNvSpPr>
                          <wps:spPr bwMode="auto">
                            <a:xfrm>
                              <a:off x="2323" y="16222"/>
                              <a:ext cx="1349" cy="251"/>
                            </a:xfrm>
                            <a:prstGeom prst="rect">
                              <a:avLst/>
                            </a:prstGeom>
                            <a:noFill/>
                            <a:ln>
                              <a:noFill/>
                            </a:ln>
                          </wps:spPr>
                          <wps:txbx>
                            <w:txbxContent>
                              <w:p w14:paraId="4166A079" w14:textId="77777777" w:rsidR="009F5C88" w:rsidRPr="001278B1" w:rsidRDefault="009F5C88" w:rsidP="00571A34">
                                <w:pPr>
                                  <w:jc w:val="center"/>
                                  <w:rPr>
                                    <w:sz w:val="18"/>
                                  </w:rPr>
                                </w:pPr>
                                <w:r w:rsidRPr="001278B1">
                                  <w:rPr>
                                    <w:sz w:val="18"/>
                                  </w:rPr>
                                  <w:t>№ докум.</w:t>
                                </w:r>
                              </w:p>
                              <w:p w14:paraId="19271953" w14:textId="77777777" w:rsidR="009F5C88" w:rsidRPr="001278B1" w:rsidRDefault="009F5C88" w:rsidP="00571A34">
                                <w:pPr>
                                  <w:jc w:val="center"/>
                                  <w:rPr>
                                    <w:sz w:val="18"/>
                                  </w:rPr>
                                </w:pPr>
                              </w:p>
                              <w:p w14:paraId="0C03570D" w14:textId="77777777" w:rsidR="009F5C88" w:rsidRPr="001278B1" w:rsidRDefault="009F5C88" w:rsidP="00571A34">
                                <w:pPr>
                                  <w:jc w:val="center"/>
                                  <w:rPr>
                                    <w:sz w:val="18"/>
                                  </w:rPr>
                                </w:pPr>
                              </w:p>
                              <w:p w14:paraId="772F55A7" w14:textId="77777777" w:rsidR="009F5C88" w:rsidRPr="001278B1" w:rsidRDefault="009F5C88" w:rsidP="00571A34">
                                <w:pPr>
                                  <w:jc w:val="center"/>
                                  <w:rPr>
                                    <w:sz w:val="18"/>
                                  </w:rPr>
                                </w:pPr>
                              </w:p>
                              <w:p w14:paraId="6DF5CFE4" w14:textId="77777777" w:rsidR="009F5C88" w:rsidRPr="001278B1" w:rsidRDefault="009F5C88" w:rsidP="00571A34">
                                <w:pPr>
                                  <w:jc w:val="center"/>
                                  <w:rPr>
                                    <w:sz w:val="18"/>
                                  </w:rPr>
                                </w:pPr>
                              </w:p>
                              <w:p w14:paraId="0A355125" w14:textId="77777777" w:rsidR="009F5C88" w:rsidRPr="001278B1" w:rsidRDefault="009F5C88" w:rsidP="00571A34">
                                <w:pPr>
                                  <w:jc w:val="center"/>
                                  <w:rPr>
                                    <w:sz w:val="18"/>
                                  </w:rPr>
                                </w:pPr>
                              </w:p>
                            </w:txbxContent>
                          </wps:txbx>
                          <wps:bodyPr rot="0" vert="horz" wrap="square" lIns="12700" tIns="12700" rIns="12700" bIns="12700" anchor="t" anchorCtr="0" upright="1">
                            <a:noAutofit/>
                          </wps:bodyPr>
                        </wps:wsp>
                        <wps:wsp>
                          <wps:cNvPr id="57" name="Rectangle 219"/>
                          <wps:cNvSpPr>
                            <a:spLocks noChangeArrowheads="1"/>
                          </wps:cNvSpPr>
                          <wps:spPr bwMode="auto">
                            <a:xfrm>
                              <a:off x="3747" y="16222"/>
                              <a:ext cx="805" cy="251"/>
                            </a:xfrm>
                            <a:prstGeom prst="rect">
                              <a:avLst/>
                            </a:prstGeom>
                            <a:noFill/>
                            <a:ln>
                              <a:noFill/>
                            </a:ln>
                          </wps:spPr>
                          <wps:txbx>
                            <w:txbxContent>
                              <w:p w14:paraId="78D303D4" w14:textId="77777777" w:rsidR="009F5C88" w:rsidRPr="001278B1" w:rsidRDefault="009F5C88" w:rsidP="00571A34">
                                <w:pPr>
                                  <w:jc w:val="center"/>
                                  <w:rPr>
                                    <w:sz w:val="18"/>
                                  </w:rPr>
                                </w:pPr>
                                <w:r w:rsidRPr="001278B1">
                                  <w:rPr>
                                    <w:sz w:val="18"/>
                                  </w:rPr>
                                  <w:t>Підпис</w:t>
                                </w:r>
                              </w:p>
                            </w:txbxContent>
                          </wps:txbx>
                          <wps:bodyPr rot="0" vert="horz" wrap="square" lIns="12700" tIns="12700" rIns="12700" bIns="12700" anchor="t" anchorCtr="0" upright="1">
                            <a:noAutofit/>
                          </wps:bodyPr>
                        </wps:wsp>
                        <wps:wsp>
                          <wps:cNvPr id="58" name="Rectangle 220"/>
                          <wps:cNvSpPr>
                            <a:spLocks noChangeArrowheads="1"/>
                          </wps:cNvSpPr>
                          <wps:spPr bwMode="auto">
                            <a:xfrm>
                              <a:off x="4597" y="16222"/>
                              <a:ext cx="525" cy="251"/>
                            </a:xfrm>
                            <a:prstGeom prst="rect">
                              <a:avLst/>
                            </a:prstGeom>
                            <a:noFill/>
                            <a:ln>
                              <a:noFill/>
                            </a:ln>
                          </wps:spPr>
                          <wps:txbx>
                            <w:txbxContent>
                              <w:p w14:paraId="02F6E80B" w14:textId="77777777" w:rsidR="009F5C88" w:rsidRPr="001278B1" w:rsidRDefault="009F5C88" w:rsidP="00571A34">
                                <w:pPr>
                                  <w:jc w:val="center"/>
                                  <w:rPr>
                                    <w:sz w:val="18"/>
                                  </w:rPr>
                                </w:pPr>
                                <w:r w:rsidRPr="001278B1">
                                  <w:rPr>
                                    <w:sz w:val="18"/>
                                  </w:rPr>
                                  <w:t>Дата</w:t>
                                </w:r>
                              </w:p>
                            </w:txbxContent>
                          </wps:txbx>
                          <wps:bodyPr rot="0" vert="horz" wrap="square" lIns="12700" tIns="12700" rIns="12700" bIns="12700" anchor="t" anchorCtr="0" upright="1">
                            <a:noAutofit/>
                          </wps:bodyPr>
                        </wps:wsp>
                        <wps:wsp>
                          <wps:cNvPr id="59" name="Rectangle 221"/>
                          <wps:cNvSpPr>
                            <a:spLocks noChangeArrowheads="1"/>
                          </wps:cNvSpPr>
                          <wps:spPr bwMode="auto">
                            <a:xfrm>
                              <a:off x="11071" y="15669"/>
                              <a:ext cx="525" cy="250"/>
                            </a:xfrm>
                            <a:prstGeom prst="rect">
                              <a:avLst/>
                            </a:prstGeom>
                            <a:noFill/>
                            <a:ln>
                              <a:noFill/>
                            </a:ln>
                          </wps:spPr>
                          <wps:txbx>
                            <w:txbxContent>
                              <w:p w14:paraId="46534942" w14:textId="77777777" w:rsidR="009F5C88" w:rsidRPr="001278B1" w:rsidRDefault="009F5C88" w:rsidP="00571A34">
                                <w:pPr>
                                  <w:jc w:val="center"/>
                                  <w:rPr>
                                    <w:sz w:val="18"/>
                                  </w:rPr>
                                </w:pPr>
                                <w:r w:rsidRPr="001278B1">
                                  <w:rPr>
                                    <w:sz w:val="18"/>
                                  </w:rPr>
                                  <w:t>Арк.</w:t>
                                </w:r>
                              </w:p>
                            </w:txbxContent>
                          </wps:txbx>
                          <wps:bodyPr rot="0" vert="horz" wrap="square" lIns="12700" tIns="12700" rIns="12700" bIns="12700" anchor="t" anchorCtr="0" upright="1">
                            <a:noAutofit/>
                          </wps:bodyPr>
                        </wps:wsp>
                        <wps:wsp>
                          <wps:cNvPr id="60" name="Rectangle 222"/>
                          <wps:cNvSpPr>
                            <a:spLocks noChangeArrowheads="1"/>
                          </wps:cNvSpPr>
                          <wps:spPr bwMode="auto">
                            <a:xfrm>
                              <a:off x="11071" y="16040"/>
                              <a:ext cx="525" cy="343"/>
                            </a:xfrm>
                            <a:prstGeom prst="rect">
                              <a:avLst/>
                            </a:prstGeom>
                            <a:noFill/>
                            <a:ln>
                              <a:noFill/>
                            </a:ln>
                          </wps:spPr>
                          <wps:txbx>
                            <w:txbxContent>
                              <w:p w14:paraId="00723ED3" w14:textId="77777777" w:rsidR="009F5C88" w:rsidRPr="001961F4" w:rsidRDefault="00D1249B" w:rsidP="00571A34">
                                <w:pPr>
                                  <w:jc w:val="center"/>
                                  <w:rPr>
                                    <w:lang w:val="uk-UA"/>
                                  </w:rPr>
                                </w:pPr>
                                <w:r>
                                  <w:fldChar w:fldCharType="begin"/>
                                </w:r>
                                <w:r>
                                  <w:instrText xml:space="preserve"> PAGE   \* MERGEFORMAT </w:instrText>
                                </w:r>
                                <w:r>
                                  <w:fldChar w:fldCharType="separate"/>
                                </w:r>
                                <w:r w:rsidR="00744245">
                                  <w:rPr>
                                    <w:noProof/>
                                  </w:rPr>
                                  <w:t>19</w:t>
                                </w:r>
                                <w:r>
                                  <w:rPr>
                                    <w:noProof/>
                                  </w:rPr>
                                  <w:fldChar w:fldCharType="end"/>
                                </w:r>
                              </w:p>
                            </w:txbxContent>
                          </wps:txbx>
                          <wps:bodyPr rot="0" vert="horz" wrap="square" lIns="12700" tIns="12700" rIns="12700" bIns="12700" anchor="t" anchorCtr="0" upright="1">
                            <a:noAutofit/>
                          </wps:bodyPr>
                        </wps:wsp>
                        <wps:wsp>
                          <wps:cNvPr id="61" name="Rectangle 223"/>
                          <wps:cNvSpPr>
                            <a:spLocks noChangeArrowheads="1"/>
                          </wps:cNvSpPr>
                          <wps:spPr bwMode="auto">
                            <a:xfrm>
                              <a:off x="5195" y="15811"/>
                              <a:ext cx="5808" cy="572"/>
                            </a:xfrm>
                            <a:prstGeom prst="rect">
                              <a:avLst/>
                            </a:prstGeom>
                            <a:noFill/>
                            <a:ln>
                              <a:noFill/>
                            </a:ln>
                          </wps:spPr>
                          <wps:txbx>
                            <w:txbxContent>
                              <w:p w14:paraId="7E7D61F0" w14:textId="161C75D9" w:rsidR="009F5C88" w:rsidRPr="00737355" w:rsidRDefault="009F5C88" w:rsidP="0047491E">
                                <w:pPr>
                                  <w:spacing w:before="120"/>
                                  <w:jc w:val="center"/>
                                  <w:rPr>
                                    <w:rFonts w:ascii="ISOCPEUR" w:hAnsi="ISOCPEUR"/>
                                    <w:i/>
                                    <w:sz w:val="25"/>
                                    <w:szCs w:val="25"/>
                                    <w:lang w:val="uk-UA"/>
                                  </w:rPr>
                                </w:pPr>
                                <w:bookmarkStart w:id="21" w:name="_Hlk136970261"/>
                                <w:r w:rsidRPr="0047491E">
                                  <w:rPr>
                                    <w:rFonts w:ascii="ISOCPEUR" w:hAnsi="ISOCPEUR"/>
                                    <w:i/>
                                    <w:sz w:val="22"/>
                                    <w:szCs w:val="22"/>
                                    <w:lang w:val="uk-UA"/>
                                  </w:rPr>
                                  <w:t>«Житомирська політехніка»</w:t>
                                </w:r>
                                <w:r w:rsidRPr="0047491E">
                                  <w:rPr>
                                    <w:rFonts w:ascii="ISOCPEUR" w:hAnsi="ISOCPEUR"/>
                                    <w:i/>
                                    <w:sz w:val="22"/>
                                    <w:szCs w:val="22"/>
                                  </w:rPr>
                                  <w:t>.</w:t>
                                </w:r>
                                <w:r w:rsidRPr="0047491E">
                                  <w:rPr>
                                    <w:rFonts w:ascii="ISOCPEUR" w:hAnsi="ISOCPEUR"/>
                                    <w:i/>
                                    <w:sz w:val="22"/>
                                    <w:szCs w:val="22"/>
                                    <w:lang w:val="uk-UA"/>
                                  </w:rPr>
                                  <w:t>23</w:t>
                                </w:r>
                                <w:r w:rsidRPr="0047491E">
                                  <w:rPr>
                                    <w:rFonts w:ascii="ISOCPEUR" w:hAnsi="ISOCPEUR"/>
                                    <w:i/>
                                    <w:sz w:val="22"/>
                                    <w:szCs w:val="22"/>
                                  </w:rPr>
                                  <w:t>.</w:t>
                                </w:r>
                                <w:r w:rsidRPr="0047491E">
                                  <w:rPr>
                                    <w:rFonts w:ascii="ISOCPEUR" w:hAnsi="ISOCPEUR"/>
                                    <w:i/>
                                    <w:sz w:val="22"/>
                                    <w:szCs w:val="22"/>
                                    <w:lang w:val="uk-UA"/>
                                  </w:rPr>
                                  <w:t>121</w:t>
                                </w:r>
                                <w:r w:rsidRPr="0047491E">
                                  <w:rPr>
                                    <w:rFonts w:ascii="ISOCPEUR" w:hAnsi="ISOCPEUR"/>
                                    <w:i/>
                                    <w:sz w:val="22"/>
                                    <w:szCs w:val="22"/>
                                  </w:rPr>
                                  <w:t>.</w:t>
                                </w:r>
                                <w:r w:rsidR="00370A65">
                                  <w:rPr>
                                    <w:rFonts w:ascii="ISOCPEUR" w:hAnsi="ISOCPEUR"/>
                                    <w:i/>
                                    <w:sz w:val="22"/>
                                    <w:szCs w:val="22"/>
                                    <w:lang w:val="uk-UA"/>
                                  </w:rPr>
                                  <w:t>04</w:t>
                                </w:r>
                                <w:r w:rsidRPr="0047491E">
                                  <w:rPr>
                                    <w:rFonts w:ascii="ISOCPEUR" w:hAnsi="ISOCPEUR"/>
                                    <w:i/>
                                    <w:sz w:val="22"/>
                                    <w:szCs w:val="22"/>
                                  </w:rPr>
                                  <w:t>.000</w:t>
                                </w:r>
                                <w:r w:rsidRPr="0047491E">
                                  <w:rPr>
                                    <w:rFonts w:ascii="ISOCPEUR" w:hAnsi="ISOCPEUR"/>
                                    <w:i/>
                                    <w:sz w:val="22"/>
                                    <w:szCs w:val="22"/>
                                    <w:lang w:val="uk-UA"/>
                                  </w:rPr>
                                  <w:t xml:space="preserve"> </w:t>
                                </w:r>
                                <w:r w:rsidRPr="0047491E">
                                  <w:rPr>
                                    <w:rFonts w:ascii="ISOCPEUR" w:hAnsi="ISOCPEUR"/>
                                    <w:i/>
                                    <w:sz w:val="22"/>
                                    <w:szCs w:val="22"/>
                                  </w:rPr>
                                  <w:t>-</w:t>
                                </w:r>
                                <w:r w:rsidRPr="00737355">
                                  <w:rPr>
                                    <w:rFonts w:ascii="ISOCPEUR" w:hAnsi="ISOCPEUR"/>
                                    <w:i/>
                                    <w:sz w:val="25"/>
                                    <w:szCs w:val="25"/>
                                    <w:lang w:val="uk-UA"/>
                                  </w:rPr>
                                  <w:t xml:space="preserve"> </w:t>
                                </w:r>
                                <w:r>
                                  <w:rPr>
                                    <w:rFonts w:ascii="ISOCPEUR" w:hAnsi="ISOCPEUR"/>
                                    <w:i/>
                                    <w:sz w:val="25"/>
                                    <w:szCs w:val="25"/>
                                    <w:lang w:val="uk-UA"/>
                                  </w:rPr>
                                  <w:t>ПЗ</w:t>
                                </w:r>
                              </w:p>
                              <w:bookmarkEnd w:id="21"/>
                              <w:p w14:paraId="2B23379D" w14:textId="77777777" w:rsidR="009F5C88" w:rsidRPr="00737355" w:rsidRDefault="009F5C88" w:rsidP="00571A34">
                                <w:pPr>
                                  <w:jc w:val="center"/>
                                  <w:rPr>
                                    <w:sz w:val="22"/>
                                    <w:szCs w:val="22"/>
                                  </w:rPr>
                                </w:pPr>
                              </w:p>
                            </w:txbxContent>
                          </wps:txbx>
                          <wps:bodyPr rot="0" vert="horz" wrap="square" lIns="12700" tIns="12700" rIns="12700" bIns="12700" anchor="t" anchorCtr="0" upright="1">
                            <a:noAutofit/>
                          </wps:bodyPr>
                        </wps:wsp>
                      </wpg:grpSp>
                      <wps:wsp>
                        <wps:cNvPr id="62" name="Rectangle 224"/>
                        <wps:cNvSpPr>
                          <a:spLocks noChangeArrowheads="1"/>
                        </wps:cNvSpPr>
                        <wps:spPr bwMode="auto">
                          <a:xfrm>
                            <a:off x="2241" y="15971"/>
                            <a:ext cx="1463" cy="227"/>
                          </a:xfrm>
                          <a:prstGeom prst="rect">
                            <a:avLst/>
                          </a:prstGeom>
                          <a:noFill/>
                          <a:ln>
                            <a:noFill/>
                          </a:ln>
                        </wps:spPr>
                        <wps:txbx>
                          <w:txbxContent>
                            <w:p w14:paraId="429C0C6E" w14:textId="3958B1B8" w:rsidR="009F5C88" w:rsidRPr="008136FD" w:rsidRDefault="00865B5B" w:rsidP="008136FD">
                              <w:pPr>
                                <w:rPr>
                                  <w:iCs/>
                                </w:rPr>
                              </w:pPr>
                              <w:r>
                                <w:rPr>
                                  <w:iCs/>
                                  <w:sz w:val="18"/>
                                  <w:szCs w:val="20"/>
                                  <w:lang w:val="uk-UA"/>
                                </w:rPr>
                                <w:t xml:space="preserve">   </w:t>
                              </w:r>
                              <w:r w:rsidR="00923CD4" w:rsidRPr="00923CD4">
                                <w:rPr>
                                  <w:iCs/>
                                  <w:sz w:val="18"/>
                                  <w:szCs w:val="20"/>
                                  <w:lang w:val="uk-UA"/>
                                </w:rPr>
                                <w:t>Левківський В.Л</w:t>
                              </w:r>
                            </w:p>
                            <w:p w14:paraId="7795AE0D" w14:textId="77777777" w:rsidR="009F5C88" w:rsidRPr="00754499" w:rsidRDefault="009F5C88" w:rsidP="00571A34">
                              <w:pPr>
                                <w:jc w:val="center"/>
                                <w:rPr>
                                  <w:sz w:val="18"/>
                                  <w:lang w:val="uk-UA"/>
                                </w:rPr>
                              </w:pP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1DEF6F4" id="Group 201" o:spid="_x0000_s1076" style="position:absolute;margin-left:-35.35pt;margin-top:-15.95pt;width:537.9pt;height:810.7pt;z-index:251658240;mso-position-horizontal-relative:margin"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">
              <v:rect id="Rectangle 202" o:spid="_x0000_s1077" style="position:absolute;left:2332;top:15643;width:141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" filled="f" stroked="f">
                <v:textbox inset="1pt,1pt,1pt,1pt">
                  <w:txbxContent>
                    <w:p w14:paraId="35B9529F" w14:textId="665A7DA3" w:rsidR="009F5C88" w:rsidRPr="00D15843" w:rsidRDefault="00370A65" w:rsidP="008136FD">
                      <w:pPr>
                        <w:rPr>
                          <w:sz w:val="20"/>
                        </w:rPr>
                      </w:pPr>
                      <w:bookmarkStart w:id="23" w:name="_Hlk136970247"/>
                      <w:bookmarkStart w:id="24" w:name="_Hlk136970248"/>
                      <w:r>
                        <w:rPr>
                          <w:sz w:val="18"/>
                          <w:szCs w:val="18"/>
                          <w:lang w:val="uk-UA"/>
                        </w:rPr>
                        <w:t>Бігун Р.В.</w:t>
                      </w:r>
                      <w:r w:rsidR="009F5C88">
                        <w:rPr>
                          <w:sz w:val="18"/>
                          <w:szCs w:val="18"/>
                          <w:lang w:val="uk-UA"/>
                        </w:rPr>
                        <w:t>.</w:t>
                      </w:r>
                    </w:p>
                    <w:p w14:paraId="21A37129" w14:textId="77777777" w:rsidR="009F5C88" w:rsidRPr="00E26E0E" w:rsidRDefault="009F5C88" w:rsidP="00C649AC">
                      <w:pPr>
                        <w:rPr>
                          <w:sz w:val="18"/>
                          <w:szCs w:val="18"/>
                        </w:rPr>
                      </w:pPr>
                      <w:r w:rsidRPr="00E26E0E">
                        <w:rPr>
                          <w:sz w:val="18"/>
                          <w:szCs w:val="18"/>
                        </w:rPr>
                        <w:t>М.В.</w:t>
                      </w:r>
                    </w:p>
                    <w:p w14:paraId="1638EBBE" w14:textId="77777777" w:rsidR="009F5C88" w:rsidRPr="00E26E0E" w:rsidRDefault="009F5C88" w:rsidP="0047491E">
                      <w:pPr>
                        <w:rPr>
                          <w:sz w:val="18"/>
                          <w:szCs w:val="18"/>
                        </w:rPr>
                      </w:pPr>
                      <w:r w:rsidRPr="00E26E0E">
                        <w:rPr>
                          <w:sz w:val="18"/>
                          <w:szCs w:val="18"/>
                        </w:rPr>
                        <w:t>М.В.</w:t>
                      </w:r>
                      <w:bookmarkEnd w:id="23"/>
                      <w:bookmarkEnd w:id="24"/>
                    </w:p>
                    <w:p w14:paraId="20B89431" w14:textId="77777777" w:rsidR="009F5C88" w:rsidRPr="00DC2A88" w:rsidRDefault="009F5C88" w:rsidP="00571A34">
                      <w:pPr>
                        <w:jc w:val="center"/>
                        <w:rPr>
                          <w:sz w:val="17"/>
                          <w:szCs w:val="17"/>
                        </w:rPr>
                      </w:pPr>
                    </w:p>
                    <w:p w14:paraId="6419F02B" w14:textId="77777777" w:rsidR="009F5C88" w:rsidRPr="00DC2A88" w:rsidRDefault="009F5C88" w:rsidP="00571A34">
                      <w:pPr>
                        <w:jc w:val="center"/>
                        <w:rPr>
                          <w:sz w:val="17"/>
                          <w:szCs w:val="17"/>
                        </w:rPr>
                      </w:pPr>
                    </w:p>
                    <w:p w14:paraId="521F8FB1" w14:textId="77777777" w:rsidR="009F5C88" w:rsidRPr="00DC2A88" w:rsidRDefault="009F5C88" w:rsidP="00571A34">
                      <w:pPr>
                        <w:jc w:val="center"/>
                        <w:rPr>
                          <w:sz w:val="17"/>
                          <w:szCs w:val="17"/>
                        </w:rPr>
                      </w:pPr>
                    </w:p>
                  </w:txbxContent>
                </v:textbox>
              </v:rect>
              <v:group id="Group 203" o:spid="_x0000_s107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oup 204" o:spid="_x0000_s107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205" o:spid="_x0000_s108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" filled="f" strokeweight="2pt"/>
                  <v:line id="Line 206" o:spid="_x0000_s108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207" o:spid="_x0000_s108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line id="Line 208" o:spid="_x0000_s108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line id="Line 209" o:spid="_x0000_s108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line id="Line 210" o:spid="_x0000_s108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y3vAAAANsAAAAPAAAAZHJzL2Rvd25yZXYueG1sRE+9CsIw&#10;EN4F3yGc4Kapo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DYMQy3vAAAANsAAAAPAAAAAAAAAAAA&#10;AAAAAAcCAABkcnMvZG93bnJldi54bWxQSwUGAAAAAAMAAwC3AAAA8AIAAAAA&#10;" strokeweight="2pt"/>
                  <v:line id="Line 211" o:spid="_x0000_s108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Line 212" o:spid="_x0000_s108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Line 213" o:spid="_x0000_s108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oTxAAAANsAAAAPAAAAZHJzL2Rvd25yZXYueG1sRI/RagIx&#10;FETfhf5DuIW+1ewWL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DR4+hPEAAAA2wAAAA8A&#10;AAAAAAAAAAAAAAAABwIAAGRycy9kb3ducmV2LnhtbFBLBQYAAAAAAwADALcAAAD4AgAAAAA=&#10;" strokeweight="1pt"/>
                  <v:line id="Line 214" o:spid="_x0000_s108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Line 215" o:spid="_x0000_s109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sH/wwAAANsAAAAPAAAAZHJzL2Rvd25yZXYueG1sRI/RagIx&#10;FETfC/5DuAXfNGul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q+bB/8MAAADbAAAADwAA&#10;AAAAAAAAAAAAAAAHAgAAZHJzL2Rvd25yZXYueG1sUEsFBgAAAAADAAMAtwAAAPcCAAAAAA==&#10;" strokeweight="1pt"/>
                  <v:rect id="Rectangle 216" o:spid="_x0000_s109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WXtxAAAANsAAAAPAAAAZHJzL2Rvd25yZXYueG1sRI/NasMw&#10;EITvgb6D2EAvoZZTm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K1Ze3EAAAA2wAAAA8A&#10;AAAAAAAAAAAAAAAABwIAAGRycy9kb3ducmV2LnhtbFBLBQYAAAAAAwADALcAAAD4AgAAAAA=&#10;" filled="f" stroked="f">
                    <v:textbox inset="1pt,1pt,1pt,1pt">
                      <w:txbxContent>
                        <w:p w14:paraId="48004900" w14:textId="77777777" w:rsidR="009F5C88" w:rsidRPr="001278B1" w:rsidRDefault="009F5C88" w:rsidP="00571A34">
                          <w:pPr>
                            <w:jc w:val="center"/>
                            <w:rPr>
                              <w:sz w:val="18"/>
                            </w:rPr>
                          </w:pPr>
                          <w:r w:rsidRPr="001278B1">
                            <w:rPr>
                              <w:sz w:val="18"/>
                            </w:rPr>
                            <w:t>Змн.</w:t>
                          </w:r>
                        </w:p>
                      </w:txbxContent>
                    </v:textbox>
                  </v:rect>
                  <v:rect id="Rectangle 217" o:spid="_x0000_s109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" filled="f" stroked="f">
                    <v:textbox inset="1pt,1pt,1pt,1pt">
                      <w:txbxContent>
                        <w:p w14:paraId="0E17B9AA" w14:textId="77777777" w:rsidR="009F5C88" w:rsidRPr="001278B1" w:rsidRDefault="009F5C88" w:rsidP="00571A34">
                          <w:pPr>
                            <w:jc w:val="center"/>
                            <w:rPr>
                              <w:sz w:val="18"/>
                            </w:rPr>
                          </w:pPr>
                          <w:r w:rsidRPr="001278B1">
                            <w:rPr>
                              <w:sz w:val="18"/>
                            </w:rPr>
                            <w:t>Арк.</w:t>
                          </w:r>
                        </w:p>
                      </w:txbxContent>
                    </v:textbox>
                  </v:rect>
                  <v:rect id="Rectangle 218" o:spid="_x0000_s109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14BwgAAANsAAAAPAAAAZHJzL2Rvd25yZXYueG1sRI9Ba8JA&#10;FITvBf/D8oReim4UTC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BdK14BwgAAANsAAAAPAAAA&#10;AAAAAAAAAAAAAAcCAABkcnMvZG93bnJldi54bWxQSwUGAAAAAAMAAwC3AAAA9gIAAAAA&#10;" filled="f" stroked="f">
                    <v:textbox inset="1pt,1pt,1pt,1pt">
                      <w:txbxContent>
                        <w:p w14:paraId="4166A079" w14:textId="77777777" w:rsidR="009F5C88" w:rsidRPr="001278B1" w:rsidRDefault="009F5C88" w:rsidP="00571A34">
                          <w:pPr>
                            <w:jc w:val="center"/>
                            <w:rPr>
                              <w:sz w:val="18"/>
                            </w:rPr>
                          </w:pPr>
                          <w:r w:rsidRPr="001278B1">
                            <w:rPr>
                              <w:sz w:val="18"/>
                            </w:rPr>
                            <w:t>№ докум.</w:t>
                          </w:r>
                        </w:p>
                        <w:p w14:paraId="19271953" w14:textId="77777777" w:rsidR="009F5C88" w:rsidRPr="001278B1" w:rsidRDefault="009F5C88" w:rsidP="00571A34">
                          <w:pPr>
                            <w:jc w:val="center"/>
                            <w:rPr>
                              <w:sz w:val="18"/>
                            </w:rPr>
                          </w:pPr>
                        </w:p>
                        <w:p w14:paraId="0C03570D" w14:textId="77777777" w:rsidR="009F5C88" w:rsidRPr="001278B1" w:rsidRDefault="009F5C88" w:rsidP="00571A34">
                          <w:pPr>
                            <w:jc w:val="center"/>
                            <w:rPr>
                              <w:sz w:val="18"/>
                            </w:rPr>
                          </w:pPr>
                        </w:p>
                        <w:p w14:paraId="772F55A7" w14:textId="77777777" w:rsidR="009F5C88" w:rsidRPr="001278B1" w:rsidRDefault="009F5C88" w:rsidP="00571A34">
                          <w:pPr>
                            <w:jc w:val="center"/>
                            <w:rPr>
                              <w:sz w:val="18"/>
                            </w:rPr>
                          </w:pPr>
                        </w:p>
                        <w:p w14:paraId="6DF5CFE4" w14:textId="77777777" w:rsidR="009F5C88" w:rsidRPr="001278B1" w:rsidRDefault="009F5C88" w:rsidP="00571A34">
                          <w:pPr>
                            <w:jc w:val="center"/>
                            <w:rPr>
                              <w:sz w:val="18"/>
                            </w:rPr>
                          </w:pPr>
                        </w:p>
                        <w:p w14:paraId="0A355125" w14:textId="77777777" w:rsidR="009F5C88" w:rsidRPr="001278B1" w:rsidRDefault="009F5C88" w:rsidP="00571A34">
                          <w:pPr>
                            <w:jc w:val="center"/>
                            <w:rPr>
                              <w:sz w:val="18"/>
                            </w:rPr>
                          </w:pPr>
                        </w:p>
                      </w:txbxContent>
                    </v:textbox>
                  </v:rect>
                  <v:rect id="Rectangle 219" o:spid="_x0000_s109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" filled="f" stroked="f">
                    <v:textbox inset="1pt,1pt,1pt,1pt">
                      <w:txbxContent>
                        <w:p w14:paraId="78D303D4" w14:textId="77777777" w:rsidR="009F5C88" w:rsidRPr="001278B1" w:rsidRDefault="009F5C88" w:rsidP="00571A34">
                          <w:pPr>
                            <w:jc w:val="center"/>
                            <w:rPr>
                              <w:sz w:val="18"/>
                            </w:rPr>
                          </w:pPr>
                          <w:r w:rsidRPr="001278B1">
                            <w:rPr>
                              <w:sz w:val="18"/>
                            </w:rPr>
                            <w:t>Підпис</w:t>
                          </w:r>
                        </w:p>
                      </w:txbxContent>
                    </v:textbox>
                  </v:rect>
                  <v:rect id="Rectangle 220" o:spid="_x0000_s109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wAAAANsAAAAPAAAAZHJzL2Rvd25yZXYueG1sRE9Na8JA&#10;EL0X/A/LCF5K3USo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Q/hv6MAAAADbAAAADwAAAAAA&#10;AAAAAAAAAAAHAgAAZHJzL2Rvd25yZXYueG1sUEsFBgAAAAADAAMAtwAAAPQCAAAAAA==&#10;" filled="f" stroked="f">
                    <v:textbox inset="1pt,1pt,1pt,1pt">
                      <w:txbxContent>
                        <w:p w14:paraId="02F6E80B" w14:textId="77777777" w:rsidR="009F5C88" w:rsidRPr="001278B1" w:rsidRDefault="009F5C88" w:rsidP="00571A34">
                          <w:pPr>
                            <w:jc w:val="center"/>
                            <w:rPr>
                              <w:sz w:val="18"/>
                            </w:rPr>
                          </w:pPr>
                          <w:r w:rsidRPr="001278B1">
                            <w:rPr>
                              <w:sz w:val="18"/>
                            </w:rPr>
                            <w:t>Дата</w:t>
                          </w:r>
                        </w:p>
                      </w:txbxContent>
                    </v:textbox>
                  </v:rect>
                  <v:rect id="Rectangle 221" o:spid="_x0000_s109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MpzxAAAANsAAAAPAAAAZHJzL2Rvd25yZXYueG1sRI9La8Mw&#10;EITvhfwHsYFeSiKn0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Cy0ynPEAAAA2wAAAA8A&#10;AAAAAAAAAAAAAAAABwIAAGRycy9kb3ducmV2LnhtbFBLBQYAAAAAAwADALcAAAD4AgAAAAA=&#10;" filled="f" stroked="f">
                    <v:textbox inset="1pt,1pt,1pt,1pt">
                      <w:txbxContent>
                        <w:p w14:paraId="46534942" w14:textId="77777777" w:rsidR="009F5C88" w:rsidRPr="001278B1" w:rsidRDefault="009F5C88" w:rsidP="00571A34">
                          <w:pPr>
                            <w:jc w:val="center"/>
                            <w:rPr>
                              <w:sz w:val="18"/>
                            </w:rPr>
                          </w:pPr>
                          <w:r w:rsidRPr="001278B1">
                            <w:rPr>
                              <w:sz w:val="18"/>
                            </w:rPr>
                            <w:t>Арк.</w:t>
                          </w:r>
                        </w:p>
                      </w:txbxContent>
                    </v:textbox>
                  </v:rect>
                  <v:rect id="Rectangle 222" o:spid="_x0000_s109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" filled="f" stroked="f">
                    <v:textbox inset="1pt,1pt,1pt,1pt">
                      <w:txbxContent>
                        <w:p w14:paraId="00723ED3" w14:textId="77777777" w:rsidR="009F5C88" w:rsidRPr="001961F4" w:rsidRDefault="00D1249B" w:rsidP="00571A34">
                          <w:pPr>
                            <w:jc w:val="center"/>
                            <w:rPr>
                              <w:lang w:val="uk-UA"/>
                            </w:rPr>
                          </w:pPr>
                          <w:r>
                            <w:fldChar w:fldCharType="begin"/>
                          </w:r>
                          <w:r>
                            <w:instrText xml:space="preserve"> PAGE   \* MERGEFORMAT </w:instrText>
                          </w:r>
                          <w:r>
                            <w:fldChar w:fldCharType="separate"/>
                          </w:r>
                          <w:r w:rsidR="00744245">
                            <w:rPr>
                              <w:noProof/>
                            </w:rPr>
                            <w:t>19</w:t>
                          </w:r>
                          <w:r>
                            <w:rPr>
                              <w:noProof/>
                            </w:rPr>
                            <w:fldChar w:fldCharType="end"/>
                          </w:r>
                        </w:p>
                      </w:txbxContent>
                    </v:textbox>
                  </v:rect>
                  <v:rect id="Rectangle 223" o:spid="_x0000_s1098" style="position:absolute;left:5195;top:15811;width:5808;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" filled="f" stroked="f">
                    <v:textbox inset="1pt,1pt,1pt,1pt">
                      <w:txbxContent>
                        <w:p w14:paraId="7E7D61F0" w14:textId="161C75D9" w:rsidR="009F5C88" w:rsidRPr="00737355" w:rsidRDefault="009F5C88" w:rsidP="0047491E">
                          <w:pPr>
                            <w:spacing w:before="120"/>
                            <w:jc w:val="center"/>
                            <w:rPr>
                              <w:rFonts w:ascii="ISOCPEUR" w:hAnsi="ISOCPEUR"/>
                              <w:i/>
                              <w:sz w:val="25"/>
                              <w:szCs w:val="25"/>
                              <w:lang w:val="uk-UA"/>
                            </w:rPr>
                          </w:pPr>
                          <w:bookmarkStart w:id="25" w:name="_Hlk136970261"/>
                          <w:r w:rsidRPr="0047491E">
                            <w:rPr>
                              <w:rFonts w:ascii="ISOCPEUR" w:hAnsi="ISOCPEUR"/>
                              <w:i/>
                              <w:sz w:val="22"/>
                              <w:szCs w:val="22"/>
                              <w:lang w:val="uk-UA"/>
                            </w:rPr>
                            <w:t>«Житомирська політехніка»</w:t>
                          </w:r>
                          <w:r w:rsidRPr="0047491E">
                            <w:rPr>
                              <w:rFonts w:ascii="ISOCPEUR" w:hAnsi="ISOCPEUR"/>
                              <w:i/>
                              <w:sz w:val="22"/>
                              <w:szCs w:val="22"/>
                            </w:rPr>
                            <w:t>.</w:t>
                          </w:r>
                          <w:r w:rsidRPr="0047491E">
                            <w:rPr>
                              <w:rFonts w:ascii="ISOCPEUR" w:hAnsi="ISOCPEUR"/>
                              <w:i/>
                              <w:sz w:val="22"/>
                              <w:szCs w:val="22"/>
                              <w:lang w:val="uk-UA"/>
                            </w:rPr>
                            <w:t>23</w:t>
                          </w:r>
                          <w:r w:rsidRPr="0047491E">
                            <w:rPr>
                              <w:rFonts w:ascii="ISOCPEUR" w:hAnsi="ISOCPEUR"/>
                              <w:i/>
                              <w:sz w:val="22"/>
                              <w:szCs w:val="22"/>
                            </w:rPr>
                            <w:t>.</w:t>
                          </w:r>
                          <w:r w:rsidRPr="0047491E">
                            <w:rPr>
                              <w:rFonts w:ascii="ISOCPEUR" w:hAnsi="ISOCPEUR"/>
                              <w:i/>
                              <w:sz w:val="22"/>
                              <w:szCs w:val="22"/>
                              <w:lang w:val="uk-UA"/>
                            </w:rPr>
                            <w:t>121</w:t>
                          </w:r>
                          <w:r w:rsidRPr="0047491E">
                            <w:rPr>
                              <w:rFonts w:ascii="ISOCPEUR" w:hAnsi="ISOCPEUR"/>
                              <w:i/>
                              <w:sz w:val="22"/>
                              <w:szCs w:val="22"/>
                            </w:rPr>
                            <w:t>.</w:t>
                          </w:r>
                          <w:r w:rsidR="00370A65">
                            <w:rPr>
                              <w:rFonts w:ascii="ISOCPEUR" w:hAnsi="ISOCPEUR"/>
                              <w:i/>
                              <w:sz w:val="22"/>
                              <w:szCs w:val="22"/>
                              <w:lang w:val="uk-UA"/>
                            </w:rPr>
                            <w:t>04</w:t>
                          </w:r>
                          <w:r w:rsidRPr="0047491E">
                            <w:rPr>
                              <w:rFonts w:ascii="ISOCPEUR" w:hAnsi="ISOCPEUR"/>
                              <w:i/>
                              <w:sz w:val="22"/>
                              <w:szCs w:val="22"/>
                            </w:rPr>
                            <w:t>.000</w:t>
                          </w:r>
                          <w:r w:rsidRPr="0047491E">
                            <w:rPr>
                              <w:rFonts w:ascii="ISOCPEUR" w:hAnsi="ISOCPEUR"/>
                              <w:i/>
                              <w:sz w:val="22"/>
                              <w:szCs w:val="22"/>
                              <w:lang w:val="uk-UA"/>
                            </w:rPr>
                            <w:t xml:space="preserve"> </w:t>
                          </w:r>
                          <w:r w:rsidRPr="0047491E">
                            <w:rPr>
                              <w:rFonts w:ascii="ISOCPEUR" w:hAnsi="ISOCPEUR"/>
                              <w:i/>
                              <w:sz w:val="22"/>
                              <w:szCs w:val="22"/>
                            </w:rPr>
                            <w:t>-</w:t>
                          </w:r>
                          <w:r w:rsidRPr="00737355">
                            <w:rPr>
                              <w:rFonts w:ascii="ISOCPEUR" w:hAnsi="ISOCPEUR"/>
                              <w:i/>
                              <w:sz w:val="25"/>
                              <w:szCs w:val="25"/>
                              <w:lang w:val="uk-UA"/>
                            </w:rPr>
                            <w:t xml:space="preserve"> </w:t>
                          </w:r>
                          <w:r>
                            <w:rPr>
                              <w:rFonts w:ascii="ISOCPEUR" w:hAnsi="ISOCPEUR"/>
                              <w:i/>
                              <w:sz w:val="25"/>
                              <w:szCs w:val="25"/>
                              <w:lang w:val="uk-UA"/>
                            </w:rPr>
                            <w:t>ПЗ</w:t>
                          </w:r>
                        </w:p>
                        <w:bookmarkEnd w:id="25"/>
                        <w:p w14:paraId="2B23379D" w14:textId="77777777" w:rsidR="009F5C88" w:rsidRPr="00737355" w:rsidRDefault="009F5C88" w:rsidP="00571A34">
                          <w:pPr>
                            <w:jc w:val="center"/>
                            <w:rPr>
                              <w:sz w:val="22"/>
                              <w:szCs w:val="22"/>
                            </w:rPr>
                          </w:pPr>
                        </w:p>
                      </w:txbxContent>
                    </v:textbox>
                  </v:rect>
                </v:group>
                <v:rect id="Rectangle 224" o:spid="_x0000_s1099" style="position:absolute;left:2241;top:15971;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" filled="f" stroked="f">
                  <v:textbox inset="0,1pt,0,1pt">
                    <w:txbxContent>
                      <w:p w14:paraId="429C0C6E" w14:textId="3958B1B8" w:rsidR="009F5C88" w:rsidRPr="008136FD" w:rsidRDefault="00865B5B" w:rsidP="008136FD">
                        <w:pPr>
                          <w:rPr>
                            <w:iCs/>
                          </w:rPr>
                        </w:pPr>
                        <w:r>
                          <w:rPr>
                            <w:iCs/>
                            <w:sz w:val="18"/>
                            <w:szCs w:val="20"/>
                            <w:lang w:val="uk-UA"/>
                          </w:rPr>
                          <w:t xml:space="preserve">   </w:t>
                        </w:r>
                        <w:r w:rsidR="00923CD4" w:rsidRPr="00923CD4">
                          <w:rPr>
                            <w:iCs/>
                            <w:sz w:val="18"/>
                            <w:szCs w:val="20"/>
                            <w:lang w:val="uk-UA"/>
                          </w:rPr>
                          <w:t>Левківський В.Л</w:t>
                        </w:r>
                      </w:p>
                      <w:p w14:paraId="7795AE0D" w14:textId="77777777" w:rsidR="009F5C88" w:rsidRPr="00754499" w:rsidRDefault="009F5C88" w:rsidP="00571A34">
                        <w:pPr>
                          <w:jc w:val="center"/>
                          <w:rPr>
                            <w:sz w:val="18"/>
                            <w:lang w:val="uk-UA"/>
                          </w:rPr>
                        </w:pPr>
                      </w:p>
                    </w:txbxContent>
                  </v:textbox>
                </v:rect>
              </v:group>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8EF"/>
    <w:multiLevelType w:val="hybridMultilevel"/>
    <w:tmpl w:val="58589AD2"/>
    <w:lvl w:ilvl="0" w:tplc="12EC6678">
      <w:start w:val="1"/>
      <w:numFmt w:val="decimal"/>
      <w:lvlText w:val="%1."/>
      <w:lvlJc w:val="left"/>
      <w:pPr>
        <w:ind w:left="720" w:hanging="360"/>
      </w:pPr>
      <w:rPr>
        <w:color w:val="000000" w:themeColor="text1"/>
      </w:rPr>
    </w:lvl>
    <w:lvl w:ilvl="1" w:tplc="808A951C">
      <w:start w:val="1"/>
      <w:numFmt w:val="lowerLetter"/>
      <w:lvlText w:val="%2."/>
      <w:lvlJc w:val="left"/>
      <w:pPr>
        <w:ind w:left="1440" w:hanging="360"/>
      </w:pPr>
    </w:lvl>
    <w:lvl w:ilvl="2" w:tplc="C49883EA">
      <w:start w:val="1"/>
      <w:numFmt w:val="lowerRoman"/>
      <w:lvlText w:val="%3."/>
      <w:lvlJc w:val="right"/>
      <w:pPr>
        <w:ind w:left="2160" w:hanging="180"/>
      </w:pPr>
    </w:lvl>
    <w:lvl w:ilvl="3" w:tplc="2C8A2D06">
      <w:start w:val="1"/>
      <w:numFmt w:val="decimal"/>
      <w:lvlText w:val="%4."/>
      <w:lvlJc w:val="left"/>
      <w:pPr>
        <w:ind w:left="2880" w:hanging="360"/>
      </w:pPr>
    </w:lvl>
    <w:lvl w:ilvl="4" w:tplc="CB144112">
      <w:start w:val="1"/>
      <w:numFmt w:val="lowerLetter"/>
      <w:lvlText w:val="%5."/>
      <w:lvlJc w:val="left"/>
      <w:pPr>
        <w:ind w:left="3600" w:hanging="360"/>
      </w:pPr>
    </w:lvl>
    <w:lvl w:ilvl="5" w:tplc="99560C26">
      <w:start w:val="1"/>
      <w:numFmt w:val="lowerRoman"/>
      <w:lvlText w:val="%6."/>
      <w:lvlJc w:val="right"/>
      <w:pPr>
        <w:ind w:left="4320" w:hanging="180"/>
      </w:pPr>
    </w:lvl>
    <w:lvl w:ilvl="6" w:tplc="5880960A">
      <w:start w:val="1"/>
      <w:numFmt w:val="decimal"/>
      <w:lvlText w:val="%7."/>
      <w:lvlJc w:val="left"/>
      <w:pPr>
        <w:ind w:left="5040" w:hanging="360"/>
      </w:pPr>
    </w:lvl>
    <w:lvl w:ilvl="7" w:tplc="9B128F86">
      <w:start w:val="1"/>
      <w:numFmt w:val="lowerLetter"/>
      <w:lvlText w:val="%8."/>
      <w:lvlJc w:val="left"/>
      <w:pPr>
        <w:ind w:left="5760" w:hanging="360"/>
      </w:pPr>
    </w:lvl>
    <w:lvl w:ilvl="8" w:tplc="A8DA64A4">
      <w:start w:val="1"/>
      <w:numFmt w:val="lowerRoman"/>
      <w:lvlText w:val="%9."/>
      <w:lvlJc w:val="right"/>
      <w:pPr>
        <w:ind w:left="6480" w:hanging="180"/>
      </w:pPr>
    </w:lvl>
  </w:abstractNum>
  <w:abstractNum w:abstractNumId="1" w15:restartNumberingAfterBreak="0">
    <w:nsid w:val="0E561BDB"/>
    <w:multiLevelType w:val="hybridMultilevel"/>
    <w:tmpl w:val="0AE8D816"/>
    <w:lvl w:ilvl="0" w:tplc="0808861A">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194187C"/>
    <w:multiLevelType w:val="hybridMultilevel"/>
    <w:tmpl w:val="20DAC30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5FE5808"/>
    <w:multiLevelType w:val="multilevel"/>
    <w:tmpl w:val="57AA9B16"/>
    <w:lvl w:ilvl="0">
      <w:start w:val="1"/>
      <w:numFmt w:val="decimal"/>
      <w:lvlText w:val="%1."/>
      <w:lvlJc w:val="left"/>
      <w:pPr>
        <w:ind w:left="1069" w:hanging="360"/>
      </w:pPr>
      <w:rPr>
        <w:rFonts w:hint="default"/>
      </w:rPr>
    </w:lvl>
    <w:lvl w:ilvl="1">
      <w:start w:val="3"/>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 w15:restartNumberingAfterBreak="0">
    <w:nsid w:val="17AE2005"/>
    <w:multiLevelType w:val="multilevel"/>
    <w:tmpl w:val="6DF237A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EAE32D3"/>
    <w:multiLevelType w:val="multilevel"/>
    <w:tmpl w:val="C6FEBB5C"/>
    <w:lvl w:ilvl="0">
      <w:start w:val="1"/>
      <w:numFmt w:val="decimal"/>
      <w:lvlText w:val="%1"/>
      <w:lvlJc w:val="left"/>
      <w:pPr>
        <w:ind w:left="375" w:hanging="375"/>
      </w:pPr>
      <w:rPr>
        <w:rFonts w:hint="default"/>
      </w:rPr>
    </w:lvl>
    <w:lvl w:ilvl="1">
      <w:start w:val="1"/>
      <w:numFmt w:val="decimal"/>
      <w:lvlText w:val="%1.%2"/>
      <w:lvlJc w:val="left"/>
      <w:pPr>
        <w:ind w:left="795" w:hanging="375"/>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6" w15:restartNumberingAfterBreak="0">
    <w:nsid w:val="1F9306EB"/>
    <w:multiLevelType w:val="hybridMultilevel"/>
    <w:tmpl w:val="1AE0807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214A42B8"/>
    <w:multiLevelType w:val="multilevel"/>
    <w:tmpl w:val="B706EA98"/>
    <w:lvl w:ilvl="0">
      <w:start w:val="1"/>
      <w:numFmt w:val="decimal"/>
      <w:lvlText w:val="%1."/>
      <w:lvlJc w:val="left"/>
      <w:pPr>
        <w:ind w:left="1068" w:hanging="360"/>
      </w:pPr>
      <w:rPr>
        <w:rFonts w:hint="default"/>
      </w:rPr>
    </w:lvl>
    <w:lvl w:ilvl="1">
      <w:start w:val="1"/>
      <w:numFmt w:val="decimal"/>
      <w:isLgl/>
      <w:lvlText w:val="%1.%2"/>
      <w:lvlJc w:val="left"/>
      <w:pPr>
        <w:ind w:left="1413" w:hanging="420"/>
      </w:pPr>
      <w:rPr>
        <w:rFonts w:hint="default"/>
      </w:rPr>
    </w:lvl>
    <w:lvl w:ilvl="2">
      <w:start w:val="1"/>
      <w:numFmt w:val="decimal"/>
      <w:isLgl/>
      <w:lvlText w:val="%1.%2.%3"/>
      <w:lvlJc w:val="left"/>
      <w:pPr>
        <w:ind w:left="2150" w:hanging="720"/>
      </w:pPr>
      <w:rPr>
        <w:rFonts w:hint="default"/>
      </w:rPr>
    </w:lvl>
    <w:lvl w:ilvl="3">
      <w:start w:val="1"/>
      <w:numFmt w:val="decimal"/>
      <w:isLgl/>
      <w:lvlText w:val="%1.%2.%3.%4"/>
      <w:lvlJc w:val="left"/>
      <w:pPr>
        <w:ind w:left="2871" w:hanging="1080"/>
      </w:pPr>
      <w:rPr>
        <w:rFonts w:hint="default"/>
      </w:rPr>
    </w:lvl>
    <w:lvl w:ilvl="4">
      <w:start w:val="1"/>
      <w:numFmt w:val="decimal"/>
      <w:isLgl/>
      <w:lvlText w:val="%1.%2.%3.%4.%5"/>
      <w:lvlJc w:val="left"/>
      <w:pPr>
        <w:ind w:left="3232" w:hanging="1080"/>
      </w:pPr>
      <w:rPr>
        <w:rFonts w:hint="default"/>
      </w:rPr>
    </w:lvl>
    <w:lvl w:ilvl="5">
      <w:start w:val="1"/>
      <w:numFmt w:val="decimal"/>
      <w:isLgl/>
      <w:lvlText w:val="%1.%2.%3.%4.%5.%6"/>
      <w:lvlJc w:val="left"/>
      <w:pPr>
        <w:ind w:left="3953" w:hanging="1440"/>
      </w:pPr>
      <w:rPr>
        <w:rFonts w:hint="default"/>
      </w:rPr>
    </w:lvl>
    <w:lvl w:ilvl="6">
      <w:start w:val="1"/>
      <w:numFmt w:val="decimal"/>
      <w:isLgl/>
      <w:lvlText w:val="%1.%2.%3.%4.%5.%6.%7"/>
      <w:lvlJc w:val="left"/>
      <w:pPr>
        <w:ind w:left="4314" w:hanging="1440"/>
      </w:pPr>
      <w:rPr>
        <w:rFonts w:hint="default"/>
      </w:rPr>
    </w:lvl>
    <w:lvl w:ilvl="7">
      <w:start w:val="1"/>
      <w:numFmt w:val="decimal"/>
      <w:isLgl/>
      <w:lvlText w:val="%1.%2.%3.%4.%5.%6.%7.%8"/>
      <w:lvlJc w:val="left"/>
      <w:pPr>
        <w:ind w:left="5035" w:hanging="1800"/>
      </w:pPr>
      <w:rPr>
        <w:rFonts w:hint="default"/>
      </w:rPr>
    </w:lvl>
    <w:lvl w:ilvl="8">
      <w:start w:val="1"/>
      <w:numFmt w:val="decimal"/>
      <w:isLgl/>
      <w:lvlText w:val="%1.%2.%3.%4.%5.%6.%7.%8.%9"/>
      <w:lvlJc w:val="left"/>
      <w:pPr>
        <w:ind w:left="5756" w:hanging="2160"/>
      </w:pPr>
      <w:rPr>
        <w:rFonts w:hint="default"/>
      </w:rPr>
    </w:lvl>
  </w:abstractNum>
  <w:abstractNum w:abstractNumId="8" w15:restartNumberingAfterBreak="0">
    <w:nsid w:val="23907568"/>
    <w:multiLevelType w:val="hybridMultilevel"/>
    <w:tmpl w:val="C23C24FE"/>
    <w:lvl w:ilvl="0" w:tplc="2000000F">
      <w:start w:val="1"/>
      <w:numFmt w:val="decimal"/>
      <w:lvlText w:val="%1."/>
      <w:lvlJc w:val="left"/>
      <w:pPr>
        <w:ind w:left="1428" w:hanging="360"/>
      </w:pPr>
    </w:lvl>
    <w:lvl w:ilvl="1" w:tplc="20000019" w:tentative="1">
      <w:start w:val="1"/>
      <w:numFmt w:val="lowerLetter"/>
      <w:lvlText w:val="%2."/>
      <w:lvlJc w:val="left"/>
      <w:pPr>
        <w:ind w:left="2148" w:hanging="360"/>
      </w:pPr>
    </w:lvl>
    <w:lvl w:ilvl="2" w:tplc="2000001B" w:tentative="1">
      <w:start w:val="1"/>
      <w:numFmt w:val="lowerRoman"/>
      <w:lvlText w:val="%3."/>
      <w:lvlJc w:val="right"/>
      <w:pPr>
        <w:ind w:left="2868" w:hanging="180"/>
      </w:pPr>
    </w:lvl>
    <w:lvl w:ilvl="3" w:tplc="2000000F" w:tentative="1">
      <w:start w:val="1"/>
      <w:numFmt w:val="decimal"/>
      <w:lvlText w:val="%4."/>
      <w:lvlJc w:val="left"/>
      <w:pPr>
        <w:ind w:left="3588" w:hanging="360"/>
      </w:pPr>
    </w:lvl>
    <w:lvl w:ilvl="4" w:tplc="20000019" w:tentative="1">
      <w:start w:val="1"/>
      <w:numFmt w:val="lowerLetter"/>
      <w:lvlText w:val="%5."/>
      <w:lvlJc w:val="left"/>
      <w:pPr>
        <w:ind w:left="4308" w:hanging="360"/>
      </w:pPr>
    </w:lvl>
    <w:lvl w:ilvl="5" w:tplc="2000001B" w:tentative="1">
      <w:start w:val="1"/>
      <w:numFmt w:val="lowerRoman"/>
      <w:lvlText w:val="%6."/>
      <w:lvlJc w:val="right"/>
      <w:pPr>
        <w:ind w:left="5028" w:hanging="180"/>
      </w:pPr>
    </w:lvl>
    <w:lvl w:ilvl="6" w:tplc="2000000F" w:tentative="1">
      <w:start w:val="1"/>
      <w:numFmt w:val="decimal"/>
      <w:lvlText w:val="%7."/>
      <w:lvlJc w:val="left"/>
      <w:pPr>
        <w:ind w:left="5748" w:hanging="360"/>
      </w:pPr>
    </w:lvl>
    <w:lvl w:ilvl="7" w:tplc="20000019" w:tentative="1">
      <w:start w:val="1"/>
      <w:numFmt w:val="lowerLetter"/>
      <w:lvlText w:val="%8."/>
      <w:lvlJc w:val="left"/>
      <w:pPr>
        <w:ind w:left="6468" w:hanging="360"/>
      </w:pPr>
    </w:lvl>
    <w:lvl w:ilvl="8" w:tplc="2000001B" w:tentative="1">
      <w:start w:val="1"/>
      <w:numFmt w:val="lowerRoman"/>
      <w:lvlText w:val="%9."/>
      <w:lvlJc w:val="right"/>
      <w:pPr>
        <w:ind w:left="7188" w:hanging="180"/>
      </w:pPr>
    </w:lvl>
  </w:abstractNum>
  <w:abstractNum w:abstractNumId="9" w15:restartNumberingAfterBreak="0">
    <w:nsid w:val="298173F6"/>
    <w:multiLevelType w:val="hybridMultilevel"/>
    <w:tmpl w:val="C91CC88E"/>
    <w:lvl w:ilvl="0" w:tplc="0422000F">
      <w:start w:val="1"/>
      <w:numFmt w:val="decimal"/>
      <w:lvlText w:val="%1."/>
      <w:lvlJc w:val="left"/>
      <w:pPr>
        <w:ind w:left="1068" w:hanging="360"/>
      </w:pPr>
      <w:rPr>
        <w:rFonts w:hint="default"/>
      </w:r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10" w15:restartNumberingAfterBreak="0">
    <w:nsid w:val="29D930F5"/>
    <w:multiLevelType w:val="hybridMultilevel"/>
    <w:tmpl w:val="055E3F6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08F7E68"/>
    <w:multiLevelType w:val="hybridMultilevel"/>
    <w:tmpl w:val="7D5EF0F8"/>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2" w15:restartNumberingAfterBreak="0">
    <w:nsid w:val="45F924D3"/>
    <w:multiLevelType w:val="multilevel"/>
    <w:tmpl w:val="C6FEBB5C"/>
    <w:lvl w:ilvl="0">
      <w:start w:val="1"/>
      <w:numFmt w:val="decimal"/>
      <w:lvlText w:val="%1"/>
      <w:lvlJc w:val="left"/>
      <w:pPr>
        <w:ind w:left="375" w:hanging="375"/>
      </w:pPr>
      <w:rPr>
        <w:rFonts w:hint="default"/>
      </w:rPr>
    </w:lvl>
    <w:lvl w:ilvl="1">
      <w:start w:val="1"/>
      <w:numFmt w:val="decimal"/>
      <w:lvlText w:val="%1.%2"/>
      <w:lvlJc w:val="left"/>
      <w:pPr>
        <w:ind w:left="795" w:hanging="375"/>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3" w15:restartNumberingAfterBreak="0">
    <w:nsid w:val="4D894054"/>
    <w:multiLevelType w:val="multilevel"/>
    <w:tmpl w:val="6DF237A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4E2B1738"/>
    <w:multiLevelType w:val="multilevel"/>
    <w:tmpl w:val="7D0EEF04"/>
    <w:lvl w:ilvl="0">
      <w:start w:val="1"/>
      <w:numFmt w:val="decimal"/>
      <w:lvlText w:val="%1."/>
      <w:lvlJc w:val="left"/>
      <w:pPr>
        <w:ind w:left="1068" w:hanging="360"/>
      </w:pPr>
      <w:rPr>
        <w:rFonts w:hint="default"/>
      </w:rPr>
    </w:lvl>
    <w:lvl w:ilvl="1">
      <w:start w:val="3"/>
      <w:numFmt w:val="decimal"/>
      <w:isLgl/>
      <w:lvlText w:val="%1.%2"/>
      <w:lvlJc w:val="left"/>
      <w:pPr>
        <w:ind w:left="1128" w:hanging="4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15" w15:restartNumberingAfterBreak="0">
    <w:nsid w:val="572734F5"/>
    <w:multiLevelType w:val="hybridMultilevel"/>
    <w:tmpl w:val="D1A427C8"/>
    <w:lvl w:ilvl="0" w:tplc="57F49912">
      <w:start w:val="1"/>
      <w:numFmt w:val="decimal"/>
      <w:lvlText w:val="%1."/>
      <w:lvlJc w:val="left"/>
      <w:pPr>
        <w:ind w:left="1068" w:hanging="360"/>
      </w:pPr>
      <w:rPr>
        <w:rFonts w:hint="default"/>
      </w:rPr>
    </w:lvl>
    <w:lvl w:ilvl="1" w:tplc="20000019">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16" w15:restartNumberingAfterBreak="0">
    <w:nsid w:val="60E86C9E"/>
    <w:multiLevelType w:val="hybridMultilevel"/>
    <w:tmpl w:val="928ED34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681F3FE3"/>
    <w:multiLevelType w:val="hybridMultilevel"/>
    <w:tmpl w:val="5A32934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6E9F2AB7"/>
    <w:multiLevelType w:val="hybridMultilevel"/>
    <w:tmpl w:val="F0C8DF7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74675991"/>
    <w:multiLevelType w:val="multilevel"/>
    <w:tmpl w:val="C25CE38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58E159D"/>
    <w:multiLevelType w:val="hybridMultilevel"/>
    <w:tmpl w:val="B2945B68"/>
    <w:lvl w:ilvl="0" w:tplc="2CE6BDEE">
      <w:start w:val="1"/>
      <w:numFmt w:val="decimal"/>
      <w:lvlText w:val="%1."/>
      <w:lvlJc w:val="left"/>
      <w:pPr>
        <w:ind w:left="720" w:hanging="360"/>
      </w:pPr>
    </w:lvl>
    <w:lvl w:ilvl="1" w:tplc="EBFA674C">
      <w:start w:val="1"/>
      <w:numFmt w:val="lowerLetter"/>
      <w:lvlText w:val="%2."/>
      <w:lvlJc w:val="left"/>
      <w:pPr>
        <w:ind w:left="1440" w:hanging="360"/>
      </w:pPr>
    </w:lvl>
    <w:lvl w:ilvl="2" w:tplc="306299F0">
      <w:start w:val="1"/>
      <w:numFmt w:val="lowerRoman"/>
      <w:lvlText w:val="%3."/>
      <w:lvlJc w:val="right"/>
      <w:pPr>
        <w:ind w:left="2160" w:hanging="180"/>
      </w:pPr>
    </w:lvl>
    <w:lvl w:ilvl="3" w:tplc="FCE68C38">
      <w:start w:val="1"/>
      <w:numFmt w:val="decimal"/>
      <w:lvlText w:val="%4."/>
      <w:lvlJc w:val="left"/>
      <w:pPr>
        <w:ind w:left="2880" w:hanging="360"/>
      </w:pPr>
    </w:lvl>
    <w:lvl w:ilvl="4" w:tplc="C9F6551E">
      <w:start w:val="1"/>
      <w:numFmt w:val="lowerLetter"/>
      <w:lvlText w:val="%5."/>
      <w:lvlJc w:val="left"/>
      <w:pPr>
        <w:ind w:left="3600" w:hanging="360"/>
      </w:pPr>
    </w:lvl>
    <w:lvl w:ilvl="5" w:tplc="D7DCB0F0">
      <w:start w:val="1"/>
      <w:numFmt w:val="lowerRoman"/>
      <w:lvlText w:val="%6."/>
      <w:lvlJc w:val="right"/>
      <w:pPr>
        <w:ind w:left="4320" w:hanging="180"/>
      </w:pPr>
    </w:lvl>
    <w:lvl w:ilvl="6" w:tplc="878439BA">
      <w:start w:val="1"/>
      <w:numFmt w:val="decimal"/>
      <w:lvlText w:val="%7."/>
      <w:lvlJc w:val="left"/>
      <w:pPr>
        <w:ind w:left="5040" w:hanging="360"/>
      </w:pPr>
    </w:lvl>
    <w:lvl w:ilvl="7" w:tplc="23A249E0">
      <w:start w:val="1"/>
      <w:numFmt w:val="lowerLetter"/>
      <w:lvlText w:val="%8."/>
      <w:lvlJc w:val="left"/>
      <w:pPr>
        <w:ind w:left="5760" w:hanging="360"/>
      </w:pPr>
    </w:lvl>
    <w:lvl w:ilvl="8" w:tplc="96328D4C">
      <w:start w:val="1"/>
      <w:numFmt w:val="lowerRoman"/>
      <w:lvlText w:val="%9."/>
      <w:lvlJc w:val="right"/>
      <w:pPr>
        <w:ind w:left="6480" w:hanging="180"/>
      </w:pPr>
    </w:lvl>
  </w:abstractNum>
  <w:abstractNum w:abstractNumId="21" w15:restartNumberingAfterBreak="0">
    <w:nsid w:val="77B7DE07"/>
    <w:multiLevelType w:val="hybridMultilevel"/>
    <w:tmpl w:val="831EA76E"/>
    <w:lvl w:ilvl="0" w:tplc="BBA4F50E">
      <w:start w:val="1"/>
      <w:numFmt w:val="bullet"/>
      <w:lvlText w:val="-"/>
      <w:lvlJc w:val="left"/>
      <w:pPr>
        <w:ind w:left="720" w:hanging="360"/>
      </w:pPr>
      <w:rPr>
        <w:rFonts w:ascii="Calibri" w:hAnsi="Calibri" w:hint="default"/>
      </w:rPr>
    </w:lvl>
    <w:lvl w:ilvl="1" w:tplc="A4FABACA">
      <w:start w:val="1"/>
      <w:numFmt w:val="bullet"/>
      <w:lvlText w:val="o"/>
      <w:lvlJc w:val="left"/>
      <w:pPr>
        <w:ind w:left="1440" w:hanging="360"/>
      </w:pPr>
      <w:rPr>
        <w:rFonts w:ascii="Courier New" w:hAnsi="Courier New" w:hint="default"/>
      </w:rPr>
    </w:lvl>
    <w:lvl w:ilvl="2" w:tplc="6548F174">
      <w:start w:val="1"/>
      <w:numFmt w:val="bullet"/>
      <w:lvlText w:val=""/>
      <w:lvlJc w:val="left"/>
      <w:pPr>
        <w:ind w:left="2160" w:hanging="360"/>
      </w:pPr>
      <w:rPr>
        <w:rFonts w:ascii="Wingdings" w:hAnsi="Wingdings" w:hint="default"/>
      </w:rPr>
    </w:lvl>
    <w:lvl w:ilvl="3" w:tplc="766EDF4C">
      <w:start w:val="1"/>
      <w:numFmt w:val="bullet"/>
      <w:lvlText w:val=""/>
      <w:lvlJc w:val="left"/>
      <w:pPr>
        <w:ind w:left="2880" w:hanging="360"/>
      </w:pPr>
      <w:rPr>
        <w:rFonts w:ascii="Symbol" w:hAnsi="Symbol" w:hint="default"/>
      </w:rPr>
    </w:lvl>
    <w:lvl w:ilvl="4" w:tplc="1C38D5C8">
      <w:start w:val="1"/>
      <w:numFmt w:val="bullet"/>
      <w:lvlText w:val="o"/>
      <w:lvlJc w:val="left"/>
      <w:pPr>
        <w:ind w:left="3600" w:hanging="360"/>
      </w:pPr>
      <w:rPr>
        <w:rFonts w:ascii="Courier New" w:hAnsi="Courier New" w:hint="default"/>
      </w:rPr>
    </w:lvl>
    <w:lvl w:ilvl="5" w:tplc="FCFCD46C">
      <w:start w:val="1"/>
      <w:numFmt w:val="bullet"/>
      <w:lvlText w:val=""/>
      <w:lvlJc w:val="left"/>
      <w:pPr>
        <w:ind w:left="4320" w:hanging="360"/>
      </w:pPr>
      <w:rPr>
        <w:rFonts w:ascii="Wingdings" w:hAnsi="Wingdings" w:hint="default"/>
      </w:rPr>
    </w:lvl>
    <w:lvl w:ilvl="6" w:tplc="CF0A6496">
      <w:start w:val="1"/>
      <w:numFmt w:val="bullet"/>
      <w:lvlText w:val=""/>
      <w:lvlJc w:val="left"/>
      <w:pPr>
        <w:ind w:left="5040" w:hanging="360"/>
      </w:pPr>
      <w:rPr>
        <w:rFonts w:ascii="Symbol" w:hAnsi="Symbol" w:hint="default"/>
      </w:rPr>
    </w:lvl>
    <w:lvl w:ilvl="7" w:tplc="437A04F2">
      <w:start w:val="1"/>
      <w:numFmt w:val="bullet"/>
      <w:lvlText w:val="o"/>
      <w:lvlJc w:val="left"/>
      <w:pPr>
        <w:ind w:left="5760" w:hanging="360"/>
      </w:pPr>
      <w:rPr>
        <w:rFonts w:ascii="Courier New" w:hAnsi="Courier New" w:hint="default"/>
      </w:rPr>
    </w:lvl>
    <w:lvl w:ilvl="8" w:tplc="2820AC54">
      <w:start w:val="1"/>
      <w:numFmt w:val="bullet"/>
      <w:lvlText w:val=""/>
      <w:lvlJc w:val="left"/>
      <w:pPr>
        <w:ind w:left="6480" w:hanging="360"/>
      </w:pPr>
      <w:rPr>
        <w:rFonts w:ascii="Wingdings" w:hAnsi="Wingdings" w:hint="default"/>
      </w:rPr>
    </w:lvl>
  </w:abstractNum>
  <w:abstractNum w:abstractNumId="22" w15:restartNumberingAfterBreak="0">
    <w:nsid w:val="785A7621"/>
    <w:multiLevelType w:val="hybridMultilevel"/>
    <w:tmpl w:val="72D029BA"/>
    <w:lvl w:ilvl="0" w:tplc="4C76E3E0">
      <w:start w:val="1"/>
      <w:numFmt w:val="decimal"/>
      <w:lvlText w:val="%1."/>
      <w:lvlJc w:val="left"/>
      <w:pPr>
        <w:ind w:left="720" w:hanging="360"/>
      </w:pPr>
      <w:rPr>
        <w:color w:val="auto"/>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7B6F1657"/>
    <w:multiLevelType w:val="multilevel"/>
    <w:tmpl w:val="B706EA98"/>
    <w:lvl w:ilvl="0">
      <w:start w:val="1"/>
      <w:numFmt w:val="decimal"/>
      <w:lvlText w:val="%1."/>
      <w:lvlJc w:val="left"/>
      <w:pPr>
        <w:ind w:left="1068" w:hanging="360"/>
      </w:pPr>
      <w:rPr>
        <w:rFonts w:hint="default"/>
      </w:rPr>
    </w:lvl>
    <w:lvl w:ilvl="1">
      <w:start w:val="1"/>
      <w:numFmt w:val="decimal"/>
      <w:isLgl/>
      <w:lvlText w:val="%1.%2"/>
      <w:lvlJc w:val="left"/>
      <w:pPr>
        <w:ind w:left="1413" w:hanging="420"/>
      </w:pPr>
      <w:rPr>
        <w:rFonts w:hint="default"/>
      </w:rPr>
    </w:lvl>
    <w:lvl w:ilvl="2">
      <w:start w:val="1"/>
      <w:numFmt w:val="decimal"/>
      <w:isLgl/>
      <w:lvlText w:val="%1.%2.%3"/>
      <w:lvlJc w:val="left"/>
      <w:pPr>
        <w:ind w:left="2150" w:hanging="720"/>
      </w:pPr>
      <w:rPr>
        <w:rFonts w:hint="default"/>
      </w:rPr>
    </w:lvl>
    <w:lvl w:ilvl="3">
      <w:start w:val="1"/>
      <w:numFmt w:val="decimal"/>
      <w:isLgl/>
      <w:lvlText w:val="%1.%2.%3.%4"/>
      <w:lvlJc w:val="left"/>
      <w:pPr>
        <w:ind w:left="2871" w:hanging="1080"/>
      </w:pPr>
      <w:rPr>
        <w:rFonts w:hint="default"/>
      </w:rPr>
    </w:lvl>
    <w:lvl w:ilvl="4">
      <w:start w:val="1"/>
      <w:numFmt w:val="decimal"/>
      <w:isLgl/>
      <w:lvlText w:val="%1.%2.%3.%4.%5"/>
      <w:lvlJc w:val="left"/>
      <w:pPr>
        <w:ind w:left="3232" w:hanging="1080"/>
      </w:pPr>
      <w:rPr>
        <w:rFonts w:hint="default"/>
      </w:rPr>
    </w:lvl>
    <w:lvl w:ilvl="5">
      <w:start w:val="1"/>
      <w:numFmt w:val="decimal"/>
      <w:isLgl/>
      <w:lvlText w:val="%1.%2.%3.%4.%5.%6"/>
      <w:lvlJc w:val="left"/>
      <w:pPr>
        <w:ind w:left="3953" w:hanging="1440"/>
      </w:pPr>
      <w:rPr>
        <w:rFonts w:hint="default"/>
      </w:rPr>
    </w:lvl>
    <w:lvl w:ilvl="6">
      <w:start w:val="1"/>
      <w:numFmt w:val="decimal"/>
      <w:isLgl/>
      <w:lvlText w:val="%1.%2.%3.%4.%5.%6.%7"/>
      <w:lvlJc w:val="left"/>
      <w:pPr>
        <w:ind w:left="4314" w:hanging="1440"/>
      </w:pPr>
      <w:rPr>
        <w:rFonts w:hint="default"/>
      </w:rPr>
    </w:lvl>
    <w:lvl w:ilvl="7">
      <w:start w:val="1"/>
      <w:numFmt w:val="decimal"/>
      <w:isLgl/>
      <w:lvlText w:val="%1.%2.%3.%4.%5.%6.%7.%8"/>
      <w:lvlJc w:val="left"/>
      <w:pPr>
        <w:ind w:left="5035" w:hanging="1800"/>
      </w:pPr>
      <w:rPr>
        <w:rFonts w:hint="default"/>
      </w:rPr>
    </w:lvl>
    <w:lvl w:ilvl="8">
      <w:start w:val="1"/>
      <w:numFmt w:val="decimal"/>
      <w:isLgl/>
      <w:lvlText w:val="%1.%2.%3.%4.%5.%6.%7.%8.%9"/>
      <w:lvlJc w:val="left"/>
      <w:pPr>
        <w:ind w:left="5756" w:hanging="2160"/>
      </w:pPr>
      <w:rPr>
        <w:rFonts w:hint="default"/>
      </w:rPr>
    </w:lvl>
  </w:abstractNum>
  <w:num w:numId="1" w16cid:durableId="750354023">
    <w:abstractNumId w:val="2"/>
  </w:num>
  <w:num w:numId="2" w16cid:durableId="319887706">
    <w:abstractNumId w:val="12"/>
  </w:num>
  <w:num w:numId="3" w16cid:durableId="1705860154">
    <w:abstractNumId w:val="8"/>
  </w:num>
  <w:num w:numId="4" w16cid:durableId="1346442289">
    <w:abstractNumId w:val="10"/>
  </w:num>
  <w:num w:numId="5" w16cid:durableId="792285429">
    <w:abstractNumId w:val="22"/>
  </w:num>
  <w:num w:numId="6" w16cid:durableId="1634750197">
    <w:abstractNumId w:val="17"/>
  </w:num>
  <w:num w:numId="7" w16cid:durableId="771244196">
    <w:abstractNumId w:val="6"/>
  </w:num>
  <w:num w:numId="8" w16cid:durableId="388916010">
    <w:abstractNumId w:val="16"/>
  </w:num>
  <w:num w:numId="9" w16cid:durableId="1808206379">
    <w:abstractNumId w:val="13"/>
  </w:num>
  <w:num w:numId="10" w16cid:durableId="668289534">
    <w:abstractNumId w:val="4"/>
  </w:num>
  <w:num w:numId="11" w16cid:durableId="1731347113">
    <w:abstractNumId w:val="19"/>
  </w:num>
  <w:num w:numId="12" w16cid:durableId="1881748229">
    <w:abstractNumId w:val="0"/>
  </w:num>
  <w:num w:numId="13" w16cid:durableId="1555047517">
    <w:abstractNumId w:val="21"/>
  </w:num>
  <w:num w:numId="14" w16cid:durableId="471598884">
    <w:abstractNumId w:val="20"/>
  </w:num>
  <w:num w:numId="15" w16cid:durableId="641157061">
    <w:abstractNumId w:val="5"/>
  </w:num>
  <w:num w:numId="16" w16cid:durableId="652176625">
    <w:abstractNumId w:val="14"/>
  </w:num>
  <w:num w:numId="17" w16cid:durableId="961107104">
    <w:abstractNumId w:val="3"/>
  </w:num>
  <w:num w:numId="18" w16cid:durableId="1112239002">
    <w:abstractNumId w:val="11"/>
  </w:num>
  <w:num w:numId="19" w16cid:durableId="1038817843">
    <w:abstractNumId w:val="7"/>
  </w:num>
  <w:num w:numId="20" w16cid:durableId="558980574">
    <w:abstractNumId w:val="15"/>
  </w:num>
  <w:num w:numId="21" w16cid:durableId="279381908">
    <w:abstractNumId w:val="9"/>
  </w:num>
  <w:num w:numId="22" w16cid:durableId="989555955">
    <w:abstractNumId w:val="1"/>
  </w:num>
  <w:num w:numId="23" w16cid:durableId="919946383">
    <w:abstractNumId w:val="23"/>
  </w:num>
  <w:num w:numId="24" w16cid:durableId="1251892410">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UA" w:vendorID="64" w:dllVersion="4096" w:nlCheck="1" w:checkStyle="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861"/>
    <w:rsid w:val="000047DB"/>
    <w:rsid w:val="00006CD4"/>
    <w:rsid w:val="0001194F"/>
    <w:rsid w:val="000131C5"/>
    <w:rsid w:val="000147F0"/>
    <w:rsid w:val="00025852"/>
    <w:rsid w:val="00034494"/>
    <w:rsid w:val="00045907"/>
    <w:rsid w:val="00055C79"/>
    <w:rsid w:val="00057D04"/>
    <w:rsid w:val="000816A7"/>
    <w:rsid w:val="00082991"/>
    <w:rsid w:val="00090478"/>
    <w:rsid w:val="000A0D20"/>
    <w:rsid w:val="000A5D08"/>
    <w:rsid w:val="000B3BCF"/>
    <w:rsid w:val="000B711A"/>
    <w:rsid w:val="000C39BA"/>
    <w:rsid w:val="000C3FB4"/>
    <w:rsid w:val="000C4C3F"/>
    <w:rsid w:val="000C4ECF"/>
    <w:rsid w:val="000C77B4"/>
    <w:rsid w:val="000D67E9"/>
    <w:rsid w:val="000E39D2"/>
    <w:rsid w:val="000E47DE"/>
    <w:rsid w:val="000E49AB"/>
    <w:rsid w:val="000E6494"/>
    <w:rsid w:val="000F35A2"/>
    <w:rsid w:val="000F49B1"/>
    <w:rsid w:val="000F5B48"/>
    <w:rsid w:val="000F5DCC"/>
    <w:rsid w:val="00102DC9"/>
    <w:rsid w:val="00104E59"/>
    <w:rsid w:val="00110F81"/>
    <w:rsid w:val="001134B0"/>
    <w:rsid w:val="00120BE0"/>
    <w:rsid w:val="001256A7"/>
    <w:rsid w:val="0012647A"/>
    <w:rsid w:val="00126B95"/>
    <w:rsid w:val="001279F2"/>
    <w:rsid w:val="001367E3"/>
    <w:rsid w:val="0013746B"/>
    <w:rsid w:val="00137D3A"/>
    <w:rsid w:val="00143328"/>
    <w:rsid w:val="00146385"/>
    <w:rsid w:val="0016591C"/>
    <w:rsid w:val="00171226"/>
    <w:rsid w:val="00173FE6"/>
    <w:rsid w:val="001843F1"/>
    <w:rsid w:val="00190694"/>
    <w:rsid w:val="0019151E"/>
    <w:rsid w:val="001919F9"/>
    <w:rsid w:val="001961F4"/>
    <w:rsid w:val="00196658"/>
    <w:rsid w:val="001A3DCF"/>
    <w:rsid w:val="001A70C6"/>
    <w:rsid w:val="001B3950"/>
    <w:rsid w:val="001B42D5"/>
    <w:rsid w:val="001D5A6D"/>
    <w:rsid w:val="001F0120"/>
    <w:rsid w:val="0020051D"/>
    <w:rsid w:val="00204112"/>
    <w:rsid w:val="00207419"/>
    <w:rsid w:val="00210E8E"/>
    <w:rsid w:val="00210EF1"/>
    <w:rsid w:val="00214115"/>
    <w:rsid w:val="0021499C"/>
    <w:rsid w:val="00214E52"/>
    <w:rsid w:val="00215DDC"/>
    <w:rsid w:val="0022399F"/>
    <w:rsid w:val="00224F13"/>
    <w:rsid w:val="002260EC"/>
    <w:rsid w:val="0022618C"/>
    <w:rsid w:val="00231AEE"/>
    <w:rsid w:val="002334F4"/>
    <w:rsid w:val="0024213A"/>
    <w:rsid w:val="00242A3B"/>
    <w:rsid w:val="00243772"/>
    <w:rsid w:val="00256A90"/>
    <w:rsid w:val="002623C6"/>
    <w:rsid w:val="00265256"/>
    <w:rsid w:val="00271215"/>
    <w:rsid w:val="00272F8D"/>
    <w:rsid w:val="002744FD"/>
    <w:rsid w:val="00274666"/>
    <w:rsid w:val="00290F40"/>
    <w:rsid w:val="00291D22"/>
    <w:rsid w:val="002A36A6"/>
    <w:rsid w:val="002A7AF6"/>
    <w:rsid w:val="002B2559"/>
    <w:rsid w:val="002B2ED0"/>
    <w:rsid w:val="002B503B"/>
    <w:rsid w:val="002B6039"/>
    <w:rsid w:val="002C1D99"/>
    <w:rsid w:val="002C7760"/>
    <w:rsid w:val="002D4A9A"/>
    <w:rsid w:val="002E10A7"/>
    <w:rsid w:val="002E48AD"/>
    <w:rsid w:val="00300E9F"/>
    <w:rsid w:val="003067E9"/>
    <w:rsid w:val="00306B9A"/>
    <w:rsid w:val="00311A4B"/>
    <w:rsid w:val="00313488"/>
    <w:rsid w:val="003136CB"/>
    <w:rsid w:val="003155F5"/>
    <w:rsid w:val="003264A4"/>
    <w:rsid w:val="00332C59"/>
    <w:rsid w:val="00333E2A"/>
    <w:rsid w:val="00335FB6"/>
    <w:rsid w:val="00337071"/>
    <w:rsid w:val="0033740D"/>
    <w:rsid w:val="00347A47"/>
    <w:rsid w:val="003532D4"/>
    <w:rsid w:val="00366E40"/>
    <w:rsid w:val="00370A65"/>
    <w:rsid w:val="00371C93"/>
    <w:rsid w:val="00372783"/>
    <w:rsid w:val="003739BB"/>
    <w:rsid w:val="00386DC1"/>
    <w:rsid w:val="00396014"/>
    <w:rsid w:val="00396AA5"/>
    <w:rsid w:val="003A7735"/>
    <w:rsid w:val="003B3513"/>
    <w:rsid w:val="003B35BC"/>
    <w:rsid w:val="003B624F"/>
    <w:rsid w:val="003B69EB"/>
    <w:rsid w:val="003B6C89"/>
    <w:rsid w:val="003C1E4C"/>
    <w:rsid w:val="003D080F"/>
    <w:rsid w:val="003D1A9C"/>
    <w:rsid w:val="003E0031"/>
    <w:rsid w:val="003E3FE6"/>
    <w:rsid w:val="003E6906"/>
    <w:rsid w:val="003F03C5"/>
    <w:rsid w:val="003F2791"/>
    <w:rsid w:val="003F74AF"/>
    <w:rsid w:val="004020E2"/>
    <w:rsid w:val="00404B9D"/>
    <w:rsid w:val="00406F8D"/>
    <w:rsid w:val="0040714B"/>
    <w:rsid w:val="00411383"/>
    <w:rsid w:val="00412463"/>
    <w:rsid w:val="00417807"/>
    <w:rsid w:val="0043138D"/>
    <w:rsid w:val="00432649"/>
    <w:rsid w:val="004367C7"/>
    <w:rsid w:val="004373BE"/>
    <w:rsid w:val="004427D0"/>
    <w:rsid w:val="004519ED"/>
    <w:rsid w:val="00461CB9"/>
    <w:rsid w:val="00461CD7"/>
    <w:rsid w:val="004746B8"/>
    <w:rsid w:val="0047491E"/>
    <w:rsid w:val="00495C9A"/>
    <w:rsid w:val="004B0013"/>
    <w:rsid w:val="004B1DB4"/>
    <w:rsid w:val="004B4872"/>
    <w:rsid w:val="004B5D72"/>
    <w:rsid w:val="004B7E92"/>
    <w:rsid w:val="004C267F"/>
    <w:rsid w:val="004C5EF9"/>
    <w:rsid w:val="004C6E3B"/>
    <w:rsid w:val="004C6E4F"/>
    <w:rsid w:val="004E2043"/>
    <w:rsid w:val="004E4D9F"/>
    <w:rsid w:val="004F176F"/>
    <w:rsid w:val="004F6FBA"/>
    <w:rsid w:val="00507D0E"/>
    <w:rsid w:val="00510AA0"/>
    <w:rsid w:val="00523FA8"/>
    <w:rsid w:val="00524038"/>
    <w:rsid w:val="00524DB7"/>
    <w:rsid w:val="0052622A"/>
    <w:rsid w:val="00554C47"/>
    <w:rsid w:val="00555D04"/>
    <w:rsid w:val="00555F15"/>
    <w:rsid w:val="00557ECE"/>
    <w:rsid w:val="00564574"/>
    <w:rsid w:val="005646F4"/>
    <w:rsid w:val="005656DD"/>
    <w:rsid w:val="00571A34"/>
    <w:rsid w:val="00573355"/>
    <w:rsid w:val="00575593"/>
    <w:rsid w:val="00576B80"/>
    <w:rsid w:val="005A16CF"/>
    <w:rsid w:val="005A3AF1"/>
    <w:rsid w:val="005A5FD4"/>
    <w:rsid w:val="005A6165"/>
    <w:rsid w:val="005B2F1B"/>
    <w:rsid w:val="005B5188"/>
    <w:rsid w:val="005B73B6"/>
    <w:rsid w:val="005C0684"/>
    <w:rsid w:val="005E7507"/>
    <w:rsid w:val="005F2179"/>
    <w:rsid w:val="005F7D5C"/>
    <w:rsid w:val="00604FD8"/>
    <w:rsid w:val="00607C69"/>
    <w:rsid w:val="00617B64"/>
    <w:rsid w:val="00627212"/>
    <w:rsid w:val="00631529"/>
    <w:rsid w:val="00632327"/>
    <w:rsid w:val="00633B73"/>
    <w:rsid w:val="00634019"/>
    <w:rsid w:val="00635CAA"/>
    <w:rsid w:val="00640C66"/>
    <w:rsid w:val="00642A3F"/>
    <w:rsid w:val="00645858"/>
    <w:rsid w:val="006503E7"/>
    <w:rsid w:val="00652B19"/>
    <w:rsid w:val="00655F00"/>
    <w:rsid w:val="00657B68"/>
    <w:rsid w:val="00681D71"/>
    <w:rsid w:val="00690A95"/>
    <w:rsid w:val="006B7A23"/>
    <w:rsid w:val="006C430D"/>
    <w:rsid w:val="006D5CFD"/>
    <w:rsid w:val="006D70CE"/>
    <w:rsid w:val="006E0188"/>
    <w:rsid w:val="006E0FA7"/>
    <w:rsid w:val="006E631F"/>
    <w:rsid w:val="006E6D8F"/>
    <w:rsid w:val="006F0222"/>
    <w:rsid w:val="006F2D54"/>
    <w:rsid w:val="006F58F7"/>
    <w:rsid w:val="007111E2"/>
    <w:rsid w:val="007117A6"/>
    <w:rsid w:val="00711D23"/>
    <w:rsid w:val="00717D17"/>
    <w:rsid w:val="007278D7"/>
    <w:rsid w:val="007345DC"/>
    <w:rsid w:val="00735F30"/>
    <w:rsid w:val="00741861"/>
    <w:rsid w:val="00744245"/>
    <w:rsid w:val="007449BE"/>
    <w:rsid w:val="00750978"/>
    <w:rsid w:val="007519E7"/>
    <w:rsid w:val="007534FD"/>
    <w:rsid w:val="00754499"/>
    <w:rsid w:val="00754F1D"/>
    <w:rsid w:val="00755721"/>
    <w:rsid w:val="00764A6F"/>
    <w:rsid w:val="00770226"/>
    <w:rsid w:val="00785D71"/>
    <w:rsid w:val="0079023A"/>
    <w:rsid w:val="00797015"/>
    <w:rsid w:val="007A312A"/>
    <w:rsid w:val="007A5198"/>
    <w:rsid w:val="007A5C70"/>
    <w:rsid w:val="007A6F51"/>
    <w:rsid w:val="007B5C86"/>
    <w:rsid w:val="007B7C4A"/>
    <w:rsid w:val="007C6974"/>
    <w:rsid w:val="007D3849"/>
    <w:rsid w:val="007D4395"/>
    <w:rsid w:val="007E1BB1"/>
    <w:rsid w:val="007E3316"/>
    <w:rsid w:val="007E406F"/>
    <w:rsid w:val="007E5797"/>
    <w:rsid w:val="007E6E57"/>
    <w:rsid w:val="007F33E2"/>
    <w:rsid w:val="007F7830"/>
    <w:rsid w:val="00801D7E"/>
    <w:rsid w:val="008136FD"/>
    <w:rsid w:val="0081537F"/>
    <w:rsid w:val="00817032"/>
    <w:rsid w:val="008234EF"/>
    <w:rsid w:val="00825032"/>
    <w:rsid w:val="00836554"/>
    <w:rsid w:val="00842E6B"/>
    <w:rsid w:val="008522AF"/>
    <w:rsid w:val="00854D64"/>
    <w:rsid w:val="00865B5B"/>
    <w:rsid w:val="0088797C"/>
    <w:rsid w:val="00893844"/>
    <w:rsid w:val="00893E99"/>
    <w:rsid w:val="0089647E"/>
    <w:rsid w:val="008A23ED"/>
    <w:rsid w:val="008A2B66"/>
    <w:rsid w:val="008A4230"/>
    <w:rsid w:val="008A6592"/>
    <w:rsid w:val="008A6D7A"/>
    <w:rsid w:val="008B1CF7"/>
    <w:rsid w:val="008B72B5"/>
    <w:rsid w:val="008C5B2C"/>
    <w:rsid w:val="008D2A13"/>
    <w:rsid w:val="008E561E"/>
    <w:rsid w:val="008E7AFF"/>
    <w:rsid w:val="008F0E25"/>
    <w:rsid w:val="00901E73"/>
    <w:rsid w:val="00906801"/>
    <w:rsid w:val="009138D9"/>
    <w:rsid w:val="00915565"/>
    <w:rsid w:val="009210D1"/>
    <w:rsid w:val="00923CD4"/>
    <w:rsid w:val="009301FB"/>
    <w:rsid w:val="00932FBA"/>
    <w:rsid w:val="00943928"/>
    <w:rsid w:val="009453F0"/>
    <w:rsid w:val="00946AC2"/>
    <w:rsid w:val="00946E49"/>
    <w:rsid w:val="00950B5D"/>
    <w:rsid w:val="00951B1C"/>
    <w:rsid w:val="00953695"/>
    <w:rsid w:val="009637DC"/>
    <w:rsid w:val="00965571"/>
    <w:rsid w:val="009667A9"/>
    <w:rsid w:val="00967670"/>
    <w:rsid w:val="00973680"/>
    <w:rsid w:val="00983261"/>
    <w:rsid w:val="0098424F"/>
    <w:rsid w:val="00994BFA"/>
    <w:rsid w:val="00996C36"/>
    <w:rsid w:val="009972F2"/>
    <w:rsid w:val="00997872"/>
    <w:rsid w:val="00997995"/>
    <w:rsid w:val="009A27BD"/>
    <w:rsid w:val="009A29F1"/>
    <w:rsid w:val="009A5179"/>
    <w:rsid w:val="009A55B8"/>
    <w:rsid w:val="009C78F5"/>
    <w:rsid w:val="009D3A0A"/>
    <w:rsid w:val="009D50F9"/>
    <w:rsid w:val="009D6CAD"/>
    <w:rsid w:val="009D7618"/>
    <w:rsid w:val="009E00CE"/>
    <w:rsid w:val="009E216E"/>
    <w:rsid w:val="009E2A22"/>
    <w:rsid w:val="009E5800"/>
    <w:rsid w:val="009E6A14"/>
    <w:rsid w:val="009F2300"/>
    <w:rsid w:val="009F25BA"/>
    <w:rsid w:val="009F5C88"/>
    <w:rsid w:val="00A12A72"/>
    <w:rsid w:val="00A14C85"/>
    <w:rsid w:val="00A20A87"/>
    <w:rsid w:val="00A210DF"/>
    <w:rsid w:val="00A3001F"/>
    <w:rsid w:val="00A303B9"/>
    <w:rsid w:val="00A3653F"/>
    <w:rsid w:val="00A41CE2"/>
    <w:rsid w:val="00A42ABA"/>
    <w:rsid w:val="00A57BED"/>
    <w:rsid w:val="00A626D1"/>
    <w:rsid w:val="00A75D33"/>
    <w:rsid w:val="00A76ED1"/>
    <w:rsid w:val="00A96C83"/>
    <w:rsid w:val="00AA1DC8"/>
    <w:rsid w:val="00AB0929"/>
    <w:rsid w:val="00AB6190"/>
    <w:rsid w:val="00AC0C7E"/>
    <w:rsid w:val="00AC3698"/>
    <w:rsid w:val="00AC388C"/>
    <w:rsid w:val="00AC7829"/>
    <w:rsid w:val="00AD1D73"/>
    <w:rsid w:val="00AD34B3"/>
    <w:rsid w:val="00AD3BA1"/>
    <w:rsid w:val="00AD6AC8"/>
    <w:rsid w:val="00AD6C2C"/>
    <w:rsid w:val="00AD6F16"/>
    <w:rsid w:val="00AD7139"/>
    <w:rsid w:val="00AE24EA"/>
    <w:rsid w:val="00AE79E2"/>
    <w:rsid w:val="00AF01AC"/>
    <w:rsid w:val="00AF0435"/>
    <w:rsid w:val="00AF360B"/>
    <w:rsid w:val="00AF5C10"/>
    <w:rsid w:val="00AF7DBA"/>
    <w:rsid w:val="00B008B2"/>
    <w:rsid w:val="00B017EA"/>
    <w:rsid w:val="00B029C5"/>
    <w:rsid w:val="00B046A0"/>
    <w:rsid w:val="00B11ECB"/>
    <w:rsid w:val="00B15DB7"/>
    <w:rsid w:val="00B17249"/>
    <w:rsid w:val="00B20D91"/>
    <w:rsid w:val="00B22C7D"/>
    <w:rsid w:val="00B2540E"/>
    <w:rsid w:val="00B26DC0"/>
    <w:rsid w:val="00B30C32"/>
    <w:rsid w:val="00B321B7"/>
    <w:rsid w:val="00B34D05"/>
    <w:rsid w:val="00B36053"/>
    <w:rsid w:val="00B370DD"/>
    <w:rsid w:val="00B37AAA"/>
    <w:rsid w:val="00B45D3E"/>
    <w:rsid w:val="00B471EB"/>
    <w:rsid w:val="00B5329D"/>
    <w:rsid w:val="00B63AE8"/>
    <w:rsid w:val="00B73B52"/>
    <w:rsid w:val="00B7561B"/>
    <w:rsid w:val="00B764C4"/>
    <w:rsid w:val="00B77326"/>
    <w:rsid w:val="00B80D4D"/>
    <w:rsid w:val="00B8197D"/>
    <w:rsid w:val="00B923DD"/>
    <w:rsid w:val="00BA17DD"/>
    <w:rsid w:val="00BA1BAF"/>
    <w:rsid w:val="00BA1CEB"/>
    <w:rsid w:val="00BB37AB"/>
    <w:rsid w:val="00BB51E2"/>
    <w:rsid w:val="00BC499A"/>
    <w:rsid w:val="00BD32AA"/>
    <w:rsid w:val="00BD3819"/>
    <w:rsid w:val="00BD7749"/>
    <w:rsid w:val="00BE117A"/>
    <w:rsid w:val="00BE4BD4"/>
    <w:rsid w:val="00C06FEB"/>
    <w:rsid w:val="00C15A8E"/>
    <w:rsid w:val="00C325CA"/>
    <w:rsid w:val="00C37E6F"/>
    <w:rsid w:val="00C449EE"/>
    <w:rsid w:val="00C5100C"/>
    <w:rsid w:val="00C5540B"/>
    <w:rsid w:val="00C55493"/>
    <w:rsid w:val="00C62434"/>
    <w:rsid w:val="00C649AC"/>
    <w:rsid w:val="00C804FB"/>
    <w:rsid w:val="00C863E7"/>
    <w:rsid w:val="00C8774D"/>
    <w:rsid w:val="00C94C50"/>
    <w:rsid w:val="00CA4535"/>
    <w:rsid w:val="00CA4636"/>
    <w:rsid w:val="00CC0F25"/>
    <w:rsid w:val="00CC72B4"/>
    <w:rsid w:val="00CD0FF8"/>
    <w:rsid w:val="00CE537B"/>
    <w:rsid w:val="00D02287"/>
    <w:rsid w:val="00D1249B"/>
    <w:rsid w:val="00D21F94"/>
    <w:rsid w:val="00D27A48"/>
    <w:rsid w:val="00D31B8A"/>
    <w:rsid w:val="00D34206"/>
    <w:rsid w:val="00D372A7"/>
    <w:rsid w:val="00D41E3B"/>
    <w:rsid w:val="00D56D53"/>
    <w:rsid w:val="00D6161D"/>
    <w:rsid w:val="00D73ACB"/>
    <w:rsid w:val="00D827F5"/>
    <w:rsid w:val="00D8324E"/>
    <w:rsid w:val="00D849C0"/>
    <w:rsid w:val="00D9355D"/>
    <w:rsid w:val="00D94256"/>
    <w:rsid w:val="00D96427"/>
    <w:rsid w:val="00D9738D"/>
    <w:rsid w:val="00DA028C"/>
    <w:rsid w:val="00DA0631"/>
    <w:rsid w:val="00DA7EBD"/>
    <w:rsid w:val="00DB38DB"/>
    <w:rsid w:val="00DB7636"/>
    <w:rsid w:val="00DC7785"/>
    <w:rsid w:val="00DD7D97"/>
    <w:rsid w:val="00E01974"/>
    <w:rsid w:val="00E03FA7"/>
    <w:rsid w:val="00E0596B"/>
    <w:rsid w:val="00E21E15"/>
    <w:rsid w:val="00E332E5"/>
    <w:rsid w:val="00E41DBD"/>
    <w:rsid w:val="00E434B2"/>
    <w:rsid w:val="00E5362C"/>
    <w:rsid w:val="00E57547"/>
    <w:rsid w:val="00E664C6"/>
    <w:rsid w:val="00E73C27"/>
    <w:rsid w:val="00E85250"/>
    <w:rsid w:val="00E8683B"/>
    <w:rsid w:val="00E9052C"/>
    <w:rsid w:val="00E93215"/>
    <w:rsid w:val="00EA1A34"/>
    <w:rsid w:val="00EA5634"/>
    <w:rsid w:val="00EB78F9"/>
    <w:rsid w:val="00EC35C7"/>
    <w:rsid w:val="00EE3FBE"/>
    <w:rsid w:val="00EE72A8"/>
    <w:rsid w:val="00EE7E90"/>
    <w:rsid w:val="00EF1FEA"/>
    <w:rsid w:val="00F03150"/>
    <w:rsid w:val="00F05B83"/>
    <w:rsid w:val="00F2003F"/>
    <w:rsid w:val="00F23FF5"/>
    <w:rsid w:val="00F257EF"/>
    <w:rsid w:val="00F30AEE"/>
    <w:rsid w:val="00F37BE5"/>
    <w:rsid w:val="00F422AE"/>
    <w:rsid w:val="00F45E3F"/>
    <w:rsid w:val="00F55E25"/>
    <w:rsid w:val="00F56F94"/>
    <w:rsid w:val="00F6333D"/>
    <w:rsid w:val="00F65B14"/>
    <w:rsid w:val="00F67681"/>
    <w:rsid w:val="00F76721"/>
    <w:rsid w:val="00F82B02"/>
    <w:rsid w:val="00F86E40"/>
    <w:rsid w:val="00F90573"/>
    <w:rsid w:val="00F92844"/>
    <w:rsid w:val="00F966BF"/>
    <w:rsid w:val="00F96E3E"/>
    <w:rsid w:val="00F97637"/>
    <w:rsid w:val="00FA0130"/>
    <w:rsid w:val="00FA14A7"/>
    <w:rsid w:val="00FA7F6B"/>
    <w:rsid w:val="00FB3D26"/>
    <w:rsid w:val="00FB6B16"/>
    <w:rsid w:val="00FB785C"/>
    <w:rsid w:val="00FC5FBF"/>
    <w:rsid w:val="00FD123C"/>
    <w:rsid w:val="00FD2D0F"/>
    <w:rsid w:val="00FD6A67"/>
    <w:rsid w:val="00FE7263"/>
    <w:rsid w:val="00FE7D1C"/>
    <w:rsid w:val="00FF0A07"/>
    <w:rsid w:val="00FF2168"/>
    <w:rsid w:val="00FF2B62"/>
    <w:rsid w:val="00FF3A4C"/>
    <w:rsid w:val="00FF491F"/>
    <w:rsid w:val="00FF79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C3A86"/>
  <w15:docId w15:val="{3661C9F0-E288-47C0-B353-C84C69325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463"/>
    <w:rPr>
      <w:rFonts w:ascii="Times New Roman" w:eastAsia="Times New Roman" w:hAnsi="Times New Roman"/>
      <w:sz w:val="28"/>
      <w:szCs w:val="24"/>
    </w:rPr>
  </w:style>
  <w:style w:type="paragraph" w:styleId="Heading1">
    <w:name w:val="heading 1"/>
    <w:basedOn w:val="Normal"/>
    <w:next w:val="Normal"/>
    <w:link w:val="Heading1Char"/>
    <w:uiPriority w:val="9"/>
    <w:qFormat/>
    <w:rsid w:val="00A57BED"/>
    <w:pPr>
      <w:keepNext/>
      <w:keepLines/>
      <w:spacing w:before="480"/>
      <w:outlineLvl w:val="0"/>
    </w:pPr>
    <w:rPr>
      <w:rFonts w:ascii="Cambria" w:hAnsi="Cambria"/>
      <w:b/>
      <w:bCs/>
      <w:color w:val="365F91"/>
      <w:szCs w:val="28"/>
    </w:rPr>
  </w:style>
  <w:style w:type="paragraph" w:styleId="Heading2">
    <w:name w:val="heading 2"/>
    <w:basedOn w:val="Normal"/>
    <w:next w:val="Normal"/>
    <w:link w:val="Heading2Char"/>
    <w:uiPriority w:val="9"/>
    <w:semiHidden/>
    <w:unhideWhenUsed/>
    <w:qFormat/>
    <w:rsid w:val="00B80D4D"/>
    <w:pPr>
      <w:keepNext/>
      <w:spacing w:before="240" w:after="60"/>
      <w:outlineLvl w:val="1"/>
    </w:pPr>
    <w:rPr>
      <w:rFonts w:asciiTheme="majorHAnsi" w:eastAsiaTheme="majorEastAsia" w:hAnsiTheme="majorHAnsi" w:cstheme="majorBidi"/>
      <w:b/>
      <w:bCs/>
      <w:i/>
      <w:iCs/>
      <w:szCs w:val="28"/>
    </w:rPr>
  </w:style>
  <w:style w:type="paragraph" w:styleId="Heading3">
    <w:name w:val="heading 3"/>
    <w:basedOn w:val="Normal"/>
    <w:next w:val="Normal"/>
    <w:link w:val="Heading3Char"/>
    <w:semiHidden/>
    <w:unhideWhenUsed/>
    <w:qFormat/>
    <w:rsid w:val="007F33E2"/>
    <w:pPr>
      <w:keepNext/>
      <w:keepLines/>
      <w:spacing w:before="40"/>
      <w:outlineLvl w:val="2"/>
    </w:pPr>
    <w:rPr>
      <w:rFonts w:ascii="Calibri Light" w:hAnsi="Calibri Light"/>
      <w:color w:val="1F3763"/>
      <w:lang w:val="uk-U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57BED"/>
    <w:rPr>
      <w:rFonts w:ascii="Cambria" w:eastAsia="Times New Roman" w:hAnsi="Cambria" w:cs="Times New Roman"/>
      <w:b/>
      <w:bCs/>
      <w:color w:val="365F91"/>
      <w:sz w:val="28"/>
      <w:szCs w:val="28"/>
      <w:lang w:eastAsia="ru-RU"/>
    </w:rPr>
  </w:style>
  <w:style w:type="character" w:customStyle="1" w:styleId="Heading2Char">
    <w:name w:val="Heading 2 Char"/>
    <w:basedOn w:val="DefaultParagraphFont"/>
    <w:link w:val="Heading2"/>
    <w:uiPriority w:val="9"/>
    <w:semiHidden/>
    <w:rsid w:val="00B80D4D"/>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semiHidden/>
    <w:rsid w:val="007F33E2"/>
    <w:rPr>
      <w:rFonts w:ascii="Calibri Light" w:eastAsia="Times New Roman" w:hAnsi="Calibri Light"/>
      <w:color w:val="1F3763"/>
      <w:sz w:val="24"/>
      <w:szCs w:val="24"/>
      <w:lang w:val="uk-UA"/>
    </w:rPr>
  </w:style>
  <w:style w:type="paragraph" w:styleId="Header">
    <w:name w:val="header"/>
    <w:basedOn w:val="Normal"/>
    <w:link w:val="HeaderChar"/>
    <w:uiPriority w:val="99"/>
    <w:unhideWhenUsed/>
    <w:rsid w:val="00571A34"/>
    <w:pPr>
      <w:tabs>
        <w:tab w:val="center" w:pos="4677"/>
        <w:tab w:val="right" w:pos="9355"/>
      </w:tabs>
    </w:pPr>
  </w:style>
  <w:style w:type="character" w:customStyle="1" w:styleId="HeaderChar">
    <w:name w:val="Header Char"/>
    <w:link w:val="Header"/>
    <w:uiPriority w:val="99"/>
    <w:rsid w:val="00571A34"/>
    <w:rPr>
      <w:rFonts w:ascii="Times New Roman" w:eastAsia="Times New Roman" w:hAnsi="Times New Roman" w:cs="Times New Roman"/>
      <w:sz w:val="24"/>
      <w:szCs w:val="24"/>
      <w:lang w:eastAsia="ru-RU"/>
    </w:rPr>
  </w:style>
  <w:style w:type="paragraph" w:styleId="Footer">
    <w:name w:val="footer"/>
    <w:basedOn w:val="Normal"/>
    <w:link w:val="FooterChar"/>
    <w:uiPriority w:val="99"/>
    <w:unhideWhenUsed/>
    <w:rsid w:val="00571A34"/>
    <w:pPr>
      <w:tabs>
        <w:tab w:val="center" w:pos="4677"/>
        <w:tab w:val="right" w:pos="9355"/>
      </w:tabs>
    </w:pPr>
  </w:style>
  <w:style w:type="character" w:customStyle="1" w:styleId="FooterChar">
    <w:name w:val="Footer Char"/>
    <w:link w:val="Footer"/>
    <w:uiPriority w:val="99"/>
    <w:rsid w:val="00571A34"/>
    <w:rPr>
      <w:rFonts w:ascii="Times New Roman" w:eastAsia="Times New Roman" w:hAnsi="Times New Roman" w:cs="Times New Roman"/>
      <w:sz w:val="24"/>
      <w:szCs w:val="24"/>
      <w:lang w:eastAsia="ru-RU"/>
    </w:rPr>
  </w:style>
  <w:style w:type="paragraph" w:customStyle="1" w:styleId="a">
    <w:name w:val="Чертежный"/>
    <w:rsid w:val="00571A34"/>
    <w:pPr>
      <w:jc w:val="both"/>
    </w:pPr>
    <w:rPr>
      <w:rFonts w:ascii="ISOCPEUR" w:hAnsi="ISOCPEUR"/>
      <w:i/>
      <w:sz w:val="28"/>
      <w:lang w:val="uk-UA"/>
    </w:rPr>
  </w:style>
  <w:style w:type="paragraph" w:styleId="ListParagraph">
    <w:name w:val="List Paragraph"/>
    <w:basedOn w:val="Normal"/>
    <w:uiPriority w:val="34"/>
    <w:qFormat/>
    <w:rsid w:val="00BA1BAF"/>
    <w:pPr>
      <w:ind w:left="720"/>
      <w:contextualSpacing/>
    </w:pPr>
  </w:style>
  <w:style w:type="paragraph" w:styleId="NormalWeb">
    <w:name w:val="Normal (Web)"/>
    <w:basedOn w:val="Normal"/>
    <w:uiPriority w:val="99"/>
    <w:unhideWhenUsed/>
    <w:rsid w:val="00BA1BAF"/>
  </w:style>
  <w:style w:type="character" w:styleId="Hyperlink">
    <w:name w:val="Hyperlink"/>
    <w:uiPriority w:val="99"/>
    <w:unhideWhenUsed/>
    <w:rsid w:val="00BA1BAF"/>
    <w:rPr>
      <w:color w:val="0000FF"/>
      <w:u w:val="single"/>
    </w:rPr>
  </w:style>
  <w:style w:type="paragraph" w:styleId="BalloonText">
    <w:name w:val="Balloon Text"/>
    <w:basedOn w:val="Normal"/>
    <w:link w:val="BalloonTextChar"/>
    <w:uiPriority w:val="99"/>
    <w:semiHidden/>
    <w:unhideWhenUsed/>
    <w:rsid w:val="00A75D33"/>
    <w:rPr>
      <w:rFonts w:ascii="Tahoma" w:hAnsi="Tahoma" w:cs="Tahoma"/>
      <w:sz w:val="16"/>
      <w:szCs w:val="16"/>
    </w:rPr>
  </w:style>
  <w:style w:type="character" w:customStyle="1" w:styleId="BalloonTextChar">
    <w:name w:val="Balloon Text Char"/>
    <w:link w:val="BalloonText"/>
    <w:uiPriority w:val="99"/>
    <w:semiHidden/>
    <w:rsid w:val="00A75D33"/>
    <w:rPr>
      <w:rFonts w:ascii="Tahoma" w:eastAsia="Times New Roman" w:hAnsi="Tahoma" w:cs="Tahoma"/>
      <w:sz w:val="16"/>
      <w:szCs w:val="16"/>
      <w:lang w:eastAsia="ru-RU"/>
    </w:rPr>
  </w:style>
  <w:style w:type="table" w:styleId="TableGrid">
    <w:name w:val="Table Grid"/>
    <w:basedOn w:val="TableNormal"/>
    <w:uiPriority w:val="59"/>
    <w:rsid w:val="001279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9052C"/>
    <w:pPr>
      <w:autoSpaceDE w:val="0"/>
      <w:autoSpaceDN w:val="0"/>
      <w:adjustRightInd w:val="0"/>
    </w:pPr>
    <w:rPr>
      <w:rFonts w:ascii="Times New Roman" w:hAnsi="Times New Roman"/>
      <w:color w:val="000000"/>
      <w:sz w:val="24"/>
      <w:szCs w:val="24"/>
      <w:lang w:eastAsia="en-US"/>
    </w:rPr>
  </w:style>
  <w:style w:type="paragraph" w:styleId="TOCHeading">
    <w:name w:val="TOC Heading"/>
    <w:basedOn w:val="Heading1"/>
    <w:next w:val="Normal"/>
    <w:uiPriority w:val="39"/>
    <w:unhideWhenUsed/>
    <w:qFormat/>
    <w:rsid w:val="00A57BED"/>
    <w:pPr>
      <w:spacing w:line="276" w:lineRule="auto"/>
      <w:outlineLvl w:val="9"/>
    </w:pPr>
    <w:rPr>
      <w:lang w:eastAsia="en-US"/>
    </w:rPr>
  </w:style>
  <w:style w:type="paragraph" w:styleId="TOC2">
    <w:name w:val="toc 2"/>
    <w:basedOn w:val="Normal"/>
    <w:next w:val="Normal"/>
    <w:autoRedefine/>
    <w:uiPriority w:val="39"/>
    <w:unhideWhenUsed/>
    <w:qFormat/>
    <w:rsid w:val="00A57BED"/>
    <w:pPr>
      <w:spacing w:after="100" w:line="276" w:lineRule="auto"/>
      <w:ind w:left="220"/>
    </w:pPr>
    <w:rPr>
      <w:rFonts w:ascii="Calibri" w:hAnsi="Calibri"/>
      <w:sz w:val="22"/>
      <w:szCs w:val="22"/>
      <w:lang w:eastAsia="en-US"/>
    </w:rPr>
  </w:style>
  <w:style w:type="paragraph" w:styleId="TOC1">
    <w:name w:val="toc 1"/>
    <w:basedOn w:val="Normal"/>
    <w:next w:val="Normal"/>
    <w:autoRedefine/>
    <w:uiPriority w:val="39"/>
    <w:unhideWhenUsed/>
    <w:qFormat/>
    <w:rsid w:val="00A20A87"/>
    <w:pPr>
      <w:spacing w:after="100" w:line="360" w:lineRule="auto"/>
    </w:pPr>
    <w:rPr>
      <w:szCs w:val="28"/>
      <w:lang w:eastAsia="en-US"/>
    </w:rPr>
  </w:style>
  <w:style w:type="paragraph" w:styleId="TOC3">
    <w:name w:val="toc 3"/>
    <w:basedOn w:val="Normal"/>
    <w:next w:val="Normal"/>
    <w:autoRedefine/>
    <w:uiPriority w:val="39"/>
    <w:unhideWhenUsed/>
    <w:qFormat/>
    <w:rsid w:val="00A57BED"/>
    <w:pPr>
      <w:spacing w:after="100" w:line="276" w:lineRule="auto"/>
      <w:ind w:left="440"/>
    </w:pPr>
    <w:rPr>
      <w:rFonts w:ascii="Calibri" w:hAnsi="Calibri"/>
      <w:sz w:val="22"/>
      <w:szCs w:val="22"/>
      <w:lang w:eastAsia="en-US"/>
    </w:rPr>
  </w:style>
  <w:style w:type="character" w:customStyle="1" w:styleId="code">
    <w:name w:val="code"/>
    <w:basedOn w:val="DefaultParagraphFont"/>
    <w:rsid w:val="00AB6190"/>
  </w:style>
  <w:style w:type="paragraph" w:styleId="HTMLPreformatted">
    <w:name w:val="HTML Preformatted"/>
    <w:basedOn w:val="Normal"/>
    <w:link w:val="HTMLPreformattedChar"/>
    <w:uiPriority w:val="99"/>
    <w:unhideWhenUsed/>
    <w:rsid w:val="00FB7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FB785C"/>
    <w:rPr>
      <w:rFonts w:ascii="Courier New" w:eastAsia="Times New Roman" w:hAnsi="Courier New" w:cs="Courier New"/>
      <w:sz w:val="20"/>
      <w:szCs w:val="20"/>
      <w:lang w:val="ru-RU" w:eastAsia="ru-RU"/>
    </w:rPr>
  </w:style>
  <w:style w:type="character" w:customStyle="1" w:styleId="y2iqfc">
    <w:name w:val="y2iqfc"/>
    <w:basedOn w:val="DefaultParagraphFont"/>
    <w:rsid w:val="00FB785C"/>
  </w:style>
  <w:style w:type="character" w:customStyle="1" w:styleId="1">
    <w:name w:val="Незакрита згадка1"/>
    <w:uiPriority w:val="99"/>
    <w:semiHidden/>
    <w:unhideWhenUsed/>
    <w:rsid w:val="00D31B8A"/>
    <w:rPr>
      <w:color w:val="605E5C"/>
      <w:shd w:val="clear" w:color="auto" w:fill="E1DFDD"/>
    </w:rPr>
  </w:style>
  <w:style w:type="character" w:styleId="FollowedHyperlink">
    <w:name w:val="FollowedHyperlink"/>
    <w:basedOn w:val="DefaultParagraphFont"/>
    <w:uiPriority w:val="99"/>
    <w:unhideWhenUsed/>
    <w:rsid w:val="007F33E2"/>
    <w:rPr>
      <w:color w:val="954F72" w:themeColor="followedHyperlink"/>
      <w:u w:val="single"/>
    </w:rPr>
  </w:style>
  <w:style w:type="character" w:customStyle="1" w:styleId="instancename">
    <w:name w:val="instancename"/>
    <w:basedOn w:val="DefaultParagraphFont"/>
    <w:rsid w:val="007F33E2"/>
  </w:style>
  <w:style w:type="character" w:customStyle="1" w:styleId="accesshide">
    <w:name w:val="accesshide"/>
    <w:basedOn w:val="DefaultParagraphFont"/>
    <w:rsid w:val="007F33E2"/>
  </w:style>
  <w:style w:type="character" w:styleId="Emphasis">
    <w:name w:val="Emphasis"/>
    <w:uiPriority w:val="20"/>
    <w:qFormat/>
    <w:rsid w:val="007F33E2"/>
    <w:rPr>
      <w:i/>
      <w:iCs/>
    </w:rPr>
  </w:style>
  <w:style w:type="character" w:styleId="HTMLCode">
    <w:name w:val="HTML Code"/>
    <w:basedOn w:val="DefaultParagraphFont"/>
    <w:uiPriority w:val="99"/>
    <w:semiHidden/>
    <w:unhideWhenUsed/>
    <w:rsid w:val="00EF1FEA"/>
    <w:rPr>
      <w:rFonts w:ascii="Courier New" w:eastAsia="Times New Roman" w:hAnsi="Courier New" w:cs="Courier New"/>
      <w:sz w:val="20"/>
      <w:szCs w:val="20"/>
    </w:rPr>
  </w:style>
  <w:style w:type="paragraph" w:customStyle="1" w:styleId="TableParagraph">
    <w:name w:val="Table Paragraph"/>
    <w:basedOn w:val="Normal"/>
    <w:uiPriority w:val="1"/>
    <w:qFormat/>
    <w:rsid w:val="0047491E"/>
    <w:pPr>
      <w:widowControl w:val="0"/>
      <w:autoSpaceDE w:val="0"/>
      <w:autoSpaceDN w:val="0"/>
    </w:pPr>
    <w:rPr>
      <w:sz w:val="22"/>
      <w:szCs w:val="22"/>
      <w:lang w:val="uk-UA" w:eastAsia="en-US"/>
    </w:rPr>
  </w:style>
  <w:style w:type="paragraph" w:customStyle="1" w:styleId="a0">
    <w:name w:val="Записка ООП"/>
    <w:basedOn w:val="Normal"/>
    <w:link w:val="a1"/>
    <w:uiPriority w:val="1"/>
    <w:qFormat/>
    <w:rsid w:val="008E7AFF"/>
    <w:pPr>
      <w:spacing w:after="160" w:line="259" w:lineRule="auto"/>
      <w:ind w:firstLine="709"/>
      <w:jc w:val="both"/>
    </w:pPr>
    <w:rPr>
      <w:rFonts w:eastAsia="Calibri"/>
      <w:noProof/>
      <w:szCs w:val="28"/>
      <w:lang w:val="uk-UA" w:eastAsia="en-US"/>
    </w:rPr>
  </w:style>
  <w:style w:type="character" w:customStyle="1" w:styleId="a1">
    <w:name w:val="Записка ООП Знак"/>
    <w:basedOn w:val="DefaultParagraphFont"/>
    <w:link w:val="a0"/>
    <w:uiPriority w:val="1"/>
    <w:rsid w:val="008E7AFF"/>
    <w:rPr>
      <w:rFonts w:ascii="Times New Roman" w:hAnsi="Times New Roman"/>
      <w:noProof/>
      <w:sz w:val="28"/>
      <w:szCs w:val="28"/>
      <w:lang w:val="uk-UA" w:eastAsia="en-US"/>
    </w:rPr>
  </w:style>
  <w:style w:type="paragraph" w:customStyle="1" w:styleId="a2">
    <w:name w:val="кр"/>
    <w:basedOn w:val="a0"/>
    <w:link w:val="a3"/>
    <w:qFormat/>
    <w:rsid w:val="00412463"/>
    <w:pPr>
      <w:spacing w:before="120" w:after="120" w:line="360" w:lineRule="auto"/>
    </w:pPr>
    <w:rPr>
      <w:lang w:val="en-US"/>
    </w:rPr>
  </w:style>
  <w:style w:type="character" w:customStyle="1" w:styleId="a3">
    <w:name w:val="кр Знак"/>
    <w:basedOn w:val="a1"/>
    <w:link w:val="a2"/>
    <w:rsid w:val="00412463"/>
    <w:rPr>
      <w:rFonts w:ascii="Times New Roman" w:hAnsi="Times New Roman"/>
      <w:noProof/>
      <w:sz w:val="28"/>
      <w:szCs w:val="28"/>
      <w:lang w:val="en-US" w:eastAsia="en-US"/>
    </w:rPr>
  </w:style>
  <w:style w:type="character" w:styleId="Strong">
    <w:name w:val="Strong"/>
    <w:basedOn w:val="DefaultParagraphFont"/>
    <w:uiPriority w:val="22"/>
    <w:qFormat/>
    <w:rsid w:val="00915565"/>
    <w:rPr>
      <w:b/>
      <w:bCs/>
    </w:rPr>
  </w:style>
  <w:style w:type="character" w:styleId="UnresolvedMention">
    <w:name w:val="Unresolved Mention"/>
    <w:basedOn w:val="DefaultParagraphFont"/>
    <w:uiPriority w:val="99"/>
    <w:semiHidden/>
    <w:unhideWhenUsed/>
    <w:rsid w:val="007E57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7220">
      <w:bodyDiv w:val="1"/>
      <w:marLeft w:val="0"/>
      <w:marRight w:val="0"/>
      <w:marTop w:val="0"/>
      <w:marBottom w:val="0"/>
      <w:divBdr>
        <w:top w:val="none" w:sz="0" w:space="0" w:color="auto"/>
        <w:left w:val="none" w:sz="0" w:space="0" w:color="auto"/>
        <w:bottom w:val="none" w:sz="0" w:space="0" w:color="auto"/>
        <w:right w:val="none" w:sz="0" w:space="0" w:color="auto"/>
      </w:divBdr>
    </w:div>
    <w:div w:id="143204040">
      <w:bodyDiv w:val="1"/>
      <w:marLeft w:val="0"/>
      <w:marRight w:val="0"/>
      <w:marTop w:val="0"/>
      <w:marBottom w:val="0"/>
      <w:divBdr>
        <w:top w:val="none" w:sz="0" w:space="0" w:color="auto"/>
        <w:left w:val="none" w:sz="0" w:space="0" w:color="auto"/>
        <w:bottom w:val="none" w:sz="0" w:space="0" w:color="auto"/>
        <w:right w:val="none" w:sz="0" w:space="0" w:color="auto"/>
      </w:divBdr>
    </w:div>
    <w:div w:id="169027291">
      <w:bodyDiv w:val="1"/>
      <w:marLeft w:val="0"/>
      <w:marRight w:val="0"/>
      <w:marTop w:val="0"/>
      <w:marBottom w:val="0"/>
      <w:divBdr>
        <w:top w:val="none" w:sz="0" w:space="0" w:color="auto"/>
        <w:left w:val="none" w:sz="0" w:space="0" w:color="auto"/>
        <w:bottom w:val="none" w:sz="0" w:space="0" w:color="auto"/>
        <w:right w:val="none" w:sz="0" w:space="0" w:color="auto"/>
      </w:divBdr>
    </w:div>
    <w:div w:id="252055110">
      <w:bodyDiv w:val="1"/>
      <w:marLeft w:val="0"/>
      <w:marRight w:val="0"/>
      <w:marTop w:val="0"/>
      <w:marBottom w:val="0"/>
      <w:divBdr>
        <w:top w:val="none" w:sz="0" w:space="0" w:color="auto"/>
        <w:left w:val="none" w:sz="0" w:space="0" w:color="auto"/>
        <w:bottom w:val="none" w:sz="0" w:space="0" w:color="auto"/>
        <w:right w:val="none" w:sz="0" w:space="0" w:color="auto"/>
      </w:divBdr>
      <w:divsChild>
        <w:div w:id="2083719339">
          <w:marLeft w:val="0"/>
          <w:marRight w:val="0"/>
          <w:marTop w:val="0"/>
          <w:marBottom w:val="0"/>
          <w:divBdr>
            <w:top w:val="none" w:sz="0" w:space="0" w:color="auto"/>
            <w:left w:val="none" w:sz="0" w:space="0" w:color="auto"/>
            <w:bottom w:val="none" w:sz="0" w:space="0" w:color="auto"/>
            <w:right w:val="none" w:sz="0" w:space="0" w:color="auto"/>
          </w:divBdr>
        </w:div>
      </w:divsChild>
    </w:div>
    <w:div w:id="291063599">
      <w:bodyDiv w:val="1"/>
      <w:marLeft w:val="0"/>
      <w:marRight w:val="0"/>
      <w:marTop w:val="0"/>
      <w:marBottom w:val="0"/>
      <w:divBdr>
        <w:top w:val="none" w:sz="0" w:space="0" w:color="auto"/>
        <w:left w:val="none" w:sz="0" w:space="0" w:color="auto"/>
        <w:bottom w:val="none" w:sz="0" w:space="0" w:color="auto"/>
        <w:right w:val="none" w:sz="0" w:space="0" w:color="auto"/>
      </w:divBdr>
    </w:div>
    <w:div w:id="294065147">
      <w:bodyDiv w:val="1"/>
      <w:marLeft w:val="0"/>
      <w:marRight w:val="0"/>
      <w:marTop w:val="0"/>
      <w:marBottom w:val="0"/>
      <w:divBdr>
        <w:top w:val="none" w:sz="0" w:space="0" w:color="auto"/>
        <w:left w:val="none" w:sz="0" w:space="0" w:color="auto"/>
        <w:bottom w:val="none" w:sz="0" w:space="0" w:color="auto"/>
        <w:right w:val="none" w:sz="0" w:space="0" w:color="auto"/>
      </w:divBdr>
    </w:div>
    <w:div w:id="345405955">
      <w:bodyDiv w:val="1"/>
      <w:marLeft w:val="0"/>
      <w:marRight w:val="0"/>
      <w:marTop w:val="0"/>
      <w:marBottom w:val="0"/>
      <w:divBdr>
        <w:top w:val="none" w:sz="0" w:space="0" w:color="auto"/>
        <w:left w:val="none" w:sz="0" w:space="0" w:color="auto"/>
        <w:bottom w:val="none" w:sz="0" w:space="0" w:color="auto"/>
        <w:right w:val="none" w:sz="0" w:space="0" w:color="auto"/>
      </w:divBdr>
    </w:div>
    <w:div w:id="405880245">
      <w:bodyDiv w:val="1"/>
      <w:marLeft w:val="0"/>
      <w:marRight w:val="0"/>
      <w:marTop w:val="0"/>
      <w:marBottom w:val="0"/>
      <w:divBdr>
        <w:top w:val="none" w:sz="0" w:space="0" w:color="auto"/>
        <w:left w:val="none" w:sz="0" w:space="0" w:color="auto"/>
        <w:bottom w:val="none" w:sz="0" w:space="0" w:color="auto"/>
        <w:right w:val="none" w:sz="0" w:space="0" w:color="auto"/>
      </w:divBdr>
    </w:div>
    <w:div w:id="495925822">
      <w:bodyDiv w:val="1"/>
      <w:marLeft w:val="0"/>
      <w:marRight w:val="0"/>
      <w:marTop w:val="0"/>
      <w:marBottom w:val="0"/>
      <w:divBdr>
        <w:top w:val="none" w:sz="0" w:space="0" w:color="auto"/>
        <w:left w:val="none" w:sz="0" w:space="0" w:color="auto"/>
        <w:bottom w:val="none" w:sz="0" w:space="0" w:color="auto"/>
        <w:right w:val="none" w:sz="0" w:space="0" w:color="auto"/>
      </w:divBdr>
    </w:div>
    <w:div w:id="517425111">
      <w:bodyDiv w:val="1"/>
      <w:marLeft w:val="0"/>
      <w:marRight w:val="0"/>
      <w:marTop w:val="0"/>
      <w:marBottom w:val="0"/>
      <w:divBdr>
        <w:top w:val="none" w:sz="0" w:space="0" w:color="auto"/>
        <w:left w:val="none" w:sz="0" w:space="0" w:color="auto"/>
        <w:bottom w:val="none" w:sz="0" w:space="0" w:color="auto"/>
        <w:right w:val="none" w:sz="0" w:space="0" w:color="auto"/>
      </w:divBdr>
    </w:div>
    <w:div w:id="640112709">
      <w:bodyDiv w:val="1"/>
      <w:marLeft w:val="0"/>
      <w:marRight w:val="0"/>
      <w:marTop w:val="0"/>
      <w:marBottom w:val="0"/>
      <w:divBdr>
        <w:top w:val="none" w:sz="0" w:space="0" w:color="auto"/>
        <w:left w:val="none" w:sz="0" w:space="0" w:color="auto"/>
        <w:bottom w:val="none" w:sz="0" w:space="0" w:color="auto"/>
        <w:right w:val="none" w:sz="0" w:space="0" w:color="auto"/>
      </w:divBdr>
    </w:div>
    <w:div w:id="697048592">
      <w:bodyDiv w:val="1"/>
      <w:marLeft w:val="0"/>
      <w:marRight w:val="0"/>
      <w:marTop w:val="0"/>
      <w:marBottom w:val="0"/>
      <w:divBdr>
        <w:top w:val="none" w:sz="0" w:space="0" w:color="auto"/>
        <w:left w:val="none" w:sz="0" w:space="0" w:color="auto"/>
        <w:bottom w:val="none" w:sz="0" w:space="0" w:color="auto"/>
        <w:right w:val="none" w:sz="0" w:space="0" w:color="auto"/>
      </w:divBdr>
    </w:div>
    <w:div w:id="711536973">
      <w:bodyDiv w:val="1"/>
      <w:marLeft w:val="0"/>
      <w:marRight w:val="0"/>
      <w:marTop w:val="0"/>
      <w:marBottom w:val="0"/>
      <w:divBdr>
        <w:top w:val="none" w:sz="0" w:space="0" w:color="auto"/>
        <w:left w:val="none" w:sz="0" w:space="0" w:color="auto"/>
        <w:bottom w:val="none" w:sz="0" w:space="0" w:color="auto"/>
        <w:right w:val="none" w:sz="0" w:space="0" w:color="auto"/>
      </w:divBdr>
    </w:div>
    <w:div w:id="757798065">
      <w:bodyDiv w:val="1"/>
      <w:marLeft w:val="0"/>
      <w:marRight w:val="0"/>
      <w:marTop w:val="0"/>
      <w:marBottom w:val="0"/>
      <w:divBdr>
        <w:top w:val="none" w:sz="0" w:space="0" w:color="auto"/>
        <w:left w:val="none" w:sz="0" w:space="0" w:color="auto"/>
        <w:bottom w:val="none" w:sz="0" w:space="0" w:color="auto"/>
        <w:right w:val="none" w:sz="0" w:space="0" w:color="auto"/>
      </w:divBdr>
    </w:div>
    <w:div w:id="771707252">
      <w:bodyDiv w:val="1"/>
      <w:marLeft w:val="0"/>
      <w:marRight w:val="0"/>
      <w:marTop w:val="0"/>
      <w:marBottom w:val="0"/>
      <w:divBdr>
        <w:top w:val="none" w:sz="0" w:space="0" w:color="auto"/>
        <w:left w:val="none" w:sz="0" w:space="0" w:color="auto"/>
        <w:bottom w:val="none" w:sz="0" w:space="0" w:color="auto"/>
        <w:right w:val="none" w:sz="0" w:space="0" w:color="auto"/>
      </w:divBdr>
      <w:divsChild>
        <w:div w:id="925379718">
          <w:marLeft w:val="0"/>
          <w:marRight w:val="0"/>
          <w:marTop w:val="0"/>
          <w:marBottom w:val="0"/>
          <w:divBdr>
            <w:top w:val="none" w:sz="0" w:space="0" w:color="auto"/>
            <w:left w:val="none" w:sz="0" w:space="0" w:color="auto"/>
            <w:bottom w:val="none" w:sz="0" w:space="0" w:color="auto"/>
            <w:right w:val="none" w:sz="0" w:space="0" w:color="auto"/>
          </w:divBdr>
        </w:div>
      </w:divsChild>
    </w:div>
    <w:div w:id="787311039">
      <w:bodyDiv w:val="1"/>
      <w:marLeft w:val="0"/>
      <w:marRight w:val="0"/>
      <w:marTop w:val="0"/>
      <w:marBottom w:val="0"/>
      <w:divBdr>
        <w:top w:val="none" w:sz="0" w:space="0" w:color="auto"/>
        <w:left w:val="none" w:sz="0" w:space="0" w:color="auto"/>
        <w:bottom w:val="none" w:sz="0" w:space="0" w:color="auto"/>
        <w:right w:val="none" w:sz="0" w:space="0" w:color="auto"/>
      </w:divBdr>
      <w:divsChild>
        <w:div w:id="270017311">
          <w:marLeft w:val="0"/>
          <w:marRight w:val="0"/>
          <w:marTop w:val="0"/>
          <w:marBottom w:val="0"/>
          <w:divBdr>
            <w:top w:val="single" w:sz="2" w:space="0" w:color="D9D9E3"/>
            <w:left w:val="single" w:sz="2" w:space="0" w:color="D9D9E3"/>
            <w:bottom w:val="single" w:sz="2" w:space="0" w:color="D9D9E3"/>
            <w:right w:val="single" w:sz="2" w:space="0" w:color="D9D9E3"/>
          </w:divBdr>
          <w:divsChild>
            <w:div w:id="1649361321">
              <w:marLeft w:val="0"/>
              <w:marRight w:val="0"/>
              <w:marTop w:val="100"/>
              <w:marBottom w:val="100"/>
              <w:divBdr>
                <w:top w:val="single" w:sz="2" w:space="0" w:color="D9D9E3"/>
                <w:left w:val="single" w:sz="2" w:space="0" w:color="D9D9E3"/>
                <w:bottom w:val="single" w:sz="2" w:space="0" w:color="D9D9E3"/>
                <w:right w:val="single" w:sz="2" w:space="0" w:color="D9D9E3"/>
              </w:divBdr>
              <w:divsChild>
                <w:div w:id="897663623">
                  <w:marLeft w:val="0"/>
                  <w:marRight w:val="0"/>
                  <w:marTop w:val="0"/>
                  <w:marBottom w:val="0"/>
                  <w:divBdr>
                    <w:top w:val="single" w:sz="2" w:space="0" w:color="D9D9E3"/>
                    <w:left w:val="single" w:sz="2" w:space="0" w:color="D9D9E3"/>
                    <w:bottom w:val="single" w:sz="2" w:space="0" w:color="D9D9E3"/>
                    <w:right w:val="single" w:sz="2" w:space="0" w:color="D9D9E3"/>
                  </w:divBdr>
                  <w:divsChild>
                    <w:div w:id="1530677615">
                      <w:marLeft w:val="0"/>
                      <w:marRight w:val="0"/>
                      <w:marTop w:val="0"/>
                      <w:marBottom w:val="0"/>
                      <w:divBdr>
                        <w:top w:val="single" w:sz="2" w:space="0" w:color="D9D9E3"/>
                        <w:left w:val="single" w:sz="2" w:space="0" w:color="D9D9E3"/>
                        <w:bottom w:val="single" w:sz="2" w:space="0" w:color="D9D9E3"/>
                        <w:right w:val="single" w:sz="2" w:space="0" w:color="D9D9E3"/>
                      </w:divBdr>
                      <w:divsChild>
                        <w:div w:id="298458290">
                          <w:marLeft w:val="0"/>
                          <w:marRight w:val="0"/>
                          <w:marTop w:val="0"/>
                          <w:marBottom w:val="0"/>
                          <w:divBdr>
                            <w:top w:val="single" w:sz="2" w:space="0" w:color="D9D9E3"/>
                            <w:left w:val="single" w:sz="2" w:space="0" w:color="D9D9E3"/>
                            <w:bottom w:val="single" w:sz="2" w:space="0" w:color="D9D9E3"/>
                            <w:right w:val="single" w:sz="2" w:space="0" w:color="D9D9E3"/>
                          </w:divBdr>
                          <w:divsChild>
                            <w:div w:id="2020428669">
                              <w:marLeft w:val="0"/>
                              <w:marRight w:val="0"/>
                              <w:marTop w:val="0"/>
                              <w:marBottom w:val="0"/>
                              <w:divBdr>
                                <w:top w:val="single" w:sz="2" w:space="0" w:color="D9D9E3"/>
                                <w:left w:val="single" w:sz="2" w:space="0" w:color="D9D9E3"/>
                                <w:bottom w:val="single" w:sz="2" w:space="0" w:color="D9D9E3"/>
                                <w:right w:val="single" w:sz="2" w:space="0" w:color="D9D9E3"/>
                              </w:divBdr>
                              <w:divsChild>
                                <w:div w:id="1646660115">
                                  <w:marLeft w:val="0"/>
                                  <w:marRight w:val="0"/>
                                  <w:marTop w:val="0"/>
                                  <w:marBottom w:val="0"/>
                                  <w:divBdr>
                                    <w:top w:val="single" w:sz="2" w:space="0" w:color="D9D9E3"/>
                                    <w:left w:val="single" w:sz="2" w:space="0" w:color="D9D9E3"/>
                                    <w:bottom w:val="single" w:sz="2" w:space="0" w:color="D9D9E3"/>
                                    <w:right w:val="single" w:sz="2" w:space="0" w:color="D9D9E3"/>
                                  </w:divBdr>
                                  <w:divsChild>
                                    <w:div w:id="9480031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04271604">
      <w:bodyDiv w:val="1"/>
      <w:marLeft w:val="0"/>
      <w:marRight w:val="0"/>
      <w:marTop w:val="0"/>
      <w:marBottom w:val="0"/>
      <w:divBdr>
        <w:top w:val="none" w:sz="0" w:space="0" w:color="auto"/>
        <w:left w:val="none" w:sz="0" w:space="0" w:color="auto"/>
        <w:bottom w:val="none" w:sz="0" w:space="0" w:color="auto"/>
        <w:right w:val="none" w:sz="0" w:space="0" w:color="auto"/>
      </w:divBdr>
    </w:div>
    <w:div w:id="944507701">
      <w:bodyDiv w:val="1"/>
      <w:marLeft w:val="0"/>
      <w:marRight w:val="0"/>
      <w:marTop w:val="0"/>
      <w:marBottom w:val="0"/>
      <w:divBdr>
        <w:top w:val="none" w:sz="0" w:space="0" w:color="auto"/>
        <w:left w:val="none" w:sz="0" w:space="0" w:color="auto"/>
        <w:bottom w:val="none" w:sz="0" w:space="0" w:color="auto"/>
        <w:right w:val="none" w:sz="0" w:space="0" w:color="auto"/>
      </w:divBdr>
      <w:divsChild>
        <w:div w:id="1442451088">
          <w:marLeft w:val="1296"/>
          <w:marRight w:val="0"/>
          <w:marTop w:val="120"/>
          <w:marBottom w:val="0"/>
          <w:divBdr>
            <w:top w:val="none" w:sz="0" w:space="0" w:color="auto"/>
            <w:left w:val="none" w:sz="0" w:space="0" w:color="auto"/>
            <w:bottom w:val="none" w:sz="0" w:space="0" w:color="auto"/>
            <w:right w:val="none" w:sz="0" w:space="0" w:color="auto"/>
          </w:divBdr>
        </w:div>
      </w:divsChild>
    </w:div>
    <w:div w:id="957099967">
      <w:bodyDiv w:val="1"/>
      <w:marLeft w:val="0"/>
      <w:marRight w:val="0"/>
      <w:marTop w:val="0"/>
      <w:marBottom w:val="0"/>
      <w:divBdr>
        <w:top w:val="none" w:sz="0" w:space="0" w:color="auto"/>
        <w:left w:val="none" w:sz="0" w:space="0" w:color="auto"/>
        <w:bottom w:val="none" w:sz="0" w:space="0" w:color="auto"/>
        <w:right w:val="none" w:sz="0" w:space="0" w:color="auto"/>
      </w:divBdr>
      <w:divsChild>
        <w:div w:id="681587717">
          <w:marLeft w:val="0"/>
          <w:marRight w:val="0"/>
          <w:marTop w:val="0"/>
          <w:marBottom w:val="0"/>
          <w:divBdr>
            <w:top w:val="none" w:sz="0" w:space="0" w:color="auto"/>
            <w:left w:val="none" w:sz="0" w:space="0" w:color="auto"/>
            <w:bottom w:val="none" w:sz="0" w:space="0" w:color="auto"/>
            <w:right w:val="none" w:sz="0" w:space="0" w:color="auto"/>
          </w:divBdr>
        </w:div>
      </w:divsChild>
    </w:div>
    <w:div w:id="987826433">
      <w:bodyDiv w:val="1"/>
      <w:marLeft w:val="0"/>
      <w:marRight w:val="0"/>
      <w:marTop w:val="0"/>
      <w:marBottom w:val="0"/>
      <w:divBdr>
        <w:top w:val="none" w:sz="0" w:space="0" w:color="auto"/>
        <w:left w:val="none" w:sz="0" w:space="0" w:color="auto"/>
        <w:bottom w:val="none" w:sz="0" w:space="0" w:color="auto"/>
        <w:right w:val="none" w:sz="0" w:space="0" w:color="auto"/>
      </w:divBdr>
      <w:divsChild>
        <w:div w:id="2077626994">
          <w:marLeft w:val="0"/>
          <w:marRight w:val="0"/>
          <w:marTop w:val="0"/>
          <w:marBottom w:val="0"/>
          <w:divBdr>
            <w:top w:val="none" w:sz="0" w:space="0" w:color="auto"/>
            <w:left w:val="none" w:sz="0" w:space="0" w:color="auto"/>
            <w:bottom w:val="none" w:sz="0" w:space="0" w:color="auto"/>
            <w:right w:val="none" w:sz="0" w:space="0" w:color="auto"/>
          </w:divBdr>
        </w:div>
      </w:divsChild>
    </w:div>
    <w:div w:id="992680734">
      <w:bodyDiv w:val="1"/>
      <w:marLeft w:val="0"/>
      <w:marRight w:val="0"/>
      <w:marTop w:val="0"/>
      <w:marBottom w:val="0"/>
      <w:divBdr>
        <w:top w:val="none" w:sz="0" w:space="0" w:color="auto"/>
        <w:left w:val="none" w:sz="0" w:space="0" w:color="auto"/>
        <w:bottom w:val="none" w:sz="0" w:space="0" w:color="auto"/>
        <w:right w:val="none" w:sz="0" w:space="0" w:color="auto"/>
      </w:divBdr>
      <w:divsChild>
        <w:div w:id="555044637">
          <w:marLeft w:val="0"/>
          <w:marRight w:val="0"/>
          <w:marTop w:val="0"/>
          <w:marBottom w:val="0"/>
          <w:divBdr>
            <w:top w:val="none" w:sz="0" w:space="0" w:color="auto"/>
            <w:left w:val="none" w:sz="0" w:space="0" w:color="auto"/>
            <w:bottom w:val="none" w:sz="0" w:space="0" w:color="auto"/>
            <w:right w:val="none" w:sz="0" w:space="0" w:color="auto"/>
          </w:divBdr>
        </w:div>
      </w:divsChild>
    </w:div>
    <w:div w:id="1163545872">
      <w:bodyDiv w:val="1"/>
      <w:marLeft w:val="0"/>
      <w:marRight w:val="0"/>
      <w:marTop w:val="0"/>
      <w:marBottom w:val="0"/>
      <w:divBdr>
        <w:top w:val="none" w:sz="0" w:space="0" w:color="auto"/>
        <w:left w:val="none" w:sz="0" w:space="0" w:color="auto"/>
        <w:bottom w:val="none" w:sz="0" w:space="0" w:color="auto"/>
        <w:right w:val="none" w:sz="0" w:space="0" w:color="auto"/>
      </w:divBdr>
    </w:div>
    <w:div w:id="1186361482">
      <w:bodyDiv w:val="1"/>
      <w:marLeft w:val="0"/>
      <w:marRight w:val="0"/>
      <w:marTop w:val="0"/>
      <w:marBottom w:val="0"/>
      <w:divBdr>
        <w:top w:val="none" w:sz="0" w:space="0" w:color="auto"/>
        <w:left w:val="none" w:sz="0" w:space="0" w:color="auto"/>
        <w:bottom w:val="none" w:sz="0" w:space="0" w:color="auto"/>
        <w:right w:val="none" w:sz="0" w:space="0" w:color="auto"/>
      </w:divBdr>
    </w:div>
    <w:div w:id="1192569417">
      <w:bodyDiv w:val="1"/>
      <w:marLeft w:val="0"/>
      <w:marRight w:val="0"/>
      <w:marTop w:val="0"/>
      <w:marBottom w:val="0"/>
      <w:divBdr>
        <w:top w:val="none" w:sz="0" w:space="0" w:color="auto"/>
        <w:left w:val="none" w:sz="0" w:space="0" w:color="auto"/>
        <w:bottom w:val="none" w:sz="0" w:space="0" w:color="auto"/>
        <w:right w:val="none" w:sz="0" w:space="0" w:color="auto"/>
      </w:divBdr>
    </w:div>
    <w:div w:id="1207986095">
      <w:bodyDiv w:val="1"/>
      <w:marLeft w:val="0"/>
      <w:marRight w:val="0"/>
      <w:marTop w:val="0"/>
      <w:marBottom w:val="0"/>
      <w:divBdr>
        <w:top w:val="none" w:sz="0" w:space="0" w:color="auto"/>
        <w:left w:val="none" w:sz="0" w:space="0" w:color="auto"/>
        <w:bottom w:val="none" w:sz="0" w:space="0" w:color="auto"/>
        <w:right w:val="none" w:sz="0" w:space="0" w:color="auto"/>
      </w:divBdr>
    </w:div>
    <w:div w:id="1239828612">
      <w:bodyDiv w:val="1"/>
      <w:marLeft w:val="0"/>
      <w:marRight w:val="0"/>
      <w:marTop w:val="0"/>
      <w:marBottom w:val="0"/>
      <w:divBdr>
        <w:top w:val="none" w:sz="0" w:space="0" w:color="auto"/>
        <w:left w:val="none" w:sz="0" w:space="0" w:color="auto"/>
        <w:bottom w:val="none" w:sz="0" w:space="0" w:color="auto"/>
        <w:right w:val="none" w:sz="0" w:space="0" w:color="auto"/>
      </w:divBdr>
    </w:div>
    <w:div w:id="1274169511">
      <w:bodyDiv w:val="1"/>
      <w:marLeft w:val="0"/>
      <w:marRight w:val="0"/>
      <w:marTop w:val="0"/>
      <w:marBottom w:val="0"/>
      <w:divBdr>
        <w:top w:val="none" w:sz="0" w:space="0" w:color="auto"/>
        <w:left w:val="none" w:sz="0" w:space="0" w:color="auto"/>
        <w:bottom w:val="none" w:sz="0" w:space="0" w:color="auto"/>
        <w:right w:val="none" w:sz="0" w:space="0" w:color="auto"/>
      </w:divBdr>
    </w:div>
    <w:div w:id="1295597151">
      <w:bodyDiv w:val="1"/>
      <w:marLeft w:val="0"/>
      <w:marRight w:val="0"/>
      <w:marTop w:val="0"/>
      <w:marBottom w:val="0"/>
      <w:divBdr>
        <w:top w:val="none" w:sz="0" w:space="0" w:color="auto"/>
        <w:left w:val="none" w:sz="0" w:space="0" w:color="auto"/>
        <w:bottom w:val="none" w:sz="0" w:space="0" w:color="auto"/>
        <w:right w:val="none" w:sz="0" w:space="0" w:color="auto"/>
      </w:divBdr>
    </w:div>
    <w:div w:id="1348287470">
      <w:bodyDiv w:val="1"/>
      <w:marLeft w:val="0"/>
      <w:marRight w:val="0"/>
      <w:marTop w:val="0"/>
      <w:marBottom w:val="0"/>
      <w:divBdr>
        <w:top w:val="none" w:sz="0" w:space="0" w:color="auto"/>
        <w:left w:val="none" w:sz="0" w:space="0" w:color="auto"/>
        <w:bottom w:val="none" w:sz="0" w:space="0" w:color="auto"/>
        <w:right w:val="none" w:sz="0" w:space="0" w:color="auto"/>
      </w:divBdr>
    </w:div>
    <w:div w:id="1415933701">
      <w:bodyDiv w:val="1"/>
      <w:marLeft w:val="0"/>
      <w:marRight w:val="0"/>
      <w:marTop w:val="0"/>
      <w:marBottom w:val="0"/>
      <w:divBdr>
        <w:top w:val="none" w:sz="0" w:space="0" w:color="auto"/>
        <w:left w:val="none" w:sz="0" w:space="0" w:color="auto"/>
        <w:bottom w:val="none" w:sz="0" w:space="0" w:color="auto"/>
        <w:right w:val="none" w:sz="0" w:space="0" w:color="auto"/>
      </w:divBdr>
    </w:div>
    <w:div w:id="1451171859">
      <w:bodyDiv w:val="1"/>
      <w:marLeft w:val="0"/>
      <w:marRight w:val="0"/>
      <w:marTop w:val="0"/>
      <w:marBottom w:val="0"/>
      <w:divBdr>
        <w:top w:val="none" w:sz="0" w:space="0" w:color="auto"/>
        <w:left w:val="none" w:sz="0" w:space="0" w:color="auto"/>
        <w:bottom w:val="none" w:sz="0" w:space="0" w:color="auto"/>
        <w:right w:val="none" w:sz="0" w:space="0" w:color="auto"/>
      </w:divBdr>
    </w:div>
    <w:div w:id="1508710695">
      <w:bodyDiv w:val="1"/>
      <w:marLeft w:val="0"/>
      <w:marRight w:val="0"/>
      <w:marTop w:val="0"/>
      <w:marBottom w:val="0"/>
      <w:divBdr>
        <w:top w:val="none" w:sz="0" w:space="0" w:color="auto"/>
        <w:left w:val="none" w:sz="0" w:space="0" w:color="auto"/>
        <w:bottom w:val="none" w:sz="0" w:space="0" w:color="auto"/>
        <w:right w:val="none" w:sz="0" w:space="0" w:color="auto"/>
      </w:divBdr>
    </w:div>
    <w:div w:id="1542744097">
      <w:bodyDiv w:val="1"/>
      <w:marLeft w:val="0"/>
      <w:marRight w:val="0"/>
      <w:marTop w:val="0"/>
      <w:marBottom w:val="0"/>
      <w:divBdr>
        <w:top w:val="none" w:sz="0" w:space="0" w:color="auto"/>
        <w:left w:val="none" w:sz="0" w:space="0" w:color="auto"/>
        <w:bottom w:val="none" w:sz="0" w:space="0" w:color="auto"/>
        <w:right w:val="none" w:sz="0" w:space="0" w:color="auto"/>
      </w:divBdr>
    </w:div>
    <w:div w:id="1590894662">
      <w:bodyDiv w:val="1"/>
      <w:marLeft w:val="0"/>
      <w:marRight w:val="0"/>
      <w:marTop w:val="0"/>
      <w:marBottom w:val="0"/>
      <w:divBdr>
        <w:top w:val="none" w:sz="0" w:space="0" w:color="auto"/>
        <w:left w:val="none" w:sz="0" w:space="0" w:color="auto"/>
        <w:bottom w:val="none" w:sz="0" w:space="0" w:color="auto"/>
        <w:right w:val="none" w:sz="0" w:space="0" w:color="auto"/>
      </w:divBdr>
    </w:div>
    <w:div w:id="1599564035">
      <w:bodyDiv w:val="1"/>
      <w:marLeft w:val="0"/>
      <w:marRight w:val="0"/>
      <w:marTop w:val="0"/>
      <w:marBottom w:val="0"/>
      <w:divBdr>
        <w:top w:val="none" w:sz="0" w:space="0" w:color="auto"/>
        <w:left w:val="none" w:sz="0" w:space="0" w:color="auto"/>
        <w:bottom w:val="none" w:sz="0" w:space="0" w:color="auto"/>
        <w:right w:val="none" w:sz="0" w:space="0" w:color="auto"/>
      </w:divBdr>
      <w:divsChild>
        <w:div w:id="902640426">
          <w:marLeft w:val="0"/>
          <w:marRight w:val="0"/>
          <w:marTop w:val="0"/>
          <w:marBottom w:val="0"/>
          <w:divBdr>
            <w:top w:val="none" w:sz="0" w:space="0" w:color="auto"/>
            <w:left w:val="none" w:sz="0" w:space="0" w:color="auto"/>
            <w:bottom w:val="none" w:sz="0" w:space="0" w:color="auto"/>
            <w:right w:val="none" w:sz="0" w:space="0" w:color="auto"/>
          </w:divBdr>
        </w:div>
      </w:divsChild>
    </w:div>
    <w:div w:id="1696037629">
      <w:bodyDiv w:val="1"/>
      <w:marLeft w:val="0"/>
      <w:marRight w:val="0"/>
      <w:marTop w:val="0"/>
      <w:marBottom w:val="0"/>
      <w:divBdr>
        <w:top w:val="none" w:sz="0" w:space="0" w:color="auto"/>
        <w:left w:val="none" w:sz="0" w:space="0" w:color="auto"/>
        <w:bottom w:val="none" w:sz="0" w:space="0" w:color="auto"/>
        <w:right w:val="none" w:sz="0" w:space="0" w:color="auto"/>
      </w:divBdr>
    </w:div>
    <w:div w:id="1705329250">
      <w:bodyDiv w:val="1"/>
      <w:marLeft w:val="0"/>
      <w:marRight w:val="0"/>
      <w:marTop w:val="0"/>
      <w:marBottom w:val="0"/>
      <w:divBdr>
        <w:top w:val="none" w:sz="0" w:space="0" w:color="auto"/>
        <w:left w:val="none" w:sz="0" w:space="0" w:color="auto"/>
        <w:bottom w:val="none" w:sz="0" w:space="0" w:color="auto"/>
        <w:right w:val="none" w:sz="0" w:space="0" w:color="auto"/>
      </w:divBdr>
    </w:div>
    <w:div w:id="1770538836">
      <w:bodyDiv w:val="1"/>
      <w:marLeft w:val="0"/>
      <w:marRight w:val="0"/>
      <w:marTop w:val="0"/>
      <w:marBottom w:val="0"/>
      <w:divBdr>
        <w:top w:val="none" w:sz="0" w:space="0" w:color="auto"/>
        <w:left w:val="none" w:sz="0" w:space="0" w:color="auto"/>
        <w:bottom w:val="none" w:sz="0" w:space="0" w:color="auto"/>
        <w:right w:val="none" w:sz="0" w:space="0" w:color="auto"/>
      </w:divBdr>
    </w:div>
    <w:div w:id="1823891506">
      <w:bodyDiv w:val="1"/>
      <w:marLeft w:val="0"/>
      <w:marRight w:val="0"/>
      <w:marTop w:val="0"/>
      <w:marBottom w:val="0"/>
      <w:divBdr>
        <w:top w:val="none" w:sz="0" w:space="0" w:color="auto"/>
        <w:left w:val="none" w:sz="0" w:space="0" w:color="auto"/>
        <w:bottom w:val="none" w:sz="0" w:space="0" w:color="auto"/>
        <w:right w:val="none" w:sz="0" w:space="0" w:color="auto"/>
      </w:divBdr>
    </w:div>
    <w:div w:id="1831169885">
      <w:bodyDiv w:val="1"/>
      <w:marLeft w:val="0"/>
      <w:marRight w:val="0"/>
      <w:marTop w:val="0"/>
      <w:marBottom w:val="0"/>
      <w:divBdr>
        <w:top w:val="none" w:sz="0" w:space="0" w:color="auto"/>
        <w:left w:val="none" w:sz="0" w:space="0" w:color="auto"/>
        <w:bottom w:val="none" w:sz="0" w:space="0" w:color="auto"/>
        <w:right w:val="none" w:sz="0" w:space="0" w:color="auto"/>
      </w:divBdr>
    </w:div>
    <w:div w:id="1866551229">
      <w:bodyDiv w:val="1"/>
      <w:marLeft w:val="0"/>
      <w:marRight w:val="0"/>
      <w:marTop w:val="0"/>
      <w:marBottom w:val="0"/>
      <w:divBdr>
        <w:top w:val="none" w:sz="0" w:space="0" w:color="auto"/>
        <w:left w:val="none" w:sz="0" w:space="0" w:color="auto"/>
        <w:bottom w:val="none" w:sz="0" w:space="0" w:color="auto"/>
        <w:right w:val="none" w:sz="0" w:space="0" w:color="auto"/>
      </w:divBdr>
    </w:div>
    <w:div w:id="1908415370">
      <w:bodyDiv w:val="1"/>
      <w:marLeft w:val="0"/>
      <w:marRight w:val="0"/>
      <w:marTop w:val="0"/>
      <w:marBottom w:val="0"/>
      <w:divBdr>
        <w:top w:val="none" w:sz="0" w:space="0" w:color="auto"/>
        <w:left w:val="none" w:sz="0" w:space="0" w:color="auto"/>
        <w:bottom w:val="none" w:sz="0" w:space="0" w:color="auto"/>
        <w:right w:val="none" w:sz="0" w:space="0" w:color="auto"/>
      </w:divBdr>
      <w:divsChild>
        <w:div w:id="1731493353">
          <w:marLeft w:val="0"/>
          <w:marRight w:val="0"/>
          <w:marTop w:val="0"/>
          <w:marBottom w:val="0"/>
          <w:divBdr>
            <w:top w:val="none" w:sz="0" w:space="0" w:color="auto"/>
            <w:left w:val="none" w:sz="0" w:space="0" w:color="auto"/>
            <w:bottom w:val="none" w:sz="0" w:space="0" w:color="auto"/>
            <w:right w:val="none" w:sz="0" w:space="0" w:color="auto"/>
          </w:divBdr>
        </w:div>
      </w:divsChild>
    </w:div>
    <w:div w:id="1982466606">
      <w:bodyDiv w:val="1"/>
      <w:marLeft w:val="0"/>
      <w:marRight w:val="0"/>
      <w:marTop w:val="0"/>
      <w:marBottom w:val="0"/>
      <w:divBdr>
        <w:top w:val="none" w:sz="0" w:space="0" w:color="auto"/>
        <w:left w:val="none" w:sz="0" w:space="0" w:color="auto"/>
        <w:bottom w:val="none" w:sz="0" w:space="0" w:color="auto"/>
        <w:right w:val="none" w:sz="0" w:space="0" w:color="auto"/>
      </w:divBdr>
      <w:divsChild>
        <w:div w:id="998271313">
          <w:marLeft w:val="0"/>
          <w:marRight w:val="0"/>
          <w:marTop w:val="0"/>
          <w:marBottom w:val="0"/>
          <w:divBdr>
            <w:top w:val="none" w:sz="0" w:space="0" w:color="auto"/>
            <w:left w:val="none" w:sz="0" w:space="0" w:color="auto"/>
            <w:bottom w:val="none" w:sz="0" w:space="0" w:color="auto"/>
            <w:right w:val="none" w:sz="0" w:space="0" w:color="auto"/>
          </w:divBdr>
        </w:div>
      </w:divsChild>
    </w:div>
    <w:div w:id="1983926980">
      <w:bodyDiv w:val="1"/>
      <w:marLeft w:val="0"/>
      <w:marRight w:val="0"/>
      <w:marTop w:val="0"/>
      <w:marBottom w:val="0"/>
      <w:divBdr>
        <w:top w:val="none" w:sz="0" w:space="0" w:color="auto"/>
        <w:left w:val="none" w:sz="0" w:space="0" w:color="auto"/>
        <w:bottom w:val="none" w:sz="0" w:space="0" w:color="auto"/>
        <w:right w:val="none" w:sz="0" w:space="0" w:color="auto"/>
      </w:divBdr>
    </w:div>
    <w:div w:id="1993102113">
      <w:bodyDiv w:val="1"/>
      <w:marLeft w:val="0"/>
      <w:marRight w:val="0"/>
      <w:marTop w:val="0"/>
      <w:marBottom w:val="0"/>
      <w:divBdr>
        <w:top w:val="none" w:sz="0" w:space="0" w:color="auto"/>
        <w:left w:val="none" w:sz="0" w:space="0" w:color="auto"/>
        <w:bottom w:val="none" w:sz="0" w:space="0" w:color="auto"/>
        <w:right w:val="none" w:sz="0" w:space="0" w:color="auto"/>
      </w:divBdr>
      <w:divsChild>
        <w:div w:id="1124884893">
          <w:marLeft w:val="0"/>
          <w:marRight w:val="0"/>
          <w:marTop w:val="0"/>
          <w:marBottom w:val="0"/>
          <w:divBdr>
            <w:top w:val="none" w:sz="0" w:space="0" w:color="auto"/>
            <w:left w:val="none" w:sz="0" w:space="0" w:color="auto"/>
            <w:bottom w:val="none" w:sz="0" w:space="0" w:color="auto"/>
            <w:right w:val="none" w:sz="0" w:space="0" w:color="auto"/>
          </w:divBdr>
        </w:div>
      </w:divsChild>
    </w:div>
    <w:div w:id="1997420234">
      <w:bodyDiv w:val="1"/>
      <w:marLeft w:val="0"/>
      <w:marRight w:val="0"/>
      <w:marTop w:val="0"/>
      <w:marBottom w:val="0"/>
      <w:divBdr>
        <w:top w:val="none" w:sz="0" w:space="0" w:color="auto"/>
        <w:left w:val="none" w:sz="0" w:space="0" w:color="auto"/>
        <w:bottom w:val="none" w:sz="0" w:space="0" w:color="auto"/>
        <w:right w:val="none" w:sz="0" w:space="0" w:color="auto"/>
      </w:divBdr>
      <w:divsChild>
        <w:div w:id="1589192493">
          <w:marLeft w:val="0"/>
          <w:marRight w:val="0"/>
          <w:marTop w:val="0"/>
          <w:marBottom w:val="0"/>
          <w:divBdr>
            <w:top w:val="none" w:sz="0" w:space="0" w:color="auto"/>
            <w:left w:val="none" w:sz="0" w:space="0" w:color="auto"/>
            <w:bottom w:val="none" w:sz="0" w:space="0" w:color="auto"/>
            <w:right w:val="none" w:sz="0" w:space="0" w:color="auto"/>
          </w:divBdr>
        </w:div>
      </w:divsChild>
    </w:div>
    <w:div w:id="2017800929">
      <w:bodyDiv w:val="1"/>
      <w:marLeft w:val="0"/>
      <w:marRight w:val="0"/>
      <w:marTop w:val="0"/>
      <w:marBottom w:val="0"/>
      <w:divBdr>
        <w:top w:val="none" w:sz="0" w:space="0" w:color="auto"/>
        <w:left w:val="none" w:sz="0" w:space="0" w:color="auto"/>
        <w:bottom w:val="none" w:sz="0" w:space="0" w:color="auto"/>
        <w:right w:val="none" w:sz="0" w:space="0" w:color="auto"/>
      </w:divBdr>
    </w:div>
    <w:div w:id="2092972077">
      <w:bodyDiv w:val="1"/>
      <w:marLeft w:val="0"/>
      <w:marRight w:val="0"/>
      <w:marTop w:val="0"/>
      <w:marBottom w:val="0"/>
      <w:divBdr>
        <w:top w:val="none" w:sz="0" w:space="0" w:color="auto"/>
        <w:left w:val="none" w:sz="0" w:space="0" w:color="auto"/>
        <w:bottom w:val="none" w:sz="0" w:space="0" w:color="auto"/>
        <w:right w:val="none" w:sz="0" w:space="0" w:color="auto"/>
      </w:divBdr>
    </w:div>
    <w:div w:id="2140298370">
      <w:bodyDiv w:val="1"/>
      <w:marLeft w:val="0"/>
      <w:marRight w:val="0"/>
      <w:marTop w:val="0"/>
      <w:marBottom w:val="0"/>
      <w:divBdr>
        <w:top w:val="none" w:sz="0" w:space="0" w:color="auto"/>
        <w:left w:val="none" w:sz="0" w:space="0" w:color="auto"/>
        <w:bottom w:val="none" w:sz="0" w:space="0" w:color="auto"/>
        <w:right w:val="none" w:sz="0" w:space="0" w:color="auto"/>
      </w:divBdr>
      <w:divsChild>
        <w:div w:id="95047606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vite.dev/guide/" TargetMode="External"/><Relationship Id="rId21" Type="http://schemas.openxmlformats.org/officeDocument/2006/relationships/image" Target="media/image10.png"/><Relationship Id="rId34" Type="http://schemas.openxmlformats.org/officeDocument/2006/relationships/hyperlink" Target="https://www.prisma.io/docs/"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vuejs.org/guide" TargetMode="External"/><Relationship Id="rId33" Type="http://schemas.openxmlformats.org/officeDocument/2006/relationships/hyperlink" Target="https://www.postgresql.org/docs/"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eveloper.mozilla.org/en-US/docs/Web/JavaScri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web.dev/performance/"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https://www.plantuml.com/plantuml/png/ZLOzRnmt4EttLopSn7OWoVKLXazI41imR44dLK6AkTtH7ICkkU37AKuGG4w0j4aHA7NgD48KvIEoLFWNxFsZ37cpFd9zIDmibc-uCuzl7uTyOXqOvnjPEE4abjrFoulkihjQdjFpJNTPTlzqDztbyZN1lutAxfVkBth_jhkEmRU_1g1xi_okkrd-GF3TyhoauKLtkxoWvrK0tjuKzbIe5WmqPIN1sh5pHaozmsULLXFn5PQFYY96od7RbbyNPRbLLjuOLExOeXcLuHdHAKXG5OxAtTLB1A5oOe6VGaDuU4RGehL2gnKoMGqey74v1rLBFCIPi0xD_GS9-5pFX1eYsZk652p431mUwGbIITrFzMrDA3CYx9jtg_5kFa6p41Nogfm-HU8qSKQeMKICbjW3CPl9cSc4aqpPB42AEhAXb4dLA1QN4tLMorD4aHmPY0q8cI4jPJdJfduAThw1Qm9O1yxR1Eh5E33wH4XagXM9ESC3JilW31tFIiapnFnFl9GlXeHX0GxCiSb9LmQfRZrsetAVNc89hCM66koTM8D5ULRd5Hhj5ILwuPif6oykQv3UwVQuvTNKE1MkNwu9XTVBV2giq-PLIk78WB8GJRJXLsrcvLwr-7yq0qbc68TeAoFQK2RzIIpM8LRQr0cjk5Vsm04PZMdD2B6Z6FZiuUVnunDqrJm0bfTe4KoEaE8EJOhe5bKO3wjjNdriHYcIhYJ3ZPTeCqJOyGA4X6d8iAkrH50nq0YrYxbS3NoPGkcs8fofnnR97MH8d-4F-uSivm2QvfnYkTnfj0-44dO-08URZwaoRVw61rKml1oo_qJDX48c3tAcZN3p9dSAoChBQ1RhvThK2Ws1Bxshz7i_bUToNcx4WrNhrPSPTYRKEB5qtlBtOWz98fktl8K5bqz9yGxaNfmJizaHGIQFGHDpS6oLCFC_Pypydc3iU4wwZmw4j2cZvmWrcga6KpCTLCw8uEMNqo-mogibiob9_b_0aNxPgLEJqmz0eUJC483q86LlsjMOActSwconTunYNQXhtiPzWqs6DKfqc00MOvWtf932zUfCfQvEGtKUUpL45WBF9bHVM2UgJBirEZnS7KYMt2PEuKZ8lG4-yaRf1Pgi2rHQIgnSg6Hxnbx8-X1RRTXQ7vLRMrjbzsEyBLrtLtHD-fwkFJ-Nz-dITDVTnclItzrjTxqytrc-NjsakjyVXC-ASD7Hz7boHUYnj0ltM7zczUFCqGcS6AN74ZyKHP8wnkuzsjv-U2zMBBX4WgV7L95N77xDil_tBDv8Q-b8bRiWMY_TJlSdINH3klr1kjs5g-Ro8keLVXwzzFS37gzrYIiZu77MbaV3vfq6UNBV1KTXJzWYGNW2iwO9hT6rhtWIes5Ihzo8Z_wTU1ieYhNoSLhaF2eRK333BCY5ABXtUBm_26tm-oZkZkBzmFRsuyGQFBS61wNLtf1EJr3Llf7_0W00" TargetMode="External"/><Relationship Id="rId23" Type="http://schemas.openxmlformats.org/officeDocument/2006/relationships/image" Target="media/image11.png"/><Relationship Id="rId28" Type="http://schemas.openxmlformats.org/officeDocument/2006/relationships/hyperlink" Target="https://pinia.vuejs.org/" TargetMode="External"/><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hyperlink" Target="https://www.rfc-editor.org/rfc/rfc911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https://www.plantuml.com/plantuml/png/ZLLVJnD147-_Jp7f2zS432r_498Qq10bCMgin0VZmtAtbWlNk-Pk2_6jXKHz89eGh0c9qOy0HK85sdw5kQ_W9t5cRsdBjOcISDsT-StiRtypSxSQAn6fUjMtbATy2VWJEqdpNX7-D8u1ZvCMdk9vqg3d3Pu2zh6NDF6QpB-mXstiyZxPJrehWDy8r4yEo7y5U4EGRjAY9qTt8Dddy1v1QSUvi4l-Bq3R2xnC3YZd8MC8S63Hdt1K644EJoY68lWG0hK9y3478ePDgqQyFSUhYK11RcMjLjDs-iru7ekgV2IKyCEAHfZr19HsyoBZUoXy4JYfczOJ8iioZhqmq0Ypde1Q3ofUaAP9bndC4o-cIxylosZNCyUnANjJj-e5BqGWVOtGMyigbG2_ie3OXm8LuuXKFYFz6s0AK2fPcp3pW0M25IX087QzYb3oLLYMZYB2zXHpZAVo5a4OQOGYT17UIULiQx-TjsuTCuDqSr1XtvktQIpPDyaw3_Y3kkIAI5roPOa5RpJBQtASMwEK5Y2ioO3Fi3dPXZiWmZO2B8u3j6T8Omd27R2fDI_ICvAMkNt-ha35JBSQYV2I0fAc1hM9QI_vd97jFkXnCIMsjwGQa3Gs0YtV0Hckqw31bh5o1BKILs8Md6tfx9WcirEOy1NWTxpWCKiPqNytESGUQ6AVUEQmRO7ECdFd_481N1buqYNluBXXvOiWeoYCxDn_vC_bASTeIGjp4shQ9yCDTgYcLpIyqeybuCam2OmVOdWR4GpbBK-PsmCCPJAZaZ9tXE_KVUhQbpAk-ygEKnYnDB2i57CGfSYmhfomAgTXpmlMgc4zICzXdOqBIl1wundP0CQBD0zE95qYE18Em5ST2N_wlBp-h_XP7HUucKlod3Dk0OJhclU07KadZ5mAqExirHOX5hiocqY_3jYz1FMQIqgLbL3nRIg0AS0UzVq7AinlVdjRavk46dqxt3CgfnAEjS8ou97v49mb3TqG7Mw82Uzqu4ayqsD_IXtGj5Y1LNhGX-Sl" TargetMode="External"/><Relationship Id="rId27" Type="http://schemas.openxmlformats.org/officeDocument/2006/relationships/hyperlink" Target="https://router.vuejs.org/" TargetMode="External"/><Relationship Id="rId30" Type="http://schemas.openxmlformats.org/officeDocument/2006/relationships/hyperlink" Target="https://developer.mozilla.org/en-US/docs/Web/API/Web_Storage_API" TargetMode="External"/><Relationship Id="rId35" Type="http://schemas.openxmlformats.org/officeDocument/2006/relationships/header" Target="header3.xml"/><Relationship Id="rId8" Type="http://schemas.openxmlformats.org/officeDocument/2006/relationships/header" Target="head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tem\Desktop\CyberSecurity\1%20&#1082;&#1091;&#1088;&#1089;\&#1050;&#1091;&#1088;&#1089;&#1086;&#1074;&#1072;\&#1050;&#1041;-20-1%20&#1051;&#1072;&#1081;&#1095;&#1091;&#1082;%20&#1040;&#1088;&#1090;&#1077;&#1084;.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5C8CBBD-A36E-4E3E-ACA4-4A118C535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КБ-20-1 Лайчук Артем.dot</Template>
  <TotalTime>0</TotalTime>
  <Pages>114</Pages>
  <Words>17249</Words>
  <Characters>98321</Characters>
  <Application>Microsoft Office Word</Application>
  <DocSecurity>0</DocSecurity>
  <Lines>819</Lines>
  <Paragraphs>230</Paragraphs>
  <ScaleCrop>false</ScaleCrop>
  <HeadingPairs>
    <vt:vector size="8" baseType="variant">
      <vt:variant>
        <vt:lpstr>Title</vt:lpstr>
      </vt:variant>
      <vt:variant>
        <vt:i4>1</vt:i4>
      </vt:variant>
      <vt:variant>
        <vt:lpstr>Название</vt:lpstr>
      </vt:variant>
      <vt:variant>
        <vt:i4>1</vt:i4>
      </vt:variant>
      <vt:variant>
        <vt:lpstr>Заголовки</vt:lpstr>
      </vt:variant>
      <vt:variant>
        <vt:i4>11</vt:i4>
      </vt:variant>
      <vt:variant>
        <vt:lpstr>Назва</vt:lpstr>
      </vt:variant>
      <vt:variant>
        <vt:i4>1</vt:i4>
      </vt:variant>
    </vt:vector>
  </HeadingPairs>
  <TitlesOfParts>
    <vt:vector size="14" baseType="lpstr">
      <vt:lpstr/>
      <vt:lpstr/>
      <vt:lpstr/>
      <vt:lpstr>    Аналіз задачі, засобів та методів її вирішення.</vt:lpstr>
      <vt:lpstr>1.2 Обґрунтування вибору засобів реалізації</vt:lpstr>
      <vt:lpstr>2.1Аналіз інфорамціних процесів</vt:lpstr>
      <vt:lpstr>2.2 Проектування структури бизи даних обілку замовлень на підприємстві</vt:lpstr>
      <vt:lpstr>3.1 Проектування інтерфейсу обробки даних</vt:lpstr>
      <vt:lpstr>4.1 Розробка заходів захисту інформації в БД</vt:lpstr>
      <vt:lpstr>4.2 Налаштування параметрів роботи сервера</vt:lpstr>
      <vt:lpstr>ВИСНОВКИ</vt:lpstr>
      <vt:lpstr>СПИСОК ВИКОРИСТАНИХ ДЖЕРЕЛ</vt:lpstr>
      <vt:lpstr>ДОДАТКИ</vt:lpstr>
      <vt:lpstr/>
    </vt:vector>
  </TitlesOfParts>
  <Company/>
  <LinksUpToDate>false</LinksUpToDate>
  <CharactersWithSpaces>115340</CharactersWithSpaces>
  <SharedDoc>false</SharedDoc>
  <HLinks>
    <vt:vector size="126" baseType="variant">
      <vt:variant>
        <vt:i4>3801211</vt:i4>
      </vt:variant>
      <vt:variant>
        <vt:i4>105</vt:i4>
      </vt:variant>
      <vt:variant>
        <vt:i4>0</vt:i4>
      </vt:variant>
      <vt:variant>
        <vt:i4>5</vt:i4>
      </vt:variant>
      <vt:variant>
        <vt:lpwstr>https://metanit.com/sharp/tutorial/3.1.php</vt:lpwstr>
      </vt:variant>
      <vt:variant>
        <vt:lpwstr/>
      </vt:variant>
      <vt:variant>
        <vt:i4>3801199</vt:i4>
      </vt:variant>
      <vt:variant>
        <vt:i4>102</vt:i4>
      </vt:variant>
      <vt:variant>
        <vt:i4>0</vt:i4>
      </vt:variant>
      <vt:variant>
        <vt:i4>5</vt:i4>
      </vt:variant>
      <vt:variant>
        <vt:lpwstr>https://metanit.com/sharp/windowsforms/1.1.php</vt:lpwstr>
      </vt:variant>
      <vt:variant>
        <vt:lpwstr/>
      </vt:variant>
      <vt:variant>
        <vt:i4>4718683</vt:i4>
      </vt:variant>
      <vt:variant>
        <vt:i4>99</vt:i4>
      </vt:variant>
      <vt:variant>
        <vt:i4>0</vt:i4>
      </vt:variant>
      <vt:variant>
        <vt:i4>5</vt:i4>
      </vt:variant>
      <vt:variant>
        <vt:lpwstr>https://www.lucidchart.com/pages/</vt:lpwstr>
      </vt:variant>
      <vt:variant>
        <vt:lpwstr/>
      </vt:variant>
      <vt:variant>
        <vt:i4>7274540</vt:i4>
      </vt:variant>
      <vt:variant>
        <vt:i4>96</vt:i4>
      </vt:variant>
      <vt:variant>
        <vt:i4>0</vt:i4>
      </vt:variant>
      <vt:variant>
        <vt:i4>5</vt:i4>
      </vt:variant>
      <vt:variant>
        <vt:lpwstr>http://esate.ru/uroki/OpenGL/uroki-OpenGL-c-sharp/osnovi-windows-forms/</vt:lpwstr>
      </vt:variant>
      <vt:variant>
        <vt:lpwstr/>
      </vt:variant>
      <vt:variant>
        <vt:i4>3473522</vt:i4>
      </vt:variant>
      <vt:variant>
        <vt:i4>93</vt:i4>
      </vt:variant>
      <vt:variant>
        <vt:i4>0</vt:i4>
      </vt:variant>
      <vt:variant>
        <vt:i4>5</vt:i4>
      </vt:variant>
      <vt:variant>
        <vt:lpwstr>https://professorweb.ru/my/ADO_NET/base/level1/1_7.php</vt:lpwstr>
      </vt:variant>
      <vt:variant>
        <vt:lpwstr/>
      </vt:variant>
      <vt:variant>
        <vt:i4>5767232</vt:i4>
      </vt:variant>
      <vt:variant>
        <vt:i4>90</vt:i4>
      </vt:variant>
      <vt:variant>
        <vt:i4>0</vt:i4>
      </vt:variant>
      <vt:variant>
        <vt:i4>5</vt:i4>
      </vt:variant>
      <vt:variant>
        <vt:lpwstr>https://docs.microsoft.com/en-us/dotnet/desktop/winforms/</vt:lpwstr>
      </vt:variant>
      <vt:variant>
        <vt:lpwstr/>
      </vt:variant>
      <vt:variant>
        <vt:i4>65616</vt:i4>
      </vt:variant>
      <vt:variant>
        <vt:i4>87</vt:i4>
      </vt:variant>
      <vt:variant>
        <vt:i4>0</vt:i4>
      </vt:variant>
      <vt:variant>
        <vt:i4>5</vt:i4>
      </vt:variant>
      <vt:variant>
        <vt:lpwstr>https://www.prostoysoft.ru/CompCount.htm</vt:lpwstr>
      </vt:variant>
      <vt:variant>
        <vt:lpwstr/>
      </vt:variant>
      <vt:variant>
        <vt:i4>1376311</vt:i4>
      </vt:variant>
      <vt:variant>
        <vt:i4>80</vt:i4>
      </vt:variant>
      <vt:variant>
        <vt:i4>0</vt:i4>
      </vt:variant>
      <vt:variant>
        <vt:i4>5</vt:i4>
      </vt:variant>
      <vt:variant>
        <vt:lpwstr/>
      </vt:variant>
      <vt:variant>
        <vt:lpwstr>_Toc73697119</vt:lpwstr>
      </vt:variant>
      <vt:variant>
        <vt:i4>1310775</vt:i4>
      </vt:variant>
      <vt:variant>
        <vt:i4>74</vt:i4>
      </vt:variant>
      <vt:variant>
        <vt:i4>0</vt:i4>
      </vt:variant>
      <vt:variant>
        <vt:i4>5</vt:i4>
      </vt:variant>
      <vt:variant>
        <vt:lpwstr/>
      </vt:variant>
      <vt:variant>
        <vt:lpwstr>_Toc73697118</vt:lpwstr>
      </vt:variant>
      <vt:variant>
        <vt:i4>1769527</vt:i4>
      </vt:variant>
      <vt:variant>
        <vt:i4>68</vt:i4>
      </vt:variant>
      <vt:variant>
        <vt:i4>0</vt:i4>
      </vt:variant>
      <vt:variant>
        <vt:i4>5</vt:i4>
      </vt:variant>
      <vt:variant>
        <vt:lpwstr/>
      </vt:variant>
      <vt:variant>
        <vt:lpwstr>_Toc73697117</vt:lpwstr>
      </vt:variant>
      <vt:variant>
        <vt:i4>1703991</vt:i4>
      </vt:variant>
      <vt:variant>
        <vt:i4>62</vt:i4>
      </vt:variant>
      <vt:variant>
        <vt:i4>0</vt:i4>
      </vt:variant>
      <vt:variant>
        <vt:i4>5</vt:i4>
      </vt:variant>
      <vt:variant>
        <vt:lpwstr/>
      </vt:variant>
      <vt:variant>
        <vt:lpwstr>_Toc73697116</vt:lpwstr>
      </vt:variant>
      <vt:variant>
        <vt:i4>1638455</vt:i4>
      </vt:variant>
      <vt:variant>
        <vt:i4>56</vt:i4>
      </vt:variant>
      <vt:variant>
        <vt:i4>0</vt:i4>
      </vt:variant>
      <vt:variant>
        <vt:i4>5</vt:i4>
      </vt:variant>
      <vt:variant>
        <vt:lpwstr/>
      </vt:variant>
      <vt:variant>
        <vt:lpwstr>_Toc73697115</vt:lpwstr>
      </vt:variant>
      <vt:variant>
        <vt:i4>1572919</vt:i4>
      </vt:variant>
      <vt:variant>
        <vt:i4>50</vt:i4>
      </vt:variant>
      <vt:variant>
        <vt:i4>0</vt:i4>
      </vt:variant>
      <vt:variant>
        <vt:i4>5</vt:i4>
      </vt:variant>
      <vt:variant>
        <vt:lpwstr/>
      </vt:variant>
      <vt:variant>
        <vt:lpwstr>_Toc73697114</vt:lpwstr>
      </vt:variant>
      <vt:variant>
        <vt:i4>2031671</vt:i4>
      </vt:variant>
      <vt:variant>
        <vt:i4>44</vt:i4>
      </vt:variant>
      <vt:variant>
        <vt:i4>0</vt:i4>
      </vt:variant>
      <vt:variant>
        <vt:i4>5</vt:i4>
      </vt:variant>
      <vt:variant>
        <vt:lpwstr/>
      </vt:variant>
      <vt:variant>
        <vt:lpwstr>_Toc73697113</vt:lpwstr>
      </vt:variant>
      <vt:variant>
        <vt:i4>1966135</vt:i4>
      </vt:variant>
      <vt:variant>
        <vt:i4>38</vt:i4>
      </vt:variant>
      <vt:variant>
        <vt:i4>0</vt:i4>
      </vt:variant>
      <vt:variant>
        <vt:i4>5</vt:i4>
      </vt:variant>
      <vt:variant>
        <vt:lpwstr/>
      </vt:variant>
      <vt:variant>
        <vt:lpwstr>_Toc73697112</vt:lpwstr>
      </vt:variant>
      <vt:variant>
        <vt:i4>1900599</vt:i4>
      </vt:variant>
      <vt:variant>
        <vt:i4>32</vt:i4>
      </vt:variant>
      <vt:variant>
        <vt:i4>0</vt:i4>
      </vt:variant>
      <vt:variant>
        <vt:i4>5</vt:i4>
      </vt:variant>
      <vt:variant>
        <vt:lpwstr/>
      </vt:variant>
      <vt:variant>
        <vt:lpwstr>_Toc73697111</vt:lpwstr>
      </vt:variant>
      <vt:variant>
        <vt:i4>1835063</vt:i4>
      </vt:variant>
      <vt:variant>
        <vt:i4>26</vt:i4>
      </vt:variant>
      <vt:variant>
        <vt:i4>0</vt:i4>
      </vt:variant>
      <vt:variant>
        <vt:i4>5</vt:i4>
      </vt:variant>
      <vt:variant>
        <vt:lpwstr/>
      </vt:variant>
      <vt:variant>
        <vt:lpwstr>_Toc73697110</vt:lpwstr>
      </vt:variant>
      <vt:variant>
        <vt:i4>1376310</vt:i4>
      </vt:variant>
      <vt:variant>
        <vt:i4>20</vt:i4>
      </vt:variant>
      <vt:variant>
        <vt:i4>0</vt:i4>
      </vt:variant>
      <vt:variant>
        <vt:i4>5</vt:i4>
      </vt:variant>
      <vt:variant>
        <vt:lpwstr/>
      </vt:variant>
      <vt:variant>
        <vt:lpwstr>_Toc73697109</vt:lpwstr>
      </vt:variant>
      <vt:variant>
        <vt:i4>1310774</vt:i4>
      </vt:variant>
      <vt:variant>
        <vt:i4>14</vt:i4>
      </vt:variant>
      <vt:variant>
        <vt:i4>0</vt:i4>
      </vt:variant>
      <vt:variant>
        <vt:i4>5</vt:i4>
      </vt:variant>
      <vt:variant>
        <vt:lpwstr/>
      </vt:variant>
      <vt:variant>
        <vt:lpwstr>_Toc73697108</vt:lpwstr>
      </vt:variant>
      <vt:variant>
        <vt:i4>1769526</vt:i4>
      </vt:variant>
      <vt:variant>
        <vt:i4>8</vt:i4>
      </vt:variant>
      <vt:variant>
        <vt:i4>0</vt:i4>
      </vt:variant>
      <vt:variant>
        <vt:i4>5</vt:i4>
      </vt:variant>
      <vt:variant>
        <vt:lpwstr/>
      </vt:variant>
      <vt:variant>
        <vt:lpwstr>_Toc73697107</vt:lpwstr>
      </vt:variant>
      <vt:variant>
        <vt:i4>1703990</vt:i4>
      </vt:variant>
      <vt:variant>
        <vt:i4>2</vt:i4>
      </vt:variant>
      <vt:variant>
        <vt:i4>0</vt:i4>
      </vt:variant>
      <vt:variant>
        <vt:i4>5</vt:i4>
      </vt:variant>
      <vt:variant>
        <vt:lpwstr/>
      </vt:variant>
      <vt:variant>
        <vt:lpwstr>_Toc73697106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Бігун Роман</dc:creator>
  <cp:lastModifiedBy>Роман Бигун</cp:lastModifiedBy>
  <cp:revision>2</cp:revision>
  <cp:lastPrinted>2023-12-28T09:35:00Z</cp:lastPrinted>
  <dcterms:created xsi:type="dcterms:W3CDTF">2026-02-27T19:33:00Z</dcterms:created>
  <dcterms:modified xsi:type="dcterms:W3CDTF">2026-02-27T19:33:00Z</dcterms:modified>
</cp:coreProperties>
</file>